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1B6249E5"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185D3E">
        <w:rPr>
          <w:sz w:val="20"/>
          <w:szCs w:val="20"/>
        </w:rPr>
        <w:t>2017-05</w:t>
      </w:r>
      <w:r w:rsidR="004E5E44" w:rsidRPr="00253484">
        <w:rPr>
          <w:sz w:val="20"/>
          <w:szCs w:val="20"/>
        </w:rPr>
        <w:t>-</w:t>
      </w:r>
      <w:r w:rsidR="00185D3E">
        <w:rPr>
          <w:sz w:val="20"/>
          <w:szCs w:val="20"/>
        </w:rPr>
        <w:t>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5D82A703"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617D8F">
        <w:rPr>
          <w:sz w:val="20"/>
          <w:szCs w:val="20"/>
        </w:rPr>
        <w:t>111r5</w:t>
      </w:r>
      <w:r w:rsidR="004C43DA" w:rsidRPr="008E510D">
        <w:rPr>
          <w:sz w:val="20"/>
          <w:szCs w:val="20"/>
        </w:rPr>
        <w:t xml:space="preserve"> </w:t>
      </w:r>
    </w:p>
    <w:p w14:paraId="50F1136D" w14:textId="630D6D0B" w:rsidR="009A7B37" w:rsidRPr="008E510D" w:rsidRDefault="009A7B37" w:rsidP="006E2769">
      <w:pPr>
        <w:pStyle w:val="Caption"/>
        <w:outlineLvl w:val="0"/>
      </w:pPr>
      <w:r w:rsidRPr="008E510D">
        <w:t xml:space="preserve">Version: </w:t>
      </w:r>
      <w:r w:rsidR="002104D0" w:rsidRPr="008E510D">
        <w:t>0</w:t>
      </w:r>
      <w:r w:rsidR="004E5E44">
        <w:t>.</w:t>
      </w:r>
      <w:r w:rsidR="00617D8F">
        <w:t>11</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00F5A0B8"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12441D2B" w:rsidR="009A7B37" w:rsidRPr="008E510D" w:rsidRDefault="004203F0" w:rsidP="00E50724">
      <w:pPr>
        <w:jc w:val="center"/>
        <w:rPr>
          <w:b/>
        </w:rPr>
      </w:pPr>
      <w:r w:rsidRPr="008E510D">
        <w:t xml:space="preserve">Copyright © </w:t>
      </w:r>
      <w:r w:rsidR="006B1723">
        <w:t>2017</w:t>
      </w:r>
      <w:r w:rsidR="00E50724" w:rsidRPr="008E510D">
        <w:t xml:space="preserve"> Open Geospatial Consortium</w:t>
      </w:r>
      <w:r w:rsidR="009A7B37" w:rsidRPr="008E510D">
        <w:br/>
        <w:t xml:space="preserve">To obtain additional rights of use, visit </w:t>
      </w:r>
      <w:hyperlink r:id="rId8"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rPr>
          <w:rFonts w:ascii="TimesNewRomanPSMT" w:hAnsi="TimesNewRomanPSMT" w:cs="TimesNewRomanPSMT"/>
        </w:rPr>
      </w:pPr>
    </w:p>
    <w:p w14:paraId="2A9A5255" w14:textId="77777777"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50A05409" w14:textId="77777777" w:rsidR="009121BE"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84502181" w:history="1">
            <w:r w:rsidR="009121BE" w:rsidRPr="00642E62">
              <w:rPr>
                <w:rStyle w:val="Hyperlink"/>
                <w:noProof/>
              </w:rPr>
              <w:t>1.</w:t>
            </w:r>
            <w:r w:rsidR="009121BE">
              <w:rPr>
                <w:rFonts w:asciiTheme="minorHAnsi" w:eastAsiaTheme="minorEastAsia" w:hAnsiTheme="minorHAnsi" w:cstheme="minorBidi"/>
                <w:noProof/>
                <w:sz w:val="22"/>
                <w:szCs w:val="22"/>
              </w:rPr>
              <w:tab/>
            </w:r>
            <w:r w:rsidR="009121BE" w:rsidRPr="00642E62">
              <w:rPr>
                <w:rStyle w:val="Hyperlink"/>
                <w:noProof/>
              </w:rPr>
              <w:t>Scope</w:t>
            </w:r>
            <w:r w:rsidR="009121BE">
              <w:rPr>
                <w:noProof/>
                <w:webHidden/>
              </w:rPr>
              <w:tab/>
            </w:r>
            <w:r w:rsidR="009121BE">
              <w:rPr>
                <w:noProof/>
                <w:webHidden/>
              </w:rPr>
              <w:fldChar w:fldCharType="begin"/>
            </w:r>
            <w:r w:rsidR="009121BE">
              <w:rPr>
                <w:noProof/>
                <w:webHidden/>
              </w:rPr>
              <w:instrText xml:space="preserve"> PAGEREF _Toc484502181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1C4C040"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182" w:history="1">
            <w:r w:rsidR="009121BE" w:rsidRPr="00642E62">
              <w:rPr>
                <w:rStyle w:val="Hyperlink"/>
                <w:noProof/>
              </w:rPr>
              <w:t>2.</w:t>
            </w:r>
            <w:r w:rsidR="009121BE">
              <w:rPr>
                <w:rFonts w:asciiTheme="minorHAnsi" w:eastAsiaTheme="minorEastAsia" w:hAnsiTheme="minorHAnsi" w:cstheme="minorBidi"/>
                <w:noProof/>
                <w:sz w:val="22"/>
                <w:szCs w:val="22"/>
              </w:rPr>
              <w:tab/>
            </w:r>
            <w:r w:rsidR="009121BE" w:rsidRPr="00642E62">
              <w:rPr>
                <w:rStyle w:val="Hyperlink"/>
                <w:noProof/>
              </w:rPr>
              <w:t>Conformance</w:t>
            </w:r>
            <w:r w:rsidR="009121BE">
              <w:rPr>
                <w:noProof/>
                <w:webHidden/>
              </w:rPr>
              <w:tab/>
            </w:r>
            <w:r w:rsidR="009121BE">
              <w:rPr>
                <w:noProof/>
                <w:webHidden/>
              </w:rPr>
              <w:fldChar w:fldCharType="begin"/>
            </w:r>
            <w:r w:rsidR="009121BE">
              <w:rPr>
                <w:noProof/>
                <w:webHidden/>
              </w:rPr>
              <w:instrText xml:space="preserve"> PAGEREF _Toc484502182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64102F10"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183" w:history="1">
            <w:r w:rsidR="009121BE" w:rsidRPr="00642E62">
              <w:rPr>
                <w:rStyle w:val="Hyperlink"/>
                <w:noProof/>
              </w:rPr>
              <w:t>3.</w:t>
            </w:r>
            <w:r w:rsidR="009121BE">
              <w:rPr>
                <w:rFonts w:asciiTheme="minorHAnsi" w:eastAsiaTheme="minorEastAsia" w:hAnsiTheme="minorHAnsi" w:cstheme="minorBidi"/>
                <w:noProof/>
                <w:sz w:val="22"/>
                <w:szCs w:val="22"/>
              </w:rPr>
              <w:tab/>
            </w:r>
            <w:r w:rsidR="009121BE" w:rsidRPr="00642E62">
              <w:rPr>
                <w:rStyle w:val="Hyperlink"/>
                <w:noProof/>
              </w:rPr>
              <w:t>Normative References</w:t>
            </w:r>
            <w:r w:rsidR="009121BE">
              <w:rPr>
                <w:noProof/>
                <w:webHidden/>
              </w:rPr>
              <w:tab/>
            </w:r>
            <w:r w:rsidR="009121BE">
              <w:rPr>
                <w:noProof/>
                <w:webHidden/>
              </w:rPr>
              <w:fldChar w:fldCharType="begin"/>
            </w:r>
            <w:r w:rsidR="009121BE">
              <w:rPr>
                <w:noProof/>
                <w:webHidden/>
              </w:rPr>
              <w:instrText xml:space="preserve"> PAGEREF _Toc484502183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5BEA7485"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184" w:history="1">
            <w:r w:rsidR="009121BE" w:rsidRPr="00642E62">
              <w:rPr>
                <w:rStyle w:val="Hyperlink"/>
                <w:noProof/>
              </w:rPr>
              <w:t>4.</w:t>
            </w:r>
            <w:r w:rsidR="009121BE">
              <w:rPr>
                <w:rFonts w:asciiTheme="minorHAnsi" w:eastAsiaTheme="minorEastAsia" w:hAnsiTheme="minorHAnsi" w:cstheme="minorBidi"/>
                <w:noProof/>
                <w:sz w:val="22"/>
                <w:szCs w:val="22"/>
              </w:rPr>
              <w:tab/>
            </w:r>
            <w:r w:rsidR="009121BE" w:rsidRPr="00642E62">
              <w:rPr>
                <w:rStyle w:val="Hyperlink"/>
                <w:noProof/>
              </w:rPr>
              <w:t>Terms and Definitions</w:t>
            </w:r>
            <w:r w:rsidR="009121BE">
              <w:rPr>
                <w:noProof/>
                <w:webHidden/>
              </w:rPr>
              <w:tab/>
            </w:r>
            <w:r w:rsidR="009121BE">
              <w:rPr>
                <w:noProof/>
                <w:webHidden/>
              </w:rPr>
              <w:fldChar w:fldCharType="begin"/>
            </w:r>
            <w:r w:rsidR="009121BE">
              <w:rPr>
                <w:noProof/>
                <w:webHidden/>
              </w:rPr>
              <w:instrText xml:space="preserve"> PAGEREF _Toc484502184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4C84E7E2"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185" w:history="1">
            <w:r w:rsidR="009121BE" w:rsidRPr="00642E62">
              <w:rPr>
                <w:rStyle w:val="Hyperlink"/>
                <w:noProof/>
              </w:rPr>
              <w:t>5.</w:t>
            </w:r>
            <w:r w:rsidR="009121BE">
              <w:rPr>
                <w:rFonts w:asciiTheme="minorHAnsi" w:eastAsiaTheme="minorEastAsia" w:hAnsiTheme="minorHAnsi" w:cstheme="minorBidi"/>
                <w:noProof/>
                <w:sz w:val="22"/>
                <w:szCs w:val="22"/>
              </w:rPr>
              <w:tab/>
            </w:r>
            <w:r w:rsidR="009121BE" w:rsidRPr="00642E62">
              <w:rPr>
                <w:rStyle w:val="Hyperlink"/>
                <w:noProof/>
              </w:rPr>
              <w:t>Conventions</w:t>
            </w:r>
            <w:r w:rsidR="009121BE">
              <w:rPr>
                <w:noProof/>
                <w:webHidden/>
              </w:rPr>
              <w:tab/>
            </w:r>
            <w:r w:rsidR="009121BE">
              <w:rPr>
                <w:noProof/>
                <w:webHidden/>
              </w:rPr>
              <w:fldChar w:fldCharType="begin"/>
            </w:r>
            <w:r w:rsidR="009121BE">
              <w:rPr>
                <w:noProof/>
                <w:webHidden/>
              </w:rPr>
              <w:instrText xml:space="preserve"> PAGEREF _Toc484502185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21C0B394"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86" w:history="1">
            <w:r w:rsidR="009121BE" w:rsidRPr="00642E62">
              <w:rPr>
                <w:rStyle w:val="Hyperlink"/>
                <w:noProof/>
              </w:rPr>
              <w:t>5.1</w:t>
            </w:r>
            <w:r w:rsidR="009121BE">
              <w:rPr>
                <w:rFonts w:asciiTheme="minorHAnsi" w:eastAsiaTheme="minorEastAsia" w:hAnsiTheme="minorHAnsi" w:cstheme="minorBidi"/>
                <w:noProof/>
                <w:sz w:val="22"/>
                <w:szCs w:val="22"/>
              </w:rPr>
              <w:tab/>
            </w:r>
            <w:r w:rsidR="009121BE" w:rsidRPr="00642E62">
              <w:rPr>
                <w:rStyle w:val="Hyperlink"/>
                <w:noProof/>
              </w:rPr>
              <w:t>Identifiers</w:t>
            </w:r>
            <w:r w:rsidR="009121BE">
              <w:rPr>
                <w:noProof/>
                <w:webHidden/>
              </w:rPr>
              <w:tab/>
            </w:r>
            <w:r w:rsidR="009121BE">
              <w:rPr>
                <w:noProof/>
                <w:webHidden/>
              </w:rPr>
              <w:fldChar w:fldCharType="begin"/>
            </w:r>
            <w:r w:rsidR="009121BE">
              <w:rPr>
                <w:noProof/>
                <w:webHidden/>
              </w:rPr>
              <w:instrText xml:space="preserve"> PAGEREF _Toc484502186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78B5EC82"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87" w:history="1">
            <w:r w:rsidR="009121BE" w:rsidRPr="00642E62">
              <w:rPr>
                <w:rStyle w:val="Hyperlink"/>
                <w:noProof/>
              </w:rPr>
              <w:t>5.2</w:t>
            </w:r>
            <w:r w:rsidR="009121BE">
              <w:rPr>
                <w:rFonts w:asciiTheme="minorHAnsi" w:eastAsiaTheme="minorEastAsia" w:hAnsiTheme="minorHAnsi" w:cstheme="minorBidi"/>
                <w:noProof/>
                <w:sz w:val="22"/>
                <w:szCs w:val="22"/>
              </w:rPr>
              <w:tab/>
            </w:r>
            <w:r w:rsidR="009121BE" w:rsidRPr="00642E62">
              <w:rPr>
                <w:rStyle w:val="Hyperlink"/>
                <w:noProof/>
              </w:rPr>
              <w:t>Symbols (and abbreviated terms)</w:t>
            </w:r>
            <w:r w:rsidR="009121BE">
              <w:rPr>
                <w:noProof/>
                <w:webHidden/>
              </w:rPr>
              <w:tab/>
            </w:r>
            <w:r w:rsidR="009121BE">
              <w:rPr>
                <w:noProof/>
                <w:webHidden/>
              </w:rPr>
              <w:fldChar w:fldCharType="begin"/>
            </w:r>
            <w:r w:rsidR="009121BE">
              <w:rPr>
                <w:noProof/>
                <w:webHidden/>
              </w:rPr>
              <w:instrText xml:space="preserve"> PAGEREF _Toc484502187 \h </w:instrText>
            </w:r>
            <w:r w:rsidR="009121BE">
              <w:rPr>
                <w:noProof/>
                <w:webHidden/>
              </w:rPr>
            </w:r>
            <w:r w:rsidR="009121BE">
              <w:rPr>
                <w:noProof/>
                <w:webHidden/>
              </w:rPr>
              <w:fldChar w:fldCharType="separate"/>
            </w:r>
            <w:r w:rsidR="009121BE">
              <w:rPr>
                <w:noProof/>
                <w:webHidden/>
              </w:rPr>
              <w:t>15</w:t>
            </w:r>
            <w:r w:rsidR="009121BE">
              <w:rPr>
                <w:noProof/>
                <w:webHidden/>
              </w:rPr>
              <w:fldChar w:fldCharType="end"/>
            </w:r>
          </w:hyperlink>
        </w:p>
        <w:p w14:paraId="763F3CD2"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88" w:history="1">
            <w:r w:rsidR="009121BE" w:rsidRPr="00642E62">
              <w:rPr>
                <w:rStyle w:val="Hyperlink"/>
                <w:noProof/>
              </w:rPr>
              <w:t>5.3</w:t>
            </w:r>
            <w:r w:rsidR="009121BE">
              <w:rPr>
                <w:rFonts w:asciiTheme="minorHAnsi" w:eastAsiaTheme="minorEastAsia" w:hAnsiTheme="minorHAnsi" w:cstheme="minorBidi"/>
                <w:noProof/>
                <w:sz w:val="22"/>
                <w:szCs w:val="22"/>
              </w:rPr>
              <w:tab/>
            </w:r>
            <w:r w:rsidR="009121BE" w:rsidRPr="00642E62">
              <w:rPr>
                <w:rStyle w:val="Hyperlink"/>
                <w:noProof/>
              </w:rPr>
              <w:t>UML notation</w:t>
            </w:r>
            <w:r w:rsidR="009121BE">
              <w:rPr>
                <w:noProof/>
                <w:webHidden/>
              </w:rPr>
              <w:tab/>
            </w:r>
            <w:r w:rsidR="009121BE">
              <w:rPr>
                <w:noProof/>
                <w:webHidden/>
              </w:rPr>
              <w:fldChar w:fldCharType="begin"/>
            </w:r>
            <w:r w:rsidR="009121BE">
              <w:rPr>
                <w:noProof/>
                <w:webHidden/>
              </w:rPr>
              <w:instrText xml:space="preserve"> PAGEREF _Toc484502188 \h </w:instrText>
            </w:r>
            <w:r w:rsidR="009121BE">
              <w:rPr>
                <w:noProof/>
                <w:webHidden/>
              </w:rPr>
            </w:r>
            <w:r w:rsidR="009121BE">
              <w:rPr>
                <w:noProof/>
                <w:webHidden/>
              </w:rPr>
              <w:fldChar w:fldCharType="separate"/>
            </w:r>
            <w:r w:rsidR="009121BE">
              <w:rPr>
                <w:noProof/>
                <w:webHidden/>
              </w:rPr>
              <w:t>16</w:t>
            </w:r>
            <w:r w:rsidR="009121BE">
              <w:rPr>
                <w:noProof/>
                <w:webHidden/>
              </w:rPr>
              <w:fldChar w:fldCharType="end"/>
            </w:r>
          </w:hyperlink>
        </w:p>
        <w:p w14:paraId="730D3F65"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89" w:history="1">
            <w:r w:rsidR="009121BE" w:rsidRPr="00642E62">
              <w:rPr>
                <w:rStyle w:val="Hyperlink"/>
                <w:noProof/>
              </w:rPr>
              <w:t>5.4</w:t>
            </w:r>
            <w:r w:rsidR="009121BE">
              <w:rPr>
                <w:rFonts w:asciiTheme="minorHAnsi" w:eastAsiaTheme="minorEastAsia" w:hAnsiTheme="minorHAnsi" w:cstheme="minorBidi"/>
                <w:noProof/>
                <w:sz w:val="22"/>
                <w:szCs w:val="22"/>
              </w:rPr>
              <w:tab/>
            </w:r>
            <w:r w:rsidR="009121BE" w:rsidRPr="00642E62">
              <w:rPr>
                <w:rStyle w:val="Hyperlink"/>
                <w:noProof/>
              </w:rPr>
              <w:t>WMO Terminology</w:t>
            </w:r>
            <w:r w:rsidR="009121BE">
              <w:rPr>
                <w:noProof/>
                <w:webHidden/>
              </w:rPr>
              <w:tab/>
            </w:r>
            <w:r w:rsidR="009121BE">
              <w:rPr>
                <w:noProof/>
                <w:webHidden/>
              </w:rPr>
              <w:fldChar w:fldCharType="begin"/>
            </w:r>
            <w:r w:rsidR="009121BE">
              <w:rPr>
                <w:noProof/>
                <w:webHidden/>
              </w:rPr>
              <w:instrText xml:space="preserve"> PAGEREF _Toc484502189 \h </w:instrText>
            </w:r>
            <w:r w:rsidR="009121BE">
              <w:rPr>
                <w:noProof/>
                <w:webHidden/>
              </w:rPr>
            </w:r>
            <w:r w:rsidR="009121BE">
              <w:rPr>
                <w:noProof/>
                <w:webHidden/>
              </w:rPr>
              <w:fldChar w:fldCharType="separate"/>
            </w:r>
            <w:r w:rsidR="009121BE">
              <w:rPr>
                <w:noProof/>
                <w:webHidden/>
              </w:rPr>
              <w:t>16</w:t>
            </w:r>
            <w:r w:rsidR="009121BE">
              <w:rPr>
                <w:noProof/>
                <w:webHidden/>
              </w:rPr>
              <w:fldChar w:fldCharType="end"/>
            </w:r>
          </w:hyperlink>
        </w:p>
        <w:p w14:paraId="5E45F050"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0" w:history="1">
            <w:r w:rsidR="009121BE" w:rsidRPr="00642E62">
              <w:rPr>
                <w:rStyle w:val="Hyperlink"/>
                <w:noProof/>
              </w:rPr>
              <w:t>5.5</w:t>
            </w:r>
            <w:r w:rsidR="009121BE">
              <w:rPr>
                <w:rFonts w:asciiTheme="minorHAnsi" w:eastAsiaTheme="minorEastAsia" w:hAnsiTheme="minorHAnsi" w:cstheme="minorBidi"/>
                <w:noProof/>
                <w:sz w:val="22"/>
                <w:szCs w:val="22"/>
              </w:rPr>
              <w:tab/>
            </w:r>
            <w:r w:rsidR="009121BE" w:rsidRPr="00642E62">
              <w:rPr>
                <w:rStyle w:val="Hyperlink"/>
                <w:noProof/>
              </w:rPr>
              <w:t>Naming convention</w:t>
            </w:r>
            <w:r w:rsidR="009121BE">
              <w:rPr>
                <w:noProof/>
                <w:webHidden/>
              </w:rPr>
              <w:tab/>
            </w:r>
            <w:r w:rsidR="009121BE">
              <w:rPr>
                <w:noProof/>
                <w:webHidden/>
              </w:rPr>
              <w:fldChar w:fldCharType="begin"/>
            </w:r>
            <w:r w:rsidR="009121BE">
              <w:rPr>
                <w:noProof/>
                <w:webHidden/>
              </w:rPr>
              <w:instrText xml:space="preserve"> PAGEREF _Toc484502190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3C21192F"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191" w:history="1">
            <w:r w:rsidR="009121BE" w:rsidRPr="00642E62">
              <w:rPr>
                <w:rStyle w:val="Hyperlink"/>
                <w:noProof/>
              </w:rPr>
              <w:t>6.</w:t>
            </w:r>
            <w:r w:rsidR="009121BE">
              <w:rPr>
                <w:rFonts w:asciiTheme="minorHAnsi" w:eastAsiaTheme="minorEastAsia" w:hAnsiTheme="minorHAnsi" w:cstheme="minorBidi"/>
                <w:noProof/>
                <w:sz w:val="22"/>
                <w:szCs w:val="22"/>
              </w:rPr>
              <w:tab/>
            </w:r>
            <w:r w:rsidR="009121BE" w:rsidRPr="00642E62">
              <w:rPr>
                <w:rStyle w:val="Hyperlink"/>
                <w:noProof/>
              </w:rPr>
              <w:t>Clauses not Containing Normative Material</w:t>
            </w:r>
            <w:r w:rsidR="009121BE">
              <w:rPr>
                <w:noProof/>
                <w:webHidden/>
              </w:rPr>
              <w:tab/>
            </w:r>
            <w:r w:rsidR="009121BE">
              <w:rPr>
                <w:noProof/>
                <w:webHidden/>
              </w:rPr>
              <w:fldChar w:fldCharType="begin"/>
            </w:r>
            <w:r w:rsidR="009121BE">
              <w:rPr>
                <w:noProof/>
                <w:webHidden/>
              </w:rPr>
              <w:instrText xml:space="preserve"> PAGEREF _Toc484502191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5CCFFE08"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2" w:history="1">
            <w:r w:rsidR="009121BE" w:rsidRPr="00642E62">
              <w:rPr>
                <w:rStyle w:val="Hyperlink"/>
                <w:noProof/>
              </w:rPr>
              <w:t>6.1</w:t>
            </w:r>
            <w:r w:rsidR="009121BE">
              <w:rPr>
                <w:rFonts w:asciiTheme="minorHAnsi" w:eastAsiaTheme="minorEastAsia" w:hAnsiTheme="minorHAnsi" w:cstheme="minorBidi"/>
                <w:noProof/>
                <w:sz w:val="22"/>
                <w:szCs w:val="22"/>
              </w:rPr>
              <w:tab/>
            </w:r>
            <w:r w:rsidR="009121BE" w:rsidRPr="00642E62">
              <w:rPr>
                <w:rStyle w:val="Hyperlink"/>
                <w:noProof/>
              </w:rPr>
              <w:t>Hydrology phenomena and the catchment concept</w:t>
            </w:r>
            <w:r w:rsidR="009121BE">
              <w:rPr>
                <w:noProof/>
                <w:webHidden/>
              </w:rPr>
              <w:tab/>
            </w:r>
            <w:r w:rsidR="009121BE">
              <w:rPr>
                <w:noProof/>
                <w:webHidden/>
              </w:rPr>
              <w:fldChar w:fldCharType="begin"/>
            </w:r>
            <w:r w:rsidR="009121BE">
              <w:rPr>
                <w:noProof/>
                <w:webHidden/>
              </w:rPr>
              <w:instrText xml:space="preserve"> PAGEREF _Toc484502192 \h </w:instrText>
            </w:r>
            <w:r w:rsidR="009121BE">
              <w:rPr>
                <w:noProof/>
                <w:webHidden/>
              </w:rPr>
            </w:r>
            <w:r w:rsidR="009121BE">
              <w:rPr>
                <w:noProof/>
                <w:webHidden/>
              </w:rPr>
              <w:fldChar w:fldCharType="separate"/>
            </w:r>
            <w:r w:rsidR="009121BE">
              <w:rPr>
                <w:noProof/>
                <w:webHidden/>
              </w:rPr>
              <w:t>17</w:t>
            </w:r>
            <w:r w:rsidR="009121BE">
              <w:rPr>
                <w:noProof/>
                <w:webHidden/>
              </w:rPr>
              <w:fldChar w:fldCharType="end"/>
            </w:r>
          </w:hyperlink>
        </w:p>
        <w:p w14:paraId="32517091"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3" w:history="1">
            <w:r w:rsidR="009121BE" w:rsidRPr="00642E62">
              <w:rPr>
                <w:rStyle w:val="Hyperlink"/>
                <w:noProof/>
              </w:rPr>
              <w:t>6.2</w:t>
            </w:r>
            <w:r w:rsidR="009121BE">
              <w:rPr>
                <w:rFonts w:asciiTheme="minorHAnsi" w:eastAsiaTheme="minorEastAsia" w:hAnsiTheme="minorHAnsi" w:cstheme="minorBidi"/>
                <w:noProof/>
                <w:sz w:val="22"/>
                <w:szCs w:val="22"/>
              </w:rPr>
              <w:tab/>
            </w:r>
            <w:r w:rsidR="009121BE" w:rsidRPr="00642E62">
              <w:rPr>
                <w:rStyle w:val="Hyperlink"/>
                <w:noProof/>
              </w:rPr>
              <w:t>Hydrologic Realization of Catchment and Nexus</w:t>
            </w:r>
            <w:r w:rsidR="009121BE">
              <w:rPr>
                <w:noProof/>
                <w:webHidden/>
              </w:rPr>
              <w:tab/>
            </w:r>
            <w:r w:rsidR="009121BE">
              <w:rPr>
                <w:noProof/>
                <w:webHidden/>
              </w:rPr>
              <w:fldChar w:fldCharType="begin"/>
            </w:r>
            <w:r w:rsidR="009121BE">
              <w:rPr>
                <w:noProof/>
                <w:webHidden/>
              </w:rPr>
              <w:instrText xml:space="preserve"> PAGEREF _Toc484502193 \h </w:instrText>
            </w:r>
            <w:r w:rsidR="009121BE">
              <w:rPr>
                <w:noProof/>
                <w:webHidden/>
              </w:rPr>
            </w:r>
            <w:r w:rsidR="009121BE">
              <w:rPr>
                <w:noProof/>
                <w:webHidden/>
              </w:rPr>
              <w:fldChar w:fldCharType="separate"/>
            </w:r>
            <w:r w:rsidR="009121BE">
              <w:rPr>
                <w:noProof/>
                <w:webHidden/>
              </w:rPr>
              <w:t>20</w:t>
            </w:r>
            <w:r w:rsidR="009121BE">
              <w:rPr>
                <w:noProof/>
                <w:webHidden/>
              </w:rPr>
              <w:fldChar w:fldCharType="end"/>
            </w:r>
          </w:hyperlink>
        </w:p>
        <w:p w14:paraId="79584795"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194" w:history="1">
            <w:r w:rsidR="009121BE" w:rsidRPr="00642E62">
              <w:rPr>
                <w:rStyle w:val="Hyperlink"/>
                <w:noProof/>
              </w:rPr>
              <w:t>6.2.1</w:t>
            </w:r>
            <w:r w:rsidR="009121BE">
              <w:rPr>
                <w:rFonts w:asciiTheme="minorHAnsi" w:eastAsiaTheme="minorEastAsia" w:hAnsiTheme="minorHAnsi" w:cstheme="minorBidi"/>
                <w:noProof/>
                <w:sz w:val="22"/>
                <w:szCs w:val="22"/>
              </w:rPr>
              <w:tab/>
            </w:r>
            <w:r w:rsidR="009121BE" w:rsidRPr="00642E62">
              <w:rPr>
                <w:rStyle w:val="Hyperlink"/>
                <w:noProof/>
              </w:rPr>
              <w:t>Hydrologic Features Schemes</w:t>
            </w:r>
            <w:r w:rsidR="009121BE">
              <w:rPr>
                <w:noProof/>
                <w:webHidden/>
              </w:rPr>
              <w:tab/>
            </w:r>
            <w:r w:rsidR="009121BE">
              <w:rPr>
                <w:noProof/>
                <w:webHidden/>
              </w:rPr>
              <w:fldChar w:fldCharType="begin"/>
            </w:r>
            <w:r w:rsidR="009121BE">
              <w:rPr>
                <w:noProof/>
                <w:webHidden/>
              </w:rPr>
              <w:instrText xml:space="preserve"> PAGEREF _Toc484502194 \h </w:instrText>
            </w:r>
            <w:r w:rsidR="009121BE">
              <w:rPr>
                <w:noProof/>
                <w:webHidden/>
              </w:rPr>
            </w:r>
            <w:r w:rsidR="009121BE">
              <w:rPr>
                <w:noProof/>
                <w:webHidden/>
              </w:rPr>
              <w:fldChar w:fldCharType="separate"/>
            </w:r>
            <w:r w:rsidR="009121BE">
              <w:rPr>
                <w:noProof/>
                <w:webHidden/>
              </w:rPr>
              <w:t>22</w:t>
            </w:r>
            <w:r w:rsidR="009121BE">
              <w:rPr>
                <w:noProof/>
                <w:webHidden/>
              </w:rPr>
              <w:fldChar w:fldCharType="end"/>
            </w:r>
          </w:hyperlink>
        </w:p>
        <w:p w14:paraId="4ABF2853"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5" w:history="1">
            <w:r w:rsidR="009121BE" w:rsidRPr="00642E62">
              <w:rPr>
                <w:rStyle w:val="Hyperlink"/>
                <w:noProof/>
              </w:rPr>
              <w:t>6.3</w:t>
            </w:r>
            <w:r w:rsidR="009121BE">
              <w:rPr>
                <w:rFonts w:asciiTheme="minorHAnsi" w:eastAsiaTheme="minorEastAsia" w:hAnsiTheme="minorHAnsi" w:cstheme="minorBidi"/>
                <w:noProof/>
                <w:sz w:val="22"/>
                <w:szCs w:val="22"/>
              </w:rPr>
              <w:tab/>
            </w:r>
            <w:r w:rsidR="009121BE" w:rsidRPr="00642E62">
              <w:rPr>
                <w:rStyle w:val="Hyperlink"/>
                <w:noProof/>
              </w:rPr>
              <w:t>Catchment topology and hierarchy</w:t>
            </w:r>
            <w:r w:rsidR="009121BE">
              <w:rPr>
                <w:noProof/>
                <w:webHidden/>
              </w:rPr>
              <w:tab/>
            </w:r>
            <w:r w:rsidR="009121BE">
              <w:rPr>
                <w:noProof/>
                <w:webHidden/>
              </w:rPr>
              <w:fldChar w:fldCharType="begin"/>
            </w:r>
            <w:r w:rsidR="009121BE">
              <w:rPr>
                <w:noProof/>
                <w:webHidden/>
              </w:rPr>
              <w:instrText xml:space="preserve"> PAGEREF _Toc484502195 \h </w:instrText>
            </w:r>
            <w:r w:rsidR="009121BE">
              <w:rPr>
                <w:noProof/>
                <w:webHidden/>
              </w:rPr>
            </w:r>
            <w:r w:rsidR="009121BE">
              <w:rPr>
                <w:noProof/>
                <w:webHidden/>
              </w:rPr>
              <w:fldChar w:fldCharType="separate"/>
            </w:r>
            <w:r w:rsidR="009121BE">
              <w:rPr>
                <w:noProof/>
                <w:webHidden/>
              </w:rPr>
              <w:t>24</w:t>
            </w:r>
            <w:r w:rsidR="009121BE">
              <w:rPr>
                <w:noProof/>
                <w:webHidden/>
              </w:rPr>
              <w:fldChar w:fldCharType="end"/>
            </w:r>
          </w:hyperlink>
        </w:p>
        <w:p w14:paraId="227AC21C"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6" w:history="1">
            <w:r w:rsidR="009121BE" w:rsidRPr="00642E62">
              <w:rPr>
                <w:rStyle w:val="Hyperlink"/>
                <w:noProof/>
              </w:rPr>
              <w:t>6.4</w:t>
            </w:r>
            <w:r w:rsidR="009121BE">
              <w:rPr>
                <w:rFonts w:asciiTheme="minorHAnsi" w:eastAsiaTheme="minorEastAsia" w:hAnsiTheme="minorHAnsi" w:cstheme="minorBidi"/>
                <w:noProof/>
                <w:sz w:val="22"/>
                <w:szCs w:val="22"/>
              </w:rPr>
              <w:tab/>
            </w:r>
            <w:r w:rsidR="009121BE" w:rsidRPr="00642E62">
              <w:rPr>
                <w:rStyle w:val="Hyperlink"/>
                <w:noProof/>
              </w:rPr>
              <w:t>Catchment network realization</w:t>
            </w:r>
            <w:r w:rsidR="009121BE">
              <w:rPr>
                <w:noProof/>
                <w:webHidden/>
              </w:rPr>
              <w:tab/>
            </w:r>
            <w:r w:rsidR="009121BE">
              <w:rPr>
                <w:noProof/>
                <w:webHidden/>
              </w:rPr>
              <w:fldChar w:fldCharType="begin"/>
            </w:r>
            <w:r w:rsidR="009121BE">
              <w:rPr>
                <w:noProof/>
                <w:webHidden/>
              </w:rPr>
              <w:instrText xml:space="preserve"> PAGEREF _Toc484502196 \h </w:instrText>
            </w:r>
            <w:r w:rsidR="009121BE">
              <w:rPr>
                <w:noProof/>
                <w:webHidden/>
              </w:rPr>
            </w:r>
            <w:r w:rsidR="009121BE">
              <w:rPr>
                <w:noProof/>
                <w:webHidden/>
              </w:rPr>
              <w:fldChar w:fldCharType="separate"/>
            </w:r>
            <w:r w:rsidR="009121BE">
              <w:rPr>
                <w:noProof/>
                <w:webHidden/>
              </w:rPr>
              <w:t>26</w:t>
            </w:r>
            <w:r w:rsidR="009121BE">
              <w:rPr>
                <w:noProof/>
                <w:webHidden/>
              </w:rPr>
              <w:fldChar w:fldCharType="end"/>
            </w:r>
          </w:hyperlink>
        </w:p>
        <w:p w14:paraId="5A756A5C"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197" w:history="1">
            <w:r w:rsidR="009121BE" w:rsidRPr="00642E62">
              <w:rPr>
                <w:rStyle w:val="Hyperlink"/>
                <w:noProof/>
              </w:rPr>
              <w:t>6.5</w:t>
            </w:r>
            <w:r w:rsidR="009121BE">
              <w:rPr>
                <w:rFonts w:asciiTheme="minorHAnsi" w:eastAsiaTheme="minorEastAsia" w:hAnsiTheme="minorHAnsi" w:cstheme="minorBidi"/>
                <w:noProof/>
                <w:sz w:val="22"/>
                <w:szCs w:val="22"/>
              </w:rPr>
              <w:tab/>
            </w:r>
            <w:r w:rsidR="009121BE" w:rsidRPr="00642E62">
              <w:rPr>
                <w:rStyle w:val="Hyperlink"/>
                <w:noProof/>
              </w:rPr>
              <w:t>Surface water networks</w:t>
            </w:r>
            <w:r w:rsidR="009121BE">
              <w:rPr>
                <w:noProof/>
                <w:webHidden/>
              </w:rPr>
              <w:tab/>
            </w:r>
            <w:r w:rsidR="009121BE">
              <w:rPr>
                <w:noProof/>
                <w:webHidden/>
              </w:rPr>
              <w:fldChar w:fldCharType="begin"/>
            </w:r>
            <w:r w:rsidR="009121BE">
              <w:rPr>
                <w:noProof/>
                <w:webHidden/>
              </w:rPr>
              <w:instrText xml:space="preserve"> PAGEREF _Toc484502197 \h </w:instrText>
            </w:r>
            <w:r w:rsidR="009121BE">
              <w:rPr>
                <w:noProof/>
                <w:webHidden/>
              </w:rPr>
            </w:r>
            <w:r w:rsidR="009121BE">
              <w:rPr>
                <w:noProof/>
                <w:webHidden/>
              </w:rPr>
              <w:fldChar w:fldCharType="separate"/>
            </w:r>
            <w:r w:rsidR="009121BE">
              <w:rPr>
                <w:noProof/>
                <w:webHidden/>
              </w:rPr>
              <w:t>29</w:t>
            </w:r>
            <w:r w:rsidR="009121BE">
              <w:rPr>
                <w:noProof/>
                <w:webHidden/>
              </w:rPr>
              <w:fldChar w:fldCharType="end"/>
            </w:r>
          </w:hyperlink>
        </w:p>
        <w:p w14:paraId="657E427B"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198" w:history="1">
            <w:r w:rsidR="009121BE" w:rsidRPr="00642E62">
              <w:rPr>
                <w:rStyle w:val="Hyperlink"/>
                <w:noProof/>
              </w:rPr>
              <w:t>6.5.1</w:t>
            </w:r>
            <w:r w:rsidR="009121BE">
              <w:rPr>
                <w:rFonts w:asciiTheme="minorHAnsi" w:eastAsiaTheme="minorEastAsia" w:hAnsiTheme="minorHAnsi" w:cstheme="minorBidi"/>
                <w:noProof/>
                <w:sz w:val="22"/>
                <w:szCs w:val="22"/>
              </w:rPr>
              <w:tab/>
            </w:r>
            <w:r w:rsidR="009121BE" w:rsidRPr="00642E62">
              <w:rPr>
                <w:rStyle w:val="Hyperlink"/>
                <w:noProof/>
              </w:rPr>
              <w:t>Hydrographic and channel network</w:t>
            </w:r>
            <w:r w:rsidR="009121BE">
              <w:rPr>
                <w:noProof/>
                <w:webHidden/>
              </w:rPr>
              <w:tab/>
            </w:r>
            <w:r w:rsidR="009121BE">
              <w:rPr>
                <w:noProof/>
                <w:webHidden/>
              </w:rPr>
              <w:fldChar w:fldCharType="begin"/>
            </w:r>
            <w:r w:rsidR="009121BE">
              <w:rPr>
                <w:noProof/>
                <w:webHidden/>
              </w:rPr>
              <w:instrText xml:space="preserve"> PAGEREF _Toc484502198 \h </w:instrText>
            </w:r>
            <w:r w:rsidR="009121BE">
              <w:rPr>
                <w:noProof/>
                <w:webHidden/>
              </w:rPr>
            </w:r>
            <w:r w:rsidR="009121BE">
              <w:rPr>
                <w:noProof/>
                <w:webHidden/>
              </w:rPr>
              <w:fldChar w:fldCharType="separate"/>
            </w:r>
            <w:r w:rsidR="009121BE">
              <w:rPr>
                <w:noProof/>
                <w:webHidden/>
              </w:rPr>
              <w:t>30</w:t>
            </w:r>
            <w:r w:rsidR="009121BE">
              <w:rPr>
                <w:noProof/>
                <w:webHidden/>
              </w:rPr>
              <w:fldChar w:fldCharType="end"/>
            </w:r>
          </w:hyperlink>
        </w:p>
        <w:p w14:paraId="37C95A93"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199" w:history="1">
            <w:r w:rsidR="009121BE" w:rsidRPr="00642E62">
              <w:rPr>
                <w:rStyle w:val="Hyperlink"/>
                <w:noProof/>
              </w:rPr>
              <w:t>6.5.2</w:t>
            </w:r>
            <w:r w:rsidR="009121BE">
              <w:rPr>
                <w:rFonts w:asciiTheme="minorHAnsi" w:eastAsiaTheme="minorEastAsia" w:hAnsiTheme="minorHAnsi" w:cstheme="minorBidi"/>
                <w:noProof/>
                <w:sz w:val="22"/>
                <w:szCs w:val="22"/>
              </w:rPr>
              <w:tab/>
            </w:r>
            <w:r w:rsidR="009121BE" w:rsidRPr="00642E62">
              <w:rPr>
                <w:rStyle w:val="Hyperlink"/>
                <w:noProof/>
              </w:rPr>
              <w:t>Hydrometric network</w:t>
            </w:r>
            <w:r w:rsidR="009121BE">
              <w:rPr>
                <w:noProof/>
                <w:webHidden/>
              </w:rPr>
              <w:tab/>
            </w:r>
            <w:r w:rsidR="009121BE">
              <w:rPr>
                <w:noProof/>
                <w:webHidden/>
              </w:rPr>
              <w:fldChar w:fldCharType="begin"/>
            </w:r>
            <w:r w:rsidR="009121BE">
              <w:rPr>
                <w:noProof/>
                <w:webHidden/>
              </w:rPr>
              <w:instrText xml:space="preserve"> PAGEREF _Toc484502199 \h </w:instrText>
            </w:r>
            <w:r w:rsidR="009121BE">
              <w:rPr>
                <w:noProof/>
                <w:webHidden/>
              </w:rPr>
            </w:r>
            <w:r w:rsidR="009121BE">
              <w:rPr>
                <w:noProof/>
                <w:webHidden/>
              </w:rPr>
              <w:fldChar w:fldCharType="separate"/>
            </w:r>
            <w:r w:rsidR="009121BE">
              <w:rPr>
                <w:noProof/>
                <w:webHidden/>
              </w:rPr>
              <w:t>31</w:t>
            </w:r>
            <w:r w:rsidR="009121BE">
              <w:rPr>
                <w:noProof/>
                <w:webHidden/>
              </w:rPr>
              <w:fldChar w:fldCharType="end"/>
            </w:r>
          </w:hyperlink>
        </w:p>
        <w:p w14:paraId="42A496D7"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00" w:history="1">
            <w:r w:rsidR="009121BE" w:rsidRPr="00642E62">
              <w:rPr>
                <w:rStyle w:val="Hyperlink"/>
                <w:noProof/>
              </w:rPr>
              <w:t>6.6</w:t>
            </w:r>
            <w:r w:rsidR="009121BE">
              <w:rPr>
                <w:rFonts w:asciiTheme="minorHAnsi" w:eastAsiaTheme="minorEastAsia" w:hAnsiTheme="minorHAnsi" w:cstheme="minorBidi"/>
                <w:noProof/>
                <w:sz w:val="22"/>
                <w:szCs w:val="22"/>
              </w:rPr>
              <w:tab/>
            </w:r>
            <w:r w:rsidR="009121BE" w:rsidRPr="00642E62">
              <w:rPr>
                <w:rStyle w:val="Hyperlink"/>
                <w:noProof/>
              </w:rPr>
              <w:t>Referencing hydrologic locations along a river</w:t>
            </w:r>
            <w:r w:rsidR="009121BE">
              <w:rPr>
                <w:noProof/>
                <w:webHidden/>
              </w:rPr>
              <w:tab/>
            </w:r>
            <w:r w:rsidR="009121BE">
              <w:rPr>
                <w:noProof/>
                <w:webHidden/>
              </w:rPr>
              <w:fldChar w:fldCharType="begin"/>
            </w:r>
            <w:r w:rsidR="009121BE">
              <w:rPr>
                <w:noProof/>
                <w:webHidden/>
              </w:rPr>
              <w:instrText xml:space="preserve"> PAGEREF _Toc484502200 \h </w:instrText>
            </w:r>
            <w:r w:rsidR="009121BE">
              <w:rPr>
                <w:noProof/>
                <w:webHidden/>
              </w:rPr>
            </w:r>
            <w:r w:rsidR="009121BE">
              <w:rPr>
                <w:noProof/>
                <w:webHidden/>
              </w:rPr>
              <w:fldChar w:fldCharType="separate"/>
            </w:r>
            <w:r w:rsidR="009121BE">
              <w:rPr>
                <w:noProof/>
                <w:webHidden/>
              </w:rPr>
              <w:t>32</w:t>
            </w:r>
            <w:r w:rsidR="009121BE">
              <w:rPr>
                <w:noProof/>
                <w:webHidden/>
              </w:rPr>
              <w:fldChar w:fldCharType="end"/>
            </w:r>
          </w:hyperlink>
        </w:p>
        <w:p w14:paraId="3F3B7CFD"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01" w:history="1">
            <w:r w:rsidR="009121BE" w:rsidRPr="00642E62">
              <w:rPr>
                <w:rStyle w:val="Hyperlink"/>
                <w:noProof/>
              </w:rPr>
              <w:t>6.6.1</w:t>
            </w:r>
            <w:r w:rsidR="009121BE">
              <w:rPr>
                <w:rFonts w:asciiTheme="minorHAnsi" w:eastAsiaTheme="minorEastAsia" w:hAnsiTheme="minorHAnsi" w:cstheme="minorBidi"/>
                <w:noProof/>
                <w:sz w:val="22"/>
                <w:szCs w:val="22"/>
              </w:rPr>
              <w:tab/>
            </w:r>
            <w:r w:rsidR="009121BE" w:rsidRPr="00642E62">
              <w:rPr>
                <w:rStyle w:val="Hyperlink"/>
                <w:noProof/>
              </w:rPr>
              <w:t>Indirect position</w:t>
            </w:r>
            <w:r w:rsidR="009121BE">
              <w:rPr>
                <w:noProof/>
                <w:webHidden/>
              </w:rPr>
              <w:tab/>
            </w:r>
            <w:r w:rsidR="009121BE">
              <w:rPr>
                <w:noProof/>
                <w:webHidden/>
              </w:rPr>
              <w:fldChar w:fldCharType="begin"/>
            </w:r>
            <w:r w:rsidR="009121BE">
              <w:rPr>
                <w:noProof/>
                <w:webHidden/>
              </w:rPr>
              <w:instrText xml:space="preserve"> PAGEREF _Toc484502201 \h </w:instrText>
            </w:r>
            <w:r w:rsidR="009121BE">
              <w:rPr>
                <w:noProof/>
                <w:webHidden/>
              </w:rPr>
            </w:r>
            <w:r w:rsidR="009121BE">
              <w:rPr>
                <w:noProof/>
                <w:webHidden/>
              </w:rPr>
              <w:fldChar w:fldCharType="separate"/>
            </w:r>
            <w:r w:rsidR="009121BE">
              <w:rPr>
                <w:noProof/>
                <w:webHidden/>
              </w:rPr>
              <w:t>33</w:t>
            </w:r>
            <w:r w:rsidR="009121BE">
              <w:rPr>
                <w:noProof/>
                <w:webHidden/>
              </w:rPr>
              <w:fldChar w:fldCharType="end"/>
            </w:r>
          </w:hyperlink>
        </w:p>
        <w:p w14:paraId="6836C94E"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02" w:history="1">
            <w:r w:rsidR="009121BE" w:rsidRPr="00642E62">
              <w:rPr>
                <w:rStyle w:val="Hyperlink"/>
                <w:noProof/>
              </w:rPr>
              <w:t>6.6.2</w:t>
            </w:r>
            <w:r w:rsidR="009121BE">
              <w:rPr>
                <w:rFonts w:asciiTheme="minorHAnsi" w:eastAsiaTheme="minorEastAsia" w:hAnsiTheme="minorHAnsi" w:cstheme="minorBidi"/>
                <w:noProof/>
                <w:sz w:val="22"/>
                <w:szCs w:val="22"/>
              </w:rPr>
              <w:tab/>
            </w:r>
            <w:r w:rsidR="009121BE" w:rsidRPr="00642E62">
              <w:rPr>
                <w:rStyle w:val="Hyperlink"/>
                <w:noProof/>
              </w:rPr>
              <w:t>Network navigation</w:t>
            </w:r>
            <w:r w:rsidR="009121BE">
              <w:rPr>
                <w:noProof/>
                <w:webHidden/>
              </w:rPr>
              <w:tab/>
            </w:r>
            <w:r w:rsidR="009121BE">
              <w:rPr>
                <w:noProof/>
                <w:webHidden/>
              </w:rPr>
              <w:fldChar w:fldCharType="begin"/>
            </w:r>
            <w:r w:rsidR="009121BE">
              <w:rPr>
                <w:noProof/>
                <w:webHidden/>
              </w:rPr>
              <w:instrText xml:space="preserve"> PAGEREF _Toc484502202 \h </w:instrText>
            </w:r>
            <w:r w:rsidR="009121BE">
              <w:rPr>
                <w:noProof/>
                <w:webHidden/>
              </w:rPr>
            </w:r>
            <w:r w:rsidR="009121BE">
              <w:rPr>
                <w:noProof/>
                <w:webHidden/>
              </w:rPr>
              <w:fldChar w:fldCharType="separate"/>
            </w:r>
            <w:r w:rsidR="009121BE">
              <w:rPr>
                <w:noProof/>
                <w:webHidden/>
              </w:rPr>
              <w:t>41</w:t>
            </w:r>
            <w:r w:rsidR="009121BE">
              <w:rPr>
                <w:noProof/>
                <w:webHidden/>
              </w:rPr>
              <w:fldChar w:fldCharType="end"/>
            </w:r>
          </w:hyperlink>
        </w:p>
        <w:p w14:paraId="18D5958C" w14:textId="77777777" w:rsidR="009121BE" w:rsidRDefault="00476168">
          <w:pPr>
            <w:pStyle w:val="TOC1"/>
            <w:tabs>
              <w:tab w:val="left" w:pos="480"/>
              <w:tab w:val="right" w:leader="dot" w:pos="8630"/>
            </w:tabs>
            <w:rPr>
              <w:rFonts w:asciiTheme="minorHAnsi" w:eastAsiaTheme="minorEastAsia" w:hAnsiTheme="minorHAnsi" w:cstheme="minorBidi"/>
              <w:noProof/>
              <w:sz w:val="22"/>
              <w:szCs w:val="22"/>
            </w:rPr>
          </w:pPr>
          <w:hyperlink w:anchor="_Toc484502203" w:history="1">
            <w:r w:rsidR="009121BE" w:rsidRPr="00642E62">
              <w:rPr>
                <w:rStyle w:val="Hyperlink"/>
                <w:noProof/>
              </w:rPr>
              <w:t>7.</w:t>
            </w:r>
            <w:r w:rsidR="009121BE">
              <w:rPr>
                <w:rFonts w:asciiTheme="minorHAnsi" w:eastAsiaTheme="minorEastAsia" w:hAnsiTheme="minorHAnsi" w:cstheme="minorBidi"/>
                <w:noProof/>
                <w:sz w:val="22"/>
                <w:szCs w:val="22"/>
              </w:rPr>
              <w:tab/>
            </w:r>
            <w:r w:rsidR="009121BE" w:rsidRPr="00642E62">
              <w:rPr>
                <w:rStyle w:val="Hyperlink"/>
                <w:noProof/>
              </w:rPr>
              <w:t>Clause containing normative material</w:t>
            </w:r>
            <w:r w:rsidR="009121BE">
              <w:rPr>
                <w:noProof/>
                <w:webHidden/>
              </w:rPr>
              <w:tab/>
            </w:r>
            <w:r w:rsidR="009121BE">
              <w:rPr>
                <w:noProof/>
                <w:webHidden/>
              </w:rPr>
              <w:fldChar w:fldCharType="begin"/>
            </w:r>
            <w:r w:rsidR="009121BE">
              <w:rPr>
                <w:noProof/>
                <w:webHidden/>
              </w:rPr>
              <w:instrText xml:space="preserve"> PAGEREF _Toc484502203 \h </w:instrText>
            </w:r>
            <w:r w:rsidR="009121BE">
              <w:rPr>
                <w:noProof/>
                <w:webHidden/>
              </w:rPr>
            </w:r>
            <w:r w:rsidR="009121BE">
              <w:rPr>
                <w:noProof/>
                <w:webHidden/>
              </w:rPr>
              <w:fldChar w:fldCharType="separate"/>
            </w:r>
            <w:r w:rsidR="009121BE">
              <w:rPr>
                <w:noProof/>
                <w:webHidden/>
              </w:rPr>
              <w:t>42</w:t>
            </w:r>
            <w:r w:rsidR="009121BE">
              <w:rPr>
                <w:noProof/>
                <w:webHidden/>
              </w:rPr>
              <w:fldChar w:fldCharType="end"/>
            </w:r>
          </w:hyperlink>
        </w:p>
        <w:p w14:paraId="54D6D807"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04" w:history="1">
            <w:r w:rsidR="009121BE" w:rsidRPr="00642E62">
              <w:rPr>
                <w:rStyle w:val="Hyperlink"/>
                <w:noProof/>
              </w:rPr>
              <w:t>7.1</w:t>
            </w:r>
            <w:r w:rsidR="009121BE">
              <w:rPr>
                <w:rFonts w:asciiTheme="minorHAnsi" w:eastAsiaTheme="minorEastAsia" w:hAnsiTheme="minorHAnsi" w:cstheme="minorBidi"/>
                <w:noProof/>
                <w:sz w:val="22"/>
                <w:szCs w:val="22"/>
              </w:rPr>
              <w:tab/>
            </w:r>
            <w:r w:rsidR="009121BE" w:rsidRPr="00642E62">
              <w:rPr>
                <w:rStyle w:val="Hyperlink"/>
                <w:noProof/>
              </w:rPr>
              <w:t>The HY_Features conceptual model</w:t>
            </w:r>
            <w:r w:rsidR="009121BE">
              <w:rPr>
                <w:noProof/>
                <w:webHidden/>
              </w:rPr>
              <w:tab/>
            </w:r>
            <w:r w:rsidR="009121BE">
              <w:rPr>
                <w:noProof/>
                <w:webHidden/>
              </w:rPr>
              <w:fldChar w:fldCharType="begin"/>
            </w:r>
            <w:r w:rsidR="009121BE">
              <w:rPr>
                <w:noProof/>
                <w:webHidden/>
              </w:rPr>
              <w:instrText xml:space="preserve"> PAGEREF _Toc484502204 \h </w:instrText>
            </w:r>
            <w:r w:rsidR="009121BE">
              <w:rPr>
                <w:noProof/>
                <w:webHidden/>
              </w:rPr>
            </w:r>
            <w:r w:rsidR="009121BE">
              <w:rPr>
                <w:noProof/>
                <w:webHidden/>
              </w:rPr>
              <w:fldChar w:fldCharType="separate"/>
            </w:r>
            <w:r w:rsidR="009121BE">
              <w:rPr>
                <w:noProof/>
                <w:webHidden/>
              </w:rPr>
              <w:t>42</w:t>
            </w:r>
            <w:r w:rsidR="009121BE">
              <w:rPr>
                <w:noProof/>
                <w:webHidden/>
              </w:rPr>
              <w:fldChar w:fldCharType="end"/>
            </w:r>
          </w:hyperlink>
        </w:p>
        <w:p w14:paraId="512A58E9"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05" w:history="1">
            <w:r w:rsidR="009121BE" w:rsidRPr="00642E62">
              <w:rPr>
                <w:rStyle w:val="Hyperlink"/>
                <w:noProof/>
              </w:rPr>
              <w:t>7.2</w:t>
            </w:r>
            <w:r w:rsidR="009121BE">
              <w:rPr>
                <w:rFonts w:asciiTheme="minorHAnsi" w:eastAsiaTheme="minorEastAsia" w:hAnsiTheme="minorHAnsi" w:cstheme="minorBidi"/>
                <w:noProof/>
                <w:sz w:val="22"/>
                <w:szCs w:val="22"/>
              </w:rPr>
              <w:tab/>
            </w:r>
            <w:r w:rsidR="009121BE" w:rsidRPr="00642E62">
              <w:rPr>
                <w:rStyle w:val="Hyperlink"/>
                <w:noProof/>
              </w:rPr>
              <w:t>HY_Features conceptual model conformance</w:t>
            </w:r>
            <w:r w:rsidR="009121BE">
              <w:rPr>
                <w:noProof/>
                <w:webHidden/>
              </w:rPr>
              <w:tab/>
            </w:r>
            <w:r w:rsidR="009121BE">
              <w:rPr>
                <w:noProof/>
                <w:webHidden/>
              </w:rPr>
              <w:fldChar w:fldCharType="begin"/>
            </w:r>
            <w:r w:rsidR="009121BE">
              <w:rPr>
                <w:noProof/>
                <w:webHidden/>
              </w:rPr>
              <w:instrText xml:space="preserve"> PAGEREF _Toc484502205 \h </w:instrText>
            </w:r>
            <w:r w:rsidR="009121BE">
              <w:rPr>
                <w:noProof/>
                <w:webHidden/>
              </w:rPr>
            </w:r>
            <w:r w:rsidR="009121BE">
              <w:rPr>
                <w:noProof/>
                <w:webHidden/>
              </w:rPr>
              <w:fldChar w:fldCharType="separate"/>
            </w:r>
            <w:r w:rsidR="009121BE">
              <w:rPr>
                <w:noProof/>
                <w:webHidden/>
              </w:rPr>
              <w:t>45</w:t>
            </w:r>
            <w:r w:rsidR="009121BE">
              <w:rPr>
                <w:noProof/>
                <w:webHidden/>
              </w:rPr>
              <w:fldChar w:fldCharType="end"/>
            </w:r>
          </w:hyperlink>
        </w:p>
        <w:p w14:paraId="60A1D0B6"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06" w:history="1">
            <w:r w:rsidR="009121BE" w:rsidRPr="00642E62">
              <w:rPr>
                <w:rStyle w:val="Hyperlink"/>
                <w:noProof/>
              </w:rPr>
              <w:t>7.3</w:t>
            </w:r>
            <w:r w:rsidR="009121BE">
              <w:rPr>
                <w:rFonts w:asciiTheme="minorHAnsi" w:eastAsiaTheme="minorEastAsia" w:hAnsiTheme="minorHAnsi" w:cstheme="minorBidi"/>
                <w:noProof/>
                <w:sz w:val="22"/>
                <w:szCs w:val="22"/>
              </w:rPr>
              <w:tab/>
            </w:r>
            <w:r w:rsidR="009121BE" w:rsidRPr="00642E62">
              <w:rPr>
                <w:rStyle w:val="Hyperlink"/>
                <w:noProof/>
              </w:rPr>
              <w:t>HydroFeature module</w:t>
            </w:r>
            <w:r w:rsidR="009121BE">
              <w:rPr>
                <w:noProof/>
                <w:webHidden/>
              </w:rPr>
              <w:tab/>
            </w:r>
            <w:r w:rsidR="009121BE">
              <w:rPr>
                <w:noProof/>
                <w:webHidden/>
              </w:rPr>
              <w:fldChar w:fldCharType="begin"/>
            </w:r>
            <w:r w:rsidR="009121BE">
              <w:rPr>
                <w:noProof/>
                <w:webHidden/>
              </w:rPr>
              <w:instrText xml:space="preserve"> PAGEREF _Toc484502206 \h </w:instrText>
            </w:r>
            <w:r w:rsidR="009121BE">
              <w:rPr>
                <w:noProof/>
                <w:webHidden/>
              </w:rPr>
            </w:r>
            <w:r w:rsidR="009121BE">
              <w:rPr>
                <w:noProof/>
                <w:webHidden/>
              </w:rPr>
              <w:fldChar w:fldCharType="separate"/>
            </w:r>
            <w:r w:rsidR="009121BE">
              <w:rPr>
                <w:noProof/>
                <w:webHidden/>
              </w:rPr>
              <w:t>45</w:t>
            </w:r>
            <w:r w:rsidR="009121BE">
              <w:rPr>
                <w:noProof/>
                <w:webHidden/>
              </w:rPr>
              <w:fldChar w:fldCharType="end"/>
            </w:r>
          </w:hyperlink>
        </w:p>
        <w:p w14:paraId="3AD0CFCD"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07" w:history="1">
            <w:r w:rsidR="009121BE" w:rsidRPr="00642E62">
              <w:rPr>
                <w:rStyle w:val="Hyperlink"/>
                <w:noProof/>
              </w:rPr>
              <w:t>7.3.1</w:t>
            </w:r>
            <w:r w:rsidR="009121BE">
              <w:rPr>
                <w:rFonts w:asciiTheme="minorHAnsi" w:eastAsiaTheme="minorEastAsia" w:hAnsiTheme="minorHAnsi" w:cstheme="minorBidi"/>
                <w:noProof/>
                <w:sz w:val="22"/>
                <w:szCs w:val="22"/>
              </w:rPr>
              <w:tab/>
            </w:r>
            <w:r w:rsidR="009121BE" w:rsidRPr="00642E62">
              <w:rPr>
                <w:rStyle w:val="Hyperlink"/>
                <w:noProof/>
              </w:rPr>
              <w:t>Named Feature Package</w:t>
            </w:r>
            <w:r w:rsidR="009121BE">
              <w:rPr>
                <w:noProof/>
                <w:webHidden/>
              </w:rPr>
              <w:tab/>
            </w:r>
            <w:r w:rsidR="009121BE">
              <w:rPr>
                <w:noProof/>
                <w:webHidden/>
              </w:rPr>
              <w:fldChar w:fldCharType="begin"/>
            </w:r>
            <w:r w:rsidR="009121BE">
              <w:rPr>
                <w:noProof/>
                <w:webHidden/>
              </w:rPr>
              <w:instrText xml:space="preserve"> PAGEREF _Toc484502207 \h </w:instrText>
            </w:r>
            <w:r w:rsidR="009121BE">
              <w:rPr>
                <w:noProof/>
                <w:webHidden/>
              </w:rPr>
            </w:r>
            <w:r w:rsidR="009121BE">
              <w:rPr>
                <w:noProof/>
                <w:webHidden/>
              </w:rPr>
              <w:fldChar w:fldCharType="separate"/>
            </w:r>
            <w:r w:rsidR="009121BE">
              <w:rPr>
                <w:noProof/>
                <w:webHidden/>
              </w:rPr>
              <w:t>48</w:t>
            </w:r>
            <w:r w:rsidR="009121BE">
              <w:rPr>
                <w:noProof/>
                <w:webHidden/>
              </w:rPr>
              <w:fldChar w:fldCharType="end"/>
            </w:r>
          </w:hyperlink>
        </w:p>
        <w:p w14:paraId="77C0C4B6"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08" w:history="1">
            <w:r w:rsidR="009121BE" w:rsidRPr="00642E62">
              <w:rPr>
                <w:rStyle w:val="Hyperlink"/>
                <w:noProof/>
              </w:rPr>
              <w:t>7.3.2</w:t>
            </w:r>
            <w:r w:rsidR="009121BE">
              <w:rPr>
                <w:rFonts w:asciiTheme="minorHAnsi" w:eastAsiaTheme="minorEastAsia" w:hAnsiTheme="minorHAnsi" w:cstheme="minorBidi"/>
                <w:noProof/>
                <w:sz w:val="22"/>
                <w:szCs w:val="22"/>
              </w:rPr>
              <w:tab/>
            </w:r>
            <w:r w:rsidR="009121BE" w:rsidRPr="00642E62">
              <w:rPr>
                <w:rStyle w:val="Hyperlink"/>
                <w:noProof/>
              </w:rPr>
              <w:t>The HydroComplex package</w:t>
            </w:r>
            <w:r w:rsidR="009121BE">
              <w:rPr>
                <w:noProof/>
                <w:webHidden/>
              </w:rPr>
              <w:tab/>
            </w:r>
            <w:r w:rsidR="009121BE">
              <w:rPr>
                <w:noProof/>
                <w:webHidden/>
              </w:rPr>
              <w:fldChar w:fldCharType="begin"/>
            </w:r>
            <w:r w:rsidR="009121BE">
              <w:rPr>
                <w:noProof/>
                <w:webHidden/>
              </w:rPr>
              <w:instrText xml:space="preserve"> PAGEREF _Toc484502208 \h </w:instrText>
            </w:r>
            <w:r w:rsidR="009121BE">
              <w:rPr>
                <w:noProof/>
                <w:webHidden/>
              </w:rPr>
            </w:r>
            <w:r w:rsidR="009121BE">
              <w:rPr>
                <w:noProof/>
                <w:webHidden/>
              </w:rPr>
              <w:fldChar w:fldCharType="separate"/>
            </w:r>
            <w:r w:rsidR="009121BE">
              <w:rPr>
                <w:noProof/>
                <w:webHidden/>
              </w:rPr>
              <w:t>49</w:t>
            </w:r>
            <w:r w:rsidR="009121BE">
              <w:rPr>
                <w:noProof/>
                <w:webHidden/>
              </w:rPr>
              <w:fldChar w:fldCharType="end"/>
            </w:r>
          </w:hyperlink>
        </w:p>
        <w:p w14:paraId="394760C5"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09" w:history="1">
            <w:r w:rsidR="009121BE" w:rsidRPr="00642E62">
              <w:rPr>
                <w:rStyle w:val="Hyperlink"/>
                <w:noProof/>
              </w:rPr>
              <w:t>7.3.3</w:t>
            </w:r>
            <w:r w:rsidR="009121BE">
              <w:rPr>
                <w:rFonts w:asciiTheme="minorHAnsi" w:eastAsiaTheme="minorEastAsia" w:hAnsiTheme="minorHAnsi" w:cstheme="minorBidi"/>
                <w:noProof/>
                <w:sz w:val="22"/>
                <w:szCs w:val="22"/>
              </w:rPr>
              <w:tab/>
            </w:r>
            <w:r w:rsidR="009121BE" w:rsidRPr="00642E62">
              <w:rPr>
                <w:rStyle w:val="Hyperlink"/>
                <w:noProof/>
              </w:rPr>
              <w:t>River Referencing</w:t>
            </w:r>
            <w:r w:rsidR="009121BE">
              <w:rPr>
                <w:noProof/>
                <w:webHidden/>
              </w:rPr>
              <w:tab/>
            </w:r>
            <w:r w:rsidR="009121BE">
              <w:rPr>
                <w:noProof/>
                <w:webHidden/>
              </w:rPr>
              <w:fldChar w:fldCharType="begin"/>
            </w:r>
            <w:r w:rsidR="009121BE">
              <w:rPr>
                <w:noProof/>
                <w:webHidden/>
              </w:rPr>
              <w:instrText xml:space="preserve"> PAGEREF _Toc484502209 \h </w:instrText>
            </w:r>
            <w:r w:rsidR="009121BE">
              <w:rPr>
                <w:noProof/>
                <w:webHidden/>
              </w:rPr>
            </w:r>
            <w:r w:rsidR="009121BE">
              <w:rPr>
                <w:noProof/>
                <w:webHidden/>
              </w:rPr>
              <w:fldChar w:fldCharType="separate"/>
            </w:r>
            <w:r w:rsidR="009121BE">
              <w:rPr>
                <w:noProof/>
                <w:webHidden/>
              </w:rPr>
              <w:t>62</w:t>
            </w:r>
            <w:r w:rsidR="009121BE">
              <w:rPr>
                <w:noProof/>
                <w:webHidden/>
              </w:rPr>
              <w:fldChar w:fldCharType="end"/>
            </w:r>
          </w:hyperlink>
        </w:p>
        <w:p w14:paraId="02583991"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10" w:history="1">
            <w:r w:rsidR="009121BE" w:rsidRPr="00642E62">
              <w:rPr>
                <w:rStyle w:val="Hyperlink"/>
                <w:noProof/>
              </w:rPr>
              <w:t>7.4</w:t>
            </w:r>
            <w:r w:rsidR="009121BE">
              <w:rPr>
                <w:rFonts w:asciiTheme="minorHAnsi" w:eastAsiaTheme="minorEastAsia" w:hAnsiTheme="minorHAnsi" w:cstheme="minorBidi"/>
                <w:noProof/>
                <w:sz w:val="22"/>
                <w:szCs w:val="22"/>
              </w:rPr>
              <w:tab/>
            </w:r>
            <w:r w:rsidR="009121BE" w:rsidRPr="00642E62">
              <w:rPr>
                <w:rStyle w:val="Hyperlink"/>
                <w:noProof/>
              </w:rPr>
              <w:t>The Surface Hydro Feature model</w:t>
            </w:r>
            <w:r w:rsidR="009121BE">
              <w:rPr>
                <w:noProof/>
                <w:webHidden/>
              </w:rPr>
              <w:tab/>
            </w:r>
            <w:r w:rsidR="009121BE">
              <w:rPr>
                <w:noProof/>
                <w:webHidden/>
              </w:rPr>
              <w:fldChar w:fldCharType="begin"/>
            </w:r>
            <w:r w:rsidR="009121BE">
              <w:rPr>
                <w:noProof/>
                <w:webHidden/>
              </w:rPr>
              <w:instrText xml:space="preserve"> PAGEREF _Toc484502210 \h </w:instrText>
            </w:r>
            <w:r w:rsidR="009121BE">
              <w:rPr>
                <w:noProof/>
                <w:webHidden/>
              </w:rPr>
            </w:r>
            <w:r w:rsidR="009121BE">
              <w:rPr>
                <w:noProof/>
                <w:webHidden/>
              </w:rPr>
              <w:fldChar w:fldCharType="separate"/>
            </w:r>
            <w:r w:rsidR="009121BE">
              <w:rPr>
                <w:noProof/>
                <w:webHidden/>
              </w:rPr>
              <w:t>65</w:t>
            </w:r>
            <w:r w:rsidR="009121BE">
              <w:rPr>
                <w:noProof/>
                <w:webHidden/>
              </w:rPr>
              <w:fldChar w:fldCharType="end"/>
            </w:r>
          </w:hyperlink>
        </w:p>
        <w:p w14:paraId="0DA5148B"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1" w:history="1">
            <w:r w:rsidR="009121BE" w:rsidRPr="00642E62">
              <w:rPr>
                <w:rStyle w:val="Hyperlink"/>
                <w:noProof/>
              </w:rPr>
              <w:t>7.4.1</w:t>
            </w:r>
            <w:r w:rsidR="009121BE">
              <w:rPr>
                <w:rFonts w:asciiTheme="minorHAnsi" w:eastAsiaTheme="minorEastAsia" w:hAnsiTheme="minorHAnsi" w:cstheme="minorBidi"/>
                <w:noProof/>
                <w:sz w:val="22"/>
                <w:szCs w:val="22"/>
              </w:rPr>
              <w:tab/>
            </w:r>
            <w:r w:rsidR="009121BE" w:rsidRPr="00642E62">
              <w:rPr>
                <w:rStyle w:val="Hyperlink"/>
                <w:noProof/>
              </w:rPr>
              <w:t>The Channel Network model</w:t>
            </w:r>
            <w:r w:rsidR="009121BE">
              <w:rPr>
                <w:noProof/>
                <w:webHidden/>
              </w:rPr>
              <w:tab/>
            </w:r>
            <w:r w:rsidR="009121BE">
              <w:rPr>
                <w:noProof/>
                <w:webHidden/>
              </w:rPr>
              <w:fldChar w:fldCharType="begin"/>
            </w:r>
            <w:r w:rsidR="009121BE">
              <w:rPr>
                <w:noProof/>
                <w:webHidden/>
              </w:rPr>
              <w:instrText xml:space="preserve"> PAGEREF _Toc484502211 \h </w:instrText>
            </w:r>
            <w:r w:rsidR="009121BE">
              <w:rPr>
                <w:noProof/>
                <w:webHidden/>
              </w:rPr>
            </w:r>
            <w:r w:rsidR="009121BE">
              <w:rPr>
                <w:noProof/>
                <w:webHidden/>
              </w:rPr>
              <w:fldChar w:fldCharType="separate"/>
            </w:r>
            <w:r w:rsidR="009121BE">
              <w:rPr>
                <w:noProof/>
                <w:webHidden/>
              </w:rPr>
              <w:t>67</w:t>
            </w:r>
            <w:r w:rsidR="009121BE">
              <w:rPr>
                <w:noProof/>
                <w:webHidden/>
              </w:rPr>
              <w:fldChar w:fldCharType="end"/>
            </w:r>
          </w:hyperlink>
        </w:p>
        <w:p w14:paraId="1111DA10"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2" w:history="1">
            <w:r w:rsidR="009121BE" w:rsidRPr="00642E62">
              <w:rPr>
                <w:rStyle w:val="Hyperlink"/>
                <w:noProof/>
              </w:rPr>
              <w:t>7.4.2</w:t>
            </w:r>
            <w:r w:rsidR="009121BE">
              <w:rPr>
                <w:rFonts w:asciiTheme="minorHAnsi" w:eastAsiaTheme="minorEastAsia" w:hAnsiTheme="minorHAnsi" w:cstheme="minorBidi"/>
                <w:noProof/>
                <w:sz w:val="22"/>
                <w:szCs w:val="22"/>
              </w:rPr>
              <w:tab/>
            </w:r>
            <w:r w:rsidR="009121BE" w:rsidRPr="00642E62">
              <w:rPr>
                <w:rStyle w:val="Hyperlink"/>
                <w:noProof/>
              </w:rPr>
              <w:t>The Hydrographic Network model</w:t>
            </w:r>
            <w:r w:rsidR="009121BE">
              <w:rPr>
                <w:noProof/>
                <w:webHidden/>
              </w:rPr>
              <w:tab/>
            </w:r>
            <w:r w:rsidR="009121BE">
              <w:rPr>
                <w:noProof/>
                <w:webHidden/>
              </w:rPr>
              <w:fldChar w:fldCharType="begin"/>
            </w:r>
            <w:r w:rsidR="009121BE">
              <w:rPr>
                <w:noProof/>
                <w:webHidden/>
              </w:rPr>
              <w:instrText xml:space="preserve"> PAGEREF _Toc484502212 \h </w:instrText>
            </w:r>
            <w:r w:rsidR="009121BE">
              <w:rPr>
                <w:noProof/>
                <w:webHidden/>
              </w:rPr>
            </w:r>
            <w:r w:rsidR="009121BE">
              <w:rPr>
                <w:noProof/>
                <w:webHidden/>
              </w:rPr>
              <w:fldChar w:fldCharType="separate"/>
            </w:r>
            <w:r w:rsidR="009121BE">
              <w:rPr>
                <w:noProof/>
                <w:webHidden/>
              </w:rPr>
              <w:t>71</w:t>
            </w:r>
            <w:r w:rsidR="009121BE">
              <w:rPr>
                <w:noProof/>
                <w:webHidden/>
              </w:rPr>
              <w:fldChar w:fldCharType="end"/>
            </w:r>
          </w:hyperlink>
        </w:p>
        <w:p w14:paraId="74E75FD1"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3" w:history="1">
            <w:r w:rsidR="009121BE" w:rsidRPr="00642E62">
              <w:rPr>
                <w:rStyle w:val="Hyperlink"/>
                <w:noProof/>
              </w:rPr>
              <w:t>7.4.3</w:t>
            </w:r>
            <w:r w:rsidR="009121BE">
              <w:rPr>
                <w:rFonts w:asciiTheme="minorHAnsi" w:eastAsiaTheme="minorEastAsia" w:hAnsiTheme="minorHAnsi" w:cstheme="minorBidi"/>
                <w:noProof/>
                <w:sz w:val="22"/>
                <w:szCs w:val="22"/>
              </w:rPr>
              <w:tab/>
            </w:r>
            <w:r w:rsidR="009121BE" w:rsidRPr="00642E62">
              <w:rPr>
                <w:rStyle w:val="Hyperlink"/>
                <w:noProof/>
              </w:rPr>
              <w:t>The Surface-Water Body types</w:t>
            </w:r>
            <w:r w:rsidR="009121BE">
              <w:rPr>
                <w:noProof/>
                <w:webHidden/>
              </w:rPr>
              <w:tab/>
            </w:r>
            <w:r w:rsidR="009121BE">
              <w:rPr>
                <w:noProof/>
                <w:webHidden/>
              </w:rPr>
              <w:fldChar w:fldCharType="begin"/>
            </w:r>
            <w:r w:rsidR="009121BE">
              <w:rPr>
                <w:noProof/>
                <w:webHidden/>
              </w:rPr>
              <w:instrText xml:space="preserve"> PAGEREF _Toc484502213 \h </w:instrText>
            </w:r>
            <w:r w:rsidR="009121BE">
              <w:rPr>
                <w:noProof/>
                <w:webHidden/>
              </w:rPr>
            </w:r>
            <w:r w:rsidR="009121BE">
              <w:rPr>
                <w:noProof/>
                <w:webHidden/>
              </w:rPr>
              <w:fldChar w:fldCharType="separate"/>
            </w:r>
            <w:r w:rsidR="009121BE">
              <w:rPr>
                <w:noProof/>
                <w:webHidden/>
              </w:rPr>
              <w:t>76</w:t>
            </w:r>
            <w:r w:rsidR="009121BE">
              <w:rPr>
                <w:noProof/>
                <w:webHidden/>
              </w:rPr>
              <w:fldChar w:fldCharType="end"/>
            </w:r>
          </w:hyperlink>
        </w:p>
        <w:p w14:paraId="6B53C41E"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4" w:history="1">
            <w:r w:rsidR="009121BE" w:rsidRPr="00642E62">
              <w:rPr>
                <w:rStyle w:val="Hyperlink"/>
                <w:noProof/>
              </w:rPr>
              <w:t>7.4.4</w:t>
            </w:r>
            <w:r w:rsidR="009121BE">
              <w:rPr>
                <w:rFonts w:asciiTheme="minorHAnsi" w:eastAsiaTheme="minorEastAsia" w:hAnsiTheme="minorHAnsi" w:cstheme="minorBidi"/>
                <w:noProof/>
                <w:sz w:val="22"/>
                <w:szCs w:val="22"/>
              </w:rPr>
              <w:tab/>
            </w:r>
            <w:r w:rsidR="009121BE" w:rsidRPr="00642E62">
              <w:rPr>
                <w:rStyle w:val="Hyperlink"/>
                <w:noProof/>
              </w:rPr>
              <w:t>The Storage model</w:t>
            </w:r>
            <w:r w:rsidR="009121BE">
              <w:rPr>
                <w:noProof/>
                <w:webHidden/>
              </w:rPr>
              <w:tab/>
            </w:r>
            <w:r w:rsidR="009121BE">
              <w:rPr>
                <w:noProof/>
                <w:webHidden/>
              </w:rPr>
              <w:fldChar w:fldCharType="begin"/>
            </w:r>
            <w:r w:rsidR="009121BE">
              <w:rPr>
                <w:noProof/>
                <w:webHidden/>
              </w:rPr>
              <w:instrText xml:space="preserve"> PAGEREF _Toc484502214 \h </w:instrText>
            </w:r>
            <w:r w:rsidR="009121BE">
              <w:rPr>
                <w:noProof/>
                <w:webHidden/>
              </w:rPr>
            </w:r>
            <w:r w:rsidR="009121BE">
              <w:rPr>
                <w:noProof/>
                <w:webHidden/>
              </w:rPr>
              <w:fldChar w:fldCharType="separate"/>
            </w:r>
            <w:r w:rsidR="009121BE">
              <w:rPr>
                <w:noProof/>
                <w:webHidden/>
              </w:rPr>
              <w:t>77</w:t>
            </w:r>
            <w:r w:rsidR="009121BE">
              <w:rPr>
                <w:noProof/>
                <w:webHidden/>
              </w:rPr>
              <w:fldChar w:fldCharType="end"/>
            </w:r>
          </w:hyperlink>
        </w:p>
        <w:p w14:paraId="0797A205" w14:textId="77777777" w:rsidR="009121BE" w:rsidRDefault="00476168">
          <w:pPr>
            <w:pStyle w:val="TOC2"/>
            <w:tabs>
              <w:tab w:val="left" w:pos="960"/>
              <w:tab w:val="right" w:leader="dot" w:pos="8630"/>
            </w:tabs>
            <w:rPr>
              <w:rFonts w:asciiTheme="minorHAnsi" w:eastAsiaTheme="minorEastAsia" w:hAnsiTheme="minorHAnsi" w:cstheme="minorBidi"/>
              <w:noProof/>
              <w:sz w:val="22"/>
              <w:szCs w:val="22"/>
            </w:rPr>
          </w:pPr>
          <w:hyperlink w:anchor="_Toc484502215" w:history="1">
            <w:r w:rsidR="009121BE" w:rsidRPr="00642E62">
              <w:rPr>
                <w:rStyle w:val="Hyperlink"/>
                <w:noProof/>
              </w:rPr>
              <w:t>7.5</w:t>
            </w:r>
            <w:r w:rsidR="009121BE">
              <w:rPr>
                <w:rFonts w:asciiTheme="minorHAnsi" w:eastAsiaTheme="minorEastAsia" w:hAnsiTheme="minorHAnsi" w:cstheme="minorBidi"/>
                <w:noProof/>
                <w:sz w:val="22"/>
                <w:szCs w:val="22"/>
              </w:rPr>
              <w:tab/>
            </w:r>
            <w:r w:rsidR="009121BE" w:rsidRPr="00642E62">
              <w:rPr>
                <w:rStyle w:val="Hyperlink"/>
                <w:noProof/>
              </w:rPr>
              <w:t>The Hydrometric Network application schema</w:t>
            </w:r>
            <w:r w:rsidR="009121BE">
              <w:rPr>
                <w:noProof/>
                <w:webHidden/>
              </w:rPr>
              <w:tab/>
            </w:r>
            <w:r w:rsidR="009121BE">
              <w:rPr>
                <w:noProof/>
                <w:webHidden/>
              </w:rPr>
              <w:fldChar w:fldCharType="begin"/>
            </w:r>
            <w:r w:rsidR="009121BE">
              <w:rPr>
                <w:noProof/>
                <w:webHidden/>
              </w:rPr>
              <w:instrText xml:space="preserve"> PAGEREF _Toc484502215 \h </w:instrText>
            </w:r>
            <w:r w:rsidR="009121BE">
              <w:rPr>
                <w:noProof/>
                <w:webHidden/>
              </w:rPr>
            </w:r>
            <w:r w:rsidR="009121BE">
              <w:rPr>
                <w:noProof/>
                <w:webHidden/>
              </w:rPr>
              <w:fldChar w:fldCharType="separate"/>
            </w:r>
            <w:r w:rsidR="009121BE">
              <w:rPr>
                <w:noProof/>
                <w:webHidden/>
              </w:rPr>
              <w:t>78</w:t>
            </w:r>
            <w:r w:rsidR="009121BE">
              <w:rPr>
                <w:noProof/>
                <w:webHidden/>
              </w:rPr>
              <w:fldChar w:fldCharType="end"/>
            </w:r>
          </w:hyperlink>
        </w:p>
        <w:p w14:paraId="5F2F5BAD"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6" w:history="1">
            <w:r w:rsidR="009121BE" w:rsidRPr="00642E62">
              <w:rPr>
                <w:rStyle w:val="Hyperlink"/>
                <w:noProof/>
              </w:rPr>
              <w:t>7.5.1</w:t>
            </w:r>
            <w:r w:rsidR="009121BE">
              <w:rPr>
                <w:rFonts w:asciiTheme="minorHAnsi" w:eastAsiaTheme="minorEastAsia" w:hAnsiTheme="minorHAnsi" w:cstheme="minorBidi"/>
                <w:noProof/>
                <w:sz w:val="22"/>
                <w:szCs w:val="22"/>
              </w:rPr>
              <w:tab/>
            </w:r>
            <w:r w:rsidR="009121BE" w:rsidRPr="00642E62">
              <w:rPr>
                <w:rStyle w:val="Hyperlink"/>
                <w:noProof/>
              </w:rPr>
              <w:t>Hydrometric Network</w:t>
            </w:r>
            <w:r w:rsidR="009121BE">
              <w:rPr>
                <w:noProof/>
                <w:webHidden/>
              </w:rPr>
              <w:tab/>
            </w:r>
            <w:r w:rsidR="009121BE">
              <w:rPr>
                <w:noProof/>
                <w:webHidden/>
              </w:rPr>
              <w:fldChar w:fldCharType="begin"/>
            </w:r>
            <w:r w:rsidR="009121BE">
              <w:rPr>
                <w:noProof/>
                <w:webHidden/>
              </w:rPr>
              <w:instrText xml:space="preserve"> PAGEREF _Toc484502216 \h </w:instrText>
            </w:r>
            <w:r w:rsidR="009121BE">
              <w:rPr>
                <w:noProof/>
                <w:webHidden/>
              </w:rPr>
            </w:r>
            <w:r w:rsidR="009121BE">
              <w:rPr>
                <w:noProof/>
                <w:webHidden/>
              </w:rPr>
              <w:fldChar w:fldCharType="separate"/>
            </w:r>
            <w:r w:rsidR="009121BE">
              <w:rPr>
                <w:noProof/>
                <w:webHidden/>
              </w:rPr>
              <w:t>80</w:t>
            </w:r>
            <w:r w:rsidR="009121BE">
              <w:rPr>
                <w:noProof/>
                <w:webHidden/>
              </w:rPr>
              <w:fldChar w:fldCharType="end"/>
            </w:r>
          </w:hyperlink>
        </w:p>
        <w:p w14:paraId="36DCEF17" w14:textId="77777777" w:rsidR="009121BE" w:rsidRDefault="00476168">
          <w:pPr>
            <w:pStyle w:val="TOC3"/>
            <w:tabs>
              <w:tab w:val="left" w:pos="1200"/>
              <w:tab w:val="right" w:leader="dot" w:pos="8630"/>
            </w:tabs>
            <w:rPr>
              <w:rFonts w:asciiTheme="minorHAnsi" w:eastAsiaTheme="minorEastAsia" w:hAnsiTheme="minorHAnsi" w:cstheme="minorBidi"/>
              <w:noProof/>
              <w:sz w:val="22"/>
              <w:szCs w:val="22"/>
            </w:rPr>
          </w:pPr>
          <w:hyperlink w:anchor="_Toc484502217" w:history="1">
            <w:r w:rsidR="009121BE" w:rsidRPr="00642E62">
              <w:rPr>
                <w:rStyle w:val="Hyperlink"/>
                <w:noProof/>
              </w:rPr>
              <w:t>7.5.2</w:t>
            </w:r>
            <w:r w:rsidR="009121BE">
              <w:rPr>
                <w:rFonts w:asciiTheme="minorHAnsi" w:eastAsiaTheme="minorEastAsia" w:hAnsiTheme="minorHAnsi" w:cstheme="minorBidi"/>
                <w:noProof/>
                <w:sz w:val="22"/>
                <w:szCs w:val="22"/>
              </w:rPr>
              <w:tab/>
            </w:r>
            <w:r w:rsidR="009121BE" w:rsidRPr="00642E62">
              <w:rPr>
                <w:rStyle w:val="Hyperlink"/>
                <w:noProof/>
              </w:rPr>
              <w:t>Hydrometric Feature</w:t>
            </w:r>
            <w:r w:rsidR="009121BE">
              <w:rPr>
                <w:noProof/>
                <w:webHidden/>
              </w:rPr>
              <w:tab/>
            </w:r>
            <w:r w:rsidR="009121BE">
              <w:rPr>
                <w:noProof/>
                <w:webHidden/>
              </w:rPr>
              <w:fldChar w:fldCharType="begin"/>
            </w:r>
            <w:r w:rsidR="009121BE">
              <w:rPr>
                <w:noProof/>
                <w:webHidden/>
              </w:rPr>
              <w:instrText xml:space="preserve"> PAGEREF _Toc484502217 \h </w:instrText>
            </w:r>
            <w:r w:rsidR="009121BE">
              <w:rPr>
                <w:noProof/>
                <w:webHidden/>
              </w:rPr>
            </w:r>
            <w:r w:rsidR="009121BE">
              <w:rPr>
                <w:noProof/>
                <w:webHidden/>
              </w:rPr>
              <w:fldChar w:fldCharType="separate"/>
            </w:r>
            <w:r w:rsidR="009121BE">
              <w:rPr>
                <w:noProof/>
                <w:webHidden/>
              </w:rPr>
              <w:t>80</w:t>
            </w:r>
            <w:r w:rsidR="009121BE">
              <w:rPr>
                <w:noProof/>
                <w:webHidden/>
              </w:rPr>
              <w:fldChar w:fldCharType="end"/>
            </w:r>
          </w:hyperlink>
        </w:p>
        <w:p w14:paraId="54CD06C4"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18" w:history="1">
            <w:r w:rsidR="009121BE" w:rsidRPr="00642E62">
              <w:rPr>
                <w:rStyle w:val="Hyperlink"/>
                <w:noProof/>
              </w:rPr>
              <w:t>ANNEX A Conformance Class Abstract Test Suite (Normative)</w:t>
            </w:r>
            <w:r w:rsidR="009121BE">
              <w:rPr>
                <w:noProof/>
                <w:webHidden/>
              </w:rPr>
              <w:tab/>
            </w:r>
            <w:r w:rsidR="009121BE">
              <w:rPr>
                <w:noProof/>
                <w:webHidden/>
              </w:rPr>
              <w:fldChar w:fldCharType="begin"/>
            </w:r>
            <w:r w:rsidR="009121BE">
              <w:rPr>
                <w:noProof/>
                <w:webHidden/>
              </w:rPr>
              <w:instrText xml:space="preserve"> PAGEREF _Toc484502218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58897CFF"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19" w:history="1">
            <w:r w:rsidR="009121BE" w:rsidRPr="00642E62">
              <w:rPr>
                <w:rStyle w:val="Hyperlink"/>
                <w:noProof/>
              </w:rPr>
              <w:t>A.1 Introduction</w:t>
            </w:r>
            <w:r w:rsidR="009121BE">
              <w:rPr>
                <w:noProof/>
                <w:webHidden/>
              </w:rPr>
              <w:tab/>
            </w:r>
            <w:r w:rsidR="009121BE">
              <w:rPr>
                <w:noProof/>
                <w:webHidden/>
              </w:rPr>
              <w:fldChar w:fldCharType="begin"/>
            </w:r>
            <w:r w:rsidR="009121BE">
              <w:rPr>
                <w:noProof/>
                <w:webHidden/>
              </w:rPr>
              <w:instrText xml:space="preserve"> PAGEREF _Toc484502219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D8D1CC7"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0" w:history="1">
            <w:r w:rsidR="009121BE" w:rsidRPr="00642E62">
              <w:rPr>
                <w:rStyle w:val="Hyperlink"/>
                <w:noProof/>
              </w:rPr>
              <w:t>A.2 Conformance class: HY_Features implementation schema equivalence</w:t>
            </w:r>
            <w:r w:rsidR="009121BE">
              <w:rPr>
                <w:noProof/>
                <w:webHidden/>
              </w:rPr>
              <w:tab/>
            </w:r>
            <w:r w:rsidR="009121BE">
              <w:rPr>
                <w:noProof/>
                <w:webHidden/>
              </w:rPr>
              <w:fldChar w:fldCharType="begin"/>
            </w:r>
            <w:r w:rsidR="009121BE">
              <w:rPr>
                <w:noProof/>
                <w:webHidden/>
              </w:rPr>
              <w:instrText xml:space="preserve"> PAGEREF _Toc484502220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1995C57A"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21" w:history="1">
            <w:r w:rsidR="009121BE" w:rsidRPr="00642E62">
              <w:rPr>
                <w:rStyle w:val="Hyperlink"/>
                <w:noProof/>
              </w:rPr>
              <w:t>ANNEX B - Code lists for the HY_Features model</w:t>
            </w:r>
            <w:r w:rsidR="009121BE">
              <w:rPr>
                <w:noProof/>
                <w:webHidden/>
              </w:rPr>
              <w:tab/>
            </w:r>
            <w:r w:rsidR="009121BE">
              <w:rPr>
                <w:noProof/>
                <w:webHidden/>
              </w:rPr>
              <w:fldChar w:fldCharType="begin"/>
            </w:r>
            <w:r w:rsidR="009121BE">
              <w:rPr>
                <w:noProof/>
                <w:webHidden/>
              </w:rPr>
              <w:instrText xml:space="preserve"> PAGEREF _Toc484502221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1C5A23A"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2" w:history="1">
            <w:r w:rsidR="009121BE" w:rsidRPr="00642E62">
              <w:rPr>
                <w:rStyle w:val="Hyperlink"/>
                <w:noProof/>
              </w:rPr>
              <w:t>B.1 Terms identifying a fixed landmark determined to realize the conceptual outfall</w:t>
            </w:r>
            <w:r w:rsidR="009121BE">
              <w:rPr>
                <w:noProof/>
                <w:webHidden/>
              </w:rPr>
              <w:tab/>
            </w:r>
            <w:r w:rsidR="009121BE">
              <w:rPr>
                <w:noProof/>
                <w:webHidden/>
              </w:rPr>
              <w:fldChar w:fldCharType="begin"/>
            </w:r>
            <w:r w:rsidR="009121BE">
              <w:rPr>
                <w:noProof/>
                <w:webHidden/>
              </w:rPr>
              <w:instrText xml:space="preserve"> PAGEREF _Toc484502222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5ED5ACC"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3" w:history="1">
            <w:r w:rsidR="009121BE" w:rsidRPr="00642E62">
              <w:rPr>
                <w:rStyle w:val="Hyperlink"/>
                <w:noProof/>
              </w:rPr>
              <w:t>B.2 Terms commonly used in hydrology to describe a spatial relation between two locations</w:t>
            </w:r>
            <w:r w:rsidR="009121BE">
              <w:rPr>
                <w:noProof/>
                <w:webHidden/>
              </w:rPr>
              <w:tab/>
            </w:r>
            <w:r w:rsidR="009121BE">
              <w:rPr>
                <w:noProof/>
                <w:webHidden/>
              </w:rPr>
              <w:fldChar w:fldCharType="begin"/>
            </w:r>
            <w:r w:rsidR="009121BE">
              <w:rPr>
                <w:noProof/>
                <w:webHidden/>
              </w:rPr>
              <w:instrText xml:space="preserve"> PAGEREF _Toc484502223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6DC101C6"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4" w:history="1">
            <w:r w:rsidR="009121BE" w:rsidRPr="00642E62">
              <w:rPr>
                <w:rStyle w:val="Hyperlink"/>
                <w:noProof/>
              </w:rPr>
              <w:t>B.3 Terms commonly used in hydrology to describe a drainage pattern</w:t>
            </w:r>
            <w:r w:rsidR="009121BE">
              <w:rPr>
                <w:noProof/>
                <w:webHidden/>
              </w:rPr>
              <w:tab/>
            </w:r>
            <w:r w:rsidR="009121BE">
              <w:rPr>
                <w:noProof/>
                <w:webHidden/>
              </w:rPr>
              <w:fldChar w:fldCharType="begin"/>
            </w:r>
            <w:r w:rsidR="009121BE">
              <w:rPr>
                <w:noProof/>
                <w:webHidden/>
              </w:rPr>
              <w:instrText xml:space="preserve"> PAGEREF _Toc484502224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206DF594"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5" w:history="1">
            <w:r w:rsidR="009121BE" w:rsidRPr="00642E62">
              <w:rPr>
                <w:rStyle w:val="Hyperlink"/>
                <w:noProof/>
              </w:rPr>
              <w:t>B.4 Terms commonly used to indicate the type of name usage.</w:t>
            </w:r>
            <w:r w:rsidR="009121BE">
              <w:rPr>
                <w:noProof/>
                <w:webHidden/>
              </w:rPr>
              <w:tab/>
            </w:r>
            <w:r w:rsidR="009121BE">
              <w:rPr>
                <w:noProof/>
                <w:webHidden/>
              </w:rPr>
              <w:fldChar w:fldCharType="begin"/>
            </w:r>
            <w:r w:rsidR="009121BE">
              <w:rPr>
                <w:noProof/>
                <w:webHidden/>
              </w:rPr>
              <w:instrText xml:space="preserve"> PAGEREF _Toc484502225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3572F0C7"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26" w:history="1">
            <w:r w:rsidR="009121BE" w:rsidRPr="00642E62">
              <w:rPr>
                <w:rStyle w:val="Hyperlink"/>
                <w:noProof/>
              </w:rPr>
              <w:t>ANNEX C:  HY_Features  - AHGF Mapping</w:t>
            </w:r>
            <w:r w:rsidR="009121BE">
              <w:rPr>
                <w:noProof/>
                <w:webHidden/>
              </w:rPr>
              <w:tab/>
            </w:r>
            <w:r w:rsidR="009121BE">
              <w:rPr>
                <w:noProof/>
                <w:webHidden/>
              </w:rPr>
              <w:fldChar w:fldCharType="begin"/>
            </w:r>
            <w:r w:rsidR="009121BE">
              <w:rPr>
                <w:noProof/>
                <w:webHidden/>
              </w:rPr>
              <w:instrText xml:space="preserve"> PAGEREF _Toc484502226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158BDD1C"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27" w:history="1">
            <w:r w:rsidR="009121BE" w:rsidRPr="00642E62">
              <w:rPr>
                <w:rStyle w:val="Hyperlink"/>
                <w:noProof/>
              </w:rPr>
              <w:t>ANNEX D: HY_Features - NHDPlus  Mapping</w:t>
            </w:r>
            <w:r w:rsidR="009121BE">
              <w:rPr>
                <w:noProof/>
                <w:webHidden/>
              </w:rPr>
              <w:tab/>
            </w:r>
            <w:r w:rsidR="009121BE">
              <w:rPr>
                <w:noProof/>
                <w:webHidden/>
              </w:rPr>
              <w:fldChar w:fldCharType="begin"/>
            </w:r>
            <w:r w:rsidR="009121BE">
              <w:rPr>
                <w:noProof/>
                <w:webHidden/>
              </w:rPr>
              <w:instrText xml:space="preserve"> PAGEREF _Toc484502227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1AE3458"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8" w:history="1">
            <w:r w:rsidR="009121BE" w:rsidRPr="00642E62">
              <w:rPr>
                <w:rStyle w:val="Hyperlink"/>
                <w:noProof/>
              </w:rPr>
              <w:t>D.1 Catchment Model</w:t>
            </w:r>
            <w:r w:rsidR="009121BE">
              <w:rPr>
                <w:noProof/>
                <w:webHidden/>
              </w:rPr>
              <w:tab/>
            </w:r>
            <w:r w:rsidR="009121BE">
              <w:rPr>
                <w:noProof/>
                <w:webHidden/>
              </w:rPr>
              <w:fldChar w:fldCharType="begin"/>
            </w:r>
            <w:r w:rsidR="009121BE">
              <w:rPr>
                <w:noProof/>
                <w:webHidden/>
              </w:rPr>
              <w:instrText xml:space="preserve"> PAGEREF _Toc484502228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031ADE27"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29" w:history="1">
            <w:r w:rsidR="009121BE" w:rsidRPr="00642E62">
              <w:rPr>
                <w:rStyle w:val="Hyperlink"/>
                <w:noProof/>
              </w:rPr>
              <w:t>D.2 Hydrographic Network Model</w:t>
            </w:r>
            <w:r w:rsidR="009121BE">
              <w:rPr>
                <w:noProof/>
                <w:webHidden/>
              </w:rPr>
              <w:tab/>
            </w:r>
            <w:r w:rsidR="009121BE">
              <w:rPr>
                <w:noProof/>
                <w:webHidden/>
              </w:rPr>
              <w:fldChar w:fldCharType="begin"/>
            </w:r>
            <w:r w:rsidR="009121BE">
              <w:rPr>
                <w:noProof/>
                <w:webHidden/>
              </w:rPr>
              <w:instrText xml:space="preserve"> PAGEREF _Toc484502229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38C92AE7"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0" w:history="1">
            <w:r w:rsidR="009121BE" w:rsidRPr="00642E62">
              <w:rPr>
                <w:rStyle w:val="Hyperlink"/>
                <w:noProof/>
              </w:rPr>
              <w:t>D.3 Hydrometric Network Model</w:t>
            </w:r>
            <w:r w:rsidR="009121BE">
              <w:rPr>
                <w:noProof/>
                <w:webHidden/>
              </w:rPr>
              <w:tab/>
            </w:r>
            <w:r w:rsidR="009121BE">
              <w:rPr>
                <w:noProof/>
                <w:webHidden/>
              </w:rPr>
              <w:fldChar w:fldCharType="begin"/>
            </w:r>
            <w:r w:rsidR="009121BE">
              <w:rPr>
                <w:noProof/>
                <w:webHidden/>
              </w:rPr>
              <w:instrText xml:space="preserve"> PAGEREF _Toc484502230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187FA442"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31" w:history="1">
            <w:r w:rsidR="009121BE" w:rsidRPr="00642E62">
              <w:rPr>
                <w:rStyle w:val="Hyperlink"/>
                <w:noProof/>
              </w:rPr>
              <w:t>ANNEX E: HY_Features - INSPIRE Hydrography Theme</w:t>
            </w:r>
            <w:r w:rsidR="009121BE">
              <w:rPr>
                <w:noProof/>
                <w:webHidden/>
              </w:rPr>
              <w:tab/>
            </w:r>
            <w:r w:rsidR="009121BE">
              <w:rPr>
                <w:noProof/>
                <w:webHidden/>
              </w:rPr>
              <w:fldChar w:fldCharType="begin"/>
            </w:r>
            <w:r w:rsidR="009121BE">
              <w:rPr>
                <w:noProof/>
                <w:webHidden/>
              </w:rPr>
              <w:instrText xml:space="preserve"> PAGEREF _Toc484502231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73CD3544"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2" w:history="1">
            <w:r w:rsidR="009121BE" w:rsidRPr="00642E62">
              <w:rPr>
                <w:rStyle w:val="Hyperlink"/>
                <w:noProof/>
              </w:rPr>
              <w:t>E.1 Catchment Model</w:t>
            </w:r>
            <w:r w:rsidR="009121BE">
              <w:rPr>
                <w:noProof/>
                <w:webHidden/>
              </w:rPr>
              <w:tab/>
            </w:r>
            <w:r w:rsidR="009121BE">
              <w:rPr>
                <w:noProof/>
                <w:webHidden/>
              </w:rPr>
              <w:fldChar w:fldCharType="begin"/>
            </w:r>
            <w:r w:rsidR="009121BE">
              <w:rPr>
                <w:noProof/>
                <w:webHidden/>
              </w:rPr>
              <w:instrText xml:space="preserve"> PAGEREF _Toc484502232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228161DF"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3" w:history="1">
            <w:r w:rsidR="009121BE" w:rsidRPr="00642E62">
              <w:rPr>
                <w:rStyle w:val="Hyperlink"/>
                <w:noProof/>
              </w:rPr>
              <w:t>E.2 Hydrographic Network Model</w:t>
            </w:r>
            <w:r w:rsidR="009121BE">
              <w:rPr>
                <w:noProof/>
                <w:webHidden/>
              </w:rPr>
              <w:tab/>
            </w:r>
            <w:r w:rsidR="009121BE">
              <w:rPr>
                <w:noProof/>
                <w:webHidden/>
              </w:rPr>
              <w:fldChar w:fldCharType="begin"/>
            </w:r>
            <w:r w:rsidR="009121BE">
              <w:rPr>
                <w:noProof/>
                <w:webHidden/>
              </w:rPr>
              <w:instrText xml:space="preserve"> PAGEREF _Toc484502233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58947EB4"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34" w:history="1">
            <w:r w:rsidR="009121BE" w:rsidRPr="00642E62">
              <w:rPr>
                <w:rStyle w:val="Hyperlink"/>
                <w:noProof/>
              </w:rPr>
              <w:t>ANNEX F: HY_Features - SANDRE  Mapping</w:t>
            </w:r>
            <w:r w:rsidR="009121BE">
              <w:rPr>
                <w:noProof/>
                <w:webHidden/>
              </w:rPr>
              <w:tab/>
            </w:r>
            <w:r w:rsidR="009121BE">
              <w:rPr>
                <w:noProof/>
                <w:webHidden/>
              </w:rPr>
              <w:fldChar w:fldCharType="begin"/>
            </w:r>
            <w:r w:rsidR="009121BE">
              <w:rPr>
                <w:noProof/>
                <w:webHidden/>
              </w:rPr>
              <w:instrText xml:space="preserve"> PAGEREF _Toc484502234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53CD9F4C"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5" w:history="1">
            <w:r w:rsidR="009121BE" w:rsidRPr="00642E62">
              <w:rPr>
                <w:rStyle w:val="Hyperlink"/>
                <w:noProof/>
              </w:rPr>
              <w:t>F.1 Catchment Model</w:t>
            </w:r>
            <w:r w:rsidR="009121BE">
              <w:rPr>
                <w:noProof/>
                <w:webHidden/>
              </w:rPr>
              <w:tab/>
            </w:r>
            <w:r w:rsidR="009121BE">
              <w:rPr>
                <w:noProof/>
                <w:webHidden/>
              </w:rPr>
              <w:fldChar w:fldCharType="begin"/>
            </w:r>
            <w:r w:rsidR="009121BE">
              <w:rPr>
                <w:noProof/>
                <w:webHidden/>
              </w:rPr>
              <w:instrText xml:space="preserve"> PAGEREF _Toc484502235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126513A2"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6" w:history="1">
            <w:r w:rsidR="009121BE" w:rsidRPr="00642E62">
              <w:rPr>
                <w:rStyle w:val="Hyperlink"/>
                <w:noProof/>
              </w:rPr>
              <w:t>F.2 Hydrographic Network Model</w:t>
            </w:r>
            <w:r w:rsidR="009121BE">
              <w:rPr>
                <w:noProof/>
                <w:webHidden/>
              </w:rPr>
              <w:tab/>
            </w:r>
            <w:r w:rsidR="009121BE">
              <w:rPr>
                <w:noProof/>
                <w:webHidden/>
              </w:rPr>
              <w:fldChar w:fldCharType="begin"/>
            </w:r>
            <w:r w:rsidR="009121BE">
              <w:rPr>
                <w:noProof/>
                <w:webHidden/>
              </w:rPr>
              <w:instrText xml:space="preserve"> PAGEREF _Toc484502236 \h </w:instrText>
            </w:r>
            <w:r w:rsidR="009121BE">
              <w:rPr>
                <w:noProof/>
                <w:webHidden/>
              </w:rPr>
            </w:r>
            <w:r w:rsidR="009121BE">
              <w:rPr>
                <w:noProof/>
                <w:webHidden/>
              </w:rPr>
              <w:fldChar w:fldCharType="separate"/>
            </w:r>
            <w:r w:rsidR="009121BE">
              <w:rPr>
                <w:noProof/>
                <w:webHidden/>
              </w:rPr>
              <w:t>2</w:t>
            </w:r>
            <w:r w:rsidR="009121BE">
              <w:rPr>
                <w:noProof/>
                <w:webHidden/>
              </w:rPr>
              <w:fldChar w:fldCharType="end"/>
            </w:r>
          </w:hyperlink>
        </w:p>
        <w:p w14:paraId="4AAEEC57"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7" w:history="1">
            <w:r w:rsidR="009121BE" w:rsidRPr="00642E62">
              <w:rPr>
                <w:rStyle w:val="Hyperlink"/>
                <w:noProof/>
              </w:rPr>
              <w:t>F.3 Hydrometric Network Model</w:t>
            </w:r>
            <w:r w:rsidR="009121BE">
              <w:rPr>
                <w:noProof/>
                <w:webHidden/>
              </w:rPr>
              <w:tab/>
            </w:r>
            <w:r w:rsidR="009121BE">
              <w:rPr>
                <w:noProof/>
                <w:webHidden/>
              </w:rPr>
              <w:fldChar w:fldCharType="begin"/>
            </w:r>
            <w:r w:rsidR="009121BE">
              <w:rPr>
                <w:noProof/>
                <w:webHidden/>
              </w:rPr>
              <w:instrText xml:space="preserve"> PAGEREF _Toc484502237 \h </w:instrText>
            </w:r>
            <w:r w:rsidR="009121BE">
              <w:rPr>
                <w:noProof/>
                <w:webHidden/>
              </w:rPr>
            </w:r>
            <w:r w:rsidR="009121BE">
              <w:rPr>
                <w:noProof/>
                <w:webHidden/>
              </w:rPr>
              <w:fldChar w:fldCharType="separate"/>
            </w:r>
            <w:r w:rsidR="009121BE">
              <w:rPr>
                <w:noProof/>
                <w:webHidden/>
              </w:rPr>
              <w:t>3</w:t>
            </w:r>
            <w:r w:rsidR="009121BE">
              <w:rPr>
                <w:noProof/>
                <w:webHidden/>
              </w:rPr>
              <w:fldChar w:fldCharType="end"/>
            </w:r>
          </w:hyperlink>
        </w:p>
        <w:p w14:paraId="33ADB22D"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38" w:history="1">
            <w:r w:rsidR="009121BE" w:rsidRPr="00642E62">
              <w:rPr>
                <w:rStyle w:val="Hyperlink"/>
                <w:noProof/>
              </w:rPr>
              <w:t>Annex G: HY_Features – NHN Mapping</w:t>
            </w:r>
            <w:r w:rsidR="009121BE">
              <w:rPr>
                <w:noProof/>
                <w:webHidden/>
              </w:rPr>
              <w:tab/>
            </w:r>
            <w:r w:rsidR="009121BE">
              <w:rPr>
                <w:noProof/>
                <w:webHidden/>
              </w:rPr>
              <w:fldChar w:fldCharType="begin"/>
            </w:r>
            <w:r w:rsidR="009121BE">
              <w:rPr>
                <w:noProof/>
                <w:webHidden/>
              </w:rPr>
              <w:instrText xml:space="preserve"> PAGEREF _Toc484502238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299949C2"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39" w:history="1">
            <w:r w:rsidR="009121BE" w:rsidRPr="00642E62">
              <w:rPr>
                <w:rStyle w:val="Hyperlink"/>
                <w:noProof/>
              </w:rPr>
              <w:t>G.1 Catchment Model</w:t>
            </w:r>
            <w:r w:rsidR="009121BE">
              <w:rPr>
                <w:noProof/>
                <w:webHidden/>
              </w:rPr>
              <w:tab/>
            </w:r>
            <w:r w:rsidR="009121BE">
              <w:rPr>
                <w:noProof/>
                <w:webHidden/>
              </w:rPr>
              <w:fldChar w:fldCharType="begin"/>
            </w:r>
            <w:r w:rsidR="009121BE">
              <w:rPr>
                <w:noProof/>
                <w:webHidden/>
              </w:rPr>
              <w:instrText xml:space="preserve"> PAGEREF _Toc484502239 \h </w:instrText>
            </w:r>
            <w:r w:rsidR="009121BE">
              <w:rPr>
                <w:noProof/>
                <w:webHidden/>
              </w:rPr>
            </w:r>
            <w:r w:rsidR="009121BE">
              <w:rPr>
                <w:noProof/>
                <w:webHidden/>
              </w:rPr>
              <w:fldChar w:fldCharType="separate"/>
            </w:r>
            <w:r w:rsidR="009121BE">
              <w:rPr>
                <w:noProof/>
                <w:webHidden/>
              </w:rPr>
              <w:t>4</w:t>
            </w:r>
            <w:r w:rsidR="009121BE">
              <w:rPr>
                <w:noProof/>
                <w:webHidden/>
              </w:rPr>
              <w:fldChar w:fldCharType="end"/>
            </w:r>
          </w:hyperlink>
        </w:p>
        <w:p w14:paraId="78AF500B"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40" w:history="1">
            <w:r w:rsidR="009121BE" w:rsidRPr="00642E62">
              <w:rPr>
                <w:rStyle w:val="Hyperlink"/>
                <w:noProof/>
              </w:rPr>
              <w:t>G.2 Hydrographic Network Model</w:t>
            </w:r>
            <w:r w:rsidR="009121BE">
              <w:rPr>
                <w:noProof/>
                <w:webHidden/>
              </w:rPr>
              <w:tab/>
            </w:r>
            <w:r w:rsidR="009121BE">
              <w:rPr>
                <w:noProof/>
                <w:webHidden/>
              </w:rPr>
              <w:fldChar w:fldCharType="begin"/>
            </w:r>
            <w:r w:rsidR="009121BE">
              <w:rPr>
                <w:noProof/>
                <w:webHidden/>
              </w:rPr>
              <w:instrText xml:space="preserve"> PAGEREF _Toc484502240 \h </w:instrText>
            </w:r>
            <w:r w:rsidR="009121BE">
              <w:rPr>
                <w:noProof/>
                <w:webHidden/>
              </w:rPr>
            </w:r>
            <w:r w:rsidR="009121BE">
              <w:rPr>
                <w:noProof/>
                <w:webHidden/>
              </w:rPr>
              <w:fldChar w:fldCharType="separate"/>
            </w:r>
            <w:r w:rsidR="009121BE">
              <w:rPr>
                <w:noProof/>
                <w:webHidden/>
              </w:rPr>
              <w:t>5</w:t>
            </w:r>
            <w:r w:rsidR="009121BE">
              <w:rPr>
                <w:noProof/>
                <w:webHidden/>
              </w:rPr>
              <w:fldChar w:fldCharType="end"/>
            </w:r>
          </w:hyperlink>
        </w:p>
        <w:p w14:paraId="789EBB84" w14:textId="77777777" w:rsidR="009121BE" w:rsidRDefault="00476168">
          <w:pPr>
            <w:pStyle w:val="TOC2"/>
            <w:tabs>
              <w:tab w:val="right" w:leader="dot" w:pos="8630"/>
            </w:tabs>
            <w:rPr>
              <w:rFonts w:asciiTheme="minorHAnsi" w:eastAsiaTheme="minorEastAsia" w:hAnsiTheme="minorHAnsi" w:cstheme="minorBidi"/>
              <w:noProof/>
              <w:sz w:val="22"/>
              <w:szCs w:val="22"/>
            </w:rPr>
          </w:pPr>
          <w:hyperlink w:anchor="_Toc484502241" w:history="1">
            <w:r w:rsidR="009121BE" w:rsidRPr="00642E62">
              <w:rPr>
                <w:rStyle w:val="Hyperlink"/>
                <w:noProof/>
              </w:rPr>
              <w:t>G.3 Hydrometric Network Model</w:t>
            </w:r>
            <w:r w:rsidR="009121BE">
              <w:rPr>
                <w:noProof/>
                <w:webHidden/>
              </w:rPr>
              <w:tab/>
            </w:r>
            <w:r w:rsidR="009121BE">
              <w:rPr>
                <w:noProof/>
                <w:webHidden/>
              </w:rPr>
              <w:fldChar w:fldCharType="begin"/>
            </w:r>
            <w:r w:rsidR="009121BE">
              <w:rPr>
                <w:noProof/>
                <w:webHidden/>
              </w:rPr>
              <w:instrText xml:space="preserve"> PAGEREF _Toc484502241 \h </w:instrText>
            </w:r>
            <w:r w:rsidR="009121BE">
              <w:rPr>
                <w:noProof/>
                <w:webHidden/>
              </w:rPr>
            </w:r>
            <w:r w:rsidR="009121BE">
              <w:rPr>
                <w:noProof/>
                <w:webHidden/>
              </w:rPr>
              <w:fldChar w:fldCharType="separate"/>
            </w:r>
            <w:r w:rsidR="009121BE">
              <w:rPr>
                <w:noProof/>
                <w:webHidden/>
              </w:rPr>
              <w:t>6</w:t>
            </w:r>
            <w:r w:rsidR="009121BE">
              <w:rPr>
                <w:noProof/>
                <w:webHidden/>
              </w:rPr>
              <w:fldChar w:fldCharType="end"/>
            </w:r>
          </w:hyperlink>
        </w:p>
        <w:p w14:paraId="7C8CAB04"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42" w:history="1">
            <w:r w:rsidR="009121BE" w:rsidRPr="00642E62">
              <w:rPr>
                <w:rStyle w:val="Hyperlink"/>
                <w:noProof/>
              </w:rPr>
              <w:t>ANNEX H: Bibliography</w:t>
            </w:r>
            <w:r w:rsidR="009121BE">
              <w:rPr>
                <w:noProof/>
                <w:webHidden/>
              </w:rPr>
              <w:tab/>
            </w:r>
            <w:r w:rsidR="009121BE">
              <w:rPr>
                <w:noProof/>
                <w:webHidden/>
              </w:rPr>
              <w:fldChar w:fldCharType="begin"/>
            </w:r>
            <w:r w:rsidR="009121BE">
              <w:rPr>
                <w:noProof/>
                <w:webHidden/>
              </w:rPr>
              <w:instrText xml:space="preserve"> PAGEREF _Toc484502242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3B89A03B" w14:textId="77777777" w:rsidR="009121BE" w:rsidRDefault="00476168">
          <w:pPr>
            <w:pStyle w:val="TOC1"/>
            <w:tabs>
              <w:tab w:val="right" w:leader="dot" w:pos="8630"/>
            </w:tabs>
            <w:rPr>
              <w:rFonts w:asciiTheme="minorHAnsi" w:eastAsiaTheme="minorEastAsia" w:hAnsiTheme="minorHAnsi" w:cstheme="minorBidi"/>
              <w:noProof/>
              <w:sz w:val="22"/>
              <w:szCs w:val="22"/>
            </w:rPr>
          </w:pPr>
          <w:hyperlink w:anchor="_Toc484502244" w:history="1">
            <w:r w:rsidR="009121BE" w:rsidRPr="00642E62">
              <w:rPr>
                <w:rStyle w:val="Hyperlink"/>
                <w:noProof/>
              </w:rPr>
              <w:t>ANNEX I: Revision history</w:t>
            </w:r>
            <w:r w:rsidR="009121BE">
              <w:rPr>
                <w:noProof/>
                <w:webHidden/>
              </w:rPr>
              <w:tab/>
            </w:r>
            <w:r w:rsidR="009121BE">
              <w:rPr>
                <w:noProof/>
                <w:webHidden/>
              </w:rPr>
              <w:fldChar w:fldCharType="begin"/>
            </w:r>
            <w:r w:rsidR="009121BE">
              <w:rPr>
                <w:noProof/>
                <w:webHidden/>
              </w:rPr>
              <w:instrText xml:space="preserve"> PAGEREF _Toc484502244 \h </w:instrText>
            </w:r>
            <w:r w:rsidR="009121BE">
              <w:rPr>
                <w:noProof/>
                <w:webHidden/>
              </w:rPr>
            </w:r>
            <w:r w:rsidR="009121BE">
              <w:rPr>
                <w:noProof/>
                <w:webHidden/>
              </w:rPr>
              <w:fldChar w:fldCharType="separate"/>
            </w:r>
            <w:r w:rsidR="009121BE">
              <w:rPr>
                <w:noProof/>
                <w:webHidden/>
              </w:rPr>
              <w:t>1</w:t>
            </w:r>
            <w:r w:rsidR="009121BE">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4519F0FA" w14:textId="77777777" w:rsidR="00393146"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84066538" w:history="1">
        <w:r w:rsidR="00393146" w:rsidRPr="001B087B">
          <w:rPr>
            <w:rStyle w:val="Hyperlink"/>
            <w:noProof/>
          </w:rPr>
          <w:t>Figure 1: HY_Features in the context of the OGC Abstract Specification as well as Observations &amp; Measurements</w:t>
        </w:r>
        <w:r w:rsidR="00393146">
          <w:rPr>
            <w:noProof/>
            <w:webHidden/>
          </w:rPr>
          <w:tab/>
        </w:r>
        <w:r w:rsidR="00393146">
          <w:rPr>
            <w:noProof/>
            <w:webHidden/>
          </w:rPr>
          <w:fldChar w:fldCharType="begin"/>
        </w:r>
        <w:r w:rsidR="00393146">
          <w:rPr>
            <w:noProof/>
            <w:webHidden/>
          </w:rPr>
          <w:instrText xml:space="preserve"> PAGEREF _Toc484066538 \h </w:instrText>
        </w:r>
        <w:r w:rsidR="00393146">
          <w:rPr>
            <w:noProof/>
            <w:webHidden/>
          </w:rPr>
        </w:r>
        <w:r w:rsidR="00393146">
          <w:rPr>
            <w:noProof/>
            <w:webHidden/>
          </w:rPr>
          <w:fldChar w:fldCharType="separate"/>
        </w:r>
        <w:r w:rsidR="00393146">
          <w:rPr>
            <w:noProof/>
            <w:webHidden/>
          </w:rPr>
          <w:t>3</w:t>
        </w:r>
        <w:r w:rsidR="00393146">
          <w:rPr>
            <w:noProof/>
            <w:webHidden/>
          </w:rPr>
          <w:fldChar w:fldCharType="end"/>
        </w:r>
      </w:hyperlink>
    </w:p>
    <w:p w14:paraId="0F3E8815"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39" w:history="1">
        <w:r w:rsidR="00393146" w:rsidRPr="001B087B">
          <w:rPr>
            <w:rStyle w:val="Hyperlink"/>
            <w:noProof/>
          </w:rPr>
          <w:t>Figure 2: Processes of the Hydrologic Cycle</w:t>
        </w:r>
        <w:r w:rsidR="00393146">
          <w:rPr>
            <w:noProof/>
            <w:webHidden/>
          </w:rPr>
          <w:tab/>
        </w:r>
        <w:r w:rsidR="00393146">
          <w:rPr>
            <w:noProof/>
            <w:webHidden/>
          </w:rPr>
          <w:fldChar w:fldCharType="begin"/>
        </w:r>
        <w:r w:rsidR="00393146">
          <w:rPr>
            <w:noProof/>
            <w:webHidden/>
          </w:rPr>
          <w:instrText xml:space="preserve"> PAGEREF _Toc484066539 \h </w:instrText>
        </w:r>
        <w:r w:rsidR="00393146">
          <w:rPr>
            <w:noProof/>
            <w:webHidden/>
          </w:rPr>
        </w:r>
        <w:r w:rsidR="00393146">
          <w:rPr>
            <w:noProof/>
            <w:webHidden/>
          </w:rPr>
          <w:fldChar w:fldCharType="separate"/>
        </w:r>
        <w:r w:rsidR="00393146">
          <w:rPr>
            <w:noProof/>
            <w:webHidden/>
          </w:rPr>
          <w:t>17</w:t>
        </w:r>
        <w:r w:rsidR="00393146">
          <w:rPr>
            <w:noProof/>
            <w:webHidden/>
          </w:rPr>
          <w:fldChar w:fldCharType="end"/>
        </w:r>
      </w:hyperlink>
    </w:p>
    <w:p w14:paraId="6CF7384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0" w:history="1">
        <w:r w:rsidR="00393146" w:rsidRPr="001B087B">
          <w:rPr>
            <w:rStyle w:val="Hyperlink"/>
            <w:noProof/>
          </w:rPr>
          <w:t>Figure 3: Illustration of multiple conceptual representations of a catchment</w:t>
        </w:r>
        <w:r w:rsidR="00393146">
          <w:rPr>
            <w:noProof/>
            <w:webHidden/>
          </w:rPr>
          <w:tab/>
        </w:r>
        <w:r w:rsidR="00393146">
          <w:rPr>
            <w:noProof/>
            <w:webHidden/>
          </w:rPr>
          <w:fldChar w:fldCharType="begin"/>
        </w:r>
        <w:r w:rsidR="00393146">
          <w:rPr>
            <w:noProof/>
            <w:webHidden/>
          </w:rPr>
          <w:instrText xml:space="preserve"> PAGEREF _Toc484066540 \h </w:instrText>
        </w:r>
        <w:r w:rsidR="00393146">
          <w:rPr>
            <w:noProof/>
            <w:webHidden/>
          </w:rPr>
        </w:r>
        <w:r w:rsidR="00393146">
          <w:rPr>
            <w:noProof/>
            <w:webHidden/>
          </w:rPr>
          <w:fldChar w:fldCharType="separate"/>
        </w:r>
        <w:r w:rsidR="00393146">
          <w:rPr>
            <w:noProof/>
            <w:webHidden/>
          </w:rPr>
          <w:t>20</w:t>
        </w:r>
        <w:r w:rsidR="00393146">
          <w:rPr>
            <w:noProof/>
            <w:webHidden/>
          </w:rPr>
          <w:fldChar w:fldCharType="end"/>
        </w:r>
      </w:hyperlink>
    </w:p>
    <w:p w14:paraId="633649B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1" w:history="1">
        <w:r w:rsidR="00393146" w:rsidRPr="001B087B">
          <w:rPr>
            <w:rStyle w:val="Hyperlink"/>
            <w:noProof/>
          </w:rPr>
          <w:t>Figure 4: This figure should be interpreted as the idealized catchment concept independent of realization or representation. Later figures use it as a base upon which realizations are highlighted.</w:t>
        </w:r>
        <w:r w:rsidR="00393146">
          <w:rPr>
            <w:noProof/>
            <w:webHidden/>
          </w:rPr>
          <w:tab/>
        </w:r>
        <w:r w:rsidR="00393146">
          <w:rPr>
            <w:noProof/>
            <w:webHidden/>
          </w:rPr>
          <w:fldChar w:fldCharType="begin"/>
        </w:r>
        <w:r w:rsidR="00393146">
          <w:rPr>
            <w:noProof/>
            <w:webHidden/>
          </w:rPr>
          <w:instrText xml:space="preserve"> PAGEREF _Toc484066541 \h </w:instrText>
        </w:r>
        <w:r w:rsidR="00393146">
          <w:rPr>
            <w:noProof/>
            <w:webHidden/>
          </w:rPr>
        </w:r>
        <w:r w:rsidR="00393146">
          <w:rPr>
            <w:noProof/>
            <w:webHidden/>
          </w:rPr>
          <w:fldChar w:fldCharType="separate"/>
        </w:r>
        <w:r w:rsidR="00393146">
          <w:rPr>
            <w:noProof/>
            <w:webHidden/>
          </w:rPr>
          <w:t>21</w:t>
        </w:r>
        <w:r w:rsidR="00393146">
          <w:rPr>
            <w:noProof/>
            <w:webHidden/>
          </w:rPr>
          <w:fldChar w:fldCharType="end"/>
        </w:r>
      </w:hyperlink>
    </w:p>
    <w:p w14:paraId="34B7CAF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2" w:history="1">
        <w:r w:rsidR="00393146" w:rsidRPr="001B087B">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393146">
          <w:rPr>
            <w:noProof/>
            <w:webHidden/>
          </w:rPr>
          <w:tab/>
        </w:r>
        <w:r w:rsidR="00393146">
          <w:rPr>
            <w:noProof/>
            <w:webHidden/>
          </w:rPr>
          <w:fldChar w:fldCharType="begin"/>
        </w:r>
        <w:r w:rsidR="00393146">
          <w:rPr>
            <w:noProof/>
            <w:webHidden/>
          </w:rPr>
          <w:instrText xml:space="preserve"> PAGEREF _Toc484066542 \h </w:instrText>
        </w:r>
        <w:r w:rsidR="00393146">
          <w:rPr>
            <w:noProof/>
            <w:webHidden/>
          </w:rPr>
        </w:r>
        <w:r w:rsidR="00393146">
          <w:rPr>
            <w:noProof/>
            <w:webHidden/>
          </w:rPr>
          <w:fldChar w:fldCharType="separate"/>
        </w:r>
        <w:r w:rsidR="00393146">
          <w:rPr>
            <w:noProof/>
            <w:webHidden/>
          </w:rPr>
          <w:t>22</w:t>
        </w:r>
        <w:r w:rsidR="00393146">
          <w:rPr>
            <w:noProof/>
            <w:webHidden/>
          </w:rPr>
          <w:fldChar w:fldCharType="end"/>
        </w:r>
      </w:hyperlink>
    </w:p>
    <w:p w14:paraId="09F2A134" w14:textId="61E8FA48"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3" w:history="1">
        <w:r w:rsidR="00393146" w:rsidRPr="001B087B">
          <w:rPr>
            <w:rStyle w:val="Hyperlink"/>
            <w:noProof/>
          </w:rPr>
          <w:t xml:space="preserve">Figure 6: Catchment connectivity examples (top left to bottom right): a) Simple catchments with one inflow and one outflow each; b) conjoint catchments with an ambiguous divide flowing into a single downstream catchment; c) catchments joining in a </w:t>
        </w:r>
        <w:r w:rsidR="007735C1">
          <w:rPr>
            <w:rStyle w:val="Hyperlink"/>
            <w:noProof/>
          </w:rPr>
          <w:t>waterbody</w:t>
        </w:r>
        <w:r w:rsidR="00393146" w:rsidRPr="001B087B">
          <w:rPr>
            <w:rStyle w:val="Hyperlink"/>
            <w:noProof/>
          </w:rPr>
          <w:t xml:space="preserve"> or wetland with no clear network at their shared nexus; d) catchments joining through intermittent or subsurface flows; e) catchments that join through areas of complex or braided channels with an ambiguous divide near their junction; f) catchments with distributary hydro nexuses such as in a delta.</w:t>
        </w:r>
        <w:r w:rsidR="00393146">
          <w:rPr>
            <w:noProof/>
            <w:webHidden/>
          </w:rPr>
          <w:tab/>
        </w:r>
        <w:r w:rsidR="00393146">
          <w:rPr>
            <w:noProof/>
            <w:webHidden/>
          </w:rPr>
          <w:fldChar w:fldCharType="begin"/>
        </w:r>
        <w:r w:rsidR="00393146">
          <w:rPr>
            <w:noProof/>
            <w:webHidden/>
          </w:rPr>
          <w:instrText xml:space="preserve"> PAGEREF _Toc484066543 \h </w:instrText>
        </w:r>
        <w:r w:rsidR="00393146">
          <w:rPr>
            <w:noProof/>
            <w:webHidden/>
          </w:rPr>
        </w:r>
        <w:r w:rsidR="00393146">
          <w:rPr>
            <w:noProof/>
            <w:webHidden/>
          </w:rPr>
          <w:fldChar w:fldCharType="separate"/>
        </w:r>
        <w:r w:rsidR="00393146">
          <w:rPr>
            <w:noProof/>
            <w:webHidden/>
          </w:rPr>
          <w:t>24</w:t>
        </w:r>
        <w:r w:rsidR="00393146">
          <w:rPr>
            <w:noProof/>
            <w:webHidden/>
          </w:rPr>
          <w:fldChar w:fldCharType="end"/>
        </w:r>
      </w:hyperlink>
    </w:p>
    <w:p w14:paraId="3C1F0D3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4" w:history="1">
        <w:r w:rsidR="00393146" w:rsidRPr="001B087B">
          <w:rPr>
            <w:rStyle w:val="Hyperlink"/>
            <w:noProof/>
          </w:rPr>
          <w:t>Figure 7: Catchment hierarchy, with one catchment (dark grey C1) nested within another catchment (light grey C) and corresponding HY_Features UML classes.</w:t>
        </w:r>
        <w:r w:rsidR="00393146">
          <w:rPr>
            <w:noProof/>
            <w:webHidden/>
          </w:rPr>
          <w:tab/>
        </w:r>
        <w:r w:rsidR="00393146">
          <w:rPr>
            <w:noProof/>
            <w:webHidden/>
          </w:rPr>
          <w:fldChar w:fldCharType="begin"/>
        </w:r>
        <w:r w:rsidR="00393146">
          <w:rPr>
            <w:noProof/>
            <w:webHidden/>
          </w:rPr>
          <w:instrText xml:space="preserve"> PAGEREF _Toc484066544 \h </w:instrText>
        </w:r>
        <w:r w:rsidR="00393146">
          <w:rPr>
            <w:noProof/>
            <w:webHidden/>
          </w:rPr>
        </w:r>
        <w:r w:rsidR="00393146">
          <w:rPr>
            <w:noProof/>
            <w:webHidden/>
          </w:rPr>
          <w:fldChar w:fldCharType="separate"/>
        </w:r>
        <w:r w:rsidR="00393146">
          <w:rPr>
            <w:noProof/>
            <w:webHidden/>
          </w:rPr>
          <w:t>25</w:t>
        </w:r>
        <w:r w:rsidR="00393146">
          <w:rPr>
            <w:noProof/>
            <w:webHidden/>
          </w:rPr>
          <w:fldChar w:fldCharType="end"/>
        </w:r>
      </w:hyperlink>
    </w:p>
    <w:p w14:paraId="0E4A380B"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5" w:history="1">
        <w:r w:rsidR="00393146" w:rsidRPr="001B087B">
          <w:rPr>
            <w:rStyle w:val="Hyperlink"/>
            <w:noProof/>
          </w:rPr>
          <w:t>Figure 8: Catchment hierarchy with smaller catchments (C1, C2, C3) part of a dendritic catchment network, which is also a catchment and corresponding HY_Features UML classes.</w:t>
        </w:r>
        <w:r w:rsidR="00393146">
          <w:rPr>
            <w:noProof/>
            <w:webHidden/>
          </w:rPr>
          <w:tab/>
        </w:r>
        <w:r w:rsidR="00393146">
          <w:rPr>
            <w:noProof/>
            <w:webHidden/>
          </w:rPr>
          <w:fldChar w:fldCharType="begin"/>
        </w:r>
        <w:r w:rsidR="00393146">
          <w:rPr>
            <w:noProof/>
            <w:webHidden/>
          </w:rPr>
          <w:instrText xml:space="preserve"> PAGEREF _Toc484066545 \h </w:instrText>
        </w:r>
        <w:r w:rsidR="00393146">
          <w:rPr>
            <w:noProof/>
            <w:webHidden/>
          </w:rPr>
        </w:r>
        <w:r w:rsidR="00393146">
          <w:rPr>
            <w:noProof/>
            <w:webHidden/>
          </w:rPr>
          <w:fldChar w:fldCharType="separate"/>
        </w:r>
        <w:r w:rsidR="00393146">
          <w:rPr>
            <w:noProof/>
            <w:webHidden/>
          </w:rPr>
          <w:t>26</w:t>
        </w:r>
        <w:r w:rsidR="00393146">
          <w:rPr>
            <w:noProof/>
            <w:webHidden/>
          </w:rPr>
          <w:fldChar w:fldCharType="end"/>
        </w:r>
      </w:hyperlink>
    </w:p>
    <w:p w14:paraId="5054C1A8"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6" w:history="1">
        <w:r w:rsidR="00393146" w:rsidRPr="001B087B">
          <w:rPr>
            <w:rStyle w:val="Hyperlink"/>
            <w:noProof/>
          </w:rPr>
          <w:t>Figure 9: Catchment area (grey area A) and flowpath realization (red line F) that connects catchment inflow to outflow for a defined a hydrologically significant unit (C1) and corresponding HY_Features UML classes.</w:t>
        </w:r>
        <w:r w:rsidR="00393146">
          <w:rPr>
            <w:noProof/>
            <w:webHidden/>
          </w:rPr>
          <w:tab/>
        </w:r>
        <w:r w:rsidR="00393146">
          <w:rPr>
            <w:noProof/>
            <w:webHidden/>
          </w:rPr>
          <w:fldChar w:fldCharType="begin"/>
        </w:r>
        <w:r w:rsidR="00393146">
          <w:rPr>
            <w:noProof/>
            <w:webHidden/>
          </w:rPr>
          <w:instrText xml:space="preserve"> PAGEREF _Toc484066546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5E9624B1"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7" w:history="1">
        <w:r w:rsidR="00393146" w:rsidRPr="001B087B">
          <w:rPr>
            <w:rStyle w:val="Hyperlink"/>
            <w:noProof/>
          </w:rPr>
          <w:t>Figure 10: Catchment (C1), realized by a flowpath (red line F) and area (grey area A), contributes to a common outflow hydro nexus node (n1) and corresponding HY_Features UML classes.</w:t>
        </w:r>
        <w:r w:rsidR="00393146">
          <w:rPr>
            <w:noProof/>
            <w:webHidden/>
          </w:rPr>
          <w:tab/>
        </w:r>
        <w:r w:rsidR="00393146">
          <w:rPr>
            <w:noProof/>
            <w:webHidden/>
          </w:rPr>
          <w:fldChar w:fldCharType="begin"/>
        </w:r>
        <w:r w:rsidR="00393146">
          <w:rPr>
            <w:noProof/>
            <w:webHidden/>
          </w:rPr>
          <w:instrText xml:space="preserve"> PAGEREF _Toc484066547 \h </w:instrText>
        </w:r>
        <w:r w:rsidR="00393146">
          <w:rPr>
            <w:noProof/>
            <w:webHidden/>
          </w:rPr>
        </w:r>
        <w:r w:rsidR="00393146">
          <w:rPr>
            <w:noProof/>
            <w:webHidden/>
          </w:rPr>
          <w:fldChar w:fldCharType="separate"/>
        </w:r>
        <w:r w:rsidR="00393146">
          <w:rPr>
            <w:noProof/>
            <w:webHidden/>
          </w:rPr>
          <w:t>27</w:t>
        </w:r>
        <w:r w:rsidR="00393146">
          <w:rPr>
            <w:noProof/>
            <w:webHidden/>
          </w:rPr>
          <w:fldChar w:fldCharType="end"/>
        </w:r>
      </w:hyperlink>
    </w:p>
    <w:p w14:paraId="410A924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8" w:history="1">
        <w:r w:rsidR="00393146" w:rsidRPr="001B087B">
          <w:rPr>
            <w:rStyle w:val="Hyperlink"/>
            <w:noProof/>
          </w:rPr>
          <w:t>Figure 11: Catchment (C1), realized by a flowpath (red line F) and area (grey area A), receives inflow from hydro nexus node n2.</w:t>
        </w:r>
        <w:r w:rsidR="00393146">
          <w:rPr>
            <w:noProof/>
            <w:webHidden/>
          </w:rPr>
          <w:tab/>
        </w:r>
        <w:r w:rsidR="00393146">
          <w:rPr>
            <w:noProof/>
            <w:webHidden/>
          </w:rPr>
          <w:fldChar w:fldCharType="begin"/>
        </w:r>
        <w:r w:rsidR="00393146">
          <w:rPr>
            <w:noProof/>
            <w:webHidden/>
          </w:rPr>
          <w:instrText xml:space="preserve"> PAGEREF _Toc484066548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4D99E6C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49" w:history="1">
        <w:r w:rsidR="00393146" w:rsidRPr="001B087B">
          <w:rPr>
            <w:rStyle w:val="Hyperlink"/>
            <w:noProof/>
          </w:rPr>
          <w:t>Figure 12: Non-dendritic stream network complexity: a) non-dendritic detailed flow: b) unambiguous aggregated flow.</w:t>
        </w:r>
        <w:r w:rsidR="00393146">
          <w:rPr>
            <w:noProof/>
            <w:webHidden/>
          </w:rPr>
          <w:tab/>
        </w:r>
        <w:r w:rsidR="00393146">
          <w:rPr>
            <w:noProof/>
            <w:webHidden/>
          </w:rPr>
          <w:fldChar w:fldCharType="begin"/>
        </w:r>
        <w:r w:rsidR="00393146">
          <w:rPr>
            <w:noProof/>
            <w:webHidden/>
          </w:rPr>
          <w:instrText xml:space="preserve"> PAGEREF _Toc484066549 \h </w:instrText>
        </w:r>
        <w:r w:rsidR="00393146">
          <w:rPr>
            <w:noProof/>
            <w:webHidden/>
          </w:rPr>
        </w:r>
        <w:r w:rsidR="00393146">
          <w:rPr>
            <w:noProof/>
            <w:webHidden/>
          </w:rPr>
          <w:fldChar w:fldCharType="separate"/>
        </w:r>
        <w:r w:rsidR="00393146">
          <w:rPr>
            <w:noProof/>
            <w:webHidden/>
          </w:rPr>
          <w:t>28</w:t>
        </w:r>
        <w:r w:rsidR="00393146">
          <w:rPr>
            <w:noProof/>
            <w:webHidden/>
          </w:rPr>
          <w:fldChar w:fldCharType="end"/>
        </w:r>
      </w:hyperlink>
    </w:p>
    <w:p w14:paraId="24369930"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0" w:history="1">
        <w:r w:rsidR="00393146" w:rsidRPr="001B087B">
          <w:rPr>
            <w:rStyle w:val="Hyperlink"/>
            <w:noProof/>
          </w:rPr>
          <w:t>Figure 13: Inflow node referenced along a downstream flowpath</w:t>
        </w:r>
        <w:r w:rsidR="00393146">
          <w:rPr>
            <w:noProof/>
            <w:webHidden/>
          </w:rPr>
          <w:tab/>
        </w:r>
        <w:r w:rsidR="00393146">
          <w:rPr>
            <w:noProof/>
            <w:webHidden/>
          </w:rPr>
          <w:fldChar w:fldCharType="begin"/>
        </w:r>
        <w:r w:rsidR="00393146">
          <w:rPr>
            <w:noProof/>
            <w:webHidden/>
          </w:rPr>
          <w:instrText xml:space="preserve"> PAGEREF _Toc484066550 \h </w:instrText>
        </w:r>
        <w:r w:rsidR="00393146">
          <w:rPr>
            <w:noProof/>
            <w:webHidden/>
          </w:rPr>
        </w:r>
        <w:r w:rsidR="00393146">
          <w:rPr>
            <w:noProof/>
            <w:webHidden/>
          </w:rPr>
          <w:fldChar w:fldCharType="separate"/>
        </w:r>
        <w:r w:rsidR="00393146">
          <w:rPr>
            <w:noProof/>
            <w:webHidden/>
          </w:rPr>
          <w:t>33</w:t>
        </w:r>
        <w:r w:rsidR="00393146">
          <w:rPr>
            <w:noProof/>
            <w:webHidden/>
          </w:rPr>
          <w:fldChar w:fldCharType="end"/>
        </w:r>
      </w:hyperlink>
    </w:p>
    <w:p w14:paraId="5D9F91D0"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1" w:history="1">
        <w:r w:rsidR="00393146" w:rsidRPr="001B087B">
          <w:rPr>
            <w:rStyle w:val="Hyperlink"/>
            <w:noProof/>
          </w:rPr>
          <w:t>Figure 14: Newly introduced hydro nexus referenced along an upstream and downstream flowpath</w:t>
        </w:r>
        <w:r w:rsidR="00393146">
          <w:rPr>
            <w:noProof/>
            <w:webHidden/>
          </w:rPr>
          <w:tab/>
        </w:r>
        <w:r w:rsidR="00393146">
          <w:rPr>
            <w:noProof/>
            <w:webHidden/>
          </w:rPr>
          <w:fldChar w:fldCharType="begin"/>
        </w:r>
        <w:r w:rsidR="00393146">
          <w:rPr>
            <w:noProof/>
            <w:webHidden/>
          </w:rPr>
          <w:instrText xml:space="preserve"> PAGEREF _Toc484066551 \h </w:instrText>
        </w:r>
        <w:r w:rsidR="00393146">
          <w:rPr>
            <w:noProof/>
            <w:webHidden/>
          </w:rPr>
        </w:r>
        <w:r w:rsidR="00393146">
          <w:rPr>
            <w:noProof/>
            <w:webHidden/>
          </w:rPr>
          <w:fldChar w:fldCharType="separate"/>
        </w:r>
        <w:r w:rsidR="00393146">
          <w:rPr>
            <w:noProof/>
            <w:webHidden/>
          </w:rPr>
          <w:t>34</w:t>
        </w:r>
        <w:r w:rsidR="00393146">
          <w:rPr>
            <w:noProof/>
            <w:webHidden/>
          </w:rPr>
          <w:fldChar w:fldCharType="end"/>
        </w:r>
      </w:hyperlink>
    </w:p>
    <w:p w14:paraId="4DA9CE6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2" w:history="1">
        <w:r w:rsidR="00393146" w:rsidRPr="001B087B">
          <w:rPr>
            <w:rStyle w:val="Hyperlink"/>
            <w:noProof/>
          </w:rPr>
          <w:t>Figure 15: New location referenced along a downstream flowpath, expressed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_Toc484066552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0660FAB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3" w:history="1">
        <w:r w:rsidR="00393146" w:rsidRPr="001B087B">
          <w:rPr>
            <w:rStyle w:val="Hyperlink"/>
            <w:noProof/>
          </w:rPr>
          <w:t>Figure 16: New location referenced along a downstream flowpath, expressed distance from a located feature, and finally as part of the known distance from outflow node</w:t>
        </w:r>
        <w:r w:rsidR="00393146">
          <w:rPr>
            <w:noProof/>
            <w:webHidden/>
          </w:rPr>
          <w:tab/>
        </w:r>
        <w:r w:rsidR="00393146">
          <w:rPr>
            <w:noProof/>
            <w:webHidden/>
          </w:rPr>
          <w:fldChar w:fldCharType="begin"/>
        </w:r>
        <w:r w:rsidR="00393146">
          <w:rPr>
            <w:noProof/>
            <w:webHidden/>
          </w:rPr>
          <w:instrText xml:space="preserve"> PAGEREF _Toc484066553 \h </w:instrText>
        </w:r>
        <w:r w:rsidR="00393146">
          <w:rPr>
            <w:noProof/>
            <w:webHidden/>
          </w:rPr>
        </w:r>
        <w:r w:rsidR="00393146">
          <w:rPr>
            <w:noProof/>
            <w:webHidden/>
          </w:rPr>
          <w:fldChar w:fldCharType="separate"/>
        </w:r>
        <w:r w:rsidR="00393146">
          <w:rPr>
            <w:noProof/>
            <w:webHidden/>
          </w:rPr>
          <w:t>35</w:t>
        </w:r>
        <w:r w:rsidR="00393146">
          <w:rPr>
            <w:noProof/>
            <w:webHidden/>
          </w:rPr>
          <w:fldChar w:fldCharType="end"/>
        </w:r>
      </w:hyperlink>
    </w:p>
    <w:p w14:paraId="517F5DD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4" w:history="1">
        <w:r w:rsidR="00393146" w:rsidRPr="001B087B">
          <w:rPr>
            <w:rStyle w:val="Hyperlink"/>
            <w:noProof/>
          </w:rPr>
          <w:t>Figure 17: Position (yellow dot) of an outflow node referencing an inflow node, expressed as a measured distance from a upstream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_Toc484066554 \h </w:instrText>
        </w:r>
        <w:r w:rsidR="00393146">
          <w:rPr>
            <w:noProof/>
            <w:webHidden/>
          </w:rPr>
        </w:r>
        <w:r w:rsidR="00393146">
          <w:rPr>
            <w:noProof/>
            <w:webHidden/>
          </w:rPr>
          <w:fldChar w:fldCharType="separate"/>
        </w:r>
        <w:r w:rsidR="00393146">
          <w:rPr>
            <w:noProof/>
            <w:webHidden/>
          </w:rPr>
          <w:t>36</w:t>
        </w:r>
        <w:r w:rsidR="00393146">
          <w:rPr>
            <w:noProof/>
            <w:webHidden/>
          </w:rPr>
          <w:fldChar w:fldCharType="end"/>
        </w:r>
      </w:hyperlink>
    </w:p>
    <w:p w14:paraId="1E405B7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5" w:history="1">
        <w:r w:rsidR="00393146" w:rsidRPr="001B087B">
          <w:rPr>
            <w:rStyle w:val="Hyperlink"/>
            <w:noProof/>
          </w:rPr>
          <w:t>Figure 18: Position (yellow dot) of an inflow node relative to an outflow node, determined along a downstream flowpath, expressed as a measured distance from a downstream referent (red dot) and representative UML classes.</w:t>
        </w:r>
        <w:r w:rsidR="00393146">
          <w:rPr>
            <w:noProof/>
            <w:webHidden/>
          </w:rPr>
          <w:tab/>
        </w:r>
        <w:r w:rsidR="00393146">
          <w:rPr>
            <w:noProof/>
            <w:webHidden/>
          </w:rPr>
          <w:fldChar w:fldCharType="begin"/>
        </w:r>
        <w:r w:rsidR="00393146">
          <w:rPr>
            <w:noProof/>
            <w:webHidden/>
          </w:rPr>
          <w:instrText xml:space="preserve"> PAGEREF _Toc484066555 \h </w:instrText>
        </w:r>
        <w:r w:rsidR="00393146">
          <w:rPr>
            <w:noProof/>
            <w:webHidden/>
          </w:rPr>
        </w:r>
        <w:r w:rsidR="00393146">
          <w:rPr>
            <w:noProof/>
            <w:webHidden/>
          </w:rPr>
          <w:fldChar w:fldCharType="separate"/>
        </w:r>
        <w:r w:rsidR="00393146">
          <w:rPr>
            <w:noProof/>
            <w:webHidden/>
          </w:rPr>
          <w:t>37</w:t>
        </w:r>
        <w:r w:rsidR="00393146">
          <w:rPr>
            <w:noProof/>
            <w:webHidden/>
          </w:rPr>
          <w:fldChar w:fldCharType="end"/>
        </w:r>
      </w:hyperlink>
    </w:p>
    <w:p w14:paraId="260109CB"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6" w:history="1">
        <w:r w:rsidR="00393146" w:rsidRPr="001B087B">
          <w:rPr>
            <w:rStyle w:val="Hyperlink"/>
            <w:noProof/>
          </w:rPr>
          <w:t>Figure 19: Intermediate Position (yellow dot) between known inflow and outflow nodes, expressed as distance from a located upstream or downstream referent (red dots).</w:t>
        </w:r>
        <w:r w:rsidR="00393146">
          <w:rPr>
            <w:noProof/>
            <w:webHidden/>
          </w:rPr>
          <w:tab/>
        </w:r>
        <w:r w:rsidR="00393146">
          <w:rPr>
            <w:noProof/>
            <w:webHidden/>
          </w:rPr>
          <w:fldChar w:fldCharType="begin"/>
        </w:r>
        <w:r w:rsidR="00393146">
          <w:rPr>
            <w:noProof/>
            <w:webHidden/>
          </w:rPr>
          <w:instrText xml:space="preserve"> PAGEREF _Toc484066556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10E1815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7" w:history="1">
        <w:r w:rsidR="00393146" w:rsidRPr="001B087B">
          <w:rPr>
            <w:rStyle w:val="Hyperlink"/>
            <w:noProof/>
          </w:rPr>
          <w:t>Figure 20: HY_Features modules and packages</w:t>
        </w:r>
        <w:r w:rsidR="00393146">
          <w:rPr>
            <w:noProof/>
            <w:webHidden/>
          </w:rPr>
          <w:tab/>
        </w:r>
        <w:r w:rsidR="00393146">
          <w:rPr>
            <w:noProof/>
            <w:webHidden/>
          </w:rPr>
          <w:fldChar w:fldCharType="begin"/>
        </w:r>
        <w:r w:rsidR="00393146">
          <w:rPr>
            <w:noProof/>
            <w:webHidden/>
          </w:rPr>
          <w:instrText xml:space="preserve"> PAGEREF _Toc484066557 \h </w:instrText>
        </w:r>
        <w:r w:rsidR="00393146">
          <w:rPr>
            <w:noProof/>
            <w:webHidden/>
          </w:rPr>
        </w:r>
        <w:r w:rsidR="00393146">
          <w:rPr>
            <w:noProof/>
            <w:webHidden/>
          </w:rPr>
          <w:fldChar w:fldCharType="separate"/>
        </w:r>
        <w:r w:rsidR="00393146">
          <w:rPr>
            <w:noProof/>
            <w:webHidden/>
          </w:rPr>
          <w:t>44</w:t>
        </w:r>
        <w:r w:rsidR="00393146">
          <w:rPr>
            <w:noProof/>
            <w:webHidden/>
          </w:rPr>
          <w:fldChar w:fldCharType="end"/>
        </w:r>
      </w:hyperlink>
    </w:p>
    <w:p w14:paraId="362CDE12"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8" w:history="1">
        <w:r w:rsidR="00393146" w:rsidRPr="001B087B">
          <w:rPr>
            <w:rStyle w:val="Hyperlink"/>
            <w:noProof/>
          </w:rPr>
          <w:t>Figure 21: Hydro Feature requirements Class Diagram</w:t>
        </w:r>
        <w:r w:rsidR="00393146">
          <w:rPr>
            <w:noProof/>
            <w:webHidden/>
          </w:rPr>
          <w:tab/>
        </w:r>
        <w:r w:rsidR="00393146">
          <w:rPr>
            <w:noProof/>
            <w:webHidden/>
          </w:rPr>
          <w:fldChar w:fldCharType="begin"/>
        </w:r>
        <w:r w:rsidR="00393146">
          <w:rPr>
            <w:noProof/>
            <w:webHidden/>
          </w:rPr>
          <w:instrText xml:space="preserve"> PAGEREF _Toc484066558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72503A18"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59" w:history="1">
        <w:r w:rsidR="00393146" w:rsidRPr="001B087B">
          <w:rPr>
            <w:rStyle w:val="Hyperlink"/>
            <w:noProof/>
          </w:rPr>
          <w:t>Figure 22: Hydro Feature – external dependencies</w:t>
        </w:r>
        <w:r w:rsidR="00393146">
          <w:rPr>
            <w:noProof/>
            <w:webHidden/>
          </w:rPr>
          <w:tab/>
        </w:r>
        <w:r w:rsidR="00393146">
          <w:rPr>
            <w:noProof/>
            <w:webHidden/>
          </w:rPr>
          <w:fldChar w:fldCharType="begin"/>
        </w:r>
        <w:r w:rsidR="00393146">
          <w:rPr>
            <w:noProof/>
            <w:webHidden/>
          </w:rPr>
          <w:instrText xml:space="preserve"> PAGEREF _Toc484066559 \h </w:instrText>
        </w:r>
        <w:r w:rsidR="00393146">
          <w:rPr>
            <w:noProof/>
            <w:webHidden/>
          </w:rPr>
        </w:r>
        <w:r w:rsidR="00393146">
          <w:rPr>
            <w:noProof/>
            <w:webHidden/>
          </w:rPr>
          <w:fldChar w:fldCharType="separate"/>
        </w:r>
        <w:r w:rsidR="00393146">
          <w:rPr>
            <w:noProof/>
            <w:webHidden/>
          </w:rPr>
          <w:t>46</w:t>
        </w:r>
        <w:r w:rsidR="00393146">
          <w:rPr>
            <w:noProof/>
            <w:webHidden/>
          </w:rPr>
          <w:fldChar w:fldCharType="end"/>
        </w:r>
      </w:hyperlink>
    </w:p>
    <w:p w14:paraId="0AD19798"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0" w:history="1">
        <w:r w:rsidR="00393146" w:rsidRPr="001B087B">
          <w:rPr>
            <w:rStyle w:val="Hyperlink"/>
            <w:noProof/>
          </w:rPr>
          <w:t>Figure 23: Hydrologic features describing separate aspects of hydrology phenomena</w:t>
        </w:r>
        <w:r w:rsidR="00393146">
          <w:rPr>
            <w:noProof/>
            <w:webHidden/>
          </w:rPr>
          <w:tab/>
        </w:r>
        <w:r w:rsidR="00393146">
          <w:rPr>
            <w:noProof/>
            <w:webHidden/>
          </w:rPr>
          <w:fldChar w:fldCharType="begin"/>
        </w:r>
        <w:r w:rsidR="00393146">
          <w:rPr>
            <w:noProof/>
            <w:webHidden/>
          </w:rPr>
          <w:instrText xml:space="preserve"> PAGEREF _Toc484066560 \h </w:instrText>
        </w:r>
        <w:r w:rsidR="00393146">
          <w:rPr>
            <w:noProof/>
            <w:webHidden/>
          </w:rPr>
        </w:r>
        <w:r w:rsidR="00393146">
          <w:rPr>
            <w:noProof/>
            <w:webHidden/>
          </w:rPr>
          <w:fldChar w:fldCharType="separate"/>
        </w:r>
        <w:r w:rsidR="00393146">
          <w:rPr>
            <w:noProof/>
            <w:webHidden/>
          </w:rPr>
          <w:t>47</w:t>
        </w:r>
        <w:r w:rsidR="00393146">
          <w:rPr>
            <w:noProof/>
            <w:webHidden/>
          </w:rPr>
          <w:fldChar w:fldCharType="end"/>
        </w:r>
      </w:hyperlink>
    </w:p>
    <w:p w14:paraId="25B152D9"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1" w:history="1">
        <w:r w:rsidR="00393146" w:rsidRPr="001B087B">
          <w:rPr>
            <w:rStyle w:val="Hyperlink"/>
            <w:noProof/>
          </w:rPr>
          <w:t>Figure 24: Named Feature (UML class diagram)</w:t>
        </w:r>
        <w:r w:rsidR="00393146">
          <w:rPr>
            <w:noProof/>
            <w:webHidden/>
          </w:rPr>
          <w:tab/>
        </w:r>
        <w:r w:rsidR="00393146">
          <w:rPr>
            <w:noProof/>
            <w:webHidden/>
          </w:rPr>
          <w:fldChar w:fldCharType="begin"/>
        </w:r>
        <w:r w:rsidR="00393146">
          <w:rPr>
            <w:noProof/>
            <w:webHidden/>
          </w:rPr>
          <w:instrText xml:space="preserve"> PAGEREF _Toc484066561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1EC42441"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2" w:history="1">
        <w:r w:rsidR="00393146" w:rsidRPr="001B087B">
          <w:rPr>
            <w:rStyle w:val="Hyperlink"/>
            <w:noProof/>
          </w:rPr>
          <w:t>Figure 25: Catchment model (UML class diagram)</w:t>
        </w:r>
        <w:r w:rsidR="00393146">
          <w:rPr>
            <w:noProof/>
            <w:webHidden/>
          </w:rPr>
          <w:tab/>
        </w:r>
        <w:r w:rsidR="00393146">
          <w:rPr>
            <w:noProof/>
            <w:webHidden/>
          </w:rPr>
          <w:fldChar w:fldCharType="begin"/>
        </w:r>
        <w:r w:rsidR="00393146">
          <w:rPr>
            <w:noProof/>
            <w:webHidden/>
          </w:rPr>
          <w:instrText xml:space="preserve"> PAGEREF _Toc484066562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65AF87C9"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3" w:history="1">
        <w:r w:rsidR="00393146" w:rsidRPr="001B087B">
          <w:rPr>
            <w:rStyle w:val="Hyperlink"/>
            <w:noProof/>
          </w:rPr>
          <w:t>Figure 26: Catchment and outfall (UML class diagram)</w:t>
        </w:r>
        <w:r w:rsidR="00393146">
          <w:rPr>
            <w:noProof/>
            <w:webHidden/>
          </w:rPr>
          <w:tab/>
        </w:r>
        <w:r w:rsidR="00393146">
          <w:rPr>
            <w:noProof/>
            <w:webHidden/>
          </w:rPr>
          <w:fldChar w:fldCharType="begin"/>
        </w:r>
        <w:r w:rsidR="00393146">
          <w:rPr>
            <w:noProof/>
            <w:webHidden/>
          </w:rPr>
          <w:instrText xml:space="preserve"> PAGEREF _Toc484066563 \h </w:instrText>
        </w:r>
        <w:r w:rsidR="00393146">
          <w:rPr>
            <w:noProof/>
            <w:webHidden/>
          </w:rPr>
        </w:r>
        <w:r w:rsidR="00393146">
          <w:rPr>
            <w:noProof/>
            <w:webHidden/>
          </w:rPr>
          <w:fldChar w:fldCharType="separate"/>
        </w:r>
        <w:r w:rsidR="00393146">
          <w:rPr>
            <w:noProof/>
            <w:webHidden/>
          </w:rPr>
          <w:t>51</w:t>
        </w:r>
        <w:r w:rsidR="00393146">
          <w:rPr>
            <w:noProof/>
            <w:webHidden/>
          </w:rPr>
          <w:fldChar w:fldCharType="end"/>
        </w:r>
      </w:hyperlink>
    </w:p>
    <w:p w14:paraId="19F91060"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4" w:history="1">
        <w:r w:rsidR="00393146" w:rsidRPr="001B087B">
          <w:rPr>
            <w:rStyle w:val="Hyperlink"/>
            <w:noProof/>
          </w:rPr>
          <w:t>Figure 27: Containing / contained catchment (UML class diagram)</w:t>
        </w:r>
        <w:r w:rsidR="00393146">
          <w:rPr>
            <w:noProof/>
            <w:webHidden/>
          </w:rPr>
          <w:tab/>
        </w:r>
        <w:r w:rsidR="00393146">
          <w:rPr>
            <w:noProof/>
            <w:webHidden/>
          </w:rPr>
          <w:fldChar w:fldCharType="begin"/>
        </w:r>
        <w:r w:rsidR="00393146">
          <w:rPr>
            <w:noProof/>
            <w:webHidden/>
          </w:rPr>
          <w:instrText xml:space="preserve"> PAGEREF _Toc484066564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2F5EB00"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5" w:history="1">
        <w:r w:rsidR="00393146" w:rsidRPr="001B087B">
          <w:rPr>
            <w:rStyle w:val="Hyperlink"/>
            <w:noProof/>
          </w:rPr>
          <w:t>Figure 29: Conjoint catchment (UML class diagram)</w:t>
        </w:r>
        <w:r w:rsidR="00393146">
          <w:rPr>
            <w:noProof/>
            <w:webHidden/>
          </w:rPr>
          <w:tab/>
        </w:r>
        <w:r w:rsidR="00393146">
          <w:rPr>
            <w:noProof/>
            <w:webHidden/>
          </w:rPr>
          <w:fldChar w:fldCharType="begin"/>
        </w:r>
        <w:r w:rsidR="00393146">
          <w:rPr>
            <w:noProof/>
            <w:webHidden/>
          </w:rPr>
          <w:instrText xml:space="preserve"> PAGEREF _Toc484066565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2F45145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6" w:history="1">
        <w:r w:rsidR="00393146" w:rsidRPr="001B087B">
          <w:rPr>
            <w:rStyle w:val="Hyperlink"/>
            <w:noProof/>
          </w:rPr>
          <w:t>Figure 29: Upper / lower catchment (UML class diagram)</w:t>
        </w:r>
        <w:r w:rsidR="00393146">
          <w:rPr>
            <w:noProof/>
            <w:webHidden/>
          </w:rPr>
          <w:tab/>
        </w:r>
        <w:r w:rsidR="00393146">
          <w:rPr>
            <w:noProof/>
            <w:webHidden/>
          </w:rPr>
          <w:fldChar w:fldCharType="begin"/>
        </w:r>
        <w:r w:rsidR="00393146">
          <w:rPr>
            <w:noProof/>
            <w:webHidden/>
          </w:rPr>
          <w:instrText xml:space="preserve"> PAGEREF _Toc484066566 \h </w:instrText>
        </w:r>
        <w:r w:rsidR="00393146">
          <w:rPr>
            <w:noProof/>
            <w:webHidden/>
          </w:rPr>
        </w:r>
        <w:r w:rsidR="00393146">
          <w:rPr>
            <w:noProof/>
            <w:webHidden/>
          </w:rPr>
          <w:fldChar w:fldCharType="separate"/>
        </w:r>
        <w:r w:rsidR="00393146">
          <w:rPr>
            <w:noProof/>
            <w:webHidden/>
          </w:rPr>
          <w:t>52</w:t>
        </w:r>
        <w:r w:rsidR="00393146">
          <w:rPr>
            <w:noProof/>
            <w:webHidden/>
          </w:rPr>
          <w:fldChar w:fldCharType="end"/>
        </w:r>
      </w:hyperlink>
    </w:p>
    <w:p w14:paraId="082A80C4"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7" w:history="1">
        <w:r w:rsidR="00393146" w:rsidRPr="001B087B">
          <w:rPr>
            <w:rStyle w:val="Hyperlink"/>
            <w:noProof/>
          </w:rPr>
          <w:t>Figure 30: Catchment aggregate (UML class diagram)</w:t>
        </w:r>
        <w:r w:rsidR="00393146">
          <w:rPr>
            <w:noProof/>
            <w:webHidden/>
          </w:rPr>
          <w:tab/>
        </w:r>
        <w:r w:rsidR="00393146">
          <w:rPr>
            <w:noProof/>
            <w:webHidden/>
          </w:rPr>
          <w:fldChar w:fldCharType="begin"/>
        </w:r>
        <w:r w:rsidR="00393146">
          <w:rPr>
            <w:noProof/>
            <w:webHidden/>
          </w:rPr>
          <w:instrText xml:space="preserve"> PAGEREF _Toc484066567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619A8EEE"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8" w:history="1">
        <w:r w:rsidR="00393146" w:rsidRPr="001B087B">
          <w:rPr>
            <w:rStyle w:val="Hyperlink"/>
            <w:noProof/>
          </w:rPr>
          <w:t>Figure 31: Dendritic catchment (UML class diagram)</w:t>
        </w:r>
        <w:r w:rsidR="00393146">
          <w:rPr>
            <w:noProof/>
            <w:webHidden/>
          </w:rPr>
          <w:tab/>
        </w:r>
        <w:r w:rsidR="00393146">
          <w:rPr>
            <w:noProof/>
            <w:webHidden/>
          </w:rPr>
          <w:fldChar w:fldCharType="begin"/>
        </w:r>
        <w:r w:rsidR="00393146">
          <w:rPr>
            <w:noProof/>
            <w:webHidden/>
          </w:rPr>
          <w:instrText xml:space="preserve"> PAGEREF _Toc484066568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016A355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69" w:history="1">
        <w:r w:rsidR="00393146" w:rsidRPr="001B087B">
          <w:rPr>
            <w:rStyle w:val="Hyperlink"/>
            <w:noProof/>
          </w:rPr>
          <w:t>Figure 32: Interior catchment (UML class diagram)</w:t>
        </w:r>
        <w:r w:rsidR="00393146">
          <w:rPr>
            <w:noProof/>
            <w:webHidden/>
          </w:rPr>
          <w:tab/>
        </w:r>
        <w:r w:rsidR="00393146">
          <w:rPr>
            <w:noProof/>
            <w:webHidden/>
          </w:rPr>
          <w:fldChar w:fldCharType="begin"/>
        </w:r>
        <w:r w:rsidR="00393146">
          <w:rPr>
            <w:noProof/>
            <w:webHidden/>
          </w:rPr>
          <w:instrText xml:space="preserve"> PAGEREF _Toc484066569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628D7EF5"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0" w:history="1">
        <w:r w:rsidR="00393146" w:rsidRPr="001B087B">
          <w:rPr>
            <w:rStyle w:val="Hyperlink"/>
            <w:noProof/>
          </w:rPr>
          <w:t>Figure 33: Hydro nexus (UML class diagram)</w:t>
        </w:r>
        <w:r w:rsidR="00393146">
          <w:rPr>
            <w:noProof/>
            <w:webHidden/>
          </w:rPr>
          <w:tab/>
        </w:r>
        <w:r w:rsidR="00393146">
          <w:rPr>
            <w:noProof/>
            <w:webHidden/>
          </w:rPr>
          <w:fldChar w:fldCharType="begin"/>
        </w:r>
        <w:r w:rsidR="00393146">
          <w:rPr>
            <w:noProof/>
            <w:webHidden/>
          </w:rPr>
          <w:instrText xml:space="preserve"> PAGEREF _Toc484066570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694C5EDC"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1" w:history="1">
        <w:r w:rsidR="00393146" w:rsidRPr="001B087B">
          <w:rPr>
            <w:rStyle w:val="Hyperlink"/>
            <w:noProof/>
          </w:rPr>
          <w:t>Figure 34: Catchment realization and its specialization (UML class diagram)</w:t>
        </w:r>
        <w:r w:rsidR="00393146">
          <w:rPr>
            <w:noProof/>
            <w:webHidden/>
          </w:rPr>
          <w:tab/>
        </w:r>
        <w:r w:rsidR="00393146">
          <w:rPr>
            <w:noProof/>
            <w:webHidden/>
          </w:rPr>
          <w:fldChar w:fldCharType="begin"/>
        </w:r>
        <w:r w:rsidR="00393146">
          <w:rPr>
            <w:noProof/>
            <w:webHidden/>
          </w:rPr>
          <w:instrText xml:space="preserve"> PAGEREF _Toc484066571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31E00BC5"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2" w:history="1">
        <w:r w:rsidR="00393146" w:rsidRPr="001B087B">
          <w:rPr>
            <w:rStyle w:val="Hyperlink"/>
            <w:noProof/>
          </w:rPr>
          <w:t>Figure 35: Hydro Nexus Realization - HydroLocation (UML class diagram)</w:t>
        </w:r>
        <w:r w:rsidR="00393146">
          <w:rPr>
            <w:noProof/>
            <w:webHidden/>
          </w:rPr>
          <w:tab/>
        </w:r>
        <w:r w:rsidR="00393146">
          <w:rPr>
            <w:noProof/>
            <w:webHidden/>
          </w:rPr>
          <w:fldChar w:fldCharType="begin"/>
        </w:r>
        <w:r w:rsidR="00393146">
          <w:rPr>
            <w:noProof/>
            <w:webHidden/>
          </w:rPr>
          <w:instrText xml:space="preserve"> PAGEREF _Toc484066572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B3042F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3" w:history="1">
        <w:r w:rsidR="00393146" w:rsidRPr="001B087B">
          <w:rPr>
            <w:rStyle w:val="Hyperlink"/>
            <w:noProof/>
          </w:rPr>
          <w:t>Figure 36: Indirect Position (UML class diagram)</w:t>
        </w:r>
        <w:r w:rsidR="00393146">
          <w:rPr>
            <w:noProof/>
            <w:webHidden/>
          </w:rPr>
          <w:tab/>
        </w:r>
        <w:r w:rsidR="00393146">
          <w:rPr>
            <w:noProof/>
            <w:webHidden/>
          </w:rPr>
          <w:fldChar w:fldCharType="begin"/>
        </w:r>
        <w:r w:rsidR="00393146">
          <w:rPr>
            <w:noProof/>
            <w:webHidden/>
          </w:rPr>
          <w:instrText xml:space="preserve"> PAGEREF _Toc484066573 \h </w:instrText>
        </w:r>
        <w:r w:rsidR="00393146">
          <w:rPr>
            <w:noProof/>
            <w:webHidden/>
          </w:rPr>
        </w:r>
        <w:r w:rsidR="00393146">
          <w:rPr>
            <w:noProof/>
            <w:webHidden/>
          </w:rPr>
          <w:fldChar w:fldCharType="separate"/>
        </w:r>
        <w:r w:rsidR="00393146">
          <w:rPr>
            <w:noProof/>
            <w:webHidden/>
          </w:rPr>
          <w:t>62</w:t>
        </w:r>
        <w:r w:rsidR="00393146">
          <w:rPr>
            <w:noProof/>
            <w:webHidden/>
          </w:rPr>
          <w:fldChar w:fldCharType="end"/>
        </w:r>
      </w:hyperlink>
    </w:p>
    <w:p w14:paraId="05867CC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4" w:history="1">
        <w:r w:rsidR="00393146" w:rsidRPr="001B087B">
          <w:rPr>
            <w:rStyle w:val="Hyperlink"/>
            <w:noProof/>
          </w:rPr>
          <w:t>Figure 37: Surface Hydro Feature - Class Diagram</w:t>
        </w:r>
        <w:r w:rsidR="00393146">
          <w:rPr>
            <w:noProof/>
            <w:webHidden/>
          </w:rPr>
          <w:tab/>
        </w:r>
        <w:r w:rsidR="00393146">
          <w:rPr>
            <w:noProof/>
            <w:webHidden/>
          </w:rPr>
          <w:fldChar w:fldCharType="begin"/>
        </w:r>
        <w:r w:rsidR="00393146">
          <w:rPr>
            <w:noProof/>
            <w:webHidden/>
          </w:rPr>
          <w:instrText xml:space="preserve"> PAGEREF _Toc484066574 \h </w:instrText>
        </w:r>
        <w:r w:rsidR="00393146">
          <w:rPr>
            <w:noProof/>
            <w:webHidden/>
          </w:rPr>
        </w:r>
        <w:r w:rsidR="00393146">
          <w:rPr>
            <w:noProof/>
            <w:webHidden/>
          </w:rPr>
          <w:fldChar w:fldCharType="separate"/>
        </w:r>
        <w:r w:rsidR="00393146">
          <w:rPr>
            <w:noProof/>
            <w:webHidden/>
          </w:rPr>
          <w:t>66</w:t>
        </w:r>
        <w:r w:rsidR="00393146">
          <w:rPr>
            <w:noProof/>
            <w:webHidden/>
          </w:rPr>
          <w:fldChar w:fldCharType="end"/>
        </w:r>
      </w:hyperlink>
    </w:p>
    <w:p w14:paraId="136E108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5" w:history="1">
        <w:r w:rsidR="00393146" w:rsidRPr="001B087B">
          <w:rPr>
            <w:rStyle w:val="Hyperlink"/>
            <w:noProof/>
          </w:rPr>
          <w:t>Figure 38: Surface Hydro Feature - dependencies</w:t>
        </w:r>
        <w:r w:rsidR="00393146">
          <w:rPr>
            <w:noProof/>
            <w:webHidden/>
          </w:rPr>
          <w:tab/>
        </w:r>
        <w:r w:rsidR="00393146">
          <w:rPr>
            <w:noProof/>
            <w:webHidden/>
          </w:rPr>
          <w:fldChar w:fldCharType="begin"/>
        </w:r>
        <w:r w:rsidR="00393146">
          <w:rPr>
            <w:noProof/>
            <w:webHidden/>
          </w:rPr>
          <w:instrText xml:space="preserve"> PAGEREF _Toc484066575 \h </w:instrText>
        </w:r>
        <w:r w:rsidR="00393146">
          <w:rPr>
            <w:noProof/>
            <w:webHidden/>
          </w:rPr>
        </w:r>
        <w:r w:rsidR="00393146">
          <w:rPr>
            <w:noProof/>
            <w:webHidden/>
          </w:rPr>
          <w:fldChar w:fldCharType="separate"/>
        </w:r>
        <w:r w:rsidR="00393146">
          <w:rPr>
            <w:noProof/>
            <w:webHidden/>
          </w:rPr>
          <w:t>67</w:t>
        </w:r>
        <w:r w:rsidR="00393146">
          <w:rPr>
            <w:noProof/>
            <w:webHidden/>
          </w:rPr>
          <w:fldChar w:fldCharType="end"/>
        </w:r>
      </w:hyperlink>
    </w:p>
    <w:p w14:paraId="007DA96C"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6" w:history="1">
        <w:r w:rsidR="00393146" w:rsidRPr="001B087B">
          <w:rPr>
            <w:rStyle w:val="Hyperlink"/>
            <w:noProof/>
          </w:rPr>
          <w:t>Figure 39: Channel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_Toc484066576 \h </w:instrText>
        </w:r>
        <w:r w:rsidR="00393146">
          <w:rPr>
            <w:noProof/>
            <w:webHidden/>
          </w:rPr>
        </w:r>
        <w:r w:rsidR="00393146">
          <w:rPr>
            <w:noProof/>
            <w:webHidden/>
          </w:rPr>
          <w:fldChar w:fldCharType="separate"/>
        </w:r>
        <w:r w:rsidR="00393146">
          <w:rPr>
            <w:noProof/>
            <w:webHidden/>
          </w:rPr>
          <w:t>68</w:t>
        </w:r>
        <w:r w:rsidR="00393146">
          <w:rPr>
            <w:noProof/>
            <w:webHidden/>
          </w:rPr>
          <w:fldChar w:fldCharType="end"/>
        </w:r>
      </w:hyperlink>
    </w:p>
    <w:p w14:paraId="6FD9508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7" w:history="1">
        <w:r w:rsidR="00393146" w:rsidRPr="001B087B">
          <w:rPr>
            <w:rStyle w:val="Hyperlink"/>
            <w:noProof/>
          </w:rPr>
          <w:t>Figure 40: Depression and Channel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_Toc484066577 \h </w:instrText>
        </w:r>
        <w:r w:rsidR="00393146">
          <w:rPr>
            <w:noProof/>
            <w:webHidden/>
          </w:rPr>
        </w:r>
        <w:r w:rsidR="00393146">
          <w:rPr>
            <w:noProof/>
            <w:webHidden/>
          </w:rPr>
          <w:fldChar w:fldCharType="separate"/>
        </w:r>
        <w:r w:rsidR="00393146">
          <w:rPr>
            <w:noProof/>
            <w:webHidden/>
          </w:rPr>
          <w:t>69</w:t>
        </w:r>
        <w:r w:rsidR="00393146">
          <w:rPr>
            <w:noProof/>
            <w:webHidden/>
          </w:rPr>
          <w:fldChar w:fldCharType="end"/>
        </w:r>
      </w:hyperlink>
    </w:p>
    <w:p w14:paraId="7EF41387"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8" w:history="1">
        <w:r w:rsidR="00393146" w:rsidRPr="001B087B">
          <w:rPr>
            <w:rStyle w:val="Hyperlink"/>
            <w:noProof/>
          </w:rPr>
          <w:t>Figure 41: Hydrographic Network realizing the catchment (UML class diagram)</w:t>
        </w:r>
        <w:r w:rsidR="00393146">
          <w:rPr>
            <w:noProof/>
            <w:webHidden/>
          </w:rPr>
          <w:tab/>
        </w:r>
        <w:r w:rsidR="00393146">
          <w:rPr>
            <w:noProof/>
            <w:webHidden/>
          </w:rPr>
          <w:fldChar w:fldCharType="begin"/>
        </w:r>
        <w:r w:rsidR="00393146">
          <w:rPr>
            <w:noProof/>
            <w:webHidden/>
          </w:rPr>
          <w:instrText xml:space="preserve"> PAGEREF _Toc484066578 \h </w:instrText>
        </w:r>
        <w:r w:rsidR="00393146">
          <w:rPr>
            <w:noProof/>
            <w:webHidden/>
          </w:rPr>
        </w:r>
        <w:r w:rsidR="00393146">
          <w:rPr>
            <w:noProof/>
            <w:webHidden/>
          </w:rPr>
          <w:fldChar w:fldCharType="separate"/>
        </w:r>
        <w:r w:rsidR="00393146">
          <w:rPr>
            <w:noProof/>
            <w:webHidden/>
          </w:rPr>
          <w:t>72</w:t>
        </w:r>
        <w:r w:rsidR="00393146">
          <w:rPr>
            <w:noProof/>
            <w:webHidden/>
          </w:rPr>
          <w:fldChar w:fldCharType="end"/>
        </w:r>
      </w:hyperlink>
    </w:p>
    <w:p w14:paraId="749E1368"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79" w:history="1">
        <w:r w:rsidR="00393146" w:rsidRPr="001B087B">
          <w:rPr>
            <w:rStyle w:val="Hyperlink"/>
            <w:noProof/>
          </w:rPr>
          <w:t>Figure 42: Water Body realizing the hydro nexus (UML class diagram)</w:t>
        </w:r>
        <w:r w:rsidR="00393146">
          <w:rPr>
            <w:noProof/>
            <w:webHidden/>
          </w:rPr>
          <w:tab/>
        </w:r>
        <w:r w:rsidR="00393146">
          <w:rPr>
            <w:noProof/>
            <w:webHidden/>
          </w:rPr>
          <w:fldChar w:fldCharType="begin"/>
        </w:r>
        <w:r w:rsidR="00393146">
          <w:rPr>
            <w:noProof/>
            <w:webHidden/>
          </w:rPr>
          <w:instrText xml:space="preserve"> PAGEREF _Toc484066579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6F5B763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0" w:history="1">
        <w:r w:rsidR="00393146" w:rsidRPr="001B087B">
          <w:rPr>
            <w:rStyle w:val="Hyperlink"/>
            <w:noProof/>
          </w:rPr>
          <w:t>Figure 43: Reservoir realizing the hydro nexus (UML class diagram)</w:t>
        </w:r>
        <w:r w:rsidR="00393146">
          <w:rPr>
            <w:noProof/>
            <w:webHidden/>
          </w:rPr>
          <w:tab/>
        </w:r>
        <w:r w:rsidR="00393146">
          <w:rPr>
            <w:noProof/>
            <w:webHidden/>
          </w:rPr>
          <w:fldChar w:fldCharType="begin"/>
        </w:r>
        <w:r w:rsidR="00393146">
          <w:rPr>
            <w:noProof/>
            <w:webHidden/>
          </w:rPr>
          <w:instrText xml:space="preserve"> PAGEREF _Toc484066580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22D3ECE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1" w:history="1">
        <w:r w:rsidR="00393146" w:rsidRPr="001B087B">
          <w:rPr>
            <w:rStyle w:val="Hyperlink"/>
            <w:noProof/>
          </w:rPr>
          <w:t>Figure 44: Hydrometric Network – dependencies</w:t>
        </w:r>
        <w:r w:rsidR="00393146">
          <w:rPr>
            <w:noProof/>
            <w:webHidden/>
          </w:rPr>
          <w:tab/>
        </w:r>
        <w:r w:rsidR="00393146">
          <w:rPr>
            <w:noProof/>
            <w:webHidden/>
          </w:rPr>
          <w:fldChar w:fldCharType="begin"/>
        </w:r>
        <w:r w:rsidR="00393146">
          <w:rPr>
            <w:noProof/>
            <w:webHidden/>
          </w:rPr>
          <w:instrText xml:space="preserve"> PAGEREF _Toc484066581 \h </w:instrText>
        </w:r>
        <w:r w:rsidR="00393146">
          <w:rPr>
            <w:noProof/>
            <w:webHidden/>
          </w:rPr>
        </w:r>
        <w:r w:rsidR="00393146">
          <w:rPr>
            <w:noProof/>
            <w:webHidden/>
          </w:rPr>
          <w:fldChar w:fldCharType="separate"/>
        </w:r>
        <w:r w:rsidR="00393146">
          <w:rPr>
            <w:noProof/>
            <w:webHidden/>
          </w:rPr>
          <w:t>79</w:t>
        </w:r>
        <w:r w:rsidR="00393146">
          <w:rPr>
            <w:noProof/>
            <w:webHidden/>
          </w:rPr>
          <w:fldChar w:fldCharType="end"/>
        </w:r>
      </w:hyperlink>
    </w:p>
    <w:p w14:paraId="37356085"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2" w:history="1">
        <w:r w:rsidR="00393146" w:rsidRPr="001B087B">
          <w:rPr>
            <w:rStyle w:val="Hyperlink"/>
            <w:noProof/>
          </w:rPr>
          <w:t>Figure 45: Hydrometric network and hydrometric feature realizing a catchment (UML class diagram)</w:t>
        </w:r>
        <w:r w:rsidR="00393146">
          <w:rPr>
            <w:noProof/>
            <w:webHidden/>
          </w:rPr>
          <w:tab/>
        </w:r>
        <w:r w:rsidR="00393146">
          <w:rPr>
            <w:noProof/>
            <w:webHidden/>
          </w:rPr>
          <w:fldChar w:fldCharType="begin"/>
        </w:r>
        <w:r w:rsidR="00393146">
          <w:rPr>
            <w:noProof/>
            <w:webHidden/>
          </w:rPr>
          <w:instrText xml:space="preserve"> PAGEREF _Toc484066582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2F32540F" w14:textId="77777777" w:rsidR="008D4EE7" w:rsidRDefault="001155BB">
      <w:pPr>
        <w:rPr>
          <w:lang w:val="en-GB" w:eastAsia="en-GB"/>
        </w:rPr>
      </w:pPr>
      <w:r>
        <w:rPr>
          <w:lang w:val="en-GB" w:eastAsia="en-GB"/>
        </w:rPr>
        <w:fldChar w:fldCharType="end"/>
      </w:r>
    </w:p>
    <w:p w14:paraId="67323B13" w14:textId="46890E37" w:rsidR="008D4EE7" w:rsidRPr="008A5499" w:rsidRDefault="00145C24" w:rsidP="00834E29">
      <w:pPr>
        <w:pStyle w:val="TOCHeading"/>
        <w:outlineLvl w:val="0"/>
        <w:rPr>
          <w:color w:val="auto"/>
        </w:rPr>
      </w:pPr>
      <w:r w:rsidRPr="008A5499">
        <w:rPr>
          <w:color w:val="auto"/>
        </w:rPr>
        <w:t>Table</w:t>
      </w:r>
      <w:r w:rsidR="008D4EE7" w:rsidRPr="008A5499">
        <w:rPr>
          <w:color w:val="auto"/>
        </w:rPr>
        <w:t>s</w:t>
      </w:r>
    </w:p>
    <w:p w14:paraId="06C61EEC" w14:textId="77777777" w:rsidR="00393146"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84066583" w:history="1">
        <w:r w:rsidR="00393146" w:rsidRPr="00F074EE">
          <w:rPr>
            <w:rStyle w:val="Hyperlink"/>
            <w:noProof/>
          </w:rPr>
          <w:t>Table 1: HY_Features river positioning concepts comparable with the OGC Linear</w:t>
        </w:r>
        <w:r w:rsidR="00393146" w:rsidRPr="00F074EE">
          <w:rPr>
            <w:rStyle w:val="Hyperlink"/>
            <w:rFonts w:eastAsia="MS Mincho"/>
            <w:noProof/>
            <w:lang w:val="en-AU"/>
          </w:rPr>
          <w:t xml:space="preserve"> referencing model</w:t>
        </w:r>
        <w:r w:rsidR="00393146">
          <w:rPr>
            <w:noProof/>
            <w:webHidden/>
          </w:rPr>
          <w:tab/>
        </w:r>
        <w:r w:rsidR="00393146">
          <w:rPr>
            <w:noProof/>
            <w:webHidden/>
          </w:rPr>
          <w:fldChar w:fldCharType="begin"/>
        </w:r>
        <w:r w:rsidR="00393146">
          <w:rPr>
            <w:noProof/>
            <w:webHidden/>
          </w:rPr>
          <w:instrText xml:space="preserve"> PAGEREF _Toc484066583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799CF3D6"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4" w:history="1">
        <w:r w:rsidR="00393146" w:rsidRPr="00F074EE">
          <w:rPr>
            <w:rStyle w:val="Hyperlink"/>
            <w:noProof/>
          </w:rPr>
          <w:t xml:space="preserve">Table 2: HY_Features concepts comparable with the </w:t>
        </w:r>
        <w:r w:rsidR="00393146" w:rsidRPr="00F074EE">
          <w:rPr>
            <w:rStyle w:val="Hyperlink"/>
            <w:rFonts w:eastAsia="MS Mincho"/>
            <w:noProof/>
            <w:lang w:val="en-AU"/>
          </w:rPr>
          <w:t xml:space="preserve">OGC </w:t>
        </w:r>
        <w:r w:rsidR="00393146" w:rsidRPr="00F074EE">
          <w:rPr>
            <w:rStyle w:val="Hyperlink"/>
            <w:noProof/>
          </w:rPr>
          <w:t>Network navigation</w:t>
        </w:r>
        <w:r w:rsidR="00393146" w:rsidRPr="00F074EE">
          <w:rPr>
            <w:rStyle w:val="Hyperlink"/>
            <w:rFonts w:eastAsia="MS Mincho"/>
            <w:noProof/>
            <w:lang w:val="en-AU"/>
          </w:rPr>
          <w:t xml:space="preserve"> model</w:t>
        </w:r>
        <w:r w:rsidR="00393146">
          <w:rPr>
            <w:noProof/>
            <w:webHidden/>
          </w:rPr>
          <w:tab/>
        </w:r>
        <w:r w:rsidR="00393146">
          <w:rPr>
            <w:noProof/>
            <w:webHidden/>
          </w:rPr>
          <w:fldChar w:fldCharType="begin"/>
        </w:r>
        <w:r w:rsidR="00393146">
          <w:rPr>
            <w:noProof/>
            <w:webHidden/>
          </w:rPr>
          <w:instrText xml:space="preserve"> PAGEREF _Toc484066584 \h </w:instrText>
        </w:r>
        <w:r w:rsidR="00393146">
          <w:rPr>
            <w:noProof/>
            <w:webHidden/>
          </w:rPr>
        </w:r>
        <w:r w:rsidR="00393146">
          <w:rPr>
            <w:noProof/>
            <w:webHidden/>
          </w:rPr>
          <w:fldChar w:fldCharType="separate"/>
        </w:r>
        <w:r w:rsidR="00393146">
          <w:rPr>
            <w:noProof/>
            <w:webHidden/>
          </w:rPr>
          <w:t>42</w:t>
        </w:r>
        <w:r w:rsidR="00393146">
          <w:rPr>
            <w:noProof/>
            <w:webHidden/>
          </w:rPr>
          <w:fldChar w:fldCharType="end"/>
        </w:r>
      </w:hyperlink>
    </w:p>
    <w:p w14:paraId="15434A1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5" w:history="1">
        <w:r w:rsidR="00393146" w:rsidRPr="00F074EE">
          <w:rPr>
            <w:rStyle w:val="Hyperlink"/>
            <w:noProof/>
          </w:rPr>
          <w:t>Table 3: HY_Features modules, concepts reflected, and leaf packages included</w:t>
        </w:r>
        <w:r w:rsidR="00393146">
          <w:rPr>
            <w:noProof/>
            <w:webHidden/>
          </w:rPr>
          <w:tab/>
        </w:r>
        <w:r w:rsidR="00393146">
          <w:rPr>
            <w:noProof/>
            <w:webHidden/>
          </w:rPr>
          <w:fldChar w:fldCharType="begin"/>
        </w:r>
        <w:r w:rsidR="00393146">
          <w:rPr>
            <w:noProof/>
            <w:webHidden/>
          </w:rPr>
          <w:instrText xml:space="preserve"> PAGEREF _Toc484066585 \h </w:instrText>
        </w:r>
        <w:r w:rsidR="00393146">
          <w:rPr>
            <w:noProof/>
            <w:webHidden/>
          </w:rPr>
        </w:r>
        <w:r w:rsidR="00393146">
          <w:rPr>
            <w:noProof/>
            <w:webHidden/>
          </w:rPr>
          <w:fldChar w:fldCharType="separate"/>
        </w:r>
        <w:r w:rsidR="00393146">
          <w:rPr>
            <w:noProof/>
            <w:webHidden/>
          </w:rPr>
          <w:t>43</w:t>
        </w:r>
        <w:r w:rsidR="00393146">
          <w:rPr>
            <w:noProof/>
            <w:webHidden/>
          </w:rPr>
          <w:fldChar w:fldCharType="end"/>
        </w:r>
      </w:hyperlink>
    </w:p>
    <w:p w14:paraId="517EE744"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6" w:history="1">
        <w:r w:rsidR="00393146" w:rsidRPr="00F074EE">
          <w:rPr>
            <w:rStyle w:val="Hyperlink"/>
            <w:noProof/>
          </w:rPr>
          <w:t>Table 4: HY_HydroFeature</w:t>
        </w:r>
        <w:r w:rsidR="00393146">
          <w:rPr>
            <w:noProof/>
            <w:webHidden/>
          </w:rPr>
          <w:tab/>
        </w:r>
        <w:r w:rsidR="00393146">
          <w:rPr>
            <w:noProof/>
            <w:webHidden/>
          </w:rPr>
          <w:fldChar w:fldCharType="begin"/>
        </w:r>
        <w:r w:rsidR="00393146">
          <w:rPr>
            <w:noProof/>
            <w:webHidden/>
          </w:rPr>
          <w:instrText xml:space="preserve"> PAGEREF _Toc484066586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0C7B0668"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7" w:history="1">
        <w:r w:rsidR="00393146" w:rsidRPr="00F074EE">
          <w:rPr>
            <w:rStyle w:val="Hyperlink"/>
            <w:noProof/>
          </w:rPr>
          <w:t>Table 5: HY_HydroFeatureName</w:t>
        </w:r>
        <w:r w:rsidR="00393146">
          <w:rPr>
            <w:noProof/>
            <w:webHidden/>
          </w:rPr>
          <w:tab/>
        </w:r>
        <w:r w:rsidR="00393146">
          <w:rPr>
            <w:noProof/>
            <w:webHidden/>
          </w:rPr>
          <w:fldChar w:fldCharType="begin"/>
        </w:r>
        <w:r w:rsidR="00393146">
          <w:rPr>
            <w:noProof/>
            <w:webHidden/>
          </w:rPr>
          <w:instrText xml:space="preserve"> PAGEREF _Toc484066587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66B16A11"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8" w:history="1">
        <w:r w:rsidR="00393146" w:rsidRPr="00F074EE">
          <w:rPr>
            <w:rStyle w:val="Hyperlink"/>
            <w:noProof/>
          </w:rPr>
          <w:t>Table 6: HY_Catchment</w:t>
        </w:r>
        <w:r w:rsidR="00393146">
          <w:rPr>
            <w:noProof/>
            <w:webHidden/>
          </w:rPr>
          <w:tab/>
        </w:r>
        <w:r w:rsidR="00393146">
          <w:rPr>
            <w:noProof/>
            <w:webHidden/>
          </w:rPr>
          <w:fldChar w:fldCharType="begin"/>
        </w:r>
        <w:r w:rsidR="00393146">
          <w:rPr>
            <w:noProof/>
            <w:webHidden/>
          </w:rPr>
          <w:instrText xml:space="preserve"> PAGEREF _Toc484066588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3F3F0769"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9" w:history="1">
        <w:r w:rsidR="00393146" w:rsidRPr="00F074EE">
          <w:rPr>
            <w:rStyle w:val="Hyperlink"/>
            <w:noProof/>
          </w:rPr>
          <w:t>Table 7: HY_CatchmentAggregate</w:t>
        </w:r>
        <w:r w:rsidR="00393146">
          <w:rPr>
            <w:noProof/>
            <w:webHidden/>
          </w:rPr>
          <w:tab/>
        </w:r>
        <w:r w:rsidR="00393146">
          <w:rPr>
            <w:noProof/>
            <w:webHidden/>
          </w:rPr>
          <w:fldChar w:fldCharType="begin"/>
        </w:r>
        <w:r w:rsidR="00393146">
          <w:rPr>
            <w:noProof/>
            <w:webHidden/>
          </w:rPr>
          <w:instrText xml:space="preserve"> PAGEREF _Toc484066589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700C1CE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0" w:history="1">
        <w:r w:rsidR="00393146" w:rsidRPr="00F074EE">
          <w:rPr>
            <w:rStyle w:val="Hyperlink"/>
            <w:noProof/>
          </w:rPr>
          <w:t>Table 8: HY_DendriticCatchment</w:t>
        </w:r>
        <w:r w:rsidR="00393146">
          <w:rPr>
            <w:noProof/>
            <w:webHidden/>
          </w:rPr>
          <w:tab/>
        </w:r>
        <w:r w:rsidR="00393146">
          <w:rPr>
            <w:noProof/>
            <w:webHidden/>
          </w:rPr>
          <w:fldChar w:fldCharType="begin"/>
        </w:r>
        <w:r w:rsidR="00393146">
          <w:rPr>
            <w:noProof/>
            <w:webHidden/>
          </w:rPr>
          <w:instrText xml:space="preserve"> PAGEREF _Toc484066590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1BBEFC34"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1" w:history="1">
        <w:r w:rsidR="00393146" w:rsidRPr="00F074EE">
          <w:rPr>
            <w:rStyle w:val="Hyperlink"/>
            <w:noProof/>
          </w:rPr>
          <w:t>Table 9: HY_ InteriorCatchment</w:t>
        </w:r>
        <w:r w:rsidR="00393146">
          <w:rPr>
            <w:noProof/>
            <w:webHidden/>
          </w:rPr>
          <w:tab/>
        </w:r>
        <w:r w:rsidR="00393146">
          <w:rPr>
            <w:noProof/>
            <w:webHidden/>
          </w:rPr>
          <w:fldChar w:fldCharType="begin"/>
        </w:r>
        <w:r w:rsidR="00393146">
          <w:rPr>
            <w:noProof/>
            <w:webHidden/>
          </w:rPr>
          <w:instrText xml:space="preserve"> PAGEREF _Toc484066591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08DE28A4"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2" w:history="1">
        <w:r w:rsidR="00393146" w:rsidRPr="00F074EE">
          <w:rPr>
            <w:rStyle w:val="Hyperlink"/>
            <w:noProof/>
          </w:rPr>
          <w:t>Table 10: HY_HydroNexus</w:t>
        </w:r>
        <w:r w:rsidR="00393146">
          <w:rPr>
            <w:noProof/>
            <w:webHidden/>
          </w:rPr>
          <w:tab/>
        </w:r>
        <w:r w:rsidR="00393146">
          <w:rPr>
            <w:noProof/>
            <w:webHidden/>
          </w:rPr>
          <w:fldChar w:fldCharType="begin"/>
        </w:r>
        <w:r w:rsidR="00393146">
          <w:rPr>
            <w:noProof/>
            <w:webHidden/>
          </w:rPr>
          <w:instrText xml:space="preserve"> PAGEREF _Toc484066592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4DC9D592"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3" w:history="1">
        <w:r w:rsidR="00393146" w:rsidRPr="00F074EE">
          <w:rPr>
            <w:rStyle w:val="Hyperlink"/>
            <w:noProof/>
          </w:rPr>
          <w:t>Table 11: HY_CatchmentRealization</w:t>
        </w:r>
        <w:r w:rsidR="00393146">
          <w:rPr>
            <w:noProof/>
            <w:webHidden/>
          </w:rPr>
          <w:tab/>
        </w:r>
        <w:r w:rsidR="00393146">
          <w:rPr>
            <w:noProof/>
            <w:webHidden/>
          </w:rPr>
          <w:fldChar w:fldCharType="begin"/>
        </w:r>
        <w:r w:rsidR="00393146">
          <w:rPr>
            <w:noProof/>
            <w:webHidden/>
          </w:rPr>
          <w:instrText xml:space="preserve"> PAGEREF _Toc484066593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53133281"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4" w:history="1">
        <w:r w:rsidR="00393146" w:rsidRPr="00F074EE">
          <w:rPr>
            <w:rStyle w:val="Hyperlink"/>
            <w:noProof/>
          </w:rPr>
          <w:t>Table 12: HY_HydroNetwork</w:t>
        </w:r>
        <w:r w:rsidR="00393146">
          <w:rPr>
            <w:noProof/>
            <w:webHidden/>
          </w:rPr>
          <w:tab/>
        </w:r>
        <w:r w:rsidR="00393146">
          <w:rPr>
            <w:noProof/>
            <w:webHidden/>
          </w:rPr>
          <w:fldChar w:fldCharType="begin"/>
        </w:r>
        <w:r w:rsidR="00393146">
          <w:rPr>
            <w:noProof/>
            <w:webHidden/>
          </w:rPr>
          <w:instrText xml:space="preserve"> PAGEREF _Toc484066594 \h </w:instrText>
        </w:r>
        <w:r w:rsidR="00393146">
          <w:rPr>
            <w:noProof/>
            <w:webHidden/>
          </w:rPr>
        </w:r>
        <w:r w:rsidR="00393146">
          <w:rPr>
            <w:noProof/>
            <w:webHidden/>
          </w:rPr>
          <w:fldChar w:fldCharType="separate"/>
        </w:r>
        <w:r w:rsidR="00393146">
          <w:rPr>
            <w:noProof/>
            <w:webHidden/>
          </w:rPr>
          <w:t>59</w:t>
        </w:r>
        <w:r w:rsidR="00393146">
          <w:rPr>
            <w:noProof/>
            <w:webHidden/>
          </w:rPr>
          <w:fldChar w:fldCharType="end"/>
        </w:r>
      </w:hyperlink>
    </w:p>
    <w:p w14:paraId="2285715B"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5" w:history="1">
        <w:r w:rsidR="00393146" w:rsidRPr="00F074EE">
          <w:rPr>
            <w:rStyle w:val="Hyperlink"/>
            <w:noProof/>
          </w:rPr>
          <w:t>Table 13: HY_HydroLocation</w:t>
        </w:r>
        <w:r w:rsidR="00393146">
          <w:rPr>
            <w:noProof/>
            <w:webHidden/>
          </w:rPr>
          <w:tab/>
        </w:r>
        <w:r w:rsidR="00393146">
          <w:rPr>
            <w:noProof/>
            <w:webHidden/>
          </w:rPr>
          <w:fldChar w:fldCharType="begin"/>
        </w:r>
        <w:r w:rsidR="00393146">
          <w:rPr>
            <w:noProof/>
            <w:webHidden/>
          </w:rPr>
          <w:instrText xml:space="preserve"> PAGEREF _Toc484066595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45A788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6" w:history="1">
        <w:r w:rsidR="00393146" w:rsidRPr="00F074EE">
          <w:rPr>
            <w:rStyle w:val="Hyperlink"/>
            <w:noProof/>
          </w:rPr>
          <w:t>Table 14: HY_IndirectPosition</w:t>
        </w:r>
        <w:r w:rsidR="00393146">
          <w:rPr>
            <w:noProof/>
            <w:webHidden/>
          </w:rPr>
          <w:tab/>
        </w:r>
        <w:r w:rsidR="00393146">
          <w:rPr>
            <w:noProof/>
            <w:webHidden/>
          </w:rPr>
          <w:fldChar w:fldCharType="begin"/>
        </w:r>
        <w:r w:rsidR="00393146">
          <w:rPr>
            <w:noProof/>
            <w:webHidden/>
          </w:rPr>
          <w:instrText xml:space="preserve"> PAGEREF _Toc484066596 \h </w:instrText>
        </w:r>
        <w:r w:rsidR="00393146">
          <w:rPr>
            <w:noProof/>
            <w:webHidden/>
          </w:rPr>
        </w:r>
        <w:r w:rsidR="00393146">
          <w:rPr>
            <w:noProof/>
            <w:webHidden/>
          </w:rPr>
          <w:fldChar w:fldCharType="separate"/>
        </w:r>
        <w:r w:rsidR="00393146">
          <w:rPr>
            <w:noProof/>
            <w:webHidden/>
          </w:rPr>
          <w:t>63</w:t>
        </w:r>
        <w:r w:rsidR="00393146">
          <w:rPr>
            <w:noProof/>
            <w:webHidden/>
          </w:rPr>
          <w:fldChar w:fldCharType="end"/>
        </w:r>
      </w:hyperlink>
    </w:p>
    <w:p w14:paraId="4DCE2C3B"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7" w:history="1">
        <w:r w:rsidR="00393146" w:rsidRPr="00F074EE">
          <w:rPr>
            <w:rStyle w:val="Hyperlink"/>
            <w:noProof/>
          </w:rPr>
          <w:t>Table 15: HY_DistanceFromReferent</w:t>
        </w:r>
        <w:r w:rsidR="00393146">
          <w:rPr>
            <w:noProof/>
            <w:webHidden/>
          </w:rPr>
          <w:tab/>
        </w:r>
        <w:r w:rsidR="00393146">
          <w:rPr>
            <w:noProof/>
            <w:webHidden/>
          </w:rPr>
          <w:fldChar w:fldCharType="begin"/>
        </w:r>
        <w:r w:rsidR="00393146">
          <w:rPr>
            <w:noProof/>
            <w:webHidden/>
          </w:rPr>
          <w:instrText xml:space="preserve"> PAGEREF _Toc484066597 \h </w:instrText>
        </w:r>
        <w:r w:rsidR="00393146">
          <w:rPr>
            <w:noProof/>
            <w:webHidden/>
          </w:rPr>
        </w:r>
        <w:r w:rsidR="00393146">
          <w:rPr>
            <w:noProof/>
            <w:webHidden/>
          </w:rPr>
          <w:fldChar w:fldCharType="separate"/>
        </w:r>
        <w:r w:rsidR="00393146">
          <w:rPr>
            <w:noProof/>
            <w:webHidden/>
          </w:rPr>
          <w:t>64</w:t>
        </w:r>
        <w:r w:rsidR="00393146">
          <w:rPr>
            <w:noProof/>
            <w:webHidden/>
          </w:rPr>
          <w:fldChar w:fldCharType="end"/>
        </w:r>
      </w:hyperlink>
    </w:p>
    <w:p w14:paraId="7983A9D3"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8" w:history="1">
        <w:r w:rsidR="00393146" w:rsidRPr="00F074EE">
          <w:rPr>
            <w:rStyle w:val="Hyperlink"/>
            <w:noProof/>
          </w:rPr>
          <w:t>Table 16: HY_ChannelNetwork</w:t>
        </w:r>
        <w:r w:rsidR="00393146">
          <w:rPr>
            <w:noProof/>
            <w:webHidden/>
          </w:rPr>
          <w:tab/>
        </w:r>
        <w:r w:rsidR="00393146">
          <w:rPr>
            <w:noProof/>
            <w:webHidden/>
          </w:rPr>
          <w:fldChar w:fldCharType="begin"/>
        </w:r>
        <w:r w:rsidR="00393146">
          <w:rPr>
            <w:noProof/>
            <w:webHidden/>
          </w:rPr>
          <w:instrText xml:space="preserve"> PAGEREF _Toc484066598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B16EE0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9" w:history="1">
        <w:r w:rsidR="00393146" w:rsidRPr="00F074EE">
          <w:rPr>
            <w:rStyle w:val="Hyperlink"/>
            <w:noProof/>
          </w:rPr>
          <w:t>Table 17: HY_Depression</w:t>
        </w:r>
        <w:r w:rsidR="00393146">
          <w:rPr>
            <w:noProof/>
            <w:webHidden/>
          </w:rPr>
          <w:tab/>
        </w:r>
        <w:r w:rsidR="00393146">
          <w:rPr>
            <w:noProof/>
            <w:webHidden/>
          </w:rPr>
          <w:fldChar w:fldCharType="begin"/>
        </w:r>
        <w:r w:rsidR="00393146">
          <w:rPr>
            <w:noProof/>
            <w:webHidden/>
          </w:rPr>
          <w:instrText xml:space="preserve"> PAGEREF _Toc484066599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9B73FDD"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0" w:history="1">
        <w:r w:rsidR="00393146" w:rsidRPr="00F074EE">
          <w:rPr>
            <w:rStyle w:val="Hyperlink"/>
            <w:noProof/>
          </w:rPr>
          <w:t>Table 18: HY_Channel</w:t>
        </w:r>
        <w:r w:rsidR="00393146">
          <w:rPr>
            <w:noProof/>
            <w:webHidden/>
          </w:rPr>
          <w:tab/>
        </w:r>
        <w:r w:rsidR="00393146">
          <w:rPr>
            <w:noProof/>
            <w:webHidden/>
          </w:rPr>
          <w:fldChar w:fldCharType="begin"/>
        </w:r>
        <w:r w:rsidR="00393146">
          <w:rPr>
            <w:noProof/>
            <w:webHidden/>
          </w:rPr>
          <w:instrText xml:space="preserve"> PAGEREF _Toc484066600 \h </w:instrText>
        </w:r>
        <w:r w:rsidR="00393146">
          <w:rPr>
            <w:noProof/>
            <w:webHidden/>
          </w:rPr>
        </w:r>
        <w:r w:rsidR="00393146">
          <w:rPr>
            <w:noProof/>
            <w:webHidden/>
          </w:rPr>
          <w:fldChar w:fldCharType="separate"/>
        </w:r>
        <w:r w:rsidR="00393146">
          <w:rPr>
            <w:noProof/>
            <w:webHidden/>
          </w:rPr>
          <w:t>71</w:t>
        </w:r>
        <w:r w:rsidR="00393146">
          <w:rPr>
            <w:noProof/>
            <w:webHidden/>
          </w:rPr>
          <w:fldChar w:fldCharType="end"/>
        </w:r>
      </w:hyperlink>
    </w:p>
    <w:p w14:paraId="1619E4A5"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1" w:history="1">
        <w:r w:rsidR="00393146" w:rsidRPr="00F074EE">
          <w:rPr>
            <w:rStyle w:val="Hyperlink"/>
            <w:noProof/>
          </w:rPr>
          <w:t>Table 19: HY_HydrographicNetwork</w:t>
        </w:r>
        <w:r w:rsidR="00393146">
          <w:rPr>
            <w:noProof/>
            <w:webHidden/>
          </w:rPr>
          <w:tab/>
        </w:r>
        <w:r w:rsidR="00393146">
          <w:rPr>
            <w:noProof/>
            <w:webHidden/>
          </w:rPr>
          <w:fldChar w:fldCharType="begin"/>
        </w:r>
        <w:r w:rsidR="00393146">
          <w:rPr>
            <w:noProof/>
            <w:webHidden/>
          </w:rPr>
          <w:instrText xml:space="preserve"> PAGEREF _Toc484066601 \h </w:instrText>
        </w:r>
        <w:r w:rsidR="00393146">
          <w:rPr>
            <w:noProof/>
            <w:webHidden/>
          </w:rPr>
        </w:r>
        <w:r w:rsidR="00393146">
          <w:rPr>
            <w:noProof/>
            <w:webHidden/>
          </w:rPr>
          <w:fldChar w:fldCharType="separate"/>
        </w:r>
        <w:r w:rsidR="00393146">
          <w:rPr>
            <w:noProof/>
            <w:webHidden/>
          </w:rPr>
          <w:t>73</w:t>
        </w:r>
        <w:r w:rsidR="00393146">
          <w:rPr>
            <w:noProof/>
            <w:webHidden/>
          </w:rPr>
          <w:fldChar w:fldCharType="end"/>
        </w:r>
      </w:hyperlink>
    </w:p>
    <w:p w14:paraId="7A653BD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2" w:history="1">
        <w:r w:rsidR="00393146" w:rsidRPr="00F074EE">
          <w:rPr>
            <w:rStyle w:val="Hyperlink"/>
            <w:noProof/>
          </w:rPr>
          <w:t>Table 20: HY_WaterBody</w:t>
        </w:r>
        <w:r w:rsidR="00393146">
          <w:rPr>
            <w:noProof/>
            <w:webHidden/>
          </w:rPr>
          <w:tab/>
        </w:r>
        <w:r w:rsidR="00393146">
          <w:rPr>
            <w:noProof/>
            <w:webHidden/>
          </w:rPr>
          <w:fldChar w:fldCharType="begin"/>
        </w:r>
        <w:r w:rsidR="00393146">
          <w:rPr>
            <w:noProof/>
            <w:webHidden/>
          </w:rPr>
          <w:instrText xml:space="preserve"> PAGEREF _Toc484066602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18B6C11E"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3" w:history="1">
        <w:r w:rsidR="00393146" w:rsidRPr="00F074EE">
          <w:rPr>
            <w:rStyle w:val="Hyperlink"/>
            <w:noProof/>
          </w:rPr>
          <w:t>Table 21: HY_WaterBodyStratum</w:t>
        </w:r>
        <w:r w:rsidR="00393146">
          <w:rPr>
            <w:noProof/>
            <w:webHidden/>
          </w:rPr>
          <w:tab/>
        </w:r>
        <w:r w:rsidR="00393146">
          <w:rPr>
            <w:noProof/>
            <w:webHidden/>
          </w:rPr>
          <w:fldChar w:fldCharType="begin"/>
        </w:r>
        <w:r w:rsidR="00393146">
          <w:rPr>
            <w:noProof/>
            <w:webHidden/>
          </w:rPr>
          <w:instrText xml:space="preserve"> PAGEREF _Toc484066603 \h </w:instrText>
        </w:r>
        <w:r w:rsidR="00393146">
          <w:rPr>
            <w:noProof/>
            <w:webHidden/>
          </w:rPr>
        </w:r>
        <w:r w:rsidR="00393146">
          <w:rPr>
            <w:noProof/>
            <w:webHidden/>
          </w:rPr>
          <w:fldChar w:fldCharType="separate"/>
        </w:r>
        <w:r w:rsidR="00393146">
          <w:rPr>
            <w:noProof/>
            <w:webHidden/>
          </w:rPr>
          <w:t>75</w:t>
        </w:r>
        <w:r w:rsidR="00393146">
          <w:rPr>
            <w:noProof/>
            <w:webHidden/>
          </w:rPr>
          <w:fldChar w:fldCharType="end"/>
        </w:r>
      </w:hyperlink>
    </w:p>
    <w:p w14:paraId="361B4CFA"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4" w:history="1">
        <w:r w:rsidR="00393146" w:rsidRPr="00F074EE">
          <w:rPr>
            <w:rStyle w:val="Hyperlink"/>
            <w:noProof/>
          </w:rPr>
          <w:t>Table 22: HY_Reservoir</w:t>
        </w:r>
        <w:r w:rsidR="00393146">
          <w:rPr>
            <w:noProof/>
            <w:webHidden/>
          </w:rPr>
          <w:tab/>
        </w:r>
        <w:r w:rsidR="00393146">
          <w:rPr>
            <w:noProof/>
            <w:webHidden/>
          </w:rPr>
          <w:fldChar w:fldCharType="begin"/>
        </w:r>
        <w:r w:rsidR="00393146">
          <w:rPr>
            <w:noProof/>
            <w:webHidden/>
          </w:rPr>
          <w:instrText xml:space="preserve"> PAGEREF _Toc484066604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5064EBA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5" w:history="1">
        <w:r w:rsidR="00393146" w:rsidRPr="00F074EE">
          <w:rPr>
            <w:rStyle w:val="Hyperlink"/>
            <w:noProof/>
          </w:rPr>
          <w:t>Table 23: HY_HydrometricNetwork</w:t>
        </w:r>
        <w:r w:rsidR="00393146">
          <w:rPr>
            <w:noProof/>
            <w:webHidden/>
          </w:rPr>
          <w:tab/>
        </w:r>
        <w:r w:rsidR="00393146">
          <w:rPr>
            <w:noProof/>
            <w:webHidden/>
          </w:rPr>
          <w:fldChar w:fldCharType="begin"/>
        </w:r>
        <w:r w:rsidR="00393146">
          <w:rPr>
            <w:noProof/>
            <w:webHidden/>
          </w:rPr>
          <w:instrText xml:space="preserve"> PAGEREF _Toc484066605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4AB282BF" w14:textId="77777777" w:rsidR="00393146" w:rsidRDefault="0047616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6" w:history="1">
        <w:r w:rsidR="00393146" w:rsidRPr="00F074EE">
          <w:rPr>
            <w:rStyle w:val="Hyperlink"/>
            <w:noProof/>
          </w:rPr>
          <w:t>Table 24: HY_HydrometricFeature</w:t>
        </w:r>
        <w:r w:rsidR="00393146">
          <w:rPr>
            <w:noProof/>
            <w:webHidden/>
          </w:rPr>
          <w:tab/>
        </w:r>
        <w:r w:rsidR="00393146">
          <w:rPr>
            <w:noProof/>
            <w:webHidden/>
          </w:rPr>
          <w:fldChar w:fldCharType="begin"/>
        </w:r>
        <w:r w:rsidR="00393146">
          <w:rPr>
            <w:noProof/>
            <w:webHidden/>
          </w:rPr>
          <w:instrText xml:space="preserve"> PAGEREF _Toc484066606 \h </w:instrText>
        </w:r>
        <w:r w:rsidR="00393146">
          <w:rPr>
            <w:noProof/>
            <w:webHidden/>
          </w:rPr>
        </w:r>
        <w:r w:rsidR="00393146">
          <w:rPr>
            <w:noProof/>
            <w:webHidden/>
          </w:rPr>
          <w:fldChar w:fldCharType="separate"/>
        </w:r>
        <w:r w:rsidR="00393146">
          <w:rPr>
            <w:noProof/>
            <w:webHidden/>
          </w:rPr>
          <w:t>81</w:t>
        </w:r>
        <w:r w:rsidR="00393146">
          <w:rPr>
            <w:noProof/>
            <w:webHidden/>
          </w:rPr>
          <w:fldChar w:fldCharType="end"/>
        </w:r>
      </w:hyperlink>
    </w:p>
    <w:p w14:paraId="78753813" w14:textId="06D7CB1F" w:rsidR="00E83400" w:rsidRPr="00F02312" w:rsidRDefault="008D4EE7">
      <w:r w:rsidRPr="008A5499">
        <w:rPr>
          <w:lang w:val="de-DE"/>
        </w:rPr>
        <w:fldChar w:fldCharType="end"/>
      </w:r>
    </w:p>
    <w:p w14:paraId="19DD43F5" w14:textId="2C50C5A8" w:rsidR="003E4BDF" w:rsidRPr="005B5062" w:rsidRDefault="001C3991" w:rsidP="00834E29">
      <w:pPr>
        <w:pStyle w:val="TOCHeading"/>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TOC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0A1A34">
        <w:rPr>
          <w:noProof/>
        </w:rPr>
        <w:t>42</w:t>
      </w:r>
      <w:r w:rsidR="00C4185F">
        <w:rPr>
          <w:noProof/>
        </w:rPr>
        <w:fldChar w:fldCharType="end"/>
      </w:r>
    </w:p>
    <w:p w14:paraId="1435BBB6" w14:textId="4064B301"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0A1A34">
        <w:rPr>
          <w:noProof/>
        </w:rPr>
        <w:t>42</w:t>
      </w:r>
      <w:r>
        <w:rPr>
          <w:noProof/>
        </w:rPr>
        <w:fldChar w:fldCharType="end"/>
      </w:r>
    </w:p>
    <w:p w14:paraId="6C6EFF98" w14:textId="7233F73D"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0A1A34">
        <w:rPr>
          <w:noProof/>
        </w:rPr>
        <w:t>42</w:t>
      </w:r>
      <w:r>
        <w:rPr>
          <w:noProof/>
        </w:rPr>
        <w:fldChar w:fldCharType="end"/>
      </w:r>
    </w:p>
    <w:p w14:paraId="08BB9F93" w14:textId="19A4ACF8" w:rsidR="00C462F6" w:rsidRPr="00C007FB" w:rsidRDefault="005577D0" w:rsidP="009E7E9D">
      <w:pPr>
        <w:pStyle w:val="TableofFigure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7DADCEDF"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information model for identification of</w:t>
      </w:r>
      <w:r w:rsidR="00757910">
        <w:rPr>
          <w:lang w:val="en-US"/>
        </w:rPr>
        <w:t xml:space="preserve"> specific </w:t>
      </w:r>
      <w:r w:rsidRPr="008E510D">
        <w:rPr>
          <w:lang w:val="en-US"/>
        </w:rPr>
        <w:t xml:space="preserve">hydrologic features independent </w:t>
      </w:r>
      <w:r w:rsidR="00CF4A7F">
        <w:rPr>
          <w:lang w:val="en-US"/>
        </w:rPr>
        <w:t>of</w:t>
      </w:r>
      <w:r w:rsidRPr="008E510D">
        <w:rPr>
          <w:lang w:val="en-US"/>
        </w:rPr>
        <w:t xml:space="preserve"> </w:t>
      </w:r>
      <w:r w:rsidR="001C56DE">
        <w:rPr>
          <w:lang w:val="en-US"/>
        </w:rPr>
        <w:t xml:space="preserve">their </w:t>
      </w:r>
      <w:r w:rsidRPr="008E510D">
        <w:rPr>
          <w:lang w:val="en-US"/>
        </w:rPr>
        <w:t xml:space="preserve">geometric representation and scale. The model describes </w:t>
      </w:r>
      <w:r w:rsidR="00E85A4E">
        <w:rPr>
          <w:lang w:val="en-US"/>
        </w:rPr>
        <w:t xml:space="preserve">types of surface </w:t>
      </w:r>
      <w:r w:rsidRPr="008E510D">
        <w:rPr>
          <w:lang w:val="en-US"/>
        </w:rPr>
        <w:t xml:space="preserve">hydrologic features by defining fundamental relationships among </w:t>
      </w:r>
      <w:r w:rsidR="00BD0D39">
        <w:rPr>
          <w:lang w:val="en-US"/>
        </w:rPr>
        <w:t xml:space="preserve">various </w:t>
      </w:r>
      <w:r w:rsidRPr="008E510D">
        <w:rPr>
          <w:lang w:val="en-US"/>
        </w:rPr>
        <w:t>components of the hydrosphere. This includes relationships such as hierarch</w:t>
      </w:r>
      <w:r w:rsidR="00B30F05">
        <w:rPr>
          <w:lang w:val="en-US"/>
        </w:rPr>
        <w:t>ies</w:t>
      </w:r>
      <w:r w:rsidRPr="008E510D">
        <w:rPr>
          <w:lang w:val="en-US"/>
        </w:rPr>
        <w:t xml:space="preserve"> of catchments, segmentation of </w:t>
      </w:r>
      <w:r w:rsidR="007735C1">
        <w:rPr>
          <w:lang w:val="en-US"/>
        </w:rPr>
        <w:t>rivers and lakes</w:t>
      </w:r>
      <w:r w:rsidRPr="008E510D">
        <w:rPr>
          <w:lang w:val="en-US"/>
        </w:rPr>
        <w:t xml:space="preserve">, and </w:t>
      </w:r>
      <w:r w:rsidR="00E85A4E">
        <w:rPr>
          <w:lang w:val="en-US"/>
        </w:rPr>
        <w:t>the</w:t>
      </w:r>
      <w:r w:rsidR="007735C1">
        <w:rPr>
          <w:lang w:val="en-US"/>
        </w:rPr>
        <w:t xml:space="preserve"> hydrologically determined</w:t>
      </w:r>
      <w:r w:rsidR="00E85A4E">
        <w:rPr>
          <w:lang w:val="en-US"/>
        </w:rPr>
        <w:t xml:space="preserve"> </w:t>
      </w:r>
      <w:r w:rsidRPr="008E510D">
        <w:rPr>
          <w:lang w:val="en-US"/>
        </w:rPr>
        <w:t>topological connectivity of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 xml:space="preserve">and </w:t>
      </w:r>
      <w:r w:rsidR="007735C1">
        <w:rPr>
          <w:lang w:val="en-US"/>
        </w:rPr>
        <w:t>waterbodies</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FF34636" w:rsidR="00437E50" w:rsidRPr="008E510D" w:rsidRDefault="009577C7" w:rsidP="00450C77">
      <w:pPr>
        <w:pStyle w:val="NormalWeb"/>
        <w:jc w:val="both"/>
        <w:rPr>
          <w:lang w:val="en-US"/>
        </w:rPr>
      </w:pPr>
      <w:r w:rsidRPr="009577C7">
        <w:rPr>
          <w:lang w:val="en-US"/>
        </w:rPr>
        <w:t>The HY_Features mo</w:t>
      </w:r>
      <w:r>
        <w:rPr>
          <w:lang w:val="en-US"/>
        </w:rPr>
        <w:t xml:space="preserve">del </w:t>
      </w:r>
      <w:r w:rsidR="00503355">
        <w:rPr>
          <w:lang w:val="en-US"/>
        </w:rPr>
        <w:t>is based on</w:t>
      </w:r>
      <w:r>
        <w:rPr>
          <w:lang w:val="en-US"/>
        </w:rPr>
        <w:t xml:space="preserve"> an abstract</w:t>
      </w:r>
      <w:r w:rsidRPr="009577C7">
        <w:rPr>
          <w:lang w:val="en-US"/>
        </w:rPr>
        <w:t xml:space="preserve"> </w:t>
      </w:r>
      <w:r w:rsidR="00B10686">
        <w:rPr>
          <w:lang w:val="en-US"/>
        </w:rPr>
        <w:t xml:space="preserve">catchment </w:t>
      </w:r>
      <w:r w:rsidRPr="009577C7">
        <w:rPr>
          <w:lang w:val="en-US"/>
        </w:rPr>
        <w:t>feature</w:t>
      </w:r>
      <w:r w:rsidR="00503355">
        <w:rPr>
          <w:lang w:val="en-US"/>
        </w:rPr>
        <w:t xml:space="preserve"> type that can</w:t>
      </w:r>
      <w:r w:rsidRPr="009577C7">
        <w:rPr>
          <w:lang w:val="en-US"/>
        </w:rPr>
        <w:t xml:space="preserve"> have multiple alter</w:t>
      </w:r>
      <w:r>
        <w:rPr>
          <w:lang w:val="en-US"/>
        </w:rPr>
        <w:t>nate hydrolog</w:t>
      </w:r>
      <w:r w:rsidR="00E85A4E">
        <w:rPr>
          <w:lang w:val="en-US"/>
        </w:rPr>
        <w:t>y-specific</w:t>
      </w:r>
      <w:r>
        <w:rPr>
          <w:lang w:val="en-US"/>
        </w:rPr>
        <w:t xml:space="preserve"> realizations</w:t>
      </w:r>
      <w:r w:rsidRPr="009577C7">
        <w:rPr>
          <w:lang w:val="en-US"/>
        </w:rPr>
        <w:t xml:space="preserve"> and geometric representations. </w:t>
      </w:r>
      <w:r w:rsidR="00B30F05">
        <w:rPr>
          <w:lang w:val="en-US"/>
        </w:rPr>
        <w:t>It</w:t>
      </w:r>
      <w:r w:rsidR="00B30F05" w:rsidRPr="008E510D">
        <w:rPr>
          <w:lang w:val="en-US"/>
        </w:rPr>
        <w:t xml:space="preserve"> </w:t>
      </w:r>
      <w:r w:rsidR="00437E50" w:rsidRPr="008E510D">
        <w:rPr>
          <w:lang w:val="en-US"/>
        </w:rPr>
        <w:t xml:space="preserve">supports </w:t>
      </w:r>
      <w:r w:rsidR="00BD74C0">
        <w:rPr>
          <w:lang w:val="en-US"/>
        </w:rPr>
        <w:t xml:space="preserve">referencing information about </w:t>
      </w:r>
      <w:r w:rsidR="001434CC">
        <w:rPr>
          <w:lang w:val="en-US"/>
        </w:rPr>
        <w:t>a hydro</w:t>
      </w:r>
      <w:r w:rsidR="00091654">
        <w:rPr>
          <w:lang w:val="en-US"/>
        </w:rPr>
        <w:t>logic</w:t>
      </w:r>
      <w:r w:rsidR="00BD74C0" w:rsidRPr="008E510D">
        <w:rPr>
          <w:lang w:val="en-US"/>
        </w:rPr>
        <w:t xml:space="preserve"> </w:t>
      </w:r>
      <w:r w:rsidR="00437E50" w:rsidRPr="008E510D">
        <w:rPr>
          <w:lang w:val="en-US"/>
        </w:rPr>
        <w:t>feature</w:t>
      </w:r>
      <w:r w:rsidR="00BD74C0">
        <w:rPr>
          <w:lang w:val="en-US"/>
        </w:rPr>
        <w:t xml:space="preserve"> </w:t>
      </w:r>
      <w:r w:rsidR="00705858">
        <w:rPr>
          <w:lang w:val="en-US"/>
        </w:rPr>
        <w:t>across</w:t>
      </w:r>
      <w:r w:rsidR="00437E50" w:rsidRPr="008E510D">
        <w:rPr>
          <w:lang w:val="en-US"/>
        </w:rPr>
        <w:t xml:space="preserve"> </w:t>
      </w:r>
      <w:r w:rsidR="00705858">
        <w:rPr>
          <w:lang w:val="en-US"/>
        </w:rPr>
        <w:t>disparate</w:t>
      </w:r>
      <w:r w:rsidR="00705858" w:rsidRPr="008E510D">
        <w:rPr>
          <w:lang w:val="en-US"/>
        </w:rPr>
        <w:t xml:space="preserve"> </w:t>
      </w:r>
      <w:r w:rsidR="00437E50" w:rsidRPr="008E510D">
        <w:rPr>
          <w:lang w:val="en-US"/>
        </w:rPr>
        <w:t xml:space="preserve">information systems </w:t>
      </w:r>
      <w:r w:rsidR="00CF4A7F">
        <w:rPr>
          <w:lang w:val="en-US"/>
        </w:rPr>
        <w:t>or products</w:t>
      </w:r>
      <w:r w:rsidR="00BD74C0">
        <w:rPr>
          <w:lang w:val="en-US"/>
        </w:rPr>
        <w:t xml:space="preserve"> </w:t>
      </w:r>
      <w:r w:rsidR="00BD0D39">
        <w:rPr>
          <w:lang w:val="en-US"/>
        </w:rPr>
        <w:t>to</w:t>
      </w:r>
      <w:r w:rsidR="00CF4A7F">
        <w:rPr>
          <w:lang w:val="en-US"/>
        </w:rPr>
        <w:t xml:space="preserve"> </w:t>
      </w:r>
      <w:r w:rsidR="00BD0D39">
        <w:rPr>
          <w:lang w:val="en-US"/>
        </w:rPr>
        <w:t>help improve</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xml:space="preserve">. </w:t>
      </w:r>
      <w:r w:rsidR="00BD0D39">
        <w:rPr>
          <w:lang w:val="en-US"/>
        </w:rPr>
        <w:t>T</w:t>
      </w:r>
      <w:r w:rsidR="00253484">
        <w:rPr>
          <w:lang w:val="en-US"/>
        </w:rPr>
        <w: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00437E50" w:rsidRPr="008E510D">
        <w:rPr>
          <w:lang w:val="en-US"/>
        </w:rPr>
        <w:t>cataloging of observations, model results, or other stud</w:t>
      </w:r>
      <w:r w:rsidR="00834E29">
        <w:rPr>
          <w:lang w:val="en-US"/>
        </w:rPr>
        <w:t xml:space="preserve">y information </w:t>
      </w:r>
      <w:r w:rsidR="00B30F05">
        <w:rPr>
          <w:lang w:val="en-US"/>
        </w:rPr>
        <w:t>involving hydro</w:t>
      </w:r>
      <w:r w:rsidR="00BD0D39">
        <w:rPr>
          <w:lang w:val="en-US"/>
        </w:rPr>
        <w:t>logic</w:t>
      </w:r>
      <w:r w:rsidR="00437E50" w:rsidRPr="008E510D">
        <w:rPr>
          <w:lang w:val="en-US"/>
        </w:rPr>
        <w:t xml:space="preserve"> feature</w:t>
      </w:r>
      <w:r w:rsidR="00B30F05">
        <w:rPr>
          <w:lang w:val="en-US"/>
        </w:rPr>
        <w:t>s</w:t>
      </w:r>
      <w:r w:rsidR="00437E50" w:rsidRPr="008E510D">
        <w:rPr>
          <w:lang w:val="en-US"/>
        </w:rPr>
        <w:t xml:space="preserve">. The ability to represent the same </w:t>
      </w:r>
      <w:r w:rsidR="00AA15D6">
        <w:rPr>
          <w:lang w:val="en-US"/>
        </w:rPr>
        <w:t>catchment</w:t>
      </w:r>
      <w:r w:rsidR="00437E50" w:rsidRPr="008E510D">
        <w:rPr>
          <w:lang w:val="en-US"/>
        </w:rPr>
        <w:t xml:space="preserve">, river, or other hydrologic feature in several ways is critical </w:t>
      </w:r>
      <w:r w:rsidR="00834E29">
        <w:rPr>
          <w:lang w:val="en-US"/>
        </w:rPr>
        <w:t>for aggregation</w:t>
      </w:r>
      <w:r w:rsidR="00437E50" w:rsidRPr="008E510D">
        <w:rPr>
          <w:lang w:val="en-US"/>
        </w:rPr>
        <w:t xml:space="preserve"> of cross-referenced</w:t>
      </w:r>
      <w:r w:rsidR="00B30F05">
        <w:rPr>
          <w:lang w:val="en-US"/>
        </w:rPr>
        <w:t xml:space="preserve"> or related</w:t>
      </w:r>
      <w:r w:rsidR="00437E50"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r w:rsidRPr="008E510D">
        <w:t>ogcdoc,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0D3B6406" w:rsidR="004C414A" w:rsidRPr="008E510D" w:rsidRDefault="004C414A" w:rsidP="00450C77">
      <w:pPr>
        <w:pStyle w:val="NormalWeb"/>
        <w:jc w:val="both"/>
        <w:rPr>
          <w:lang w:val="en-US"/>
        </w:rPr>
      </w:pPr>
      <w:r w:rsidRPr="008E510D">
        <w:rPr>
          <w:lang w:val="en-US"/>
        </w:rPr>
        <w:t>This standard defines the HY_Features common hydrologic feature model for</w:t>
      </w:r>
      <w:r w:rsidR="00BD0D39">
        <w:rPr>
          <w:lang w:val="en-US"/>
        </w:rPr>
        <w:t xml:space="preserve"> use in</w:t>
      </w:r>
      <w:r w:rsidRPr="008E510D">
        <w:rPr>
          <w:lang w:val="en-US"/>
        </w:rPr>
        <w:t xml:space="preserve"> identification of features</w:t>
      </w:r>
      <w:r w:rsidR="00BB2DF7">
        <w:rPr>
          <w:lang w:val="en-US"/>
        </w:rPr>
        <w:t xml:space="preserve"> as specific kinds of hydrologic features</w:t>
      </w:r>
      <w:r w:rsidRPr="008E510D">
        <w:rPr>
          <w:lang w:val="en-US"/>
        </w:rPr>
        <w:t xml:space="preserve">. It is intended to be used to document and share information about </w:t>
      </w:r>
      <w:r w:rsidR="00BB2DF7">
        <w:rPr>
          <w:lang w:val="en-US"/>
        </w:rPr>
        <w:t xml:space="preserve">features that are the subject of </w:t>
      </w:r>
      <w:r w:rsidR="00017CF1">
        <w:rPr>
          <w:lang w:val="en-US"/>
        </w:rPr>
        <w:t>hydrologic</w:t>
      </w:r>
      <w:r w:rsidR="00017CF1" w:rsidRPr="008E510D">
        <w:rPr>
          <w:lang w:val="en-US"/>
        </w:rPr>
        <w:t xml:space="preserve"> </w:t>
      </w:r>
      <w:r w:rsidR="00BB2DF7">
        <w:rPr>
          <w:lang w:val="en-US"/>
        </w:rPr>
        <w:t>studies</w:t>
      </w:r>
      <w:r w:rsidRPr="008E510D">
        <w:rPr>
          <w:lang w:val="en-US"/>
        </w:rPr>
        <w:t xml:space="preserve">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Normal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7CDCE747" w:rsidR="00FA590F" w:rsidRPr="008E510D" w:rsidRDefault="00C94F48" w:rsidP="002B2109">
      <w:pPr>
        <w:pStyle w:val="List2OGCbullets"/>
      </w:pPr>
      <w:r w:rsidRPr="008E510D">
        <w:t>Feder</w:t>
      </w:r>
      <w:r w:rsidR="00F77C08">
        <w:t>al Institute of Hydrology (BfG)</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r w:rsidRPr="008E510D">
        <w:t>Metalinkage,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r w:rsidRPr="008E510D">
        <w:t>Eurecat,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lastRenderedPageBreak/>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B82461" w:rsidRPr="008E510D" w14:paraId="7A8ECC24" w14:textId="77777777" w:rsidTr="0012406C">
        <w:trPr>
          <w:jc w:val="center"/>
        </w:trPr>
        <w:tc>
          <w:tcPr>
            <w:tcW w:w="2684" w:type="dxa"/>
          </w:tcPr>
          <w:p w14:paraId="67085BE6" w14:textId="1906F226" w:rsidR="00B82461" w:rsidRDefault="00B82461" w:rsidP="00450C77">
            <w:pPr>
              <w:pStyle w:val="OGCtabletext"/>
              <w:jc w:val="both"/>
            </w:pPr>
            <w:r>
              <w:t xml:space="preserve">Sylvain Grellet </w:t>
            </w:r>
          </w:p>
        </w:tc>
        <w:tc>
          <w:tcPr>
            <w:tcW w:w="5432" w:type="dxa"/>
          </w:tcPr>
          <w:p w14:paraId="46BA77B2" w14:textId="3A8453C7" w:rsidR="00B82461" w:rsidRDefault="00B82461" w:rsidP="00450C77">
            <w:pPr>
              <w:pStyle w:val="OGCtabletext"/>
              <w:jc w:val="both"/>
            </w:pPr>
            <w:r>
              <w:t>French Geological Survey (BRGM)</w:t>
            </w:r>
          </w:p>
        </w:tc>
      </w:tr>
      <w:tr w:rsidR="00B82461" w:rsidRPr="008E510D" w14:paraId="560F2614" w14:textId="77777777" w:rsidTr="0012406C">
        <w:trPr>
          <w:jc w:val="center"/>
        </w:trPr>
        <w:tc>
          <w:tcPr>
            <w:tcW w:w="2684" w:type="dxa"/>
          </w:tcPr>
          <w:p w14:paraId="771F130F" w14:textId="09B3B974" w:rsidR="00B82461" w:rsidRPr="008E510D" w:rsidRDefault="00B82461" w:rsidP="00450C77">
            <w:pPr>
              <w:pStyle w:val="OGCtabletext"/>
              <w:jc w:val="both"/>
            </w:pPr>
            <w:r>
              <w:t>Aitor Corchero</w:t>
            </w:r>
          </w:p>
        </w:tc>
        <w:tc>
          <w:tcPr>
            <w:tcW w:w="5432" w:type="dxa"/>
          </w:tcPr>
          <w:p w14:paraId="7E2B169B" w14:textId="4EDE4692" w:rsidR="00B82461" w:rsidRPr="008E510D" w:rsidRDefault="00B82461" w:rsidP="00450C77">
            <w:pPr>
              <w:pStyle w:val="OGCtabletext"/>
              <w:jc w:val="both"/>
            </w:pPr>
            <w:r>
              <w:t>Eurecat</w:t>
            </w:r>
          </w:p>
        </w:tc>
      </w:tr>
      <w:tr w:rsidR="00B82461" w:rsidRPr="008E510D" w14:paraId="5360CBFD" w14:textId="77777777" w:rsidTr="0012406C">
        <w:trPr>
          <w:jc w:val="center"/>
        </w:trPr>
        <w:tc>
          <w:tcPr>
            <w:tcW w:w="2684" w:type="dxa"/>
          </w:tcPr>
          <w:p w14:paraId="6DDB2DC1" w14:textId="77777777" w:rsidR="00B82461" w:rsidRPr="008E510D" w:rsidRDefault="00B82461" w:rsidP="00450C77">
            <w:pPr>
              <w:pStyle w:val="OGCtabletext"/>
              <w:jc w:val="both"/>
            </w:pPr>
          </w:p>
        </w:tc>
        <w:tc>
          <w:tcPr>
            <w:tcW w:w="5432" w:type="dxa"/>
          </w:tcPr>
          <w:p w14:paraId="0C772F5D" w14:textId="77777777" w:rsidR="00B82461" w:rsidRPr="008E510D" w:rsidRDefault="00B82461"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r w:rsidRPr="0005794C">
        <w:t>OpenGIS ® Abstract Specification.</w:t>
      </w:r>
    </w:p>
    <w:p w14:paraId="7EEE3A91" w14:textId="77777777" w:rsidR="0075194F" w:rsidRPr="008E510D" w:rsidRDefault="0075194F" w:rsidP="00450C77">
      <w:pPr>
        <w:jc w:val="both"/>
      </w:pPr>
    </w:p>
    <w:p w14:paraId="43E2CF7F" w14:textId="7FD7B851" w:rsidR="00FB11A0" w:rsidRPr="00F06F0D" w:rsidRDefault="00FB11A0" w:rsidP="00F06F0D">
      <w:pPr>
        <w:rPr>
          <w:b/>
          <w:sz w:val="28"/>
          <w:szCs w:val="20"/>
        </w:rPr>
        <w:sectPr w:rsidR="00FB11A0" w:rsidRPr="00F06F0D" w:rsidSect="003E4BDF">
          <w:headerReference w:type="even" r:id="rId9"/>
          <w:headerReference w:type="default" r:id="rId10"/>
          <w:footerReference w:type="even" r:id="rId11"/>
          <w:footerReference w:type="default" r:id="rId12"/>
          <w:footerReference w:type="first" r:id="rId13"/>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4" w:name="_Toc458775718"/>
      <w:bookmarkStart w:id="5" w:name="_Toc484502181"/>
      <w:r w:rsidRPr="008E510D">
        <w:lastRenderedPageBreak/>
        <w:t>Scope</w:t>
      </w:r>
      <w:bookmarkEnd w:id="4"/>
      <w:bookmarkEnd w:id="5"/>
    </w:p>
    <w:p w14:paraId="2BE20D36" w14:textId="5257563B" w:rsidR="00A45372" w:rsidRPr="008E510D" w:rsidRDefault="00A45372" w:rsidP="00450C77">
      <w:pPr>
        <w:pStyle w:val="NormalWeb"/>
        <w:jc w:val="both"/>
        <w:rPr>
          <w:lang w:val="en-US"/>
        </w:rPr>
      </w:pPr>
      <w:r w:rsidRPr="008E510D">
        <w:rPr>
          <w:lang w:val="en-US"/>
        </w:rPr>
        <w:t>This OGC Implementation Standard defines a common</w:t>
      </w:r>
      <w:r w:rsidR="00850EB9">
        <w:rPr>
          <w:lang w:val="en-US"/>
        </w:rPr>
        <w:t xml:space="preserve"> conceptual</w:t>
      </w:r>
      <w:r w:rsidRPr="008E510D">
        <w:rPr>
          <w:lang w:val="en-US"/>
        </w:rPr>
        <w:t xml:space="preserve"> feature model for </w:t>
      </w:r>
      <w:r w:rsidR="007D56AD" w:rsidRPr="007D56AD">
        <w:rPr>
          <w:lang w:val="en-US"/>
        </w:rPr>
        <w:t xml:space="preserve">use in identification of features as </w:t>
      </w:r>
      <w:r w:rsidR="00291DBB">
        <w:rPr>
          <w:lang w:val="en-US"/>
        </w:rPr>
        <w:t xml:space="preserve">typical </w:t>
      </w:r>
      <w:r w:rsidR="00503355">
        <w:rPr>
          <w:lang w:val="en-US"/>
        </w:rPr>
        <w:t>features of the hydrology domain</w:t>
      </w:r>
      <w:r w:rsidRPr="008E510D">
        <w:rPr>
          <w:lang w:val="en-US"/>
        </w:rPr>
        <w:t xml:space="preserve"> using established models and patterns in use in the Hydrology domain and endorsed by WMO and UNESCO such as those documented in the "International Glossary of Hydrology".</w:t>
      </w:r>
    </w:p>
    <w:p w14:paraId="4E0263EA" w14:textId="74CC5783" w:rsidR="00DC0E9A" w:rsidRPr="0005794C" w:rsidRDefault="00C429B8" w:rsidP="00450C77">
      <w:pPr>
        <w:pStyle w:val="NormalWeb"/>
        <w:jc w:val="both"/>
        <w:rPr>
          <w:lang w:val="en-US"/>
        </w:rPr>
      </w:pPr>
      <w:r w:rsidRPr="0005794C">
        <w:rPr>
          <w:lang w:val="en-US"/>
        </w:rPr>
        <w:t>This standard</w:t>
      </w:r>
      <w:r w:rsidR="004A498F">
        <w:rPr>
          <w:lang w:val="en-US"/>
        </w:rPr>
        <w:t xml:space="preserve">, </w:t>
      </w:r>
      <w:r w:rsidR="00195566">
        <w:rPr>
          <w:lang w:val="en-US"/>
        </w:rPr>
        <w:t>along with expected future implementations of this conceptual model,</w:t>
      </w:r>
      <w:r w:rsidRPr="0005794C">
        <w:rPr>
          <w:lang w:val="en-US"/>
        </w:rPr>
        <w:t xml:space="preserve"> will form</w:t>
      </w:r>
      <w:r w:rsidR="00B30F05">
        <w:rPr>
          <w:lang w:val="en-US"/>
        </w:rPr>
        <w:t xml:space="preserve"> </w:t>
      </w:r>
      <w:r w:rsidRPr="0005794C">
        <w:rPr>
          <w:lang w:val="en-US"/>
        </w:rPr>
        <w:t xml:space="preserve">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w:t>
      </w:r>
      <w:r w:rsidRPr="00850EB9">
        <w:rPr>
          <w:i/>
          <w:lang w:val="en-US"/>
        </w:rPr>
        <w:t>Part 1: Timeseries</w:t>
      </w:r>
      <w:r w:rsidRPr="0005794C">
        <w:rPr>
          <w:lang w:val="en-US"/>
        </w:rPr>
        <w:t xml:space="preserve">, </w:t>
      </w:r>
      <w:r w:rsidRPr="00850EB9">
        <w:rPr>
          <w:i/>
          <w:lang w:val="en-US"/>
        </w:rPr>
        <w:t xml:space="preserve">Part 2: </w:t>
      </w:r>
      <w:r w:rsidRPr="00850EB9">
        <w:rPr>
          <w:i/>
        </w:rPr>
        <w:t>Ratings, Gaugings and Sections</w:t>
      </w:r>
      <w:r w:rsidRPr="0005794C">
        <w:rPr>
          <w:lang w:val="en-US"/>
        </w:rPr>
        <w:t xml:space="preserve">, this standard </w:t>
      </w:r>
      <w:r w:rsidR="00B30F05">
        <w:rPr>
          <w:lang w:val="en-US"/>
        </w:rPr>
        <w:t>is titled</w:t>
      </w:r>
      <w:r w:rsidR="00B30F05" w:rsidRPr="0005794C">
        <w:rPr>
          <w:lang w:val="en-US"/>
        </w:rPr>
        <w:t xml:space="preserve"> </w:t>
      </w:r>
      <w:r w:rsidRPr="00850EB9">
        <w:rPr>
          <w:i/>
          <w:lang w:val="en-US"/>
        </w:rPr>
        <w:t>Part 3: Surface Hydrology Features</w:t>
      </w:r>
      <w:r w:rsidR="00790A8F" w:rsidRPr="00850EB9">
        <w:rPr>
          <w:i/>
          <w:lang w:val="en-US"/>
        </w:rPr>
        <w:t xml:space="preserve"> Conceptual Model</w:t>
      </w:r>
      <w:r w:rsidRPr="0005794C">
        <w:rPr>
          <w:lang w:val="en-US"/>
        </w:rPr>
        <w:t xml:space="preserve">. </w:t>
      </w:r>
    </w:p>
    <w:p w14:paraId="1A218A9D" w14:textId="3A78FD2B" w:rsidR="00A45372" w:rsidRPr="0005794C" w:rsidRDefault="00647B0F" w:rsidP="00450C77">
      <w:pPr>
        <w:pStyle w:val="Normal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w:t>
      </w:r>
      <w:r w:rsidR="00850EB9">
        <w:rPr>
          <w:lang w:val="en-US"/>
        </w:rPr>
        <w:t xml:space="preserve"> (ways of conforming to the conceptual model)</w:t>
      </w:r>
      <w:r w:rsidR="00A6032D">
        <w:rPr>
          <w:lang w:val="en-US"/>
        </w:rPr>
        <w:t xml:space="preserve">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r w:rsidR="00B10686">
        <w:rPr>
          <w:lang w:val="en-US"/>
        </w:rPr>
        <w:t>.</w:t>
      </w:r>
    </w:p>
    <w:p w14:paraId="13CF7324" w14:textId="15156B47" w:rsidR="00A45372" w:rsidRDefault="00A6032D" w:rsidP="00450C77">
      <w:pPr>
        <w:pStyle w:val="Normal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 xml:space="preserve">machine-processable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451E4B0" w:rsidR="00A45372" w:rsidRPr="008E510D" w:rsidRDefault="00A45372" w:rsidP="00450C77">
      <w:pPr>
        <w:pStyle w:val="Normal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w:t>
      </w:r>
      <w:r w:rsidR="001C60ED">
        <w:rPr>
          <w:lang w:val="en-US"/>
        </w:rPr>
        <w:t xml:space="preserve"> Hydrology (WMO</w:t>
      </w:r>
      <w:r w:rsidRPr="008E510D">
        <w:rPr>
          <w:lang w:val="en-US"/>
        </w:rPr>
        <w:t>-CHy):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67DA6BEF" w:rsidR="00A45372" w:rsidRPr="008E510D" w:rsidRDefault="00A45372" w:rsidP="00450C77">
      <w:pPr>
        <w:pStyle w:val="Normal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r w:rsidR="0037128A">
        <w:rPr>
          <w:lang w:val="en-US"/>
        </w:rPr>
        <w:t xml:space="preserve"> </w:t>
      </w:r>
      <w:r w:rsidR="008947B3">
        <w:rPr>
          <w:lang w:val="en-US"/>
        </w:rPr>
        <w:t xml:space="preserve">One of HY_Features main </w:t>
      </w:r>
      <w:r w:rsidR="008947B3" w:rsidRPr="008E510D">
        <w:rPr>
          <w:lang w:val="en-US"/>
        </w:rPr>
        <w:t>objective</w:t>
      </w:r>
      <w:r w:rsidR="008947B3">
        <w:rPr>
          <w:lang w:val="en-US"/>
        </w:rPr>
        <w:t>s</w:t>
      </w:r>
      <w:r w:rsidR="008947B3" w:rsidRPr="008E510D">
        <w:rPr>
          <w:lang w:val="en-US"/>
        </w:rPr>
        <w:t xml:space="preserve"> is to p</w:t>
      </w:r>
      <w:r w:rsidR="008947B3">
        <w:rPr>
          <w:lang w:val="en-US"/>
        </w:rPr>
        <w:t>rovide a standard terminology for</w:t>
      </w:r>
      <w:r w:rsidR="008947B3" w:rsidRPr="008E510D">
        <w:rPr>
          <w:lang w:val="en-US"/>
        </w:rPr>
        <w:t xml:space="preserve"> descri</w:t>
      </w:r>
      <w:r w:rsidR="008947B3">
        <w:rPr>
          <w:lang w:val="en-US"/>
        </w:rPr>
        <w:t>ption</w:t>
      </w:r>
      <w:r w:rsidR="008947B3" w:rsidRPr="008E510D">
        <w:rPr>
          <w:lang w:val="en-US"/>
        </w:rPr>
        <w:t xml:space="preserve"> </w:t>
      </w:r>
      <w:r w:rsidR="008947B3">
        <w:rPr>
          <w:lang w:val="en-US"/>
        </w:rPr>
        <w:t xml:space="preserve">of </w:t>
      </w:r>
      <w:r w:rsidR="008947B3" w:rsidRPr="008E510D">
        <w:rPr>
          <w:lang w:val="en-US"/>
        </w:rPr>
        <w:t>relationships between hydrologic</w:t>
      </w:r>
      <w:r w:rsidR="008947B3">
        <w:rPr>
          <w:lang w:val="en-US"/>
        </w:rPr>
        <w:t xml:space="preserve"> features that can be used to implement data transfer </w:t>
      </w:r>
      <w:r w:rsidR="008947B3">
        <w:rPr>
          <w:lang w:val="en-US"/>
        </w:rPr>
        <w:lastRenderedPageBreak/>
        <w:t>formats</w:t>
      </w:r>
      <w:r w:rsidR="008947B3" w:rsidRPr="008E510D">
        <w:rPr>
          <w:lang w:val="en-US"/>
        </w:rPr>
        <w:t>.</w:t>
      </w:r>
      <w:r w:rsidR="008947B3">
        <w:rPr>
          <w:lang w:val="en-US"/>
        </w:rPr>
        <w:t xml:space="preserve"> However, </w:t>
      </w:r>
      <w:r w:rsidR="0037128A">
        <w:rPr>
          <w:lang w:val="en-US"/>
        </w:rPr>
        <w:t>this conceptual model should be seen as a building block toward a hydrographic data interchange data standard, but such a standard would require additional efforts.</w:t>
      </w:r>
    </w:p>
    <w:p w14:paraId="07F76F58" w14:textId="48A4AF4A" w:rsidR="00A45372" w:rsidRPr="008E510D" w:rsidRDefault="008947B3" w:rsidP="00450C77">
      <w:pPr>
        <w:pStyle w:val="NormalWeb"/>
        <w:jc w:val="both"/>
        <w:rPr>
          <w:lang w:val="en-US"/>
        </w:rPr>
      </w:pPr>
      <w:r>
        <w:rPr>
          <w:lang w:val="en-US"/>
        </w:rPr>
        <w:t>HY_Features is meant to support linking</w:t>
      </w:r>
      <w:r w:rsidR="00A45372" w:rsidRPr="008E510D">
        <w:rPr>
          <w:lang w:val="en-US"/>
        </w:rPr>
        <w:t xml:space="preserve"> data products across differing applications and jurisdictions. </w:t>
      </w:r>
      <w:r w:rsidR="008C51CC">
        <w:rPr>
          <w:lang w:val="en-US"/>
        </w:rPr>
        <w:t xml:space="preserve">To enable this, </w:t>
      </w:r>
      <w:r w:rsidR="008C51CC" w:rsidRPr="008C51CC">
        <w:rPr>
          <w:lang w:val="en-US"/>
        </w:rPr>
        <w:t xml:space="preserve">the concept of </w:t>
      </w:r>
      <w:r w:rsidR="00291DBB">
        <w:rPr>
          <w:lang w:val="en-US"/>
        </w:rPr>
        <w:t xml:space="preserve">a holistic </w:t>
      </w:r>
      <w:r w:rsidR="008C51CC" w:rsidRPr="008C51CC">
        <w:rPr>
          <w:lang w:val="en-US"/>
        </w:rPr>
        <w:t>catchment</w:t>
      </w:r>
      <w:r w:rsidR="008C51CC">
        <w:rPr>
          <w:lang w:val="en-US"/>
        </w:rPr>
        <w:t xml:space="preserve"> </w:t>
      </w:r>
      <w:r w:rsidR="008C51CC" w:rsidRPr="008C51CC">
        <w:rPr>
          <w:lang w:val="en-US"/>
        </w:rPr>
        <w:t xml:space="preserve">is defined and </w:t>
      </w:r>
      <w:r w:rsidR="00496B03">
        <w:rPr>
          <w:lang w:val="en-US"/>
        </w:rPr>
        <w:t xml:space="preserve">"hydrology-specific </w:t>
      </w:r>
      <w:r w:rsidR="00496B03" w:rsidRPr="008C51CC">
        <w:rPr>
          <w:lang w:val="en-US"/>
        </w:rPr>
        <w:t>realization</w:t>
      </w:r>
      <w:r w:rsidR="00496B03">
        <w:rPr>
          <w:lang w:val="en-US"/>
        </w:rPr>
        <w:t>s</w:t>
      </w:r>
      <w:r w:rsidR="00496B03" w:rsidRPr="008C51CC">
        <w:rPr>
          <w:lang w:val="en-US"/>
        </w:rPr>
        <w:t xml:space="preserve">" </w:t>
      </w:r>
      <w:r w:rsidR="008C51CC" w:rsidRPr="008C51CC">
        <w:rPr>
          <w:lang w:val="en-US"/>
        </w:rPr>
        <w:t xml:space="preserve">of the </w:t>
      </w:r>
      <w:r w:rsidR="00496B03">
        <w:rPr>
          <w:lang w:val="en-US"/>
        </w:rPr>
        <w:t xml:space="preserve">catchment </w:t>
      </w:r>
      <w:r w:rsidR="008C51CC" w:rsidRPr="008C51CC">
        <w:rPr>
          <w:lang w:val="en-US"/>
        </w:rPr>
        <w:t xml:space="preserve">concept are modeled as </w:t>
      </w:r>
      <w:r w:rsidR="00496B03">
        <w:rPr>
          <w:lang w:val="en-US"/>
        </w:rPr>
        <w:t xml:space="preserve">typical </w:t>
      </w:r>
      <w:r w:rsidR="00EB66C9">
        <w:rPr>
          <w:lang w:val="en-US"/>
        </w:rPr>
        <w:t xml:space="preserve">hydrologic </w:t>
      </w:r>
      <w:r w:rsidR="008C51CC" w:rsidRPr="008C51CC">
        <w:rPr>
          <w:lang w:val="en-US"/>
        </w:rPr>
        <w:t>features</w:t>
      </w:r>
      <w:r w:rsidR="00496B03">
        <w:rPr>
          <w:lang w:val="en-US"/>
        </w:rPr>
        <w:t>.</w:t>
      </w:r>
      <w:r w:rsidR="0008552D">
        <w:rPr>
          <w:lang w:val="en-US"/>
        </w:rPr>
        <w:t xml:space="preserve"> </w:t>
      </w:r>
      <w:r w:rsidR="00C2153A">
        <w:rPr>
          <w:lang w:val="en-US"/>
        </w:rPr>
        <w:t>This allow</w:t>
      </w:r>
      <w:r w:rsidR="00396189">
        <w:rPr>
          <w:lang w:val="en-US"/>
        </w:rPr>
        <w:t>s</w:t>
      </w:r>
      <w:r w:rsidR="00A45372" w:rsidRPr="008E510D">
        <w:rPr>
          <w:lang w:val="en-US"/>
        </w:rPr>
        <w:t xml:space="preserve"> a particular catchment </w:t>
      </w:r>
      <w:r w:rsidR="00C2153A">
        <w:rPr>
          <w:lang w:val="en-US"/>
        </w:rPr>
        <w:t>to be represented</w:t>
      </w:r>
      <w:r w:rsidR="00A45372" w:rsidRPr="008E510D">
        <w:rPr>
          <w:lang w:val="en-US"/>
        </w:rPr>
        <w:t xml:space="preserve"> in </w:t>
      </w:r>
      <w:r w:rsidR="00C2153A">
        <w:rPr>
          <w:lang w:val="en-US"/>
        </w:rPr>
        <w:t>different</w:t>
      </w:r>
      <w:r w:rsidR="00A45372" w:rsidRPr="008E510D">
        <w:rPr>
          <w:lang w:val="en-US"/>
        </w:rPr>
        <w:t xml:space="preserve"> </w:t>
      </w:r>
      <w:r w:rsidR="00396189">
        <w:rPr>
          <w:lang w:val="en-US"/>
        </w:rPr>
        <w:t xml:space="preserve">feature </w:t>
      </w:r>
      <w:r w:rsidR="00A45372" w:rsidRPr="008E510D">
        <w:rPr>
          <w:lang w:val="en-US"/>
        </w:rPr>
        <w:t>data products</w:t>
      </w:r>
      <w:r w:rsidR="00396189">
        <w:rPr>
          <w:lang w:val="en-US"/>
        </w:rPr>
        <w:t xml:space="preserve"> for different purposes</w:t>
      </w:r>
      <w:r w:rsidR="00A45372" w:rsidRPr="008E510D">
        <w:rPr>
          <w:lang w:val="en-US"/>
        </w:rPr>
        <w:t xml:space="preserve"> while </w:t>
      </w:r>
      <w:r w:rsidR="000B5A84">
        <w:rPr>
          <w:lang w:val="en-US"/>
        </w:rPr>
        <w:t xml:space="preserve">still </w:t>
      </w:r>
      <w:r w:rsidR="00A45372" w:rsidRPr="008E510D">
        <w:rPr>
          <w:lang w:val="en-US"/>
        </w:rPr>
        <w:t xml:space="preserve">retaining its identity. </w:t>
      </w:r>
    </w:p>
    <w:p w14:paraId="3A7731A6" w14:textId="730C826E" w:rsidR="00A45372" w:rsidRPr="008E510D" w:rsidRDefault="00A45372" w:rsidP="00450C77">
      <w:pPr>
        <w:pStyle w:val="NormalWeb"/>
        <w:jc w:val="both"/>
        <w:rPr>
          <w:lang w:val="en-US"/>
        </w:rPr>
      </w:pPr>
      <w:r w:rsidRPr="008E510D">
        <w:rPr>
          <w:lang w:val="en-US"/>
        </w:rPr>
        <w:t>The HY_Features model provides a basis for</w:t>
      </w:r>
      <w:r w:rsidR="00D90208">
        <w:rPr>
          <w:lang w:val="en-US"/>
        </w:rPr>
        <w:t xml:space="preserve"> common and stable references that identify</w:t>
      </w:r>
      <w:r w:rsidRPr="008E510D">
        <w:rPr>
          <w:lang w:val="en-US"/>
        </w:rPr>
        <w:t xml:space="preserve"> hydrologic features in a wide variety of applications:</w:t>
      </w:r>
    </w:p>
    <w:p w14:paraId="18E09788" w14:textId="77777777" w:rsidR="00A45372" w:rsidRPr="008E510D" w:rsidRDefault="00A45372" w:rsidP="007F6873">
      <w:pPr>
        <w:numPr>
          <w:ilvl w:val="0"/>
          <w:numId w:val="21"/>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7F6873">
      <w:pPr>
        <w:numPr>
          <w:ilvl w:val="0"/>
          <w:numId w:val="21"/>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5B1E2322" w:rsidR="00A45372" w:rsidRPr="008E510D" w:rsidRDefault="00A45372" w:rsidP="007F6873">
      <w:pPr>
        <w:numPr>
          <w:ilvl w:val="0"/>
          <w:numId w:val="21"/>
        </w:numPr>
        <w:spacing w:before="100" w:beforeAutospacing="1" w:after="100" w:afterAutospacing="1"/>
        <w:jc w:val="both"/>
      </w:pPr>
      <w:r w:rsidRPr="008E510D">
        <w:t xml:space="preserve">to enable systems to unambiguously link data </w:t>
      </w:r>
      <w:r w:rsidR="00D9344E">
        <w:t>between</w:t>
      </w:r>
      <w:r w:rsidRPr="008E510D">
        <w:t xml:space="preserve"> systems and domains,</w:t>
      </w:r>
    </w:p>
    <w:p w14:paraId="3B5D691E" w14:textId="77777777" w:rsidR="00A45372" w:rsidRDefault="00A45372" w:rsidP="007F6873">
      <w:pPr>
        <w:numPr>
          <w:ilvl w:val="0"/>
          <w:numId w:val="21"/>
        </w:numPr>
        <w:spacing w:before="100" w:beforeAutospacing="1" w:after="100" w:afterAutospacing="1"/>
        <w:jc w:val="both"/>
      </w:pPr>
      <w:r w:rsidRPr="008E510D">
        <w:t>to enable cross-domain or multi-discipline services to communicate through reference to standard concepts.</w:t>
      </w:r>
    </w:p>
    <w:p w14:paraId="042626F8" w14:textId="0D767816" w:rsidR="0018339A" w:rsidRPr="008E510D" w:rsidRDefault="00237BF2" w:rsidP="0018339A">
      <w:pPr>
        <w:spacing w:before="100" w:beforeAutospacing="1" w:after="100" w:afterAutospacing="1"/>
        <w:jc w:val="both"/>
      </w:pPr>
      <w:r>
        <w:t xml:space="preserve">While HY_Features is intended to support a wide variety of applications, it is narrowly focused on surface water hydrographic features. As such, nuances of waterbodies and storages such as glaciers, snowfields, and wetlands are left to future work. Additionally, temporal aspects of hydrologic features are not addressed in this standard and would be expected to be handled by implementations using HY_Features </w:t>
      </w:r>
      <w:r w:rsidR="00626CF7">
        <w:t xml:space="preserve">classes </w:t>
      </w:r>
      <w:r>
        <w:t>for feature identification. Finally, as this standard precedes expected encoding standards, implementation details, such as the structure and handling of feature identifiers are out of scope.</w:t>
      </w:r>
    </w:p>
    <w:p w14:paraId="587CC95A" w14:textId="77CD2F9C"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r w:rsidR="000A103C">
        <w:t>met</w:t>
      </w:r>
      <w:r w:rsidR="000E21C1">
        <w:t>a</w:t>
      </w:r>
      <w:r w:rsidR="000A103C">
        <w:t>class</w:t>
      </w:r>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1539D37A" w:rsidR="0001508C" w:rsidRPr="00825927" w:rsidRDefault="00467DE0" w:rsidP="002B764B">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r w:rsidR="00A45372" w:rsidRPr="008E510D">
        <w:rPr>
          <w:lang w:val="en-US"/>
        </w:rPr>
        <w:t xml:space="preserve">metaclass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 xml:space="preserve">Observation and Measurement </w:t>
      </w:r>
      <w:r w:rsidR="00A45372" w:rsidRPr="008E510D">
        <w:rPr>
          <w:lang w:val="en-US"/>
        </w:rPr>
        <w:lastRenderedPageBreak/>
        <w:t>(O&amp;M)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BD76B1">
        <w:rPr>
          <w:lang w:val="en-US"/>
        </w:rPr>
        <w:t>‘</w:t>
      </w:r>
      <w:r w:rsidR="00B10686">
        <w:rPr>
          <w:lang w:val="en-US"/>
        </w:rPr>
        <w:t xml:space="preserve">OGC </w:t>
      </w:r>
      <w:r w:rsidR="00827B55">
        <w:rPr>
          <w:lang w:val="en-US"/>
        </w:rPr>
        <w:t>WaterML 2</w:t>
      </w:r>
      <w:r w:rsidR="00BD76B1">
        <w:rPr>
          <w:lang w:val="en-US"/>
        </w:rPr>
        <w:t>’</w:t>
      </w:r>
      <w:r w:rsidR="00FD1FAD">
        <w:rPr>
          <w:lang w:val="en-US"/>
        </w:rPr>
        <w:t xml:space="preserve"> suite</w:t>
      </w:r>
      <w:r w:rsidR="00EB66C9">
        <w:rPr>
          <w:lang w:val="en-US"/>
        </w:rPr>
        <w:t xml:space="preserve"> of water-related standards</w:t>
      </w:r>
      <w:r w:rsidR="002B764B">
        <w:rPr>
          <w:lang w:val="en-US"/>
        </w:rPr>
        <w:t>.</w:t>
      </w:r>
    </w:p>
    <w:p w14:paraId="42C34236" w14:textId="5419C9BD" w:rsidR="00810C46" w:rsidRPr="008E510D" w:rsidRDefault="000E6C4D" w:rsidP="00E84282">
      <w:pPr>
        <w:keepNext/>
        <w:jc w:val="center"/>
      </w:pPr>
      <w:r>
        <w:rPr>
          <w:noProof/>
        </w:rPr>
        <w:drawing>
          <wp:inline distT="0" distB="0" distL="0" distR="0" wp14:anchorId="01FDA4D9" wp14:editId="4C3D204E">
            <wp:extent cx="4819268" cy="6466749"/>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9268" cy="6466749"/>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84066538"/>
      <w:r w:rsidRPr="008E510D">
        <w:t xml:space="preserve">Figure </w:t>
      </w:r>
      <w:fldSimple w:instr=" SEQ Figure \* ARABIC ">
        <w:r w:rsidR="00214695">
          <w:rPr>
            <w:noProof/>
          </w:rPr>
          <w:t>1</w:t>
        </w:r>
      </w:fldSimple>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Heading1"/>
        <w:jc w:val="both"/>
      </w:pPr>
      <w:bookmarkStart w:id="8" w:name="_Toc458775719"/>
      <w:bookmarkStart w:id="9" w:name="_Toc484502182"/>
      <w:r w:rsidRPr="008E510D">
        <w:lastRenderedPageBreak/>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629D6F55" w:rsidR="002D6E67" w:rsidRPr="00AC412E" w:rsidRDefault="001D20FF" w:rsidP="002D6E67">
      <w:pPr>
        <w:spacing w:before="100" w:beforeAutospacing="1" w:after="100" w:afterAutospacing="1"/>
        <w:jc w:val="both"/>
      </w:pPr>
      <w:r>
        <w:t>A</w:t>
      </w:r>
      <w:r w:rsidR="002D6E67" w:rsidRPr="00AC412E">
        <w:t>nnexes C-</w:t>
      </w:r>
      <w:r w:rsidR="0021251E">
        <w:t>G</w:t>
      </w:r>
      <w:r w:rsidR="0021251E" w:rsidRPr="00AC412E">
        <w:t xml:space="preserve"> </w:t>
      </w:r>
      <w:r w:rsidR="002D6E67" w:rsidRPr="00AC412E">
        <w:t>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7F6873">
      <w:pPr>
        <w:numPr>
          <w:ilvl w:val="0"/>
          <w:numId w:val="22"/>
        </w:numPr>
        <w:spacing w:before="100" w:beforeAutospacing="1" w:after="100" w:afterAutospacing="1"/>
        <w:jc w:val="both"/>
      </w:pPr>
      <w:r w:rsidRPr="00AC412E">
        <w:t>Australian Hydrological Geospatial Fabric (AHGF) [11],</w:t>
      </w:r>
    </w:p>
    <w:p w14:paraId="4D1A2A9E" w14:textId="4C6FEE3A" w:rsidR="002D6E67" w:rsidRPr="00AC412E" w:rsidRDefault="002D6E67" w:rsidP="007F6873">
      <w:pPr>
        <w:numPr>
          <w:ilvl w:val="0"/>
          <w:numId w:val="22"/>
        </w:numPr>
        <w:spacing w:before="100" w:beforeAutospacing="1" w:after="100" w:afterAutospacing="1"/>
        <w:jc w:val="both"/>
      </w:pPr>
      <w:r w:rsidRPr="00AC412E">
        <w:t>USGS National Hydrography Dataset Plus (NHD Plus)[10],</w:t>
      </w:r>
    </w:p>
    <w:p w14:paraId="7FE1C3C4" w14:textId="77777777" w:rsidR="002D6E67" w:rsidRPr="00AC412E" w:rsidRDefault="002D6E67" w:rsidP="007F6873">
      <w:pPr>
        <w:numPr>
          <w:ilvl w:val="0"/>
          <w:numId w:val="22"/>
        </w:numPr>
        <w:spacing w:before="100" w:beforeAutospacing="1" w:after="100" w:afterAutospacing="1"/>
        <w:jc w:val="both"/>
        <w:rPr>
          <w:bCs/>
        </w:rPr>
      </w:pPr>
      <w:r w:rsidRPr="00AC412E">
        <w:rPr>
          <w:bCs/>
        </w:rPr>
        <w:t>INSPIRE Hydrography theme [2],</w:t>
      </w:r>
    </w:p>
    <w:p w14:paraId="05232654" w14:textId="77777777" w:rsidR="0069047B" w:rsidRDefault="002D6E67" w:rsidP="007F6873">
      <w:pPr>
        <w:numPr>
          <w:ilvl w:val="0"/>
          <w:numId w:val="22"/>
        </w:numPr>
        <w:spacing w:before="100" w:beforeAutospacing="1" w:after="100" w:afterAutospacing="1"/>
        <w:jc w:val="both"/>
      </w:pPr>
      <w:r w:rsidRPr="00AC412E">
        <w:t>French National Service for Water Data and Reference-dataset Management (SANDRE) [12]</w:t>
      </w:r>
      <w:r w:rsidR="0069047B">
        <w:t>,</w:t>
      </w:r>
    </w:p>
    <w:p w14:paraId="13202447" w14:textId="7B207E44" w:rsidR="002D6E67" w:rsidRPr="00AC412E" w:rsidRDefault="0069047B" w:rsidP="007F6873">
      <w:pPr>
        <w:numPr>
          <w:ilvl w:val="0"/>
          <w:numId w:val="22"/>
        </w:numPr>
        <w:spacing w:before="100" w:beforeAutospacing="1" w:after="100" w:afterAutospacing="1"/>
        <w:jc w:val="both"/>
      </w:pPr>
      <w:r>
        <w:t>Canadian National Hydrography Network (NHN) [</w:t>
      </w:r>
      <w:r w:rsidR="00CF23D9">
        <w:t>13</w:t>
      </w:r>
      <w:r>
        <w:t>]</w:t>
      </w:r>
      <w:r w:rsidR="002D6E67" w:rsidRPr="00AC412E">
        <w:t xml:space="preserve">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Heading1"/>
        <w:jc w:val="both"/>
      </w:pPr>
      <w:bookmarkStart w:id="10" w:name="_Toc458775720"/>
      <w:bookmarkStart w:id="11" w:name="_Toc484502183"/>
      <w:r w:rsidRPr="008E510D">
        <w:lastRenderedPageBreak/>
        <w:t>Normative References</w:t>
      </w:r>
      <w:bookmarkEnd w:id="10"/>
      <w:bookmarkEnd w:id="11"/>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 w:name="_Toc458775721"/>
      <w:bookmarkStart w:id="13" w:name="_Toc484502184"/>
      <w:r w:rsidRPr="008E510D">
        <w:t>Terms and Definitions</w:t>
      </w:r>
      <w:bookmarkEnd w:id="12"/>
      <w:bookmarkEnd w:id="13"/>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12EA767" w:rsidR="00463826" w:rsidRDefault="00463826" w:rsidP="00D3543D">
      <w:pPr>
        <w:pStyle w:val="Normal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6672BB72" w:rsidR="00C964C6" w:rsidRPr="00D604FF" w:rsidRDefault="00053564" w:rsidP="00E84282">
      <w:pPr>
        <w:pStyle w:val="Normal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r w:rsidR="00BD76B1">
        <w:rPr>
          <w:lang w:val="en-US"/>
        </w:rPr>
        <w:t>.</w:t>
      </w:r>
    </w:p>
    <w:p w14:paraId="7D901B48" w14:textId="5AF2D69B" w:rsidR="00807D2F" w:rsidRDefault="00556C82" w:rsidP="00E84282">
      <w:pPr>
        <w:pStyle w:val="Normal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6"/>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23006519"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w:t>
      </w:r>
      <w:r w:rsidR="00590536">
        <w:rPr>
          <w:lang w:val="en-US"/>
        </w:rPr>
        <w:t xml:space="preserve"> </w:t>
      </w:r>
      <w:r w:rsidRPr="008E510D">
        <w:rPr>
          <w:lang w:val="en-US"/>
        </w:rPr>
        <w:t>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Normal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218FB4B3" w:rsidR="00463826" w:rsidRDefault="008C51CC" w:rsidP="00450C77">
      <w:pPr>
        <w:pStyle w:val="NormalWeb"/>
        <w:jc w:val="both"/>
        <w:rPr>
          <w:lang w:val="en-US"/>
        </w:rPr>
      </w:pPr>
      <w:r w:rsidRPr="008C51CC">
        <w:rPr>
          <w:lang w:val="en-US"/>
        </w:rPr>
        <w:t xml:space="preserve">To satisfy the need for a both a </w:t>
      </w:r>
      <w:r>
        <w:rPr>
          <w:lang w:val="en-US"/>
        </w:rPr>
        <w:t>holistic</w:t>
      </w:r>
      <w:r w:rsidRPr="008C51CC">
        <w:rPr>
          <w:lang w:val="en-US"/>
        </w:rPr>
        <w:t xml:space="preserve"> definition of catchment and various refinements of it, the catchment feature type is refined by defining feature types that </w:t>
      </w:r>
      <w:r w:rsidR="00BD76B1">
        <w:rPr>
          <w:lang w:val="en-US"/>
        </w:rPr>
        <w:t>reflect</w:t>
      </w:r>
      <w:r w:rsidR="00BD76B1" w:rsidRPr="008C51CC">
        <w:rPr>
          <w:lang w:val="en-US"/>
        </w:rPr>
        <w:t xml:space="preserve"> </w:t>
      </w:r>
      <w:r w:rsidRPr="008C51CC">
        <w:rPr>
          <w:lang w:val="en-US"/>
        </w:rPr>
        <w:t xml:space="preserve">distinct </w:t>
      </w:r>
      <w:r w:rsidR="001D305F">
        <w:rPr>
          <w:lang w:val="en-US"/>
        </w:rPr>
        <w:t xml:space="preserve">perspectives on </w:t>
      </w:r>
      <w:r w:rsidRPr="008C51CC">
        <w:rPr>
          <w:lang w:val="en-US"/>
        </w:rPr>
        <w:t xml:space="preserve">the holistic catchment concept. </w:t>
      </w:r>
      <w:r>
        <w:rPr>
          <w:lang w:val="en-US"/>
        </w:rPr>
        <w:t xml:space="preserve">In this standard, </w:t>
      </w:r>
      <w:r w:rsidRPr="008C51CC">
        <w:rPr>
          <w:lang w:val="en-US"/>
        </w:rPr>
        <w:t xml:space="preserve">this type of refinement </w:t>
      </w:r>
      <w:r>
        <w:rPr>
          <w:lang w:val="en-US"/>
        </w:rPr>
        <w:t xml:space="preserve">is referred to </w:t>
      </w:r>
      <w:r w:rsidRPr="008C51CC">
        <w:rPr>
          <w:lang w:val="en-US"/>
        </w:rPr>
        <w:t xml:space="preserve">as </w:t>
      </w:r>
      <w:r w:rsidR="00BD76B1" w:rsidRPr="008C51CC">
        <w:rPr>
          <w:lang w:val="en-US"/>
        </w:rPr>
        <w:t>hydrolog</w:t>
      </w:r>
      <w:r w:rsidR="00BD76B1">
        <w:rPr>
          <w:lang w:val="en-US"/>
        </w:rPr>
        <w:t xml:space="preserve">y-specific catchment </w:t>
      </w:r>
      <w:r w:rsidR="007124B7">
        <w:rPr>
          <w:lang w:val="en-US"/>
        </w:rPr>
        <w:t>realization</w:t>
      </w:r>
      <w:r w:rsidRPr="008C51CC">
        <w:rPr>
          <w:lang w:val="en-US"/>
        </w:rPr>
        <w:t>.</w:t>
      </w:r>
      <w:r w:rsidR="00463826" w:rsidRPr="008E510D">
        <w:rPr>
          <w:lang w:val="en-US"/>
        </w:rPr>
        <w:t xml:space="preserve"> </w:t>
      </w:r>
      <w:r w:rsidR="00661FD4">
        <w:rPr>
          <w:lang w:val="en-US"/>
        </w:rPr>
        <w:t>A</w:t>
      </w:r>
      <w:r w:rsidR="00463826" w:rsidRPr="008E510D">
        <w:rPr>
          <w:lang w:val="en-US"/>
        </w:rPr>
        <w:t xml:space="preserve">lso </w:t>
      </w:r>
      <w:r w:rsidR="00661FD4">
        <w:rPr>
          <w:lang w:val="en-US"/>
        </w:rPr>
        <w:t xml:space="preserve">see </w:t>
      </w:r>
      <w:r w:rsidR="00463826" w:rsidRPr="008E510D">
        <w:rPr>
          <w:lang w:val="en-US"/>
        </w:rPr>
        <w:t>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4FF0201D" w:rsidR="00891D8B" w:rsidRDefault="00891D8B" w:rsidP="00384DE9">
      <w:pPr>
        <w:pStyle w:val="NormalWeb"/>
        <w:jc w:val="both"/>
      </w:pPr>
      <w:r w:rsidRPr="00365409">
        <w:rPr>
          <w:lang w:val="en-US"/>
        </w:rPr>
        <w:t xml:space="preserve">Two-dimensional (areal) </w:t>
      </w:r>
      <w:r w:rsidR="001D305F">
        <w:rPr>
          <w:lang w:val="en-US"/>
        </w:rPr>
        <w:t xml:space="preserve">hydrology-specific </w:t>
      </w:r>
      <w:r w:rsidR="00E87851">
        <w:rPr>
          <w:lang w:val="en-US"/>
        </w:rPr>
        <w:t>realization of</w:t>
      </w:r>
      <w:r w:rsidRPr="00365409">
        <w:rPr>
          <w:lang w:val="en-US"/>
        </w:rPr>
        <w:t xml:space="preserve"> the </w:t>
      </w:r>
      <w:r w:rsidR="00E87851">
        <w:rPr>
          <w:lang w:val="en-US"/>
        </w:rPr>
        <w:t xml:space="preserve">holistic </w:t>
      </w:r>
      <w:r w:rsidRPr="00365409">
        <w:rPr>
          <w:lang w:val="en-US"/>
        </w:rPr>
        <w:t>catchment</w:t>
      </w:r>
      <w:r w:rsidR="00656123">
        <w:rPr>
          <w:lang w:val="en-US"/>
        </w:rPr>
        <w:t>. Topologically, the catchment area</w:t>
      </w:r>
      <w:r w:rsidRPr="00365409">
        <w:rPr>
          <w:lang w:val="en-US"/>
        </w:rPr>
        <w:t xml:space="preserve"> </w:t>
      </w:r>
      <w:r w:rsidR="00656123">
        <w:rPr>
          <w:lang w:val="en-US"/>
        </w:rPr>
        <w:t xml:space="preserve">can be understood as </w:t>
      </w:r>
      <w:r w:rsidRPr="00365409">
        <w:rPr>
          <w:lang w:val="en-US"/>
        </w:rPr>
        <w:t xml:space="preserve">a face bounded by catchment </w:t>
      </w:r>
      <w:r w:rsidR="00656123">
        <w:rPr>
          <w:lang w:val="en-US"/>
        </w:rPr>
        <w:lastRenderedPageBreak/>
        <w:t>divide</w:t>
      </w:r>
      <w:r w:rsidR="00656123" w:rsidRPr="00365409">
        <w:rPr>
          <w:lang w:val="en-US"/>
        </w:rPr>
        <w:t xml:space="preserve"> </w:t>
      </w:r>
      <w:r w:rsidRPr="00365409">
        <w:rPr>
          <w:lang w:val="en-US"/>
        </w:rPr>
        <w:t xml:space="preserve">and </w:t>
      </w:r>
      <w:r w:rsidR="009E1773">
        <w:rPr>
          <w:lang w:val="en-US"/>
        </w:rPr>
        <w:t>flowpath</w:t>
      </w:r>
      <w:r w:rsidRPr="00365409">
        <w:rPr>
          <w:lang w:val="en-US"/>
        </w:rPr>
        <w:t xml:space="preserve"> edges. The concept of a face bounded by edges is described in detail in the ISO topology model [ISO19107]. The catchment area is usually represented as a geometric surface, and the measure of the catchment area may be denoted as surface area. </w:t>
      </w:r>
    </w:p>
    <w:p w14:paraId="3AF19C47" w14:textId="77777777" w:rsidR="00065984" w:rsidRPr="00065984" w:rsidRDefault="00065984" w:rsidP="00B2758A">
      <w:pPr>
        <w:pStyle w:val="TermNum"/>
        <w:outlineLvl w:val="0"/>
      </w:pPr>
    </w:p>
    <w:p w14:paraId="38358DDA" w14:textId="5356B023" w:rsidR="00F273E0" w:rsidRPr="00065984" w:rsidRDefault="00F273E0" w:rsidP="00065984">
      <w:pPr>
        <w:pStyle w:val="TermNum"/>
        <w:numPr>
          <w:ilvl w:val="0"/>
          <w:numId w:val="0"/>
        </w:numPr>
      </w:pPr>
      <w:r w:rsidRPr="00D91F4A">
        <w:t>catchment divide</w:t>
      </w:r>
    </w:p>
    <w:p w14:paraId="6803783E" w14:textId="6664261A" w:rsidR="00F273E0" w:rsidRPr="00365409" w:rsidRDefault="00F273E0" w:rsidP="00F273E0">
      <w:pPr>
        <w:pStyle w:val="NormalWeb"/>
        <w:jc w:val="both"/>
        <w:rPr>
          <w:lang w:val="en-US"/>
        </w:rPr>
      </w:pPr>
      <w:r w:rsidRPr="00365409">
        <w:rPr>
          <w:lang w:val="en-US"/>
        </w:rPr>
        <w:t>One-dimensional</w:t>
      </w:r>
      <w:r w:rsidR="0035585B">
        <w:rPr>
          <w:lang w:val="en-US"/>
        </w:rPr>
        <w:t xml:space="preserve"> </w:t>
      </w:r>
      <w:r w:rsidR="00656123">
        <w:rPr>
          <w:lang w:val="en-US"/>
        </w:rPr>
        <w:t xml:space="preserve">(linear) </w:t>
      </w:r>
      <w:r w:rsidR="00D93646" w:rsidRPr="00365409">
        <w:rPr>
          <w:lang w:val="en-US"/>
        </w:rPr>
        <w:t xml:space="preserve">feature </w:t>
      </w:r>
      <w:r w:rsidR="00D93646">
        <w:rPr>
          <w:lang w:val="en-US"/>
        </w:rPr>
        <w:t xml:space="preserve">that </w:t>
      </w:r>
      <w:r w:rsidR="005F44B8">
        <w:rPr>
          <w:lang w:val="en-US"/>
        </w:rPr>
        <w:t xml:space="preserve">is a </w:t>
      </w:r>
      <w:r w:rsidR="00656123">
        <w:rPr>
          <w:lang w:val="en-US"/>
        </w:rPr>
        <w:t>hydrology-specific</w:t>
      </w:r>
      <w:r w:rsidR="005F44B8">
        <w:rPr>
          <w:lang w:val="en-US"/>
        </w:rPr>
        <w:t xml:space="preserve"> realization of</w:t>
      </w:r>
      <w:r w:rsidR="00D93646" w:rsidRPr="00365409">
        <w:rPr>
          <w:lang w:val="en-US"/>
        </w:rPr>
        <w:t xml:space="preserve"> </w:t>
      </w:r>
      <w:r w:rsidR="005F44B8">
        <w:rPr>
          <w:lang w:val="en-US"/>
        </w:rPr>
        <w:t>the</w:t>
      </w:r>
      <w:r w:rsidR="00D93646" w:rsidRPr="00365409">
        <w:rPr>
          <w:lang w:val="en-US"/>
        </w:rPr>
        <w:t xml:space="preserve"> </w:t>
      </w:r>
      <w:r w:rsidR="005F44B8">
        <w:rPr>
          <w:lang w:val="en-US"/>
        </w:rPr>
        <w:t>holistic</w:t>
      </w:r>
      <w:r w:rsidR="00D93646" w:rsidRPr="00365409">
        <w:rPr>
          <w:lang w:val="en-US"/>
        </w:rPr>
        <w:t xml:space="preserve"> catchment</w:t>
      </w:r>
      <w:r w:rsidR="00656123">
        <w:rPr>
          <w:lang w:val="en-US"/>
        </w:rPr>
        <w:t xml:space="preserve">. Topologically, catchment divide can be understood </w:t>
      </w:r>
      <w:r w:rsidR="00D93646">
        <w:rPr>
          <w:lang w:val="en-US"/>
        </w:rPr>
        <w:t xml:space="preserve">as </w:t>
      </w:r>
      <w:r w:rsidR="00656123">
        <w:rPr>
          <w:lang w:val="en-US"/>
        </w:rPr>
        <w:t xml:space="preserve">an </w:t>
      </w:r>
      <w:r w:rsidR="00D93646" w:rsidRPr="00365409">
        <w:rPr>
          <w:lang w:val="en-US"/>
        </w:rPr>
        <w:t>edge bounded by inflow and outflow nodes</w:t>
      </w:r>
      <w:r w:rsidR="00656123">
        <w:rPr>
          <w:lang w:val="en-US"/>
        </w:rPr>
        <w:t xml:space="preserve">. </w:t>
      </w:r>
      <w:r w:rsidR="00656123" w:rsidRPr="00365409">
        <w:rPr>
          <w:lang w:val="en-US"/>
        </w:rPr>
        <w:t xml:space="preserve">The concept of </w:t>
      </w:r>
      <w:r w:rsidR="00656123">
        <w:rPr>
          <w:lang w:val="en-US"/>
        </w:rPr>
        <w:t>an edge</w:t>
      </w:r>
      <w:r w:rsidR="00656123" w:rsidRPr="00365409">
        <w:rPr>
          <w:lang w:val="en-US"/>
        </w:rPr>
        <w:t xml:space="preserve"> bounded by </w:t>
      </w:r>
      <w:r w:rsidR="00656123">
        <w:rPr>
          <w:lang w:val="en-US"/>
        </w:rPr>
        <w:t>nodes</w:t>
      </w:r>
      <w:r w:rsidR="00656123" w:rsidRPr="00365409">
        <w:rPr>
          <w:lang w:val="en-US"/>
        </w:rPr>
        <w:t xml:space="preserve"> is described in detail in the ISO topology model [ISO19107]. The catchment </w:t>
      </w:r>
      <w:r w:rsidR="00656123">
        <w:rPr>
          <w:lang w:val="en-US"/>
        </w:rPr>
        <w:t xml:space="preserve">divide </w:t>
      </w:r>
      <w:r w:rsidR="00656123" w:rsidRPr="00365409">
        <w:rPr>
          <w:lang w:val="en-US"/>
        </w:rPr>
        <w:t xml:space="preserve">is usually represented as a geometric </w:t>
      </w:r>
      <w:r w:rsidR="00656123">
        <w:rPr>
          <w:lang w:val="en-US"/>
        </w:rPr>
        <w:t>curve</w:t>
      </w:r>
      <w:r w:rsidR="00656123" w:rsidRPr="00365409">
        <w:rPr>
          <w:lang w:val="en-US"/>
        </w:rPr>
        <w:t xml:space="preserve">, </w:t>
      </w:r>
      <w:r w:rsidR="00D93646">
        <w:rPr>
          <w:lang w:val="en-US"/>
        </w:rPr>
        <w:t>or as a polygon ring</w:t>
      </w:r>
      <w:r w:rsidR="00D93646" w:rsidRPr="00365409">
        <w:rPr>
          <w:lang w:val="en-US"/>
        </w:rPr>
        <w:t xml:space="preserve"> </w:t>
      </w:r>
      <w:r w:rsidR="0035585B">
        <w:rPr>
          <w:lang w:val="en-US"/>
        </w:rPr>
        <w:t>feature</w:t>
      </w:r>
      <w:r w:rsidR="005F44B8">
        <w:rPr>
          <w:lang w:val="en-US"/>
        </w:rPr>
        <w:t>.</w:t>
      </w:r>
    </w:p>
    <w:p w14:paraId="4893D3A5" w14:textId="77777777" w:rsidR="00891D8B" w:rsidRDefault="00891D8B" w:rsidP="00B2758A">
      <w:pPr>
        <w:pStyle w:val="TermNum"/>
        <w:outlineLvl w:val="0"/>
      </w:pPr>
    </w:p>
    <w:p w14:paraId="04AA7A99" w14:textId="0EC4D3C2" w:rsidR="00891D8B" w:rsidRPr="00365409" w:rsidRDefault="00891D8B" w:rsidP="00365409">
      <w:pPr>
        <w:pStyle w:val="TermNum"/>
        <w:numPr>
          <w:ilvl w:val="0"/>
          <w:numId w:val="0"/>
        </w:numPr>
        <w:jc w:val="both"/>
        <w:rPr>
          <w:lang w:val="en-US"/>
        </w:rPr>
      </w:pPr>
      <w:r>
        <w:rPr>
          <w:lang w:val="en-US"/>
        </w:rPr>
        <w:t>c</w:t>
      </w:r>
      <w:r w:rsidRPr="00891D8B">
        <w:rPr>
          <w:lang w:val="en-US"/>
        </w:rPr>
        <w:t xml:space="preserve">atchment </w:t>
      </w:r>
      <w:r w:rsidR="00F1677A">
        <w:rPr>
          <w:lang w:val="en-US"/>
        </w:rPr>
        <w:t>network (</w:t>
      </w:r>
      <w:r w:rsidRPr="00891D8B">
        <w:rPr>
          <w:lang w:val="en-US"/>
        </w:rPr>
        <w:t>topology</w:t>
      </w:r>
      <w:r w:rsidR="00F1677A">
        <w:rPr>
          <w:lang w:val="en-US"/>
        </w:rPr>
        <w:t>)</w:t>
      </w:r>
    </w:p>
    <w:p w14:paraId="4741F250" w14:textId="1B9E768A" w:rsidR="00976270" w:rsidRDefault="00102098" w:rsidP="00365409">
      <w:pPr>
        <w:pStyle w:val="Normal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w:t>
      </w:r>
      <w:r w:rsidR="00397CF2">
        <w:rPr>
          <w:lang w:val="en-US"/>
        </w:rPr>
        <w:t>hydro nexuses</w:t>
      </w:r>
      <w:r w:rsidR="00304EBC">
        <w:rPr>
          <w:lang w:val="en-US"/>
        </w:rPr>
        <w:t>.</w:t>
      </w:r>
      <w:r w:rsidR="00D0587B">
        <w:rPr>
          <w:lang w:val="en-US"/>
        </w:rPr>
        <w:t xml:space="preserve"> </w:t>
      </w:r>
      <w:r w:rsidR="004D2A35">
        <w:rPr>
          <w:lang w:val="en-US"/>
        </w:rPr>
        <w:t>The topology pattern</w:t>
      </w:r>
      <w:r w:rsidR="00503355">
        <w:rPr>
          <w:lang w:val="en-US"/>
        </w:rPr>
        <w:t xml:space="preserve"> </w:t>
      </w:r>
      <w:r w:rsidR="00CF33DD">
        <w:rPr>
          <w:lang w:val="en-US"/>
        </w:rPr>
        <w:t>is</w:t>
      </w:r>
      <w:r w:rsidR="004D2A35">
        <w:rPr>
          <w:lang w:val="en-US"/>
        </w:rPr>
        <w:t xml:space="preserve"> derived from flowpath</w:t>
      </w:r>
      <w:r w:rsidR="00397CF2">
        <w:rPr>
          <w:lang w:val="en-US"/>
        </w:rPr>
        <w:t>s</w:t>
      </w:r>
      <w:r w:rsidR="004D2A35">
        <w:rPr>
          <w:lang w:val="en-US"/>
        </w:rPr>
        <w:t xml:space="preserve">, but </w:t>
      </w:r>
      <w:r w:rsidR="00397CF2">
        <w:rPr>
          <w:lang w:val="en-US"/>
        </w:rPr>
        <w:t xml:space="preserve">ultimately </w:t>
      </w:r>
      <w:r w:rsidR="004D2A35">
        <w:rPr>
          <w:lang w:val="en-US"/>
        </w:rPr>
        <w:t>reflects the inferred hydrologic connectivity between catchments an</w:t>
      </w:r>
      <w:r w:rsidR="00397CF2">
        <w:rPr>
          <w:lang w:val="en-US"/>
        </w:rPr>
        <w:t>d</w:t>
      </w:r>
      <w:r w:rsidR="004D2A35">
        <w:rPr>
          <w:lang w:val="en-US"/>
        </w:rPr>
        <w:t xml:space="preserve"> their </w:t>
      </w:r>
      <w:r w:rsidR="00397CF2">
        <w:rPr>
          <w:lang w:val="en-US"/>
        </w:rPr>
        <w:t xml:space="preserve">hydro nexuses </w:t>
      </w:r>
      <w:r w:rsidR="004D2A35">
        <w:rPr>
          <w:lang w:val="en-US"/>
        </w:rPr>
        <w:t>whether or not corroborated by geometric representations</w:t>
      </w:r>
      <w:r w:rsidR="00891D8B" w:rsidRPr="00365409">
        <w:rPr>
          <w:lang w:val="en-US"/>
        </w:rPr>
        <w:t xml:space="preserve">. </w:t>
      </w:r>
    </w:p>
    <w:p w14:paraId="68A31D43" w14:textId="77777777" w:rsidR="00976270" w:rsidRDefault="00976270" w:rsidP="00B2758A">
      <w:pPr>
        <w:pStyle w:val="TermNum"/>
        <w:outlineLvl w:val="0"/>
      </w:pPr>
    </w:p>
    <w:p w14:paraId="14367F6B" w14:textId="6099E884" w:rsidR="00976270" w:rsidRDefault="00976270" w:rsidP="00976270">
      <w:pPr>
        <w:pStyle w:val="TermNum"/>
        <w:numPr>
          <w:ilvl w:val="0"/>
          <w:numId w:val="0"/>
        </w:numPr>
      </w:pPr>
      <w:r>
        <w:t>(internal) catchment topology</w:t>
      </w:r>
    </w:p>
    <w:p w14:paraId="54A6890D" w14:textId="77777777" w:rsidR="00976270" w:rsidRDefault="00976270" w:rsidP="00976270">
      <w:pPr>
        <w:pStyle w:val="Terms"/>
      </w:pPr>
    </w:p>
    <w:p w14:paraId="13E49F47" w14:textId="0FFDC639" w:rsidR="00976270" w:rsidRPr="00976270" w:rsidRDefault="00CF33DD" w:rsidP="00B2758A">
      <w:pPr>
        <w:pStyle w:val="Definition"/>
        <w:jc w:val="both"/>
      </w:pPr>
      <w:r>
        <w:t>T</w:t>
      </w:r>
      <w:r w:rsidR="00976270">
        <w:t xml:space="preserve">opology pattern between </w:t>
      </w:r>
      <w:r>
        <w:t xml:space="preserve">hydrology-specific </w:t>
      </w:r>
      <w:r w:rsidR="005F44B8">
        <w:t>realization of</w:t>
      </w:r>
      <w:r w:rsidR="00976270">
        <w:t xml:space="preserve"> a particular catchment. </w:t>
      </w:r>
      <w:r>
        <w:t>Example: Catchment area associating its catchment divide and the draining flowpath. This c</w:t>
      </w:r>
      <w:r w:rsidR="00D96041">
        <w:t>ould include s</w:t>
      </w:r>
      <w:r w:rsidR="00976270">
        <w:t>ubsurface and atmospheric volume</w:t>
      </w:r>
      <w:r w:rsidR="00D96041">
        <w:t>s,</w:t>
      </w:r>
      <w:r w:rsidR="00976270">
        <w:t xml:space="preserve"> </w:t>
      </w:r>
      <w:r w:rsidR="00D96041">
        <w:t>surficial catchment area, network of drainage channels and/or waterbodies, a linear flowpath, and an outlet (and possible inlet) node.</w:t>
      </w:r>
    </w:p>
    <w:p w14:paraId="39921B3C" w14:textId="77777777" w:rsidR="00605384" w:rsidRDefault="00605384" w:rsidP="00B2758A">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Normal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Normal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79F36F31" w:rsidR="00605384" w:rsidRDefault="004E3896" w:rsidP="004D2A35">
      <w:pPr>
        <w:pStyle w:val="NormalWeb"/>
        <w:jc w:val="both"/>
      </w:pPr>
      <w:r>
        <w:t xml:space="preserve">Catchment </w:t>
      </w:r>
      <w:r w:rsidR="00636B17">
        <w:t>in which</w:t>
      </w:r>
      <w:r>
        <w:t xml:space="preserve">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Normal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4D6D5BD6" w:rsidR="00053564" w:rsidRDefault="009E1773" w:rsidP="00365409">
      <w:pPr>
        <w:pStyle w:val="TermNum"/>
        <w:numPr>
          <w:ilvl w:val="0"/>
          <w:numId w:val="0"/>
        </w:numPr>
      </w:pPr>
      <w:r>
        <w:t>flowpath</w:t>
      </w:r>
      <w:r w:rsidR="00053564">
        <w:t xml:space="preserve"> (also flow</w:t>
      </w:r>
      <w:r w:rsidR="00503355">
        <w:t xml:space="preserve"> </w:t>
      </w:r>
      <w:r w:rsidR="005A640F">
        <w:t>path</w:t>
      </w:r>
      <w:r w:rsidR="00053564">
        <w:t>)</w:t>
      </w:r>
    </w:p>
    <w:p w14:paraId="1FEA4ED5" w14:textId="4B772131" w:rsidR="009E1773" w:rsidRDefault="00053564" w:rsidP="00365409">
      <w:pPr>
        <w:pStyle w:val="NormalWeb"/>
        <w:jc w:val="both"/>
        <w:rPr>
          <w:lang w:val="en-US"/>
        </w:rPr>
      </w:pPr>
      <w:r w:rsidRPr="00365409">
        <w:rPr>
          <w:lang w:val="en-US"/>
        </w:rPr>
        <w:t xml:space="preserve">One-dimensional (linear) feature </w:t>
      </w:r>
      <w:r w:rsidR="005F44B8">
        <w:rPr>
          <w:lang w:val="en-US"/>
        </w:rPr>
        <w:t xml:space="preserve">that is a </w:t>
      </w:r>
      <w:r w:rsidR="00CF33DD">
        <w:rPr>
          <w:lang w:val="en-US"/>
        </w:rPr>
        <w:t xml:space="preserve">hydrology-specific </w:t>
      </w:r>
      <w:r w:rsidR="005F44B8">
        <w:rPr>
          <w:lang w:val="en-US"/>
        </w:rPr>
        <w:t>realization of</w:t>
      </w:r>
      <w:r w:rsidRPr="00365409">
        <w:rPr>
          <w:lang w:val="en-US"/>
        </w:rPr>
        <w:t xml:space="preserve"> </w:t>
      </w:r>
      <w:r w:rsidR="009E1773">
        <w:rPr>
          <w:lang w:val="en-US"/>
        </w:rPr>
        <w:t xml:space="preserve">the holistic </w:t>
      </w:r>
      <w:r w:rsidRPr="00365409">
        <w:rPr>
          <w:lang w:val="en-US"/>
        </w:rPr>
        <w:t>catchment</w:t>
      </w:r>
      <w:r w:rsidR="009E1773">
        <w:rPr>
          <w:lang w:val="en-US"/>
        </w:rPr>
        <w:t xml:space="preserve">. Topologically, flowpath can be understood </w:t>
      </w:r>
      <w:r w:rsidR="00503355">
        <w:rPr>
          <w:lang w:val="en-US"/>
        </w:rPr>
        <w:t>to be</w:t>
      </w:r>
      <w:r w:rsidR="009E1773">
        <w:rPr>
          <w:lang w:val="en-US"/>
        </w:rPr>
        <w:t xml:space="preserve"> an </w:t>
      </w:r>
      <w:r w:rsidR="009E1773" w:rsidRPr="00365409">
        <w:rPr>
          <w:lang w:val="en-US"/>
        </w:rPr>
        <w:t xml:space="preserve">edge bounded by inflow and outflow nodes, and associated with left-bank and right-bank </w:t>
      </w:r>
      <w:r w:rsidR="009E1773">
        <w:rPr>
          <w:lang w:val="en-US"/>
        </w:rPr>
        <w:t>sub-</w:t>
      </w:r>
      <w:r w:rsidR="009E1773" w:rsidRPr="00365409">
        <w:rPr>
          <w:lang w:val="en-US"/>
        </w:rPr>
        <w:t>catchment faces.</w:t>
      </w:r>
      <w:r w:rsidR="009E1773">
        <w:rPr>
          <w:lang w:val="en-US"/>
        </w:rPr>
        <w:t xml:space="preserve"> </w:t>
      </w:r>
      <w:r w:rsidR="009E1773" w:rsidRPr="00365409">
        <w:rPr>
          <w:lang w:val="en-US"/>
        </w:rPr>
        <w:t xml:space="preserve">The concept of </w:t>
      </w:r>
      <w:r w:rsidR="009E1773">
        <w:rPr>
          <w:lang w:val="en-US"/>
        </w:rPr>
        <w:t>an edge</w:t>
      </w:r>
      <w:r w:rsidR="009E1773" w:rsidRPr="00365409">
        <w:rPr>
          <w:lang w:val="en-US"/>
        </w:rPr>
        <w:t xml:space="preserve"> bounded by </w:t>
      </w:r>
      <w:r w:rsidR="009E1773">
        <w:rPr>
          <w:lang w:val="en-US"/>
        </w:rPr>
        <w:t>nodes</w:t>
      </w:r>
      <w:r w:rsidR="009E1773" w:rsidRPr="00365409">
        <w:rPr>
          <w:lang w:val="en-US"/>
        </w:rPr>
        <w:t xml:space="preserve"> is described in detail in the ISO topology model [ISO19107]. The </w:t>
      </w:r>
      <w:r w:rsidR="009E1773">
        <w:rPr>
          <w:lang w:val="en-US"/>
        </w:rPr>
        <w:t xml:space="preserve">flowpath </w:t>
      </w:r>
      <w:r w:rsidR="009E1773" w:rsidRPr="00365409">
        <w:rPr>
          <w:lang w:val="en-US"/>
        </w:rPr>
        <w:t xml:space="preserve">is usually represented as a geometric </w:t>
      </w:r>
      <w:r w:rsidR="009E1773">
        <w:rPr>
          <w:lang w:val="en-US"/>
        </w:rPr>
        <w:t xml:space="preserve">curve. </w:t>
      </w:r>
    </w:p>
    <w:p w14:paraId="7C9C1593" w14:textId="344125E0" w:rsidR="00053564" w:rsidRPr="00365409" w:rsidRDefault="009E1773" w:rsidP="00365409">
      <w:pPr>
        <w:pStyle w:val="NormalWeb"/>
        <w:jc w:val="both"/>
        <w:rPr>
          <w:lang w:val="en-US"/>
        </w:rPr>
      </w:pPr>
      <w:r>
        <w:rPr>
          <w:lang w:val="en-US"/>
        </w:rPr>
        <w:t xml:space="preserve">NOTE 1: </w:t>
      </w:r>
      <w:r w:rsidR="00AA7946">
        <w:rPr>
          <w:lang w:val="en-US"/>
        </w:rPr>
        <w:t>A flowpath feature may form the “main stem” of the stream network flowing to the catchment outflow node from its inlet node(s).</w:t>
      </w:r>
    </w:p>
    <w:p w14:paraId="7BC65DCB" w14:textId="18195938" w:rsidR="00D93796" w:rsidRDefault="00D93796" w:rsidP="00365409">
      <w:pPr>
        <w:pStyle w:val="NormalWeb"/>
        <w:jc w:val="both"/>
        <w:rPr>
          <w:lang w:val="en-US"/>
        </w:rPr>
      </w:pPr>
      <w:r>
        <w:rPr>
          <w:lang w:val="en-US"/>
        </w:rPr>
        <w:t xml:space="preserve">NOTE </w:t>
      </w:r>
      <w:r w:rsidR="009E1773">
        <w:rPr>
          <w:lang w:val="en-US"/>
        </w:rPr>
        <w:t>2</w:t>
      </w:r>
      <w:r>
        <w:rPr>
          <w:lang w:val="en-US"/>
        </w:rPr>
        <w:t xml:space="preserve">: With respect to the river </w:t>
      </w:r>
      <w:r w:rsidR="001829E2">
        <w:rPr>
          <w:lang w:val="en-US"/>
        </w:rPr>
        <w:t xml:space="preserve">referencing </w:t>
      </w:r>
      <w:r>
        <w:rPr>
          <w:lang w:val="en-US"/>
        </w:rPr>
        <w:t xml:space="preserve">system described in this standard, the </w:t>
      </w:r>
      <w:r w:rsidR="009E1773">
        <w:rPr>
          <w:lang w:val="en-US"/>
        </w:rPr>
        <w:t>flowpath</w:t>
      </w:r>
      <w:r w:rsidRPr="001214AF">
        <w:rPr>
          <w:lang w:val="en-US"/>
        </w:rPr>
        <w:t xml:space="preserve"> </w:t>
      </w:r>
      <w:r>
        <w:rPr>
          <w:lang w:val="en-US"/>
        </w:rPr>
        <w:t>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1D31C215"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w:t>
      </w:r>
      <w:r w:rsidR="009E1773">
        <w:rPr>
          <w:lang w:val="en-US"/>
        </w:rPr>
        <w:t>3</w:t>
      </w:r>
      <w:r>
        <w:rPr>
          <w:lang w:val="en-US"/>
        </w:rPr>
        <w:t xml:space="preserve">: </w:t>
      </w:r>
      <w:r w:rsidR="00053564" w:rsidRPr="00365409">
        <w:rPr>
          <w:lang w:val="en-US"/>
        </w:rPr>
        <w:t xml:space="preserve">Hydrologically, the </w:t>
      </w:r>
      <w:r w:rsidR="009E1773">
        <w:rPr>
          <w:lang w:val="en-US"/>
        </w:rPr>
        <w:t>flowpath</w:t>
      </w:r>
      <w:r w:rsidR="00053564" w:rsidRPr="00365409">
        <w:rPr>
          <w:lang w:val="en-US"/>
        </w:rPr>
        <w:t xml:space="preserve">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Normal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18EF707B"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9E1773">
        <w:rPr>
          <w:lang w:val="en-US"/>
        </w:rPr>
        <w:t>flowpath</w:t>
      </w:r>
      <w:r w:rsidR="00053564" w:rsidRPr="00365409">
        <w:rPr>
          <w:lang w:val="en-US"/>
        </w:rPr>
        <w:t xml:space="preserve">.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60B0A3A" w:rsidR="00463826" w:rsidRPr="008E510D" w:rsidRDefault="00463826" w:rsidP="00450C77">
      <w:pPr>
        <w:pStyle w:val="NormalWeb"/>
        <w:jc w:val="both"/>
        <w:rPr>
          <w:lang w:val="en-US"/>
        </w:rPr>
      </w:pPr>
      <w:r w:rsidRPr="008E510D">
        <w:rPr>
          <w:lang w:val="en-US"/>
        </w:rPr>
        <w:t xml:space="preserve">Aggregate of rivers and other permanent or temporary </w:t>
      </w:r>
      <w:r w:rsidR="007735C1">
        <w:rPr>
          <w:lang w:val="en-US"/>
        </w:rPr>
        <w:t>waterbodies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4BAD1C9" w:rsidR="00463826" w:rsidRPr="008E510D" w:rsidRDefault="00463826" w:rsidP="00450C77">
      <w:pPr>
        <w:pStyle w:val="Normal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00063DD5">
        <w:rPr>
          <w:lang w:val="en-US"/>
        </w:rPr>
        <w:t>hydro nexus</w:t>
      </w:r>
      <w:r w:rsidR="00063DD5" w:rsidRPr="008E510D">
        <w:rPr>
          <w:lang w:val="en-US"/>
        </w:rPr>
        <w:t xml:space="preserve"> </w:t>
      </w:r>
      <w:r w:rsidRPr="008E510D">
        <w:rPr>
          <w:lang w:val="en-US"/>
        </w:rPr>
        <w:t>is</w:t>
      </w:r>
      <w:r w:rsidR="0075408B">
        <w:rPr>
          <w:lang w:val="en-US"/>
        </w:rPr>
        <w:t xml:space="preserve"> </w:t>
      </w:r>
      <w:r w:rsidRPr="008E510D">
        <w:rPr>
          <w:lang w:val="en-US"/>
        </w:rPr>
        <w:t xml:space="preserve">realized by </w:t>
      </w:r>
      <w:r w:rsidR="00FB0D5D">
        <w:rPr>
          <w:lang w:val="en-US"/>
        </w:rPr>
        <w:t>multiple complexes</w:t>
      </w:r>
      <w:r w:rsidR="00AD642E">
        <w:rPr>
          <w:lang w:val="en-US"/>
        </w:rPr>
        <w:t xml:space="preserve"> of </w:t>
      </w:r>
      <w:r w:rsidR="009E1773">
        <w:rPr>
          <w:lang w:val="en-US"/>
        </w:rPr>
        <w:t xml:space="preserve">hydrology-specific </w:t>
      </w:r>
      <w:r w:rsidR="00AD642E">
        <w:rPr>
          <w:lang w:val="en-US"/>
        </w:rPr>
        <w:t>topological elements</w:t>
      </w:r>
      <w:r w:rsidRPr="008E510D">
        <w:rPr>
          <w:lang w:val="en-US"/>
        </w:rPr>
        <w:t>. For example, a</w:t>
      </w:r>
      <w:r w:rsidR="003D77AC">
        <w:rPr>
          <w:lang w:val="en-US"/>
        </w:rPr>
        <w:t xml:space="preserve"> </w:t>
      </w:r>
      <w:r w:rsidR="00DE3885">
        <w:rPr>
          <w:lang w:val="en-US"/>
        </w:rPr>
        <w:t xml:space="preserve">single catchment may be </w:t>
      </w:r>
      <w:r w:rsidR="00394934">
        <w:rPr>
          <w:lang w:val="en-US"/>
        </w:rPr>
        <w:t xml:space="preserve">hydrologically </w:t>
      </w:r>
      <w:r w:rsidR="00DE3885">
        <w:rPr>
          <w:lang w:val="en-US"/>
        </w:rPr>
        <w:t>realized</w:t>
      </w:r>
      <w:r w:rsidR="00AD642E">
        <w:rPr>
          <w:lang w:val="en-US"/>
        </w:rPr>
        <w:t xml:space="preserve"> as a face-edge complex of subcatchment areas</w:t>
      </w:r>
      <w:r w:rsidR="009E1773">
        <w:rPr>
          <w:lang w:val="en-US"/>
        </w:rPr>
        <w:t xml:space="preserve"> and divides</w:t>
      </w:r>
      <w:r w:rsidR="00AD642E">
        <w:rPr>
          <w:lang w:val="en-US"/>
        </w:rPr>
        <w:t xml:space="preserve">, </w:t>
      </w:r>
      <w:r w:rsidR="009E1773">
        <w:rPr>
          <w:lang w:val="en-US"/>
        </w:rPr>
        <w:t xml:space="preserve">or </w:t>
      </w:r>
      <w:r w:rsidR="00AD642E">
        <w:rPr>
          <w:lang w:val="en-US"/>
        </w:rPr>
        <w:t>an edge-node network of</w:t>
      </w:r>
      <w:r w:rsidRPr="008E510D">
        <w:rPr>
          <w:lang w:val="en-US"/>
        </w:rPr>
        <w:t xml:space="preserve"> flowpath</w:t>
      </w:r>
      <w:r w:rsidR="00AD642E">
        <w:rPr>
          <w:lang w:val="en-US"/>
        </w:rPr>
        <w:t xml:space="preserve">s and </w:t>
      </w:r>
      <w:r w:rsidR="00063DD5">
        <w:rPr>
          <w:lang w:val="en-US"/>
        </w:rPr>
        <w:t xml:space="preserve">hydro nexus </w:t>
      </w:r>
      <w:r w:rsidR="00AD642E">
        <w:rPr>
          <w:lang w:val="en-US"/>
        </w:rPr>
        <w:t xml:space="preserve">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2A19A5B2" w14:textId="77777777" w:rsidR="00D96041" w:rsidRPr="00B2758A" w:rsidRDefault="00D96041" w:rsidP="00B2758A">
      <w:pPr>
        <w:pStyle w:val="TermNum"/>
        <w:jc w:val="both"/>
        <w:outlineLvl w:val="0"/>
        <w:rPr>
          <w:lang w:val="en-US"/>
        </w:rPr>
      </w:pPr>
    </w:p>
    <w:p w14:paraId="67D272A0" w14:textId="7E0EE136" w:rsidR="00D96041" w:rsidRDefault="001829E2" w:rsidP="00D96041">
      <w:pPr>
        <w:pStyle w:val="TermNum"/>
        <w:numPr>
          <w:ilvl w:val="0"/>
          <w:numId w:val="0"/>
        </w:numPr>
      </w:pPr>
      <w:r>
        <w:t>h</w:t>
      </w:r>
      <w:r w:rsidR="00D96041">
        <w:t>ydro</w:t>
      </w:r>
      <w:r>
        <w:t>(-</w:t>
      </w:r>
      <w:r w:rsidR="00D96041">
        <w:t>logic</w:t>
      </w:r>
      <w:r>
        <w:t>)</w:t>
      </w:r>
      <w:r w:rsidR="00D96041">
        <w:t xml:space="preserve"> location</w:t>
      </w:r>
    </w:p>
    <w:p w14:paraId="34F679D4" w14:textId="77777777" w:rsidR="00D96041" w:rsidRDefault="00D96041" w:rsidP="00D96041">
      <w:pPr>
        <w:pStyle w:val="Terms"/>
      </w:pPr>
    </w:p>
    <w:p w14:paraId="7A7942C5" w14:textId="2A731010" w:rsidR="001829E2" w:rsidRDefault="00796FCB" w:rsidP="006B098A">
      <w:pPr>
        <w:pStyle w:val="NormalWeb"/>
        <w:jc w:val="both"/>
      </w:pPr>
      <w:r>
        <w:t>Any location of hydrologic significance</w:t>
      </w:r>
      <w:r w:rsidRPr="00796FCB">
        <w:t xml:space="preserve"> </w:t>
      </w:r>
      <w:r>
        <w:t>located “on” a hydrologic network</w:t>
      </w:r>
      <w:r w:rsidRPr="00365409">
        <w:rPr>
          <w:lang w:val="en-US"/>
        </w:rPr>
        <w:t xml:space="preserve"> </w:t>
      </w:r>
      <w:r>
        <w:rPr>
          <w:lang w:val="en-US"/>
        </w:rPr>
        <w:t>that is a hydrology-specific realization of</w:t>
      </w:r>
      <w:r w:rsidRPr="00365409">
        <w:rPr>
          <w:lang w:val="en-US"/>
        </w:rPr>
        <w:t xml:space="preserve"> </w:t>
      </w:r>
      <w:r>
        <w:rPr>
          <w:lang w:val="en-US"/>
        </w:rPr>
        <w:t>a hydrologic nexus.</w:t>
      </w:r>
      <w:r w:rsidR="00E26550">
        <w:rPr>
          <w:lang w:val="en-US"/>
        </w:rPr>
        <w:t xml:space="preserve"> In a given dataset, hydro locations may or may not have</w:t>
      </w:r>
      <w:r w:rsidR="00190C3C">
        <w:rPr>
          <w:lang w:val="en-US"/>
        </w:rPr>
        <w:t xml:space="preserve"> an</w:t>
      </w:r>
      <w:r w:rsidR="00E26550">
        <w:rPr>
          <w:lang w:val="en-US"/>
        </w:rPr>
        <w:t xml:space="preserve"> associated hydrologic nexus and associated catchment features. In such cases, hydro locations would typically be linearly-referenced to a defined set of catchments’ flowpaths. </w:t>
      </w:r>
      <w:r>
        <w:rPr>
          <w:lang w:val="en-US"/>
        </w:rPr>
        <w:t xml:space="preserve">Topologically, </w:t>
      </w:r>
      <w:r w:rsidR="001829E2">
        <w:rPr>
          <w:lang w:val="en-US"/>
        </w:rPr>
        <w:t xml:space="preserve">a hydro-location </w:t>
      </w:r>
      <w:r>
        <w:rPr>
          <w:lang w:val="en-US"/>
        </w:rPr>
        <w:t xml:space="preserve">can be understood as </w:t>
      </w:r>
      <w:r w:rsidR="00190C3C">
        <w:rPr>
          <w:lang w:val="en-US"/>
        </w:rPr>
        <w:t xml:space="preserve">an </w:t>
      </w:r>
      <w:r w:rsidR="001829E2">
        <w:rPr>
          <w:lang w:val="en-US"/>
        </w:rPr>
        <w:t>inlet or outlet node located at the end of a flowpath edge</w:t>
      </w:r>
      <w:r w:rsidRPr="00365409">
        <w:rPr>
          <w:lang w:val="en-US"/>
        </w:rPr>
        <w:t>.</w:t>
      </w:r>
      <w:r>
        <w:rPr>
          <w:lang w:val="en-US"/>
        </w:rPr>
        <w:t xml:space="preserve"> </w:t>
      </w:r>
      <w:r w:rsidR="001829E2" w:rsidRPr="00365409">
        <w:rPr>
          <w:lang w:val="en-US"/>
        </w:rPr>
        <w:t xml:space="preserve">The </w:t>
      </w:r>
      <w:r w:rsidR="001829E2">
        <w:rPr>
          <w:lang w:val="en-US"/>
        </w:rPr>
        <w:t xml:space="preserve">hydrologic location </w:t>
      </w:r>
      <w:r w:rsidR="001829E2" w:rsidRPr="00365409">
        <w:rPr>
          <w:lang w:val="en-US"/>
        </w:rPr>
        <w:t xml:space="preserve">is usually represented as a geometric </w:t>
      </w:r>
      <w:r w:rsidR="001829E2">
        <w:rPr>
          <w:lang w:val="en-US"/>
        </w:rPr>
        <w:t>point.</w:t>
      </w:r>
    </w:p>
    <w:p w14:paraId="2C6E5AA3" w14:textId="01983252" w:rsidR="001829E2" w:rsidRDefault="001829E2" w:rsidP="001829E2">
      <w:pPr>
        <w:pStyle w:val="NormalWeb"/>
        <w:jc w:val="both"/>
      </w:pPr>
      <w:r>
        <w:t>NOTE</w:t>
      </w:r>
      <w:r>
        <w:rPr>
          <w:lang w:val="en-US"/>
        </w:rPr>
        <w:t xml:space="preserve">: With respect to the river referencing system described in this standard, </w:t>
      </w:r>
      <w:r w:rsidR="00B95B13">
        <w:rPr>
          <w:lang w:val="en-US"/>
        </w:rPr>
        <w:t>a</w:t>
      </w:r>
      <w:r>
        <w:rPr>
          <w:lang w:val="en-US"/>
        </w:rPr>
        <w:t xml:space="preserve"> hydro-location </w:t>
      </w:r>
      <w:r w:rsidR="009D189C">
        <w:rPr>
          <w:lang w:val="en-US"/>
        </w:rPr>
        <w:t xml:space="preserve">feature </w:t>
      </w:r>
      <w:r w:rsidR="0094225C">
        <w:rPr>
          <w:lang w:val="en-US"/>
        </w:rPr>
        <w:t xml:space="preserve">can </w:t>
      </w:r>
      <w:r>
        <w:rPr>
          <w:lang w:val="en-US"/>
        </w:rPr>
        <w:t>correspond to</w:t>
      </w:r>
      <w:r w:rsidR="0094225C">
        <w:rPr>
          <w:lang w:val="en-US"/>
        </w:rPr>
        <w:t xml:space="preserve"> </w:t>
      </w:r>
      <w:r w:rsidR="00B95B13">
        <w:rPr>
          <w:lang w:val="en-US"/>
        </w:rPr>
        <w:t>either</w:t>
      </w:r>
      <w:r>
        <w:rPr>
          <w:lang w:val="en-US"/>
        </w:rPr>
        <w:t xml:space="preserve"> the referent that </w:t>
      </w:r>
      <w:r w:rsidRPr="00E61A7A">
        <w:t xml:space="preserve">specifies a </w:t>
      </w:r>
      <w:r>
        <w:t>‘</w:t>
      </w:r>
      <w:r w:rsidRPr="00E61A7A">
        <w:t xml:space="preserve">known, already referenced location on the linear </w:t>
      </w:r>
      <w:r>
        <w:t>element’</w:t>
      </w:r>
      <w:r w:rsidRPr="00E61A7A" w:rsidDel="00FC0DB4">
        <w:t xml:space="preserve"> </w:t>
      </w:r>
      <w:r>
        <w:rPr>
          <w:lang w:val="en-US"/>
        </w:rPr>
        <w:t>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[aka ISO 19148]</w:t>
      </w:r>
      <w:r w:rsidR="0094225C">
        <w:rPr>
          <w:lang w:val="en-US"/>
        </w:rPr>
        <w:t xml:space="preserve"> </w:t>
      </w:r>
      <w:r w:rsidR="00B95B13">
        <w:rPr>
          <w:lang w:val="en-US"/>
        </w:rPr>
        <w:t>or</w:t>
      </w:r>
      <w:r w:rsidR="009D189C">
        <w:t xml:space="preserve"> the </w:t>
      </w:r>
      <w:r w:rsidR="00B95B13">
        <w:t xml:space="preserve">reference </w:t>
      </w:r>
      <w:r w:rsidR="009D189C">
        <w:t>location</w:t>
      </w:r>
      <w:r>
        <w:t xml:space="preserve"> </w:t>
      </w:r>
      <w:r w:rsidR="0094225C">
        <w:t>whose</w:t>
      </w:r>
      <w:r w:rsidRPr="00E61A7A">
        <w:t xml:space="preserve"> distance </w:t>
      </w:r>
      <w:r w:rsidR="00B95B13">
        <w:t xml:space="preserve">from a referent </w:t>
      </w:r>
      <w:r w:rsidRPr="00E61A7A">
        <w:t>can be measured</w:t>
      </w:r>
      <w:r w:rsidR="007168F7">
        <w:t xml:space="preserve"> </w:t>
      </w:r>
      <w:r w:rsidR="00B95B13">
        <w:t xml:space="preserve">along </w:t>
      </w:r>
      <w:r w:rsidR="0094225C">
        <w:t>a</w:t>
      </w:r>
      <w:r w:rsidR="007168F7">
        <w:t xml:space="preserve"> linear element</w:t>
      </w:r>
      <w:r>
        <w:t>.</w:t>
      </w:r>
    </w:p>
    <w:p w14:paraId="4AD61861" w14:textId="77777777" w:rsidR="00F84CA2" w:rsidRPr="00F84CA2" w:rsidRDefault="00F84CA2" w:rsidP="00F84CA2">
      <w:pPr>
        <w:pStyle w:val="TermNum"/>
        <w:jc w:val="both"/>
        <w:outlineLvl w:val="0"/>
        <w:rPr>
          <w:lang w:val="en-US"/>
        </w:rPr>
      </w:pPr>
    </w:p>
    <w:p w14:paraId="12722A11" w14:textId="77777777" w:rsidR="00F84CA2" w:rsidRDefault="00F84CA2" w:rsidP="00F84CA2">
      <w:pPr>
        <w:pStyle w:val="TermNum"/>
        <w:numPr>
          <w:ilvl w:val="0"/>
          <w:numId w:val="0"/>
        </w:numPr>
      </w:pPr>
      <w:r>
        <w:t>hydro(-logic) nexus</w:t>
      </w:r>
    </w:p>
    <w:p w14:paraId="62C29757" w14:textId="011A4F4C" w:rsidR="00C32CA2" w:rsidRDefault="0071130A" w:rsidP="00F84CA2">
      <w:pPr>
        <w:pStyle w:val="NormalWeb"/>
        <w:jc w:val="both"/>
        <w:rPr>
          <w:lang w:val="en-US"/>
        </w:rPr>
      </w:pPr>
      <w:r>
        <w:rPr>
          <w:lang w:val="en-US"/>
        </w:rPr>
        <w:t>Conceptual o</w:t>
      </w:r>
      <w:r w:rsidR="00F84CA2" w:rsidRPr="00365409">
        <w:rPr>
          <w:lang w:val="en-US"/>
        </w:rPr>
        <w:t xml:space="preserve">utlet </w:t>
      </w:r>
      <w:r>
        <w:rPr>
          <w:lang w:val="en-US"/>
        </w:rPr>
        <w:t xml:space="preserve">for </w:t>
      </w:r>
      <w:r w:rsidR="00F84CA2">
        <w:rPr>
          <w:lang w:val="en-US"/>
        </w:rPr>
        <w:t xml:space="preserve">water contained by </w:t>
      </w:r>
      <w:r w:rsidR="00F84CA2" w:rsidRPr="00365409">
        <w:rPr>
          <w:lang w:val="en-US"/>
        </w:rPr>
        <w:t xml:space="preserve">a catchment. </w:t>
      </w:r>
      <w:r w:rsidR="00C32CA2">
        <w:rPr>
          <w:lang w:val="en-US"/>
        </w:rPr>
        <w:t>The</w:t>
      </w:r>
      <w:r w:rsidR="00F84CA2" w:rsidRPr="00365409">
        <w:rPr>
          <w:lang w:val="en-US"/>
        </w:rPr>
        <w:t xml:space="preserve"> </w:t>
      </w:r>
      <w:r w:rsidR="00F84CA2">
        <w:rPr>
          <w:lang w:val="en-US"/>
        </w:rPr>
        <w:t>hydro nexus</w:t>
      </w:r>
      <w:r w:rsidR="00C32CA2">
        <w:rPr>
          <w:lang w:val="en-US"/>
        </w:rPr>
        <w:t xml:space="preserve"> concept</w:t>
      </w:r>
      <w:r w:rsidR="00F84CA2" w:rsidRPr="00365409">
        <w:rPr>
          <w:lang w:val="en-US"/>
        </w:rPr>
        <w:t xml:space="preserve"> represents the place where a catchment interacts with another catchment. </w:t>
      </w:r>
      <w:r w:rsidR="00F84CA2">
        <w:rPr>
          <w:lang w:val="en-US"/>
        </w:rPr>
        <w:t xml:space="preserve">Every </w:t>
      </w:r>
      <w:r w:rsidR="00F84CA2" w:rsidRPr="00365409">
        <w:rPr>
          <w:lang w:val="en-US"/>
        </w:rPr>
        <w:t xml:space="preserve">catchment </w:t>
      </w:r>
      <w:r w:rsidR="00F84CA2">
        <w:rPr>
          <w:lang w:val="en-US"/>
        </w:rPr>
        <w:t>flows to</w:t>
      </w:r>
      <w:r w:rsidR="00F84CA2" w:rsidRPr="00365409">
        <w:rPr>
          <w:lang w:val="en-US"/>
        </w:rPr>
        <w:t xml:space="preserve"> </w:t>
      </w:r>
      <w:r w:rsidR="00F84CA2">
        <w:rPr>
          <w:lang w:val="en-US"/>
        </w:rPr>
        <w:t>a hydro nexus</w:t>
      </w:r>
      <w:r w:rsidR="00F84CA2" w:rsidRPr="00365409">
        <w:rPr>
          <w:lang w:val="en-US"/>
        </w:rPr>
        <w:t xml:space="preserve">, </w:t>
      </w:r>
      <w:r w:rsidR="00F84CA2">
        <w:rPr>
          <w:lang w:val="en-US"/>
        </w:rPr>
        <w:t>conversely every location in a hydrologic system can be thought of as a hydro nexus</w:t>
      </w:r>
      <w:r w:rsidR="00F84CA2" w:rsidRPr="00365409">
        <w:rPr>
          <w:lang w:val="en-US"/>
        </w:rPr>
        <w:t xml:space="preserve"> </w:t>
      </w:r>
      <w:r w:rsidR="00F84CA2">
        <w:rPr>
          <w:lang w:val="en-US"/>
        </w:rPr>
        <w:t>that drains some</w:t>
      </w:r>
      <w:r w:rsidR="00F84CA2" w:rsidRPr="00365409">
        <w:rPr>
          <w:lang w:val="en-US"/>
        </w:rPr>
        <w:t xml:space="preserve"> catchment. </w:t>
      </w:r>
      <w:r w:rsidR="00C32CA2">
        <w:rPr>
          <w:lang w:val="en-US"/>
        </w:rPr>
        <w:t xml:space="preserve">Similar to catchments, hydro </w:t>
      </w:r>
      <w:r w:rsidR="002145D2">
        <w:rPr>
          <w:lang w:val="en-US"/>
        </w:rPr>
        <w:t>nexuses can be</w:t>
      </w:r>
      <w:r w:rsidR="00C32CA2">
        <w:rPr>
          <w:lang w:val="en-US"/>
        </w:rPr>
        <w:t xml:space="preserve"> realized in several</w:t>
      </w:r>
      <w:r w:rsidR="00190C3C">
        <w:rPr>
          <w:lang w:val="en-US"/>
        </w:rPr>
        <w:t xml:space="preserve"> hydrology-specific</w:t>
      </w:r>
      <w:r w:rsidR="00C32CA2">
        <w:rPr>
          <w:lang w:val="en-US"/>
        </w:rPr>
        <w:t xml:space="preserve"> ways</w:t>
      </w:r>
      <w:r w:rsidR="00190C3C">
        <w:rPr>
          <w:lang w:val="en-US"/>
        </w:rPr>
        <w:t>.</w:t>
      </w:r>
      <w:r w:rsidR="00C32CA2">
        <w:rPr>
          <w:lang w:val="en-US"/>
        </w:rPr>
        <w:t xml:space="preserve"> </w:t>
      </w:r>
    </w:p>
    <w:p w14:paraId="40C48613" w14:textId="7637A049" w:rsidR="00F84CA2" w:rsidRDefault="008D234A" w:rsidP="00F84CA2">
      <w:pPr>
        <w:pStyle w:val="NormalWeb"/>
        <w:jc w:val="both"/>
        <w:rPr>
          <w:lang w:val="en-US"/>
        </w:rPr>
      </w:pPr>
      <w:r>
        <w:rPr>
          <w:lang w:val="en-US"/>
        </w:rPr>
        <w:t xml:space="preserve">If a given </w:t>
      </w:r>
      <w:r w:rsidR="00F84CA2">
        <w:rPr>
          <w:lang w:val="en-US"/>
        </w:rPr>
        <w:t xml:space="preserve">hydro nexus </w:t>
      </w:r>
      <w:r w:rsidR="00C90CA4">
        <w:rPr>
          <w:lang w:val="en-US"/>
        </w:rPr>
        <w:t xml:space="preserve">does not have a known </w:t>
      </w:r>
      <w:r w:rsidR="007168F7">
        <w:rPr>
          <w:lang w:val="en-US"/>
        </w:rPr>
        <w:t xml:space="preserve">hydrology-specific </w:t>
      </w:r>
      <w:r w:rsidR="00C90CA4">
        <w:rPr>
          <w:lang w:val="en-US"/>
        </w:rPr>
        <w:t>realization</w:t>
      </w:r>
      <w:r w:rsidR="00F84CA2">
        <w:rPr>
          <w:lang w:val="en-US"/>
        </w:rPr>
        <w:t xml:space="preserve"> or </w:t>
      </w:r>
      <w:r w:rsidR="00C90CA4">
        <w:rPr>
          <w:lang w:val="en-US"/>
        </w:rPr>
        <w:t xml:space="preserve">is </w:t>
      </w:r>
      <w:r w:rsidR="00F84CA2">
        <w:rPr>
          <w:lang w:val="en-US"/>
        </w:rPr>
        <w:t>undetermined</w:t>
      </w:r>
      <w:r w:rsidR="00F84CA2" w:rsidRPr="00095CAE">
        <w:rPr>
          <w:lang w:val="en-US"/>
        </w:rPr>
        <w:t>,</w:t>
      </w:r>
      <w:r w:rsidR="00F84CA2" w:rsidRPr="008E510D">
        <w:rPr>
          <w:lang w:val="en-US"/>
        </w:rPr>
        <w:t xml:space="preserve"> </w:t>
      </w:r>
      <w:r w:rsidR="00F84CA2">
        <w:rPr>
          <w:lang w:val="en-US"/>
        </w:rPr>
        <w:t xml:space="preserve">it is </w:t>
      </w:r>
      <w:r w:rsidR="00F84CA2" w:rsidRPr="00365409">
        <w:rPr>
          <w:lang w:val="en-US"/>
        </w:rPr>
        <w:t>termed ‘nillable’ in this standard</w:t>
      </w:r>
      <w:r w:rsidR="00F84CA2">
        <w:rPr>
          <w:lang w:val="en-US"/>
        </w:rPr>
        <w:t>. For exam</w:t>
      </w:r>
      <w:r>
        <w:rPr>
          <w:lang w:val="en-US"/>
        </w:rPr>
        <w:t xml:space="preserve">ple, a </w:t>
      </w:r>
      <w:r w:rsidR="00F84CA2">
        <w:rPr>
          <w:lang w:val="en-US"/>
        </w:rPr>
        <w:t xml:space="preserve">hydro nexus exists </w:t>
      </w:r>
      <w:r w:rsidR="00F84CA2" w:rsidRPr="008E510D">
        <w:rPr>
          <w:lang w:val="en-US"/>
        </w:rPr>
        <w:t>in the for</w:t>
      </w:r>
      <w:r w:rsidR="00F84CA2">
        <w:rPr>
          <w:lang w:val="en-US"/>
        </w:rPr>
        <w:t>m</w:t>
      </w:r>
      <w:r w:rsidR="00F84CA2" w:rsidRPr="008E510D">
        <w:rPr>
          <w:lang w:val="en-US"/>
        </w:rPr>
        <w:t xml:space="preserve"> of flow to the subsurface or atmosphere but </w:t>
      </w:r>
      <w:r w:rsidR="00F84CA2">
        <w:rPr>
          <w:lang w:val="en-US"/>
        </w:rPr>
        <w:t>may be</w:t>
      </w:r>
      <w:r w:rsidR="00F84CA2" w:rsidRPr="008E510D">
        <w:rPr>
          <w:lang w:val="en-US"/>
        </w:rPr>
        <w:t xml:space="preserve"> </w:t>
      </w:r>
      <w:r w:rsidR="00F84CA2">
        <w:rPr>
          <w:lang w:val="en-US"/>
        </w:rPr>
        <w:t>undetermined</w:t>
      </w:r>
      <w:r w:rsidR="00C90CA4">
        <w:rPr>
          <w:lang w:val="en-US"/>
        </w:rPr>
        <w:t xml:space="preserve"> and unrepresented</w:t>
      </w:r>
      <w:r w:rsidR="00F84CA2" w:rsidRPr="008E510D">
        <w:rPr>
          <w:lang w:val="en-US"/>
        </w:rPr>
        <w:t xml:space="preserve"> </w:t>
      </w:r>
      <w:r w:rsidR="00F84CA2">
        <w:rPr>
          <w:lang w:val="en-US"/>
        </w:rPr>
        <w:t>within implementations focused on surface water hydrology</w:t>
      </w:r>
      <w:r w:rsidR="008E1D24">
        <w:rPr>
          <w:lang w:val="en-US"/>
        </w:rPr>
        <w:t xml:space="preserve"> and would not be included or referenced</w:t>
      </w:r>
      <w:r w:rsidR="00F84CA2">
        <w:rPr>
          <w:lang w:val="en-US"/>
        </w:rPr>
        <w:t>.</w:t>
      </w:r>
    </w:p>
    <w:p w14:paraId="434986E4" w14:textId="77777777" w:rsidR="00F84CA2" w:rsidRPr="00F84CA2" w:rsidRDefault="00F84CA2" w:rsidP="00B2758A">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30B0E8E9" w14:textId="2685E231" w:rsidR="00807D2F" w:rsidRDefault="003267E5" w:rsidP="008E1D24">
      <w:pPr>
        <w:pStyle w:val="NormalWeb"/>
        <w:jc w:val="both"/>
        <w:rPr>
          <w:lang w:val="en-US"/>
        </w:rPr>
      </w:pPr>
      <w:r w:rsidRPr="003267E5">
        <w:t>A hydrologic feature</w:t>
      </w:r>
      <w:r w:rsidR="00905266">
        <w:t xml:space="preserve"> type</w:t>
      </w:r>
      <w:r w:rsidRPr="003267E5">
        <w:t xml:space="preserve"> that </w:t>
      </w:r>
      <w:r w:rsidR="00E669CE">
        <w:t>reflect</w:t>
      </w:r>
      <w:r w:rsidR="000B1936">
        <w:t>s</w:t>
      </w:r>
      <w:r w:rsidR="00E669CE" w:rsidRPr="003267E5">
        <w:t xml:space="preserve"> </w:t>
      </w:r>
      <w:r w:rsidRPr="003267E5">
        <w:t xml:space="preserve">a distinct </w:t>
      </w:r>
      <w:r w:rsidR="00E669CE" w:rsidRPr="003267E5">
        <w:t>hydrolog</w:t>
      </w:r>
      <w:r w:rsidR="00E669CE">
        <w:t>y-specific</w:t>
      </w:r>
      <w:r w:rsidR="00E669CE" w:rsidRPr="003267E5">
        <w:t xml:space="preserve"> </w:t>
      </w:r>
      <w:r w:rsidR="00E669CE">
        <w:t>perspective</w:t>
      </w:r>
      <w:r w:rsidR="00E669CE" w:rsidRPr="003267E5">
        <w:t xml:space="preserve"> </w:t>
      </w:r>
      <w:r w:rsidRPr="003267E5">
        <w:t>of the catchment or hydro nexus feature types. Shares identity and catchment-nexus relationships</w:t>
      </w:r>
      <w:r w:rsidR="00190C3C">
        <w:t xml:space="preserve"> with the catchment or nexus it realizes</w:t>
      </w:r>
      <w:r w:rsidRPr="003267E5">
        <w:t xml:space="preserve"> but has hydrologically determined topological properties that express unique ways of perceiving catchments and hydrologic nexuses. Distinct from </w:t>
      </w:r>
      <w:r w:rsidR="00190C3C">
        <w:t xml:space="preserve">representation in that it is a </w:t>
      </w:r>
      <w:r w:rsidRPr="003267E5">
        <w:t xml:space="preserve">refinement of </w:t>
      </w:r>
      <w:r w:rsidR="000652B1">
        <w:t xml:space="preserve">the holistic </w:t>
      </w:r>
      <w:r w:rsidRPr="003267E5">
        <w:t xml:space="preserve">catchment, allowing for multiple </w:t>
      </w:r>
      <w:r w:rsidR="00E669CE">
        <w:t xml:space="preserve">geometric </w:t>
      </w:r>
      <w:r w:rsidRPr="003267E5">
        <w:t xml:space="preserve">representations of each </w:t>
      </w:r>
      <w:r w:rsidR="000652B1">
        <w:t>hydrologic</w:t>
      </w:r>
      <w:r w:rsidR="00E669CE">
        <w:t xml:space="preserve"> </w:t>
      </w:r>
      <w:r w:rsidRPr="003267E5">
        <w:t>realization.</w:t>
      </w:r>
    </w:p>
    <w:p w14:paraId="7D454718" w14:textId="77777777" w:rsidR="00E86596" w:rsidRDefault="00E86596" w:rsidP="00E86596">
      <w:pPr>
        <w:pStyle w:val="TermNum"/>
      </w:pPr>
    </w:p>
    <w:p w14:paraId="4901CA04" w14:textId="5C6DA247" w:rsidR="00463826" w:rsidRPr="008E510D" w:rsidRDefault="00463826" w:rsidP="00E86596">
      <w:pPr>
        <w:pStyle w:val="TermNum"/>
        <w:numPr>
          <w:ilvl w:val="0"/>
          <w:numId w:val="0"/>
        </w:numPr>
      </w:pPr>
      <w:r w:rsidRPr="008E510D">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AD1347D"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D55C6E">
        <w:rPr>
          <w:lang w:val="en-US"/>
        </w:rPr>
        <w:t xml:space="preserve"> as</w:t>
      </w:r>
      <w:r w:rsidR="00463826" w:rsidRPr="008E510D">
        <w:rPr>
          <w:lang w:val="en-US"/>
        </w:rPr>
        <w:t xml:space="preserve">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w:t>
      </w:r>
      <w:r w:rsidR="00463826" w:rsidRPr="008E510D">
        <w:rPr>
          <w:lang w:val="en-US"/>
        </w:rPr>
        <w:lastRenderedPageBreak/>
        <w:t xml:space="preserve">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Normal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consisting of 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1B7352CA" w:rsidR="00356237" w:rsidRDefault="00FA7BF6" w:rsidP="00640D92">
      <w:pPr>
        <w:pStyle w:val="Normal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735B1C">
        <w:rPr>
          <w:lang w:val="en-US"/>
        </w:rPr>
        <w:t xml:space="preserve">a logical </w:t>
      </w:r>
      <w:r>
        <w:rPr>
          <w:lang w:val="en-US"/>
        </w:rPr>
        <w:t>axis</w:t>
      </w:r>
      <w:r w:rsidR="00E04BD3">
        <w:rPr>
          <w:lang w:val="en-US"/>
        </w:rPr>
        <w:t>,</w:t>
      </w:r>
      <w:r>
        <w:rPr>
          <w:lang w:val="en-US"/>
        </w:rPr>
        <w:t xml:space="preserve"> </w:t>
      </w:r>
      <w:r w:rsidR="003A352D">
        <w:rPr>
          <w:lang w:val="en-US"/>
        </w:rPr>
        <w:t xml:space="preserve">bounded by </w:t>
      </w:r>
      <w:r w:rsidR="003572D3">
        <w:rPr>
          <w:lang w:val="en-US"/>
        </w:rPr>
        <w:t>the feature</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w:t>
      </w:r>
      <w:r w:rsidR="003572D3">
        <w:rPr>
          <w:lang w:val="en-US"/>
        </w:rPr>
        <w:t>used as a reference</w:t>
      </w:r>
      <w:r w:rsidR="00E04BD3">
        <w:rPr>
          <w:lang w:val="en-US"/>
        </w:rPr>
        <w:t>,</w:t>
      </w:r>
      <w:r w:rsidR="00395DC4">
        <w:rPr>
          <w:lang w:val="en-US"/>
        </w:rPr>
        <w:t xml:space="preserve">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E04BD3">
        <w:rPr>
          <w:lang w:val="en-US"/>
        </w:rPr>
        <w:t>source and/or</w:t>
      </w:r>
      <w:r w:rsidR="00395DC4">
        <w:rPr>
          <w:lang w:val="en-US"/>
        </w:rPr>
        <w:t xml:space="preserve"> mouth</w:t>
      </w:r>
      <w:r w:rsidR="00D91F4A" w:rsidRPr="00AD60C9">
        <w:rPr>
          <w:lang w:val="en-US"/>
        </w:rPr>
        <w:t xml:space="preserve">, and the placement of monitoring stations </w:t>
      </w:r>
      <w:r w:rsidR="00735B1C">
        <w:rPr>
          <w:lang w:val="en-US"/>
        </w:rPr>
        <w:t>referencing</w:t>
      </w:r>
      <w:r w:rsidR="00D91F4A" w:rsidRPr="00AD60C9">
        <w:rPr>
          <w:lang w:val="en-US"/>
        </w:rPr>
        <w:t xml:space="preserve">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092698B9" w:rsidR="00164A2A" w:rsidRDefault="00164A2A" w:rsidP="00FA7BF6">
      <w:pPr>
        <w:pStyle w:val="NormalWeb"/>
        <w:jc w:val="both"/>
        <w:rPr>
          <w:lang w:val="en-US"/>
        </w:rPr>
      </w:pPr>
      <w:r>
        <w:t xml:space="preserve">Catchment </w:t>
      </w:r>
      <w:r w:rsidR="00484C7D">
        <w:t>in which</w:t>
      </w:r>
      <w:r>
        <w:t xml:space="preserve">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323BDEF5" w:rsidR="004A04F6" w:rsidRPr="002858D1" w:rsidRDefault="004A04F6" w:rsidP="00FA7BF6">
      <w:pPr>
        <w:pStyle w:val="NormalWeb"/>
        <w:jc w:val="both"/>
        <w:rPr>
          <w:lang w:val="en-US"/>
        </w:rPr>
      </w:pPr>
      <w:r w:rsidRPr="00365409">
        <w:rPr>
          <w:lang w:val="en-US"/>
        </w:rPr>
        <w:t xml:space="preserve">Vertical section of a stream in longitudinal direction.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227DE746" w:rsidR="004A04F6" w:rsidRPr="00365409" w:rsidRDefault="00365409" w:rsidP="00FA7BF6">
      <w:pPr>
        <w:pStyle w:val="Normal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describing the shape of a stream bed</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2EE1004E" w:rsidR="005A640F" w:rsidRPr="00796530" w:rsidRDefault="005A640F" w:rsidP="00365409">
      <w:pPr>
        <w:pStyle w:val="TermNum"/>
        <w:numPr>
          <w:ilvl w:val="0"/>
          <w:numId w:val="0"/>
        </w:numPr>
      </w:pPr>
      <w:r w:rsidRPr="00796530">
        <w:t>main stem</w:t>
      </w:r>
      <w:r w:rsidR="00F45A2F">
        <w:t xml:space="preserve"> (also mainstem)</w:t>
      </w:r>
    </w:p>
    <w:p w14:paraId="0BA0DFF5" w14:textId="2FB7BC97" w:rsidR="005A640F" w:rsidRPr="00061F34" w:rsidRDefault="00365409" w:rsidP="00450C77">
      <w:pPr>
        <w:pStyle w:val="NormalWeb"/>
        <w:jc w:val="both"/>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xml:space="preserve"> </w:t>
      </w:r>
      <w:r w:rsidR="00FA7BF6">
        <w:rPr>
          <w:lang w:val="en-US"/>
        </w:rPr>
        <w:t>excluding</w:t>
      </w:r>
      <w:r w:rsidR="00FA7BF6" w:rsidRPr="00796530">
        <w:rPr>
          <w:lang w:val="en-US"/>
        </w:rPr>
        <w:t xml:space="preserve"> </w:t>
      </w:r>
      <w:r w:rsidR="005A640F" w:rsidRPr="00796530">
        <w:rPr>
          <w:lang w:val="en-US"/>
        </w:rPr>
        <w:t xml:space="preserve">tributaries. </w:t>
      </w:r>
      <w:r w:rsidR="00061F34" w:rsidRPr="00061F34">
        <w:t xml:space="preserve">For any identified catchment, the flowpath </w:t>
      </w:r>
      <w:r w:rsidR="00735B1C">
        <w:t xml:space="preserve">connecting inflow and outflow locations </w:t>
      </w:r>
      <w:r w:rsidR="00061F34" w:rsidRPr="00061F34">
        <w:t xml:space="preserve">would typically correspond to or follow the main stem, but the main stem is conceptually </w:t>
      </w:r>
      <w:r w:rsidR="00061F34">
        <w:t>broader</w:t>
      </w:r>
      <w:r w:rsidR="00061F34" w:rsidRPr="00061F34">
        <w:t xml:space="preserve"> </w:t>
      </w:r>
      <w:r w:rsidR="00061F34">
        <w:t>than</w:t>
      </w:r>
      <w:r w:rsidR="00061F34" w:rsidRPr="00061F34">
        <w:t xml:space="preserve"> the catchment flowpath concept of HY_Features.</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Normal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r w:rsidR="005F69DB">
        <w:rPr>
          <w:lang w:val="en-US"/>
        </w:rPr>
        <w:t>N</w:t>
      </w:r>
      <w:r w:rsidR="00F07884">
        <w:rPr>
          <w:lang w:val="en-US"/>
        </w:rPr>
        <w:t>!/</w:t>
      </w:r>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Normal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F84CA2">
      <w:pPr>
        <w:pStyle w:val="TermNum"/>
        <w:numPr>
          <w:ilvl w:val="0"/>
          <w:numId w:val="0"/>
        </w:numPr>
        <w:jc w:val="both"/>
        <w:rPr>
          <w:lang w:val="en-US"/>
        </w:rPr>
      </w:pPr>
      <w:r w:rsidRPr="00AD60C9">
        <w:rPr>
          <w:lang w:val="en-US"/>
        </w:rPr>
        <w:t>referent</w:t>
      </w:r>
    </w:p>
    <w:p w14:paraId="20E2D022" w14:textId="70C66479" w:rsidR="00807D2F" w:rsidRDefault="00E96EA1" w:rsidP="00151361">
      <w:pPr>
        <w:pStyle w:val="NormalWeb"/>
        <w:jc w:val="both"/>
        <w:rPr>
          <w:lang w:val="en-US"/>
        </w:rPr>
      </w:pPr>
      <w:r>
        <w:rPr>
          <w:lang w:val="en-US"/>
        </w:rPr>
        <w:t>F</w:t>
      </w:r>
      <w:r w:rsidR="00C34200" w:rsidRPr="0023342C">
        <w:rPr>
          <w:lang w:val="en-US"/>
        </w:rPr>
        <w:t xml:space="preserve">eature </w:t>
      </w:r>
      <w:r>
        <w:rPr>
          <w:lang w:val="en-US"/>
        </w:rPr>
        <w:t xml:space="preserve">with a known location </w:t>
      </w:r>
      <w:r w:rsidR="00C34200" w:rsidRPr="0023342C">
        <w:rPr>
          <w:lang w:val="en-US"/>
        </w:rPr>
        <w:t xml:space="preserve">being </w:t>
      </w:r>
      <w:r w:rsidR="00D513E1">
        <w:rPr>
          <w:lang w:val="en-US"/>
        </w:rPr>
        <w:t>used as a reference</w:t>
      </w:r>
      <w:r w:rsidR="00C34200" w:rsidRPr="0023342C">
        <w:rPr>
          <w:lang w:val="en-US"/>
        </w:rPr>
        <w:t xml:space="preserve"> to </w:t>
      </w:r>
      <w:r w:rsidR="00533323" w:rsidRPr="0023342C">
        <w:rPr>
          <w:lang w:val="en-US"/>
        </w:rPr>
        <w:t>locate</w:t>
      </w:r>
      <w:r w:rsidR="00C34200" w:rsidRPr="0023342C">
        <w:rPr>
          <w:lang w:val="en-US"/>
        </w:rPr>
        <w:t xml:space="preserve"> a</w:t>
      </w:r>
      <w:r w:rsidR="00533323" w:rsidRPr="0023342C">
        <w:rPr>
          <w:lang w:val="en-US"/>
        </w:rPr>
        <w:t>nother</w:t>
      </w:r>
      <w:r w:rsidR="00C34200" w:rsidRPr="0023342C">
        <w:rPr>
          <w:lang w:val="en-US"/>
        </w:rPr>
        <w:t xml:space="preserve"> feature</w:t>
      </w:r>
      <w:r w:rsidR="00533323" w:rsidRPr="00151361">
        <w:rPr>
          <w:lang w:val="en-US"/>
        </w:rPr>
        <w:t xml:space="preserve"> on the </w:t>
      </w:r>
      <w:r w:rsidR="00143788">
        <w:rPr>
          <w:lang w:val="en-US"/>
        </w:rPr>
        <w:t xml:space="preserve">logical </w:t>
      </w:r>
      <w:r w:rsidR="00533323" w:rsidRPr="00151361">
        <w:rPr>
          <w:lang w:val="en-US"/>
        </w:rPr>
        <w:t xml:space="preserve">axis </w:t>
      </w:r>
      <w:r w:rsidR="00BE394C" w:rsidRPr="00151361">
        <w:rPr>
          <w:lang w:val="en-US"/>
        </w:rPr>
        <w:t xml:space="preserve">that </w:t>
      </w:r>
      <w:r w:rsidR="00D6608C">
        <w:rPr>
          <w:lang w:val="en-US"/>
        </w:rPr>
        <w:t xml:space="preserve">stretches </w:t>
      </w:r>
      <w:r w:rsidR="00533323" w:rsidRPr="00151361">
        <w:rPr>
          <w:lang w:val="en-US"/>
        </w:rPr>
        <w:t xml:space="preserve">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w:t>
      </w:r>
      <w:r>
        <w:rPr>
          <w:lang w:val="en-US"/>
        </w:rPr>
        <w:t xml:space="preserve">the </w:t>
      </w:r>
      <w:r w:rsidR="00151361" w:rsidRPr="00151361">
        <w:rPr>
          <w:lang w:val="en-US"/>
        </w:rPr>
        <w:t xml:space="preserve">distance along that </w:t>
      </w:r>
      <w:r w:rsidR="00143788">
        <w:rPr>
          <w:lang w:val="en-US"/>
        </w:rPr>
        <w:t>linear element</w:t>
      </w:r>
      <w:r w:rsidR="00143788" w:rsidRPr="00151361">
        <w:rPr>
          <w:lang w:val="en-US"/>
        </w:rPr>
        <w:t xml:space="preserve"> </w:t>
      </w:r>
      <w:r w:rsidR="00151361" w:rsidRPr="00151361">
        <w:rPr>
          <w:lang w:val="en-US"/>
        </w:rPr>
        <w:t>f</w:t>
      </w:r>
      <w:r w:rsidR="00151361" w:rsidRPr="0023342C">
        <w:rPr>
          <w:lang w:val="en-US"/>
        </w:rPr>
        <w:t>rom the known referent to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F84CA2">
      <w:pPr>
        <w:pStyle w:val="TermNum"/>
        <w:numPr>
          <w:ilvl w:val="0"/>
          <w:numId w:val="0"/>
        </w:numPr>
        <w:jc w:val="both"/>
        <w:rPr>
          <w:lang w:val="en-US"/>
        </w:rPr>
      </w:pPr>
      <w:r w:rsidRPr="008E510D">
        <w:rPr>
          <w:lang w:val="en-US"/>
        </w:rPr>
        <w:t>representation</w:t>
      </w:r>
    </w:p>
    <w:p w14:paraId="08B24AC4" w14:textId="56D099C3" w:rsidR="00463826" w:rsidRPr="008E510D" w:rsidRDefault="00467DE0" w:rsidP="00450C77">
      <w:pPr>
        <w:pStyle w:val="Normal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08E12FB1" w:rsidR="00463826" w:rsidRPr="008E510D" w:rsidRDefault="00463826" w:rsidP="00807D2F">
      <w:pPr>
        <w:pStyle w:val="TermNum"/>
        <w:numPr>
          <w:ilvl w:val="0"/>
          <w:numId w:val="0"/>
        </w:numPr>
        <w:jc w:val="both"/>
        <w:rPr>
          <w:lang w:val="en-US"/>
        </w:rPr>
      </w:pPr>
      <w:r w:rsidRPr="008E510D">
        <w:rPr>
          <w:lang w:val="en-US"/>
        </w:rPr>
        <w:t xml:space="preserve">river </w:t>
      </w:r>
      <w:r w:rsidR="00A95655">
        <w:rPr>
          <w:lang w:val="en-US"/>
        </w:rPr>
        <w:t>referencing</w:t>
      </w:r>
    </w:p>
    <w:p w14:paraId="5CEDC36E" w14:textId="50072119" w:rsidR="006F457F" w:rsidRDefault="00A95655" w:rsidP="00AB769F">
      <w:pPr>
        <w:pStyle w:val="NormalWeb"/>
        <w:jc w:val="both"/>
        <w:rPr>
          <w:lang w:val="en-US"/>
        </w:rPr>
      </w:pPr>
      <w:r>
        <w:rPr>
          <w:lang w:val="en-US"/>
        </w:rPr>
        <w:t>Referencing along a river</w:t>
      </w:r>
      <w:r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w:t>
      </w:r>
      <w:r w:rsidR="001A0932">
        <w:rPr>
          <w:lang w:val="en-US"/>
        </w:rPr>
        <w:t>body</w:t>
      </w:r>
      <w:r w:rsidR="00AB769F" w:rsidRPr="00AB769F">
        <w:rPr>
          <w:lang w:val="en-US"/>
        </w:rPr>
        <w:t xml:space="preserve"> </w:t>
      </w:r>
      <w:r w:rsidR="001A0932">
        <w:rPr>
          <w:lang w:val="en-US"/>
        </w:rPr>
        <w:t>feature</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C8DA2A9"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w:t>
      </w:r>
      <w:r w:rsidRPr="00DE6827">
        <w:rPr>
          <w:lang w:val="en-US"/>
        </w:rPr>
        <w:t xml:space="preserve">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Normal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20A5FA6C" w:rsidR="00463826" w:rsidRPr="008E510D" w:rsidRDefault="007735C1" w:rsidP="00807D2F">
      <w:pPr>
        <w:pStyle w:val="TermNum"/>
        <w:numPr>
          <w:ilvl w:val="0"/>
          <w:numId w:val="0"/>
        </w:numPr>
        <w:jc w:val="both"/>
        <w:rPr>
          <w:lang w:val="en-US"/>
        </w:rPr>
      </w:pPr>
      <w:r>
        <w:rPr>
          <w:lang w:val="en-US"/>
        </w:rPr>
        <w:t>waterbody</w:t>
      </w:r>
      <w:r w:rsidR="00F45A2F">
        <w:rPr>
          <w:lang w:val="en-US"/>
        </w:rPr>
        <w:t xml:space="preserve"> (also water</w:t>
      </w:r>
      <w:r w:rsidR="001A0932">
        <w:rPr>
          <w:lang w:val="en-US"/>
        </w:rPr>
        <w:t xml:space="preserve"> </w:t>
      </w:r>
      <w:r w:rsidR="00F45A2F">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7"/>
      <w:r w:rsidR="003602D6">
        <w:rPr>
          <w:lang w:val="en-US"/>
        </w:rPr>
        <w:t>[9]</w:t>
      </w:r>
      <w:r w:rsidR="003135B6">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Heading1"/>
      </w:pPr>
      <w:bookmarkStart w:id="19" w:name="_Toc484502185"/>
      <w:r w:rsidRPr="008E510D">
        <w:lastRenderedPageBreak/>
        <w:t>Conventions</w:t>
      </w:r>
      <w:bookmarkEnd w:id="18"/>
      <w:bookmarkEnd w:id="19"/>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20" w:name="_Toc458775723"/>
      <w:bookmarkStart w:id="21" w:name="_Toc484502186"/>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476168" w:rsidP="00EE3161">
      <w:pPr>
        <w:pStyle w:val="NormalWeb"/>
        <w:ind w:firstLine="720"/>
        <w:rPr>
          <w:lang w:val="en-US"/>
        </w:rPr>
      </w:pPr>
      <w:hyperlink r:id="rId15"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22" w:name="_Toc458775724"/>
      <w:bookmarkStart w:id="23" w:name="_Toc484502187"/>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lastRenderedPageBreak/>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834E29">
      <w:pPr>
        <w:pStyle w:val="Heading2"/>
      </w:pPr>
      <w:bookmarkStart w:id="24" w:name="_Toc458775725"/>
      <w:bookmarkStart w:id="25" w:name="_Toc484502188"/>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834E29">
      <w:pPr>
        <w:pStyle w:val="Heading2"/>
      </w:pPr>
      <w:bookmarkStart w:id="26" w:name="_Toc458775726"/>
      <w:bookmarkStart w:id="27" w:name="_Toc484502189"/>
      <w:r w:rsidRPr="008E510D">
        <w:t>WMO Terminology</w:t>
      </w:r>
      <w:bookmarkEnd w:id="26"/>
      <w:bookmarkEnd w:id="27"/>
    </w:p>
    <w:p w14:paraId="515F6D22" w14:textId="77777777" w:rsidR="00701598" w:rsidRDefault="00800D2D" w:rsidP="00701598">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2754E58D" w14:textId="00C4D946" w:rsidR="00800D2D" w:rsidRPr="008E510D" w:rsidRDefault="00701598" w:rsidP="00450C77">
      <w:pPr>
        <w:pStyle w:val="NormalWeb"/>
        <w:jc w:val="both"/>
        <w:rPr>
          <w:lang w:val="en-US"/>
        </w:rPr>
      </w:pPr>
      <w:r>
        <w:t>Some words have been avoided because of their disparate uses in various implementation schemes. The words “reach” and “mainstem” are examples that are used to refer to such a variety of collections of features, that they have been avoided. Similarly, the term “watershed” is used and defined differently depending on its context and has been avoided. Unfortunately, it is inevitable that the terminology in HY_Features will conflict with one or more schemes or implementations of hydrologic features. In these cases, great care will need to be taken and the specific feature type names from HY_Features should be used when necessary.</w:t>
      </w:r>
    </w:p>
    <w:p w14:paraId="67B91DA4" w14:textId="14A02D31" w:rsidR="00800D2D" w:rsidRPr="008E510D" w:rsidRDefault="008137B6" w:rsidP="00450C77">
      <w:pPr>
        <w:pStyle w:val="Normal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Emphasis"/>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Heading2"/>
      </w:pPr>
      <w:bookmarkStart w:id="28" w:name="_Toc458775727"/>
      <w:bookmarkStart w:id="29" w:name="_Toc484502190"/>
      <w:r w:rsidRPr="008E510D">
        <w:lastRenderedPageBreak/>
        <w:t>Naming convention</w:t>
      </w:r>
      <w:bookmarkEnd w:id="28"/>
      <w:bookmarkEnd w:id="29"/>
    </w:p>
    <w:p w14:paraId="64823612" w14:textId="759DC1B0"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30" w:name="_Toc458775728"/>
      <w:bookmarkStart w:id="31" w:name="_Toc484502191"/>
      <w:r w:rsidRPr="008E510D">
        <w:t>Clauses not Containing Normative Material</w:t>
      </w:r>
      <w:bookmarkEnd w:id="30"/>
      <w:bookmarkEnd w:id="31"/>
    </w:p>
    <w:p w14:paraId="22A0E95D" w14:textId="460A9127" w:rsidR="00852DE1" w:rsidRPr="008E510D" w:rsidRDefault="005C59DE" w:rsidP="00834E29">
      <w:pPr>
        <w:pStyle w:val="Heading2"/>
      </w:pPr>
      <w:bookmarkStart w:id="32" w:name="_Toc458775729"/>
      <w:bookmarkStart w:id="33" w:name="_Toc484502192"/>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77D919D8"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w:t>
      </w:r>
      <w:r w:rsidR="00E2127D">
        <w:rPr>
          <w:lang w:val="en-US"/>
        </w:rPr>
        <w:t>This standard conceptualizes t</w:t>
      </w:r>
      <w:r w:rsidRPr="008E510D">
        <w:rPr>
          <w:lang w:val="en-US"/>
        </w:rPr>
        <w:t>hese distinctly named or otherwise uniquely identified real-world hydrologic phenomena as hydrologic feature</w:t>
      </w:r>
      <w:r w:rsidR="00E2127D">
        <w:rPr>
          <w:lang w:val="en-US"/>
        </w:rPr>
        <w:t>s</w:t>
      </w:r>
      <w:r w:rsidRPr="008E510D">
        <w:rPr>
          <w:lang w:val="en-US"/>
        </w:rPr>
        <w:t>.</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84066539"/>
      <w:r w:rsidRPr="008E510D">
        <w:t xml:space="preserve">Figure </w:t>
      </w:r>
      <w:fldSimple w:instr=" SEQ Figure \* ARABIC ">
        <w:r w:rsidR="00214695">
          <w:rPr>
            <w:noProof/>
          </w:rPr>
          <w:t>2</w:t>
        </w:r>
      </w:fldSimple>
      <w:bookmarkEnd w:id="34"/>
      <w:r w:rsidRPr="008E510D">
        <w:t>: Processes of the Hydrologic Cycle</w:t>
      </w:r>
      <w:bookmarkEnd w:id="35"/>
    </w:p>
    <w:p w14:paraId="5E9396B8" w14:textId="4EAAD9D3"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A1A34" w:rsidRPr="008E510D">
        <w:t xml:space="preserve">Figure </w:t>
      </w:r>
      <w:r w:rsidR="000A1A34">
        <w:rPr>
          <w:noProof/>
        </w:rPr>
        <w:t>2</w:t>
      </w:r>
      <w:r w:rsidR="008B0259" w:rsidRPr="008E510D">
        <w:rPr>
          <w:rStyle w:val="Emphasis"/>
          <w:lang w:val="en-US"/>
        </w:rPr>
        <w:fldChar w:fldCharType="end"/>
      </w:r>
      <w:r w:rsidRPr="008E510D">
        <w:rPr>
          <w:lang w:val="en-US"/>
        </w:rPr>
        <w:t xml:space="preserve">). Water from precipitation reaching the land surface is accumulated in </w:t>
      </w:r>
      <w:r w:rsidR="007735C1">
        <w:rPr>
          <w:lang w:val="en-US"/>
        </w:rPr>
        <w:t>waterbodies</w:t>
      </w:r>
      <w:r w:rsidRPr="008E510D">
        <w:rPr>
          <w:lang w:val="en-US"/>
        </w:rPr>
        <w:t xml:space="preserve"> occupying empty space on the land surface or in water bearing formations of soil and rock. Excess water overflows these formations and is driven downhill by gravity. Water flowing over soil or rock causes erosion to occur. This erosion tends to concentrate flowing water into </w:t>
      </w:r>
      <w:r w:rsidR="007735C1">
        <w:rPr>
          <w:lang w:val="en-US"/>
        </w:rPr>
        <w:t>waterbodies</w:t>
      </w:r>
      <w:r w:rsidRPr="008E510D">
        <w:rPr>
          <w:lang w:val="en-US"/>
        </w:rPr>
        <w:t xml:space="preserve"> that flow downhill using </w:t>
      </w:r>
      <w:r w:rsidRPr="008E510D">
        <w:rPr>
          <w:lang w:val="en-US"/>
        </w:rPr>
        <w:lastRenderedPageBreak/>
        <w:t xml:space="preserve">a connecting system of channels intersecting other </w:t>
      </w:r>
      <w:r w:rsidR="007735C1">
        <w:rPr>
          <w:lang w:val="en-US"/>
        </w:rPr>
        <w:t>waterbodies</w:t>
      </w:r>
      <w:r w:rsidRPr="008E510D">
        <w:rPr>
          <w:lang w:val="en-US"/>
        </w:rPr>
        <w:t xml:space="preserve"> along their way to a common outlet, conceptualized as a </w:t>
      </w:r>
      <w:r w:rsidR="004C529C">
        <w:rPr>
          <w:lang w:val="en-US"/>
        </w:rPr>
        <w:t>single</w:t>
      </w:r>
      <w:r w:rsidRPr="008E510D">
        <w:rPr>
          <w:lang w:val="en-US"/>
        </w:rPr>
        <w:t xml:space="preserve"> </w:t>
      </w:r>
      <w:r w:rsidR="00E2127D">
        <w:rPr>
          <w:lang w:val="en-US"/>
        </w:rPr>
        <w:t>(potentially complex or ambiguous) hydrologic location which may be described as an outlet, confluence, or nexus.</w:t>
      </w:r>
    </w:p>
    <w:p w14:paraId="5F09E702" w14:textId="6FB14D93" w:rsidR="00852DE1" w:rsidRPr="00D42FC3" w:rsidRDefault="00852DE1" w:rsidP="00450C77">
      <w:pPr>
        <w:pStyle w:val="NormalWeb"/>
        <w:jc w:val="both"/>
        <w:rPr>
          <w:lang w:val="en-US"/>
        </w:rPr>
      </w:pPr>
      <w:r w:rsidRPr="008E510D">
        <w:rPr>
          <w:lang w:val="en-US"/>
        </w:rPr>
        <w:t xml:space="preserve">Looking back upstream from the </w:t>
      </w:r>
      <w:r w:rsidR="00E2127D">
        <w:rPr>
          <w:lang w:val="en-US"/>
        </w:rPr>
        <w:t>outlet location</w:t>
      </w:r>
      <w:r w:rsidRPr="008E510D">
        <w:rPr>
          <w:lang w:val="en-US"/>
        </w:rPr>
        <w:t xml:space="preserve">, the corresponding catchment feature </w:t>
      </w:r>
      <w:r w:rsidR="001C74FE">
        <w:rPr>
          <w:lang w:val="en-US"/>
        </w:rPr>
        <w:t xml:space="preserve">draining to it </w:t>
      </w:r>
      <w:r w:rsidRPr="008E510D">
        <w:rPr>
          <w:lang w:val="en-US"/>
        </w:rPr>
        <w:t>can be</w:t>
      </w:r>
      <w:r w:rsidR="00D42FC3">
        <w:rPr>
          <w:lang w:val="en-US"/>
        </w:rPr>
        <w:t xml:space="preserve"> thought to have several </w:t>
      </w:r>
      <w:r w:rsidR="00AD005E">
        <w:rPr>
          <w:lang w:val="en-US"/>
        </w:rPr>
        <w:t xml:space="preserve">distinct </w:t>
      </w:r>
      <w:r w:rsidR="00720832">
        <w:rPr>
          <w:lang w:val="en-US"/>
        </w:rPr>
        <w:t>hydrology-specific forms</w:t>
      </w:r>
      <w:r w:rsidR="0048472A">
        <w:rPr>
          <w:lang w:val="en-US"/>
        </w:rPr>
        <w:t xml:space="preserve">: </w:t>
      </w:r>
      <w:r w:rsidR="00D42FC3">
        <w:rPr>
          <w:lang w:val="en-US"/>
        </w:rPr>
        <w:t xml:space="preserve">a </w:t>
      </w:r>
      <w:r w:rsidRPr="008E510D">
        <w:rPr>
          <w:lang w:val="en-US"/>
        </w:rPr>
        <w:t xml:space="preserve">flowpath feature, </w:t>
      </w:r>
      <w:r w:rsidR="00D42FC3" w:rsidRPr="008E510D">
        <w:rPr>
          <w:lang w:val="en-US"/>
        </w:rPr>
        <w:t>a</w:t>
      </w:r>
      <w:r w:rsidRPr="008E510D">
        <w:rPr>
          <w:lang w:val="en-US"/>
        </w:rPr>
        <w:t xml:space="preserve"> </w:t>
      </w:r>
      <w:r w:rsidR="007B63D2">
        <w:rPr>
          <w:lang w:val="en-US"/>
        </w:rPr>
        <w:t xml:space="preserve">catchment </w:t>
      </w:r>
      <w:r w:rsidR="001C74FE">
        <w:rPr>
          <w:lang w:val="en-US"/>
        </w:rPr>
        <w:t>area</w:t>
      </w:r>
      <w:r w:rsidR="00D42FC3">
        <w:rPr>
          <w:lang w:val="en-US"/>
        </w:rPr>
        <w:t xml:space="preserve"> </w:t>
      </w:r>
      <w:r w:rsidRPr="008E510D">
        <w:rPr>
          <w:lang w:val="en-US"/>
        </w:rPr>
        <w:t xml:space="preserve">feature, a </w:t>
      </w:r>
      <w:r w:rsidR="007B63D2">
        <w:rPr>
          <w:lang w:val="en-US"/>
        </w:rPr>
        <w:t>catchment divide</w:t>
      </w:r>
      <w:r w:rsidR="007B63D2" w:rsidRPr="008E510D">
        <w:rPr>
          <w:lang w:val="en-US"/>
        </w:rPr>
        <w:t xml:space="preserve"> </w:t>
      </w:r>
      <w:r w:rsidRPr="008E510D">
        <w:rPr>
          <w:lang w:val="en-US"/>
        </w:rPr>
        <w:t>feature</w:t>
      </w:r>
      <w:r w:rsidR="0048472A">
        <w:rPr>
          <w:lang w:val="en-US"/>
        </w:rPr>
        <w:t xml:space="preserve">, a </w:t>
      </w:r>
      <w:r w:rsidR="00D42FC3">
        <w:rPr>
          <w:lang w:val="en-US"/>
        </w:rPr>
        <w:t>network</w:t>
      </w:r>
      <w:r w:rsidR="0048472A">
        <w:rPr>
          <w:lang w:val="en-US"/>
        </w:rPr>
        <w:t xml:space="preserve"> feature</w:t>
      </w:r>
      <w:r w:rsidR="00D42FC3">
        <w:rPr>
          <w:lang w:val="en-US"/>
        </w:rPr>
        <w:t xml:space="preserve"> of </w:t>
      </w:r>
      <w:r w:rsidR="007735C1">
        <w:rPr>
          <w:lang w:val="en-US"/>
        </w:rPr>
        <w:t>waterbodies</w:t>
      </w:r>
      <w:r w:rsidRPr="008E510D">
        <w:rPr>
          <w:lang w:val="en-US"/>
        </w:rPr>
        <w:t>, a network</w:t>
      </w:r>
      <w:r w:rsidR="0048472A">
        <w:rPr>
          <w:lang w:val="en-US"/>
        </w:rPr>
        <w:t xml:space="preserve"> feature</w:t>
      </w:r>
      <w:r w:rsidRPr="008E510D">
        <w:rPr>
          <w:lang w:val="en-US"/>
        </w:rPr>
        <w:t xml:space="preserve"> of channel</w:t>
      </w:r>
      <w:r w:rsidR="0048472A">
        <w:rPr>
          <w:lang w:val="en-US"/>
        </w:rPr>
        <w:t>s</w:t>
      </w:r>
      <w:r w:rsidR="00D42FC3">
        <w:rPr>
          <w:lang w:val="en-US"/>
        </w:rPr>
        <w:t xml:space="preserve"> (or waterbody container</w:t>
      </w:r>
      <w:r w:rsidR="0048472A">
        <w:rPr>
          <w:lang w:val="en-US"/>
        </w:rPr>
        <w:t>s</w:t>
      </w:r>
      <w:r w:rsidR="00D42FC3">
        <w:rPr>
          <w:lang w:val="en-US"/>
        </w:rPr>
        <w:t>)</w:t>
      </w:r>
      <w:r w:rsidRPr="008E510D">
        <w:rPr>
          <w:lang w:val="en-US"/>
        </w:rPr>
        <w:t>, or a network</w:t>
      </w:r>
      <w:r w:rsidR="0048472A">
        <w:rPr>
          <w:lang w:val="en-US"/>
        </w:rPr>
        <w:t xml:space="preserve"> feature</w:t>
      </w:r>
      <w:r w:rsidRPr="008E510D">
        <w:rPr>
          <w:lang w:val="en-US"/>
        </w:rPr>
        <w:t xml:space="preserve"> of hydrometric</w:t>
      </w:r>
      <w:r w:rsidR="00D42FC3">
        <w:rPr>
          <w:lang w:val="en-US"/>
        </w:rPr>
        <w:t xml:space="preserve"> (or observation)</w:t>
      </w:r>
      <w:r w:rsidRPr="008E510D">
        <w:rPr>
          <w:lang w:val="en-US"/>
        </w:rPr>
        <w:t xml:space="preserve"> station</w:t>
      </w:r>
      <w:r w:rsidR="001C74FE">
        <w:rPr>
          <w:lang w:val="en-US"/>
        </w:rPr>
        <w:t>s</w:t>
      </w:r>
      <w:r w:rsidRPr="008E510D">
        <w:rPr>
          <w:lang w:val="en-US"/>
        </w:rPr>
        <w:t xml:space="preserve">. </w:t>
      </w:r>
      <w:r w:rsidR="00D42FC3">
        <w:rPr>
          <w:lang w:val="en-US"/>
        </w:rPr>
        <w:t xml:space="preserve">All these are examples of what are referred to </w:t>
      </w:r>
      <w:r w:rsidR="0048472A">
        <w:rPr>
          <w:lang w:val="en-US"/>
        </w:rPr>
        <w:t xml:space="preserve">in HY_Features </w:t>
      </w:r>
      <w:r w:rsidR="00D42FC3">
        <w:rPr>
          <w:lang w:val="en-US"/>
        </w:rPr>
        <w:t xml:space="preserve">as </w:t>
      </w:r>
      <w:r w:rsidR="00D42FC3">
        <w:rPr>
          <w:i/>
          <w:lang w:val="en-US"/>
        </w:rPr>
        <w:t>realizations</w:t>
      </w:r>
      <w:r w:rsidR="00D42FC3">
        <w:rPr>
          <w:lang w:val="en-US"/>
        </w:rPr>
        <w:t xml:space="preserve"> of the </w:t>
      </w:r>
      <w:r w:rsidR="00AD005E">
        <w:rPr>
          <w:lang w:val="en-US"/>
        </w:rPr>
        <w:t>holistic catchment concept.</w:t>
      </w:r>
    </w:p>
    <w:p w14:paraId="6E228EBA" w14:textId="5EAD823A" w:rsidR="00B2758A" w:rsidRDefault="00F61137" w:rsidP="00B2758A">
      <w:pPr>
        <w:pStyle w:val="Normal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w:t>
      </w:r>
      <w:r w:rsidR="00D42FC3">
        <w:rPr>
          <w:lang w:val="en-US"/>
        </w:rPr>
        <w:t>described</w:t>
      </w:r>
      <w:r w:rsidR="00852DE1" w:rsidRPr="008E510D">
        <w:rPr>
          <w:lang w:val="en-US"/>
        </w:rPr>
        <w:t xml:space="preserve"> in various data products. </w:t>
      </w:r>
      <w:r w:rsidR="00B2758A" w:rsidRPr="008E510D">
        <w:rPr>
          <w:lang w:val="en-US"/>
        </w:rPr>
        <w:t xml:space="preserve">It </w:t>
      </w:r>
      <w:r w:rsidR="00B2758A">
        <w:rPr>
          <w:lang w:val="en-US"/>
        </w:rPr>
        <w:t>serves</w:t>
      </w:r>
      <w:r w:rsidR="00B2758A" w:rsidRPr="008E510D">
        <w:rPr>
          <w:lang w:val="en-US"/>
        </w:rPr>
        <w:t xml:space="preserve"> as </w:t>
      </w:r>
      <w:r w:rsidR="00B2758A">
        <w:rPr>
          <w:lang w:val="en-US"/>
        </w:rPr>
        <w:t>the</w:t>
      </w:r>
      <w:r w:rsidR="00B2758A" w:rsidRPr="008E510D">
        <w:rPr>
          <w:lang w:val="en-US"/>
        </w:rPr>
        <w:t xml:space="preserve"> </w:t>
      </w:r>
      <w:r w:rsidR="00B2758A">
        <w:rPr>
          <w:lang w:val="en-US"/>
        </w:rPr>
        <w:t xml:space="preserve">commonly </w:t>
      </w:r>
      <w:r w:rsidR="00B2758A" w:rsidRPr="008E510D">
        <w:rPr>
          <w:lang w:val="en-US"/>
        </w:rPr>
        <w:t xml:space="preserve">recognized unit of water resources assessment and management </w:t>
      </w:r>
      <w:r w:rsidR="00B2758A">
        <w:rPr>
          <w:lang w:val="en-US"/>
        </w:rPr>
        <w:t>that can c</w:t>
      </w:r>
      <w:r w:rsidR="00B2758A" w:rsidRPr="008E510D">
        <w:rPr>
          <w:lang w:val="en-US"/>
        </w:rPr>
        <w:t>ross administrative jurisdictions. In multi-stakeholder collaboration and cross-domain research projects, catchment</w:t>
      </w:r>
      <w:r w:rsidR="00B2758A">
        <w:rPr>
          <w:lang w:val="en-US"/>
        </w:rPr>
        <w:t>s</w:t>
      </w:r>
      <w:r w:rsidR="00B2758A" w:rsidRPr="008E510D">
        <w:rPr>
          <w:lang w:val="en-US"/>
        </w:rPr>
        <w:t xml:space="preserve"> </w:t>
      </w:r>
      <w:r w:rsidR="00B2758A">
        <w:rPr>
          <w:lang w:val="en-US"/>
        </w:rPr>
        <w:t>may be</w:t>
      </w:r>
      <w:r w:rsidR="00B2758A" w:rsidRPr="008E510D">
        <w:rPr>
          <w:lang w:val="en-US"/>
        </w:rPr>
        <w:t xml:space="preserve"> recognized as shared monitoring and reporting unit</w:t>
      </w:r>
      <w:r w:rsidR="00B2758A">
        <w:rPr>
          <w:lang w:val="en-US"/>
        </w:rPr>
        <w:t>s. Most typically, river</w:t>
      </w:r>
      <w:r w:rsidR="00B2758A" w:rsidRPr="008E510D">
        <w:rPr>
          <w:lang w:val="en-US"/>
        </w:rPr>
        <w:t xml:space="preserve"> monitoring stations </w:t>
      </w:r>
      <w:r w:rsidR="00B2758A">
        <w:rPr>
          <w:lang w:val="en-US"/>
        </w:rPr>
        <w:t>are assigned to a</w:t>
      </w:r>
      <w:r w:rsidR="00B2758A" w:rsidRPr="008E510D">
        <w:rPr>
          <w:lang w:val="en-US"/>
        </w:rPr>
        <w:t xml:space="preserve"> recognized catchment</w:t>
      </w:r>
      <w:r w:rsidR="00B2758A">
        <w:rPr>
          <w:lang w:val="en-US"/>
        </w:rPr>
        <w:t>. Catchment</w:t>
      </w:r>
      <w:r w:rsidR="00B2758A" w:rsidRPr="008E510D">
        <w:rPr>
          <w:lang w:val="en-US"/>
        </w:rPr>
        <w:t xml:space="preserve"> inflow and outflow</w:t>
      </w:r>
      <w:r w:rsidR="00B2758A">
        <w:rPr>
          <w:lang w:val="en-US"/>
        </w:rPr>
        <w:t>s</w:t>
      </w:r>
      <w:r w:rsidR="00B2758A" w:rsidRPr="008E510D">
        <w:rPr>
          <w:lang w:val="en-US"/>
        </w:rPr>
        <w:t xml:space="preserve"> connect</w:t>
      </w:r>
      <w:r w:rsidR="00B2758A">
        <w:rPr>
          <w:lang w:val="en-US"/>
        </w:rPr>
        <w:t xml:space="preserve"> information between recognized catchments. Regardless of the way catchments are realized and represented, their basic identification can serve as the critical link between disciplines and jurisdictions. E</w:t>
      </w:r>
      <w:r w:rsidR="00B2758A" w:rsidRPr="008E510D">
        <w:rPr>
          <w:lang w:val="en-US"/>
        </w:rPr>
        <w:t>xamples of</w:t>
      </w:r>
      <w:r w:rsidR="00B2758A">
        <w:rPr>
          <w:lang w:val="en-US"/>
        </w:rPr>
        <w:t xml:space="preserve"> defined</w:t>
      </w:r>
      <w:r w:rsidR="00B2758A" w:rsidRPr="008E510D">
        <w:rPr>
          <w:lang w:val="en-US"/>
        </w:rPr>
        <w:t xml:space="preserve"> </w:t>
      </w:r>
      <w:r w:rsidR="00B2758A">
        <w:rPr>
          <w:lang w:val="en-US"/>
        </w:rPr>
        <w:t xml:space="preserve">organizational </w:t>
      </w:r>
      <w:r w:rsidR="00B2758A" w:rsidRPr="008E510D">
        <w:rPr>
          <w:lang w:val="en-US"/>
        </w:rPr>
        <w:t xml:space="preserve">catchments include </w:t>
      </w:r>
      <w:r w:rsidR="00B2758A">
        <w:rPr>
          <w:lang w:val="en-US"/>
        </w:rPr>
        <w:t xml:space="preserve">the </w:t>
      </w:r>
      <w:r w:rsidR="00B2758A" w:rsidRPr="008E510D">
        <w:rPr>
          <w:lang w:val="en-US"/>
        </w:rPr>
        <w:t xml:space="preserve">"Hydrologic Unit Code" (HUC) catchments defined by the U.S. Geological Survey for research and regulatory data systems to use as a reference </w:t>
      </w:r>
      <w:r w:rsidR="00B2758A">
        <w:rPr>
          <w:lang w:val="en-US"/>
        </w:rPr>
        <w:t>[7]</w:t>
      </w:r>
      <w:r w:rsidR="00B2758A" w:rsidRPr="008E510D">
        <w:rPr>
          <w:lang w:val="en-US"/>
        </w:rPr>
        <w:t xml:space="preserve"> and "River Basin Districts" of the European Water Framework Directive </w:t>
      </w:r>
      <w:r w:rsidR="00B2758A">
        <w:rPr>
          <w:lang w:val="en-US"/>
        </w:rPr>
        <w:t>[1]. In contrast to these, monitoring and research stations and hydrologic locations like bridges and confluences often imply or hydrologically determine identified catchments.</w:t>
      </w:r>
    </w:p>
    <w:p w14:paraId="19F03396" w14:textId="137F5267" w:rsidR="00852DE1" w:rsidRDefault="00852DE1" w:rsidP="00450C77">
      <w:pPr>
        <w:pStyle w:val="NormalWeb"/>
        <w:jc w:val="both"/>
        <w:rPr>
          <w:lang w:val="en-US"/>
        </w:rPr>
      </w:pPr>
      <w:r w:rsidRPr="008E510D">
        <w:rPr>
          <w:lang w:val="en-US"/>
        </w:rPr>
        <w:t xml:space="preserve">In this specification, a catchment </w:t>
      </w:r>
      <w:r w:rsidR="003B104D">
        <w:rPr>
          <w:lang w:val="en-US"/>
        </w:rPr>
        <w:t xml:space="preserve">feature </w:t>
      </w:r>
      <w:r w:rsidR="000F7A6C">
        <w:rPr>
          <w:lang w:val="en-US"/>
        </w:rPr>
        <w:t xml:space="preserve">provides a means to have an </w:t>
      </w:r>
      <w:r w:rsidR="003B104D" w:rsidRPr="00681D39">
        <w:rPr>
          <w:i/>
          <w:lang w:val="en-US"/>
        </w:rPr>
        <w:t>identified</w:t>
      </w:r>
      <w:r w:rsidR="003B104D">
        <w:rPr>
          <w:lang w:val="en-US"/>
        </w:rPr>
        <w:t xml:space="preserve"> grouping</w:t>
      </w:r>
      <w:r w:rsidR="000F7A6C">
        <w:rPr>
          <w:lang w:val="en-US"/>
        </w:rPr>
        <w:t xml:space="preserve"> of</w:t>
      </w:r>
      <w:r w:rsidR="003B104D">
        <w:rPr>
          <w:lang w:val="en-US"/>
        </w:rPr>
        <w:t xml:space="preserve"> hydrologic s</w:t>
      </w:r>
      <w:r w:rsidR="000F7A6C">
        <w:rPr>
          <w:lang w:val="en-US"/>
        </w:rPr>
        <w:t>tudy activities and data artifacts.</w:t>
      </w:r>
      <w:r w:rsidRPr="008E510D">
        <w:rPr>
          <w:lang w:val="en-US"/>
        </w:rPr>
        <w:t xml:space="preserve"> </w:t>
      </w:r>
      <w:r w:rsidR="003B104D">
        <w:rPr>
          <w:lang w:val="en-US"/>
        </w:rPr>
        <w:t xml:space="preserve">A catchment may be </w:t>
      </w:r>
      <w:r w:rsidR="003B104D" w:rsidRPr="00681D39">
        <w:rPr>
          <w:i/>
          <w:lang w:val="en-US"/>
        </w:rPr>
        <w:t>realized</w:t>
      </w:r>
      <w:r w:rsidR="003B104D">
        <w:rPr>
          <w:lang w:val="en-US"/>
        </w:rPr>
        <w:t xml:space="preserve"> by catchment</w:t>
      </w:r>
      <w:r w:rsidR="002373AF">
        <w:rPr>
          <w:lang w:val="en-US"/>
        </w:rPr>
        <w:t xml:space="preserve">-realization </w:t>
      </w:r>
      <w:r w:rsidR="00C8694F">
        <w:rPr>
          <w:lang w:val="en-US"/>
        </w:rPr>
        <w:t>features</w:t>
      </w:r>
      <w:r w:rsidR="003B104D">
        <w:rPr>
          <w:lang w:val="en-US"/>
        </w:rPr>
        <w:t xml:space="preserve"> whos</w:t>
      </w:r>
      <w:r w:rsidR="00970080">
        <w:rPr>
          <w:lang w:val="en-US"/>
        </w:rPr>
        <w:t xml:space="preserve">e </w:t>
      </w:r>
      <w:r w:rsidR="006D0E12">
        <w:rPr>
          <w:lang w:val="en-US"/>
        </w:rPr>
        <w:t xml:space="preserve">connectivity may be described </w:t>
      </w:r>
      <w:r w:rsidR="000F7A6C">
        <w:rPr>
          <w:lang w:val="en-US"/>
        </w:rPr>
        <w:t xml:space="preserve">using </w:t>
      </w:r>
      <w:r w:rsidR="006D0E12">
        <w:rPr>
          <w:lang w:val="en-US"/>
        </w:rPr>
        <w:t>one or more</w:t>
      </w:r>
      <w:r w:rsidR="006D0E12" w:rsidRPr="008E510D">
        <w:rPr>
          <w:lang w:val="en-US"/>
        </w:rPr>
        <w:t xml:space="preserve"> </w:t>
      </w:r>
      <w:r w:rsidR="006D0E12">
        <w:rPr>
          <w:lang w:val="en-US"/>
        </w:rPr>
        <w:t xml:space="preserve">topological properties </w:t>
      </w:r>
      <w:r w:rsidR="002373AF">
        <w:rPr>
          <w:lang w:val="en-US"/>
        </w:rPr>
        <w:t xml:space="preserve">and </w:t>
      </w:r>
      <w:r w:rsidR="00970080">
        <w:rPr>
          <w:lang w:val="en-US"/>
        </w:rPr>
        <w:t xml:space="preserve">geographic characteristics </w:t>
      </w:r>
      <w:r w:rsidR="003B104D" w:rsidRPr="00681D39">
        <w:rPr>
          <w:i/>
          <w:lang w:val="en-US"/>
        </w:rPr>
        <w:t>represented</w:t>
      </w:r>
      <w:r w:rsidR="003B104D">
        <w:rPr>
          <w:lang w:val="en-US"/>
        </w:rPr>
        <w:t xml:space="preserve"> by </w:t>
      </w:r>
      <w:r w:rsidRPr="008E510D">
        <w:rPr>
          <w:lang w:val="en-US"/>
        </w:rPr>
        <w:t>geometr</w:t>
      </w:r>
      <w:r w:rsidR="00B11834">
        <w:rPr>
          <w:lang w:val="en-US"/>
        </w:rPr>
        <w:t>ic</w:t>
      </w:r>
      <w:r w:rsidR="003B104D">
        <w:rPr>
          <w:lang w:val="en-US"/>
        </w:rPr>
        <w:t xml:space="preserve"> properties</w:t>
      </w:r>
      <w:r w:rsidRPr="008E510D">
        <w:rPr>
          <w:lang w:val="en-US"/>
        </w:rPr>
        <w:t>.</w:t>
      </w:r>
      <w:r w:rsidR="00D42FC3">
        <w:rPr>
          <w:lang w:val="en-US"/>
        </w:rPr>
        <w:t xml:space="preserve"> </w:t>
      </w:r>
      <w:r w:rsidR="0026185B">
        <w:rPr>
          <w:lang w:val="en-US"/>
        </w:rPr>
        <w:t xml:space="preserve">The term </w:t>
      </w:r>
      <w:r w:rsidR="0026185B">
        <w:rPr>
          <w:i/>
          <w:lang w:val="en-US"/>
        </w:rPr>
        <w:t>realization</w:t>
      </w:r>
      <w:r w:rsidR="0026185B">
        <w:rPr>
          <w:lang w:val="en-US"/>
        </w:rPr>
        <w:t xml:space="preserve"> is used here to imply t</w:t>
      </w:r>
      <w:r w:rsidR="0026185B" w:rsidRPr="005E02B6">
        <w:rPr>
          <w:lang w:val="en-US"/>
        </w:rPr>
        <w:t xml:space="preserve">hat </w:t>
      </w:r>
      <w:r w:rsidR="0026185B">
        <w:rPr>
          <w:lang w:val="en-US"/>
        </w:rPr>
        <w:t xml:space="preserve">a </w:t>
      </w:r>
      <w:r w:rsidR="00766E70">
        <w:rPr>
          <w:lang w:val="en-US"/>
        </w:rPr>
        <w:t>holistic</w:t>
      </w:r>
      <w:r w:rsidR="00520174">
        <w:rPr>
          <w:lang w:val="en-US"/>
        </w:rPr>
        <w:t xml:space="preserve"> feature type</w:t>
      </w:r>
      <w:r w:rsidR="0026185B" w:rsidRPr="005E02B6">
        <w:rPr>
          <w:lang w:val="en-US"/>
        </w:rPr>
        <w:t xml:space="preserve"> </w:t>
      </w:r>
      <w:r w:rsidR="0026185B">
        <w:rPr>
          <w:lang w:val="en-US"/>
        </w:rPr>
        <w:t xml:space="preserve">like </w:t>
      </w:r>
      <w:r w:rsidR="0026185B" w:rsidRPr="005E02B6">
        <w:rPr>
          <w:lang w:val="en-US"/>
        </w:rPr>
        <w:t xml:space="preserve">catchment </w:t>
      </w:r>
      <w:r w:rsidR="00B11834">
        <w:rPr>
          <w:lang w:val="en-US"/>
        </w:rPr>
        <w:t>can have</w:t>
      </w:r>
      <w:r w:rsidR="00E32655">
        <w:rPr>
          <w:lang w:val="en-US"/>
        </w:rPr>
        <w:t xml:space="preserve"> more specific hydrologic</w:t>
      </w:r>
      <w:r w:rsidR="00520174">
        <w:rPr>
          <w:lang w:val="en-US"/>
        </w:rPr>
        <w:t xml:space="preserve"> feature types</w:t>
      </w:r>
      <w:r w:rsidR="0026185B" w:rsidRPr="005E02B6">
        <w:rPr>
          <w:lang w:val="en-US"/>
        </w:rPr>
        <w:t xml:space="preserve"> </w:t>
      </w:r>
      <w:r w:rsidR="0026185B">
        <w:rPr>
          <w:lang w:val="en-US"/>
        </w:rPr>
        <w:t>that</w:t>
      </w:r>
      <w:r w:rsidR="0026185B" w:rsidRPr="005E02B6">
        <w:rPr>
          <w:lang w:val="en-US"/>
        </w:rPr>
        <w:t xml:space="preserve"> </w:t>
      </w:r>
      <w:r w:rsidR="00E32655">
        <w:rPr>
          <w:lang w:val="en-US"/>
        </w:rPr>
        <w:t xml:space="preserve">share identity with but express a different aspect of </w:t>
      </w:r>
      <w:r w:rsidR="00520174">
        <w:rPr>
          <w:lang w:val="en-US"/>
        </w:rPr>
        <w:t>it</w:t>
      </w:r>
      <w:r w:rsidR="0026185B" w:rsidRPr="005E02B6">
        <w:rPr>
          <w:lang w:val="en-US"/>
        </w:rPr>
        <w:t>.</w:t>
      </w:r>
      <w:r w:rsidR="0026185B">
        <w:rPr>
          <w:lang w:val="en-US"/>
        </w:rPr>
        <w:t xml:space="preserve"> </w:t>
      </w:r>
      <w:r w:rsidR="00E32655">
        <w:rPr>
          <w:lang w:val="en-US"/>
        </w:rPr>
        <w:t>The term realization i</w:t>
      </w:r>
      <w:r w:rsidR="0026185B">
        <w:rPr>
          <w:lang w:val="en-US"/>
        </w:rPr>
        <w:t xml:space="preserve">s not meant to be interpreted as a Unified Modeling Language realization </w:t>
      </w:r>
      <w:r w:rsidR="00AF7FC7">
        <w:rPr>
          <w:lang w:val="en-US"/>
        </w:rPr>
        <w:t>relationship.</w:t>
      </w:r>
      <w:r w:rsidR="00CE3AF8">
        <w:rPr>
          <w:lang w:val="en-US"/>
        </w:rPr>
        <w:t xml:space="preserve"> </w:t>
      </w:r>
    </w:p>
    <w:p w14:paraId="041ABFA3" w14:textId="6F2D89D3" w:rsidR="00D631A3" w:rsidRPr="00D631A3" w:rsidRDefault="0026185B" w:rsidP="00450C77">
      <w:pPr>
        <w:pStyle w:val="NormalWeb"/>
        <w:jc w:val="both"/>
        <w:rPr>
          <w:lang w:val="en-US"/>
        </w:rPr>
      </w:pPr>
      <w:r>
        <w:rPr>
          <w:lang w:val="en-US"/>
        </w:rPr>
        <w:t xml:space="preserve">The three terms, </w:t>
      </w:r>
      <w:r>
        <w:rPr>
          <w:i/>
          <w:lang w:val="en-US"/>
        </w:rPr>
        <w:t>identification, realization,</w:t>
      </w:r>
      <w:r w:rsidRPr="00D631A3">
        <w:rPr>
          <w:lang w:val="en-US"/>
        </w:rPr>
        <w:t xml:space="preserve"> and</w:t>
      </w:r>
      <w:r>
        <w:rPr>
          <w:i/>
          <w:lang w:val="en-US"/>
        </w:rPr>
        <w:t xml:space="preserve"> representation,</w:t>
      </w:r>
      <w:r>
        <w:rPr>
          <w:lang w:val="en-US"/>
        </w:rPr>
        <w:t xml:space="preserve"> are very important to understanding the HY_Features conceptual model. </w:t>
      </w:r>
      <w:r w:rsidRPr="00E32655">
        <w:rPr>
          <w:i/>
          <w:lang w:val="en-US"/>
        </w:rPr>
        <w:t>Identification</w:t>
      </w:r>
      <w:r>
        <w:rPr>
          <w:lang w:val="en-US"/>
        </w:rPr>
        <w:t xml:space="preserve"> of a hydrologic feature implies that a feature </w:t>
      </w:r>
      <w:r w:rsidR="0039283A">
        <w:rPr>
          <w:lang w:val="en-US"/>
        </w:rPr>
        <w:t>h</w:t>
      </w:r>
      <w:r>
        <w:rPr>
          <w:lang w:val="en-US"/>
        </w:rPr>
        <w:t xml:space="preserve">as </w:t>
      </w:r>
      <w:r w:rsidR="0039283A">
        <w:rPr>
          <w:lang w:val="en-US"/>
        </w:rPr>
        <w:t xml:space="preserve">a hydrologically significant </w:t>
      </w:r>
      <w:r w:rsidR="00E32655">
        <w:rPr>
          <w:lang w:val="en-US"/>
        </w:rPr>
        <w:t xml:space="preserve">identity and </w:t>
      </w:r>
      <w:r w:rsidR="0039283A">
        <w:rPr>
          <w:lang w:val="en-US"/>
        </w:rPr>
        <w:t xml:space="preserve">would </w:t>
      </w:r>
      <w:r w:rsidR="00E32655">
        <w:rPr>
          <w:lang w:val="en-US"/>
        </w:rPr>
        <w:t>normally</w:t>
      </w:r>
      <w:r w:rsidR="0039283A">
        <w:rPr>
          <w:lang w:val="en-US"/>
        </w:rPr>
        <w:t xml:space="preserve"> have a </w:t>
      </w:r>
      <w:r>
        <w:rPr>
          <w:lang w:val="en-US"/>
        </w:rPr>
        <w:t>name in common usage</w:t>
      </w:r>
      <w:r w:rsidR="0039283A">
        <w:rPr>
          <w:lang w:val="en-US"/>
        </w:rPr>
        <w:t>.</w:t>
      </w:r>
      <w:r>
        <w:rPr>
          <w:lang w:val="en-US"/>
        </w:rPr>
        <w:t xml:space="preserve"> </w:t>
      </w:r>
      <w:r w:rsidR="0039283A" w:rsidRPr="00E32655">
        <w:rPr>
          <w:i/>
          <w:lang w:val="en-US"/>
        </w:rPr>
        <w:t>R</w:t>
      </w:r>
      <w:r w:rsidRPr="00E32655">
        <w:rPr>
          <w:i/>
          <w:lang w:val="en-US"/>
        </w:rPr>
        <w:t>ealization</w:t>
      </w:r>
      <w:r>
        <w:rPr>
          <w:lang w:val="en-US"/>
        </w:rPr>
        <w:t xml:space="preserve"> implies </w:t>
      </w:r>
      <w:r w:rsidR="0039283A">
        <w:rPr>
          <w:lang w:val="en-US"/>
        </w:rPr>
        <w:t xml:space="preserve">a particular </w:t>
      </w:r>
      <w:r w:rsidR="00B11834">
        <w:rPr>
          <w:lang w:val="en-US"/>
        </w:rPr>
        <w:t xml:space="preserve">hydrologic </w:t>
      </w:r>
      <w:r w:rsidR="00520174">
        <w:rPr>
          <w:lang w:val="en-US"/>
        </w:rPr>
        <w:t>feature type</w:t>
      </w:r>
      <w:r w:rsidR="00E32655">
        <w:rPr>
          <w:lang w:val="en-US"/>
        </w:rPr>
        <w:t xml:space="preserve"> </w:t>
      </w:r>
      <w:r>
        <w:rPr>
          <w:lang w:val="en-US"/>
        </w:rPr>
        <w:t xml:space="preserve">which has </w:t>
      </w:r>
      <w:r w:rsidR="00B11834">
        <w:rPr>
          <w:lang w:val="en-US"/>
        </w:rPr>
        <w:t xml:space="preserve">specific </w:t>
      </w:r>
      <w:r>
        <w:rPr>
          <w:lang w:val="en-US"/>
        </w:rPr>
        <w:t>h</w:t>
      </w:r>
      <w:r w:rsidRPr="00CE3F7F">
        <w:rPr>
          <w:lang w:val="en-US"/>
        </w:rPr>
        <w:t>ydrologically determined topolog</w:t>
      </w:r>
      <w:r>
        <w:rPr>
          <w:lang w:val="en-US"/>
        </w:rPr>
        <w:t>ical</w:t>
      </w:r>
      <w:r w:rsidR="00B11834">
        <w:rPr>
          <w:lang w:val="en-US"/>
        </w:rPr>
        <w:t xml:space="preserve"> properties and</w:t>
      </w:r>
      <w:r>
        <w:rPr>
          <w:lang w:val="en-US"/>
        </w:rPr>
        <w:t xml:space="preserve"> relationships</w:t>
      </w:r>
      <w:r w:rsidR="0039283A">
        <w:rPr>
          <w:lang w:val="en-US"/>
        </w:rPr>
        <w:t>.</w:t>
      </w:r>
      <w:r>
        <w:rPr>
          <w:lang w:val="en-US"/>
        </w:rPr>
        <w:t xml:space="preserve"> </w:t>
      </w:r>
      <w:r w:rsidR="0039283A" w:rsidRPr="00E32655">
        <w:rPr>
          <w:i/>
          <w:lang w:val="en-US"/>
        </w:rPr>
        <w:t>R</w:t>
      </w:r>
      <w:r w:rsidRPr="00E32655">
        <w:rPr>
          <w:i/>
          <w:lang w:val="en-US"/>
        </w:rPr>
        <w:t>epresentation</w:t>
      </w:r>
      <w:r>
        <w:rPr>
          <w:lang w:val="en-US"/>
        </w:rPr>
        <w:t xml:space="preserve"> implies</w:t>
      </w:r>
      <w:r w:rsidR="0039283A">
        <w:rPr>
          <w:lang w:val="en-US"/>
        </w:rPr>
        <w:t xml:space="preserve"> that the</w:t>
      </w:r>
      <w:r w:rsidR="00520174">
        <w:rPr>
          <w:lang w:val="en-US"/>
        </w:rPr>
        <w:t xml:space="preserve"> particular</w:t>
      </w:r>
      <w:r>
        <w:rPr>
          <w:lang w:val="en-US"/>
        </w:rPr>
        <w:t xml:space="preserve"> </w:t>
      </w:r>
      <w:r w:rsidR="00E32655">
        <w:rPr>
          <w:lang w:val="en-US"/>
        </w:rPr>
        <w:t>realization</w:t>
      </w:r>
      <w:r>
        <w:rPr>
          <w:lang w:val="en-US"/>
        </w:rPr>
        <w:t xml:space="preserve"> </w:t>
      </w:r>
      <w:r w:rsidR="0039283A">
        <w:rPr>
          <w:lang w:val="en-US"/>
        </w:rPr>
        <w:t>of a feature has been defined by</w:t>
      </w:r>
      <w:r>
        <w:rPr>
          <w:lang w:val="en-US"/>
        </w:rPr>
        <w:t xml:space="preserve"> a particular geometric shape. </w:t>
      </w:r>
      <w:r w:rsidR="0039283A">
        <w:rPr>
          <w:lang w:val="en-US"/>
        </w:rPr>
        <w:t>For</w:t>
      </w:r>
      <w:r>
        <w:rPr>
          <w:lang w:val="en-US"/>
        </w:rPr>
        <w:t xml:space="preserve"> example, the Amazon River is </w:t>
      </w:r>
      <w:r>
        <w:rPr>
          <w:i/>
          <w:lang w:val="en-US"/>
        </w:rPr>
        <w:t>identified</w:t>
      </w:r>
      <w:r>
        <w:rPr>
          <w:lang w:val="en-US"/>
        </w:rPr>
        <w:t xml:space="preserve"> in that we have a name for it and a vague notion of the Amazon River catchment. We can </w:t>
      </w:r>
      <w:r w:rsidRPr="00D631A3">
        <w:rPr>
          <w:i/>
          <w:lang w:val="en-US"/>
        </w:rPr>
        <w:t>realize</w:t>
      </w:r>
      <w:r>
        <w:rPr>
          <w:lang w:val="en-US"/>
        </w:rPr>
        <w:t xml:space="preserve"> the Amazon River catchment</w:t>
      </w:r>
      <w:r w:rsidR="0039283A">
        <w:rPr>
          <w:lang w:val="en-US"/>
        </w:rPr>
        <w:t xml:space="preserve">, </w:t>
      </w:r>
      <w:r w:rsidR="00E32655">
        <w:rPr>
          <w:lang w:val="en-US"/>
        </w:rPr>
        <w:t>thinking of</w:t>
      </w:r>
      <w:r w:rsidR="0039283A">
        <w:rPr>
          <w:lang w:val="en-US"/>
        </w:rPr>
        <w:t xml:space="preserve"> it</w:t>
      </w:r>
      <w:r>
        <w:rPr>
          <w:lang w:val="en-US"/>
        </w:rPr>
        <w:t xml:space="preserve"> in a number of ways: as a boundary ridge line, a surface covering the drained area, a linear flowpath from source to mouth, etc. Each of </w:t>
      </w:r>
      <w:r>
        <w:rPr>
          <w:lang w:val="en-US"/>
        </w:rPr>
        <w:lastRenderedPageBreak/>
        <w:t>those hydrologic realizations may have different representations: the boundary may have surface and groundwater contributing variants, the area might have elevation and land cover variants, the flowpath might have a one dimensional simple and three-di</w:t>
      </w:r>
      <w:r w:rsidR="00F64C79">
        <w:rPr>
          <w:lang w:val="en-US"/>
        </w:rPr>
        <w:t>mensional complex variant. Using HY_Features, each of these representations could be identified as being a particular representation of a particular</w:t>
      </w:r>
      <w:r w:rsidR="009D470B">
        <w:rPr>
          <w:lang w:val="en-US"/>
        </w:rPr>
        <w:t xml:space="preserve"> hydrologic</w:t>
      </w:r>
      <w:r w:rsidR="00F64C79">
        <w:rPr>
          <w:lang w:val="en-US"/>
        </w:rPr>
        <w:t xml:space="preserve"> realization of the Amazon River catchment.</w:t>
      </w:r>
    </w:p>
    <w:p w14:paraId="1FCC0703" w14:textId="609D0F82"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t>
      </w:r>
      <w:r w:rsidR="009D470B">
        <w:rPr>
          <w:lang w:val="en-US"/>
        </w:rPr>
        <w:t>of the</w:t>
      </w:r>
      <w:r w:rsidRPr="008E510D">
        <w:rPr>
          <w:lang w:val="en-US"/>
        </w:rPr>
        <w:t xml:space="preserve"> multiple realization </w:t>
      </w:r>
      <w:r w:rsidR="00E81CA9">
        <w:rPr>
          <w:lang w:val="en-US"/>
        </w:rPr>
        <w:t>pattern</w:t>
      </w:r>
      <w:r w:rsidRPr="008E510D">
        <w:rPr>
          <w:lang w:val="en-US"/>
        </w:rPr>
        <w:t>:</w:t>
      </w:r>
    </w:p>
    <w:p w14:paraId="7135D23B" w14:textId="42BB2213" w:rsidR="003C4D82" w:rsidRPr="008E510D" w:rsidRDefault="003C4D82" w:rsidP="00A725D3">
      <w:pPr>
        <w:numPr>
          <w:ilvl w:val="0"/>
          <w:numId w:val="24"/>
        </w:numPr>
        <w:spacing w:before="100" w:beforeAutospacing="1" w:after="100" w:afterAutospacing="1"/>
        <w:jc w:val="both"/>
      </w:pPr>
      <w:r w:rsidRPr="008E510D">
        <w:t xml:space="preserve">The most typical example is that scaling a map-visualization up or down </w:t>
      </w:r>
      <w:r w:rsidR="004E10FA">
        <w:t>requires realization of a catchment as a single flowpath or boundary at one scale and a network of flowpaths or boundaries at another scale.</w:t>
      </w:r>
    </w:p>
    <w:p w14:paraId="38CF20F6" w14:textId="3BF0DBAF" w:rsidR="003C4D82" w:rsidRPr="008E510D" w:rsidRDefault="003C4D82" w:rsidP="00A725D3">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 xml:space="preserve">reference differing </w:t>
      </w:r>
      <w:r w:rsidR="004E10FA">
        <w:t xml:space="preserve">realizations </w:t>
      </w:r>
      <w:r w:rsidRPr="008E510D">
        <w:t>of the same conceptual catchment.</w:t>
      </w:r>
      <w:r w:rsidR="009722FB">
        <w:t xml:space="preserve"> For example, one discipline may realize a network of waterbodies while another realizes a network of channels.</w:t>
      </w:r>
    </w:p>
    <w:p w14:paraId="7D305D0C" w14:textId="200A7593" w:rsidR="003C4D82" w:rsidRPr="008E510D" w:rsidRDefault="003C4D82" w:rsidP="00A725D3">
      <w:pPr>
        <w:numPr>
          <w:ilvl w:val="0"/>
          <w:numId w:val="24"/>
        </w:numPr>
        <w:spacing w:before="100" w:beforeAutospacing="1" w:after="100" w:afterAutospacing="1"/>
        <w:jc w:val="both"/>
      </w:pPr>
      <w:r w:rsidRPr="008E510D">
        <w:t>Some applications require cartographic (visual) re</w:t>
      </w:r>
      <w:r w:rsidR="001B6E66">
        <w:t>alizations</w:t>
      </w:r>
      <w:r w:rsidRPr="008E510D">
        <w:t xml:space="preserve"> while others are focused on topological (network connectivity) realizations only</w:t>
      </w:r>
      <w:r>
        <w:t>.</w:t>
      </w:r>
      <w:r w:rsidRPr="008E510D">
        <w:t xml:space="preserve"> </w:t>
      </w:r>
    </w:p>
    <w:p w14:paraId="436E93D7" w14:textId="4D93FAA8" w:rsidR="003C4D82" w:rsidRPr="008E510D" w:rsidRDefault="003C4D82" w:rsidP="00A725D3">
      <w:pPr>
        <w:numPr>
          <w:ilvl w:val="0"/>
          <w:numId w:val="24"/>
        </w:numPr>
        <w:spacing w:before="100" w:beforeAutospacing="1" w:after="100" w:afterAutospacing="1"/>
        <w:jc w:val="both"/>
      </w:pPr>
      <w:r w:rsidRPr="008E510D">
        <w:t xml:space="preserve">A catchment may be </w:t>
      </w:r>
      <w:r w:rsidR="001B6E66">
        <w:t>realized</w:t>
      </w:r>
      <w:r w:rsidRPr="008E510D">
        <w:t xml:space="preserve">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1208CC84" w:rsidR="003C4D82" w:rsidRPr="008E510D" w:rsidRDefault="003C4D82" w:rsidP="00450C77">
      <w:pPr>
        <w:pStyle w:val="Normal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0A1A34" w:rsidRPr="008E510D">
        <w:t xml:space="preserve">Figure </w:t>
      </w:r>
      <w:r w:rsidR="000A1A34">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4F679D19" w:rsidR="009E1AE7" w:rsidRDefault="009E1AE7" w:rsidP="00834E29">
      <w:pPr>
        <w:pStyle w:val="OGCFigure"/>
        <w:outlineLvl w:val="0"/>
      </w:pPr>
      <w:bookmarkStart w:id="36" w:name="_Ref459032822"/>
      <w:bookmarkStart w:id="37" w:name="_Ref458763643"/>
      <w:bookmarkStart w:id="38" w:name="_Toc484066540"/>
      <w:r w:rsidRPr="008E510D">
        <w:t xml:space="preserve">Figure </w:t>
      </w:r>
      <w:fldSimple w:instr=" SEQ Figure \* ARABIC ">
        <w:r w:rsidR="00214695">
          <w:rPr>
            <w:noProof/>
          </w:rPr>
          <w:t>3</w:t>
        </w:r>
      </w:fldSimple>
      <w:bookmarkEnd w:id="36"/>
      <w:r w:rsidRPr="008E510D">
        <w:t xml:space="preserve">: Illustration of multiple </w:t>
      </w:r>
      <w:r w:rsidR="00483CA0">
        <w:t xml:space="preserve">conceptual </w:t>
      </w:r>
      <w:r w:rsidRPr="008E510D">
        <w:t>representations of a catchment</w:t>
      </w:r>
      <w:bookmarkEnd w:id="37"/>
      <w:bookmarkEnd w:id="38"/>
    </w:p>
    <w:p w14:paraId="5959D541" w14:textId="77777777" w:rsidR="003C4D82" w:rsidRPr="008E510D" w:rsidRDefault="003C4D82" w:rsidP="003C4D82">
      <w:pPr>
        <w:pStyle w:val="OGCFigure"/>
        <w:jc w:val="left"/>
      </w:pPr>
    </w:p>
    <w:p w14:paraId="483CB5AC" w14:textId="0939D2B9" w:rsidR="009E1AE7" w:rsidRPr="008E510D" w:rsidRDefault="005B6AD3" w:rsidP="00834E29">
      <w:pPr>
        <w:pStyle w:val="Heading2"/>
      </w:pPr>
      <w:bookmarkStart w:id="39" w:name="_Toc458775730"/>
      <w:bookmarkStart w:id="40" w:name="_Toc484502193"/>
      <w:r>
        <w:t xml:space="preserve">Hydrologic Realization of </w:t>
      </w:r>
      <w:r w:rsidR="009E1AE7" w:rsidRPr="008E510D">
        <w:t xml:space="preserve">Catchment </w:t>
      </w:r>
      <w:bookmarkEnd w:id="39"/>
      <w:r w:rsidR="00DB443D">
        <w:t>and N</w:t>
      </w:r>
      <w:r w:rsidR="00AB709D">
        <w:t>exus</w:t>
      </w:r>
      <w:bookmarkEnd w:id="40"/>
    </w:p>
    <w:p w14:paraId="5C125DA7" w14:textId="55DEAF61" w:rsidR="009E1AE7" w:rsidRDefault="009E1AE7" w:rsidP="005858EB">
      <w:pPr>
        <w:pStyle w:val="Normal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00C63A01">
        <w:rPr>
          <w:lang w:val="en-US"/>
        </w:rPr>
        <w:t>—</w:t>
      </w:r>
      <w:r w:rsidRPr="008E510D">
        <w:rPr>
          <w:lang w:val="en-US"/>
        </w:rPr>
        <w:t>such</w:t>
      </w:r>
      <w:r w:rsidR="004A7F56">
        <w:rPr>
          <w:lang w:val="en-US"/>
        </w:rPr>
        <w:t xml:space="preserve"> as catchment</w:t>
      </w:r>
      <w:r w:rsidR="00ED0C4B">
        <w:rPr>
          <w:lang w:val="en-US"/>
        </w:rPr>
        <w:t xml:space="preserve">, </w:t>
      </w:r>
      <w:r w:rsidR="007735C1">
        <w:rPr>
          <w:lang w:val="en-US"/>
        </w:rPr>
        <w:t>waterbody</w:t>
      </w:r>
      <w:r w:rsidRPr="008E510D">
        <w:rPr>
          <w:lang w:val="en-US"/>
        </w:rPr>
        <w:t xml:space="preserve">, channel, or </w:t>
      </w:r>
      <w:r w:rsidR="00ED0C4B">
        <w:rPr>
          <w:lang w:val="en-US"/>
        </w:rPr>
        <w:t>monitoring position</w:t>
      </w:r>
      <w:r w:rsidR="00C63A01">
        <w:rPr>
          <w:lang w:val="en-US"/>
        </w:rPr>
        <w:t>—</w:t>
      </w:r>
      <w:r w:rsidRPr="008E510D">
        <w:rPr>
          <w:lang w:val="en-US"/>
        </w:rPr>
        <w:t>through</w:t>
      </w:r>
      <w:r w:rsidR="00C63A01">
        <w:rPr>
          <w:lang w:val="en-US"/>
        </w:rPr>
        <w:t xml:space="preserve"> </w:t>
      </w:r>
      <w:r w:rsidRPr="008E510D">
        <w:rPr>
          <w:lang w:val="en-US"/>
        </w:rPr>
        <w:t>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00C63A01">
        <w:rPr>
          <w:lang w:val="en-US"/>
        </w:rPr>
        <w:t xml:space="preserve"> may be </w:t>
      </w:r>
      <w:r w:rsidR="005B6AD3">
        <w:rPr>
          <w:lang w:val="en-US"/>
        </w:rPr>
        <w:t xml:space="preserve">hydrologically </w:t>
      </w:r>
      <w:r w:rsidR="00C63A01">
        <w:rPr>
          <w:lang w:val="en-US"/>
        </w:rPr>
        <w:t>realized as</w:t>
      </w:r>
      <w:r w:rsidRPr="008E510D">
        <w:rPr>
          <w:lang w:val="en-US"/>
        </w:rPr>
        <w:t xml:space="preserve">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w:t>
      </w:r>
      <w:r w:rsidR="00ED0C4B">
        <w:rPr>
          <w:lang w:val="en-US"/>
        </w:rPr>
        <w:t xml:space="preserv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w:t>
      </w:r>
      <w:r w:rsidR="000C4F61">
        <w:rPr>
          <w:lang w:val="en-US"/>
        </w:rPr>
        <w:t xml:space="preserve">identified </w:t>
      </w:r>
      <w:r w:rsidRPr="008E510D">
        <w:rPr>
          <w:lang w:val="en-US"/>
        </w:rPr>
        <w:t xml:space="preserve">conceptual entity. </w:t>
      </w:r>
      <w:r w:rsidR="004A7F56">
        <w:rPr>
          <w:lang w:val="en-US"/>
        </w:rPr>
        <w:t xml:space="preserve">Figure 4 is a graphic meant to represent the basic catchment concept visually without highlighting any particular realizations. </w:t>
      </w:r>
    </w:p>
    <w:p w14:paraId="34FC1977" w14:textId="77777777" w:rsidR="009E1AE7" w:rsidRPr="00C055D7" w:rsidRDefault="009E1AE7" w:rsidP="00C055D7">
      <w:pPr>
        <w:pStyle w:val="OGCFigure"/>
      </w:pPr>
      <w:r w:rsidRPr="00C055D7">
        <w:rPr>
          <w:noProof/>
        </w:rPr>
        <w:lastRenderedPageBreak/>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85DBBE3" w:rsidR="008B0259" w:rsidRPr="00C055D7" w:rsidRDefault="009E1AE7" w:rsidP="00834E29">
      <w:pPr>
        <w:pStyle w:val="OGCFigure"/>
        <w:outlineLvl w:val="0"/>
      </w:pPr>
      <w:bookmarkStart w:id="41" w:name="_Ref458763854"/>
      <w:bookmarkStart w:id="42" w:name="_Toc484066541"/>
      <w:r w:rsidRPr="00C055D7">
        <w:t xml:space="preserve">Figure </w:t>
      </w:r>
      <w:fldSimple w:instr=" SEQ Figure \* ARABIC ">
        <w:r w:rsidR="00214695">
          <w:rPr>
            <w:noProof/>
          </w:rPr>
          <w:t>4</w:t>
        </w:r>
      </w:fldSimple>
      <w:bookmarkEnd w:id="41"/>
      <w:r w:rsidRPr="00C055D7">
        <w:t xml:space="preserve">: </w:t>
      </w:r>
      <w:r w:rsidR="00E54A4E">
        <w:t xml:space="preserve">This </w:t>
      </w:r>
      <w:r w:rsidR="00C63A01">
        <w:t xml:space="preserve">figure should be </w:t>
      </w:r>
      <w:r w:rsidR="00E54A4E">
        <w:t>interpreted as the i</w:t>
      </w:r>
      <w:r w:rsidR="008B0259" w:rsidRPr="00C055D7">
        <w:t xml:space="preserve">dealized catchment concept </w:t>
      </w:r>
      <w:r w:rsidR="002F416B">
        <w:t>independent of</w:t>
      </w:r>
      <w:r w:rsidR="008B0259" w:rsidRPr="00C055D7">
        <w:t xml:space="preserve"> realization or representation.</w:t>
      </w:r>
      <w:r w:rsidR="00E54A4E">
        <w:t xml:space="preserve"> Later figures use it as a base upon which realizations are highlighted.</w:t>
      </w:r>
      <w:bookmarkEnd w:id="42"/>
    </w:p>
    <w:p w14:paraId="15CBCDCC" w14:textId="77448387" w:rsidR="00F07EE9" w:rsidRDefault="00D1480E" w:rsidP="00C055D7">
      <w:pPr>
        <w:pStyle w:val="Normal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0761E1">
        <w:rPr>
          <w:lang w:val="en-US"/>
        </w:rPr>
        <w:t>a</w:t>
      </w:r>
      <w:r>
        <w:rPr>
          <w:lang w:val="en-US"/>
        </w:rPr>
        <w:t xml:space="preserve"> </w:t>
      </w:r>
      <w:r w:rsidR="00D072C7">
        <w:rPr>
          <w:i/>
        </w:rPr>
        <w:t>hydro nexus</w:t>
      </w:r>
      <w:r w:rsidR="00D072C7">
        <w:rPr>
          <w:lang w:val="en-US"/>
        </w:rPr>
        <w:t xml:space="preserve"> </w:t>
      </w:r>
      <w:r w:rsidR="000761E1">
        <w:rPr>
          <w:lang w:val="en-US"/>
        </w:rPr>
        <w:t xml:space="preserve">which forms the outlet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272129">
        <w:rPr>
          <w:lang w:val="en-US"/>
        </w:rPr>
        <w:t xml:space="preserve"> and potentially </w:t>
      </w:r>
      <w:r w:rsidR="000761E1">
        <w:rPr>
          <w:lang w:val="en-US"/>
        </w:rPr>
        <w:t xml:space="preserve">the </w:t>
      </w:r>
      <w:r w:rsidR="00272129">
        <w:rPr>
          <w:lang w:val="en-US"/>
        </w:rPr>
        <w:t>inlet that corresponds with the outlet(s) of upstream catchment(s)</w:t>
      </w:r>
      <w:r w:rsidR="00AF4F4F" w:rsidRPr="005B292C">
        <w:rPr>
          <w:lang w:val="en-US"/>
        </w:rPr>
        <w:t>.</w:t>
      </w:r>
      <w:r w:rsidR="00C055D7" w:rsidRPr="005B292C">
        <w:rPr>
          <w:lang w:val="en-US"/>
        </w:rPr>
        <w:t xml:space="preserve"> </w:t>
      </w:r>
      <w:r w:rsidR="00F07EE9">
        <w:rPr>
          <w:lang w:val="en-US"/>
        </w:rPr>
        <w:t xml:space="preserve">A hydro nexus is always defined as </w:t>
      </w:r>
      <w:r w:rsidR="000761E1">
        <w:rPr>
          <w:lang w:val="en-US"/>
        </w:rPr>
        <w:t xml:space="preserve">the </w:t>
      </w:r>
      <w:r w:rsidR="00F07EE9">
        <w:rPr>
          <w:lang w:val="en-US"/>
        </w:rPr>
        <w:t>feature that provides connectivity between catchments</w:t>
      </w:r>
      <w:r w:rsidR="000F7A6C">
        <w:rPr>
          <w:lang w:val="en-US"/>
        </w:rPr>
        <w:t xml:space="preserve"> and can have a hydrology-specific</w:t>
      </w:r>
      <w:r w:rsidR="00F07EE9">
        <w:rPr>
          <w:lang w:val="en-US"/>
        </w:rPr>
        <w:t xml:space="preserve"> </w:t>
      </w:r>
      <w:r w:rsidR="000F7A6C">
        <w:rPr>
          <w:lang w:val="en-US"/>
        </w:rPr>
        <w:t>realization that is a</w:t>
      </w:r>
      <w:r w:rsidR="00F07EE9">
        <w:rPr>
          <w:lang w:val="en-US"/>
        </w:rPr>
        <w:t xml:space="preserve"> hydrologic location. Hydrologic locations stand alone as features such as confluences, stream gages, pour points, or bridges and can be the real-world feature that we think of as the location of a nexus between two or more catchments. It’s important to highlight that hydrologic locations do not have to realize a hydro nexus. In many cases, they will be network-linked features without associated catchments, while in other cases, they </w:t>
      </w:r>
      <w:r w:rsidR="00F72784">
        <w:rPr>
          <w:lang w:val="en-US"/>
        </w:rPr>
        <w:t>are realizations of hydro nexus features</w:t>
      </w:r>
      <w:r w:rsidR="00F07EE9">
        <w:rPr>
          <w:lang w:val="en-US"/>
        </w:rPr>
        <w:t xml:space="preserve">. </w:t>
      </w:r>
    </w:p>
    <w:p w14:paraId="48ABA42D" w14:textId="0CB9F0FB" w:rsidR="00C055D7" w:rsidRDefault="00D072C7" w:rsidP="00C055D7">
      <w:pPr>
        <w:pStyle w:val="NormalWeb"/>
        <w:jc w:val="both"/>
        <w:rPr>
          <w:lang w:val="en-US"/>
        </w:rPr>
      </w:pPr>
      <w:r>
        <w:rPr>
          <w:lang w:val="en-US"/>
        </w:rPr>
        <w:t>Hydro nexus</w:t>
      </w:r>
      <w:r w:rsidR="00081A67">
        <w:rPr>
          <w:lang w:val="en-US"/>
        </w:rPr>
        <w:t>es</w:t>
      </w:r>
      <w:r>
        <w:rPr>
          <w:lang w:val="en-US"/>
        </w:rPr>
        <w:t xml:space="preserve">, </w:t>
      </w:r>
      <w:r w:rsidR="00D1480E">
        <w:rPr>
          <w:lang w:val="en-US"/>
        </w:rPr>
        <w:t>like catchments</w:t>
      </w:r>
      <w:r>
        <w:rPr>
          <w:lang w:val="en-US"/>
        </w:rPr>
        <w:t>,</w:t>
      </w:r>
      <w:r w:rsidR="00D1480E">
        <w:rPr>
          <w:lang w:val="en-US"/>
        </w:rPr>
        <w:t xml:space="preserve"> are features</w:t>
      </w:r>
      <w:r w:rsidR="000C4F61">
        <w:rPr>
          <w:lang w:val="en-US"/>
        </w:rPr>
        <w:t xml:space="preserve"> that</w:t>
      </w:r>
      <w:r w:rsidR="00690300" w:rsidRPr="005B292C">
        <w:rPr>
          <w:lang w:val="en-US"/>
        </w:rPr>
        <w:t xml:space="preserve"> may </w:t>
      </w:r>
      <w:r w:rsidR="000F7A6C">
        <w:rPr>
          <w:lang w:val="en-US"/>
        </w:rPr>
        <w:t>have</w:t>
      </w:r>
      <w:r w:rsidR="00D1480E">
        <w:rPr>
          <w:lang w:val="en-US"/>
        </w:rPr>
        <w:t xml:space="preserve"> </w:t>
      </w:r>
      <w:r w:rsidR="000F7A6C">
        <w:rPr>
          <w:lang w:val="en-US"/>
        </w:rPr>
        <w:t xml:space="preserve">one or more </w:t>
      </w:r>
      <w:r w:rsidR="000761E1">
        <w:rPr>
          <w:lang w:val="en-US"/>
        </w:rPr>
        <w:t xml:space="preserve">hydrology-specific </w:t>
      </w:r>
      <w:r w:rsidR="00D1480E">
        <w:rPr>
          <w:lang w:val="en-US"/>
        </w:rPr>
        <w:t>r</w:t>
      </w:r>
      <w:r w:rsidR="000F7A6C">
        <w:rPr>
          <w:lang w:val="en-US"/>
        </w:rPr>
        <w:t>ealizations that are</w:t>
      </w:r>
      <w:r w:rsidR="00D1480E">
        <w:rPr>
          <w:lang w:val="en-US"/>
        </w:rPr>
        <w:t xml:space="preserve"> single</w:t>
      </w:r>
      <w:r w:rsidR="00272129">
        <w:rPr>
          <w:lang w:val="en-US"/>
        </w:rPr>
        <w:t xml:space="preserve"> locations</w:t>
      </w:r>
      <w:r w:rsidR="00D1480E">
        <w:rPr>
          <w:lang w:val="en-US"/>
        </w:rPr>
        <w:t>, complex</w:t>
      </w:r>
      <w:r w:rsidR="00272129">
        <w:rPr>
          <w:lang w:val="en-US"/>
        </w:rPr>
        <w:t xml:space="preserve"> locations</w:t>
      </w:r>
      <w:r w:rsidR="00D1480E">
        <w:rPr>
          <w:lang w:val="en-US"/>
        </w:rPr>
        <w:t xml:space="preserve">, </w:t>
      </w:r>
      <w:r w:rsidR="00272129">
        <w:rPr>
          <w:lang w:val="en-US"/>
        </w:rPr>
        <w:t xml:space="preserve">or </w:t>
      </w:r>
      <w:r w:rsidR="00D1480E">
        <w:rPr>
          <w:lang w:val="en-US"/>
        </w:rPr>
        <w:t xml:space="preserve">even </w:t>
      </w:r>
      <w:r w:rsidR="00690300" w:rsidRPr="005B292C">
        <w:rPr>
          <w:lang w:val="en-US"/>
        </w:rPr>
        <w:t>diffuse</w:t>
      </w:r>
      <w:r w:rsidR="00D1480E">
        <w:rPr>
          <w:lang w:val="en-US"/>
        </w:rPr>
        <w:t xml:space="preserve"> or indistinct</w:t>
      </w:r>
      <w:r w:rsidR="00690300" w:rsidRPr="005B292C">
        <w:rPr>
          <w:lang w:val="en-US"/>
        </w:rPr>
        <w:t xml:space="preserve"> </w:t>
      </w:r>
      <w:r w:rsidR="00D1480E">
        <w:rPr>
          <w:lang w:val="en-US"/>
        </w:rPr>
        <w:t>geographies</w:t>
      </w:r>
      <w:r w:rsidR="002D1C4A" w:rsidRPr="005B292C">
        <w:rPr>
          <w:lang w:val="en-US"/>
        </w:rPr>
        <w:t xml:space="preserve">. </w:t>
      </w:r>
      <w:r w:rsidR="000C4F61">
        <w:rPr>
          <w:lang w:val="en-US"/>
        </w:rPr>
        <w:t>In the absence of such realizations, s</w:t>
      </w:r>
      <w:r w:rsidR="00690300" w:rsidRPr="005B292C">
        <w:rPr>
          <w:lang w:val="en-US"/>
        </w:rPr>
        <w:t xml:space="preserve">ystems of catchments and </w:t>
      </w:r>
      <w:r>
        <w:rPr>
          <w:lang w:val="en-US"/>
        </w:rPr>
        <w:t>hydro nexus</w:t>
      </w:r>
      <w:r w:rsidR="00081A67">
        <w:rPr>
          <w:lang w:val="en-US"/>
        </w:rPr>
        <w:t>es</w:t>
      </w:r>
      <w:r w:rsidRPr="005B292C">
        <w:rPr>
          <w:lang w:val="en-US"/>
        </w:rPr>
        <w:t xml:space="preserve"> </w:t>
      </w:r>
      <w:r w:rsidR="00EB50F5">
        <w:rPr>
          <w:lang w:val="en-US"/>
        </w:rPr>
        <w:t xml:space="preserve">can </w:t>
      </w:r>
      <w:r w:rsidR="00690300" w:rsidRPr="005B292C">
        <w:rPr>
          <w:lang w:val="en-US"/>
        </w:rPr>
        <w:t>form a topological</w:t>
      </w:r>
      <w:r w:rsidR="00527BFC" w:rsidRPr="005B292C">
        <w:rPr>
          <w:lang w:val="en-US"/>
        </w:rPr>
        <w:t xml:space="preserve"> </w:t>
      </w:r>
      <w:r w:rsidR="00D1480E">
        <w:rPr>
          <w:lang w:val="en-US"/>
        </w:rPr>
        <w:t>complex</w:t>
      </w:r>
      <w:r w:rsidR="00EB50F5">
        <w:rPr>
          <w:lang w:val="en-US"/>
        </w:rPr>
        <w:t xml:space="preserve"> </w:t>
      </w:r>
      <w:r w:rsidR="00D1480E">
        <w:rPr>
          <w:lang w:val="en-US"/>
        </w:rPr>
        <w:t xml:space="preserve">based on </w:t>
      </w:r>
      <w:r w:rsidR="00EB50F5">
        <w:rPr>
          <w:lang w:val="en-US"/>
        </w:rPr>
        <w:t>their hydrologic connectivity</w:t>
      </w:r>
      <w:r w:rsidR="00D1480E">
        <w:rPr>
          <w:lang w:val="en-US"/>
        </w:rPr>
        <w:t xml:space="preserve"> even if the</w:t>
      </w:r>
      <w:r w:rsidR="00EB50F5">
        <w:rPr>
          <w:lang w:val="en-US"/>
        </w:rPr>
        <w:t>ir</w:t>
      </w:r>
      <w:r w:rsidR="00D1480E">
        <w:rPr>
          <w:lang w:val="en-US"/>
        </w:rPr>
        <w:t xml:space="preserve"> topological elements </w:t>
      </w:r>
      <w:r w:rsidR="00AB2E5C">
        <w:rPr>
          <w:lang w:val="en-US"/>
        </w:rPr>
        <w:t xml:space="preserve">are not or </w:t>
      </w:r>
      <w:r w:rsidR="00D1480E">
        <w:rPr>
          <w:lang w:val="en-US"/>
        </w:rPr>
        <w:t xml:space="preserve">cannot be </w:t>
      </w:r>
      <w:r w:rsidR="00EB50F5">
        <w:rPr>
          <w:lang w:val="en-US"/>
        </w:rPr>
        <w:t>represented</w:t>
      </w:r>
      <w:r w:rsidR="00D1480E">
        <w:rPr>
          <w:lang w:val="en-US"/>
        </w:rPr>
        <w:t xml:space="preserve"> geometrically</w:t>
      </w:r>
      <w:r w:rsidR="00527BFC" w:rsidRPr="005B292C">
        <w:rPr>
          <w:lang w:val="en-US"/>
        </w:rPr>
        <w:t>.</w:t>
      </w:r>
      <w:r w:rsidR="00100DCB">
        <w:rPr>
          <w:lang w:val="en-US"/>
        </w:rPr>
        <w:t xml:space="preserve"> </w:t>
      </w:r>
      <w:r w:rsidR="00690300" w:rsidRPr="005B292C">
        <w:rPr>
          <w:lang w:val="en-US"/>
        </w:rPr>
        <w:t xml:space="preserve">Building on </w:t>
      </w:r>
      <w:r w:rsidR="00D1480E">
        <w:rPr>
          <w:lang w:val="en-US"/>
        </w:rPr>
        <w:t>concepts of hydrological</w:t>
      </w:r>
      <w:r w:rsidR="000761E1">
        <w:rPr>
          <w:lang w:val="en-US"/>
        </w:rPr>
        <w:t>ly determined</w:t>
      </w:r>
      <w:r w:rsidR="00690300" w:rsidRPr="005B292C">
        <w:rPr>
          <w:lang w:val="en-US"/>
        </w:rPr>
        <w:t xml:space="preserve"> </w:t>
      </w:r>
      <w:r w:rsidR="00D1480E">
        <w:rPr>
          <w:lang w:val="en-US"/>
        </w:rPr>
        <w:t xml:space="preserve">catchment </w:t>
      </w:r>
      <w:r w:rsidR="00690300" w:rsidRPr="005B292C">
        <w:rPr>
          <w:lang w:val="en-US"/>
        </w:rPr>
        <w:t xml:space="preserve">topology </w:t>
      </w:r>
      <w:r w:rsidR="00D1480E">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811D63">
        <w:rPr>
          <w:lang w:val="en-US"/>
        </w:rPr>
        <w:t>that is comprised of</w:t>
      </w:r>
      <w:r w:rsidR="00690300" w:rsidRPr="005B292C">
        <w:rPr>
          <w:lang w:val="en-US"/>
        </w:rPr>
        <w:t xml:space="preserve"> the collection of catchment and </w:t>
      </w:r>
      <w:r>
        <w:rPr>
          <w:lang w:val="en-US"/>
        </w:rPr>
        <w:t>hydro nexus</w:t>
      </w:r>
      <w:r w:rsidRPr="005B292C">
        <w:rPr>
          <w:lang w:val="en-US"/>
        </w:rPr>
        <w:t xml:space="preserve"> </w:t>
      </w:r>
      <w:r w:rsidR="00690300" w:rsidRPr="005B292C">
        <w:rPr>
          <w:lang w:val="en-US"/>
        </w:rPr>
        <w:t xml:space="preserve">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catchment</w:t>
      </w:r>
      <w:r w:rsidR="00430191">
        <w:rPr>
          <w:lang w:val="en-US"/>
        </w:rPr>
        <w:t xml:space="preserve"> </w:t>
      </w:r>
      <w:r w:rsidR="000761E1">
        <w:rPr>
          <w:lang w:val="en-US"/>
        </w:rPr>
        <w:t>and/</w:t>
      </w:r>
      <w:r w:rsidR="00430191">
        <w:rPr>
          <w:lang w:val="en-US"/>
        </w:rPr>
        <w:t>or the hydro nexus</w:t>
      </w:r>
      <w:r w:rsidR="00C055D7" w:rsidRPr="005B292C">
        <w:rPr>
          <w:lang w:val="en-US"/>
        </w:rPr>
        <w:t xml:space="preserve">. </w:t>
      </w:r>
      <w:r w:rsidR="005B292C" w:rsidRPr="005B292C">
        <w:rPr>
          <w:lang w:val="en-US"/>
        </w:rPr>
        <w:t xml:space="preserve">A hydro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84066542"/>
      <w:r w:rsidRPr="008E510D">
        <w:t xml:space="preserve">Figure </w:t>
      </w:r>
      <w:fldSimple w:instr=" SEQ Figure \* ARABIC ">
        <w:r w:rsidR="00214695">
          <w:rPr>
            <w:noProof/>
          </w:rPr>
          <w:t>5</w:t>
        </w:r>
      </w:fldSimple>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r w:rsidRPr="008E510D">
        <w:t>flowpath d) subcatchment</w:t>
      </w:r>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0D0DC0E8" w:rsidR="00C055D7" w:rsidRPr="008E510D" w:rsidRDefault="00C055D7" w:rsidP="00C055D7">
      <w:pPr>
        <w:pStyle w:val="NormalWeb"/>
        <w:jc w:val="both"/>
        <w:rPr>
          <w:lang w:val="en-US"/>
        </w:rPr>
      </w:pPr>
      <w:r w:rsidRPr="008E510D">
        <w:rPr>
          <w:lang w:val="en-US"/>
        </w:rPr>
        <w:t xml:space="preserve">Catchment </w:t>
      </w:r>
      <w:r w:rsidR="00F076F9">
        <w:rPr>
          <w:lang w:val="en-US"/>
        </w:rPr>
        <w:t>area</w:t>
      </w:r>
      <w:r w:rsidRPr="008E510D">
        <w:rPr>
          <w:lang w:val="en-US"/>
        </w:rPr>
        <w:t xml:space="preserve">, catchment </w:t>
      </w:r>
      <w:r w:rsidR="00F076F9">
        <w:rPr>
          <w:lang w:val="en-US"/>
        </w:rPr>
        <w:t>divide</w:t>
      </w:r>
      <w:r w:rsidRPr="008E510D">
        <w:rPr>
          <w:lang w:val="en-US"/>
        </w:rPr>
        <w:t>,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w:t>
      </w:r>
      <w:r w:rsidR="00F076F9">
        <w:rPr>
          <w:lang w:val="en-US"/>
        </w:rPr>
        <w:t xml:space="preserve">the </w:t>
      </w:r>
      <w:r w:rsidRPr="008E510D">
        <w:rPr>
          <w:lang w:val="en-US"/>
        </w:rPr>
        <w:t>catchment</w:t>
      </w:r>
      <w:r w:rsidR="00F076F9">
        <w:rPr>
          <w:lang w:val="en-US"/>
        </w:rPr>
        <w:t xml:space="preserve"> concept</w:t>
      </w:r>
      <w:r w:rsidRPr="008E510D">
        <w:rPr>
          <w:lang w:val="en-US"/>
        </w:rPr>
        <w: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w:t>
      </w:r>
      <w:r w:rsidR="00811D63">
        <w:rPr>
          <w:lang w:val="en-US"/>
        </w:rPr>
        <w:t>provide</w:t>
      </w:r>
      <w:r>
        <w:rPr>
          <w:lang w:val="en-US"/>
        </w:rPr>
        <w:t xml:space="preserve"> visualiz</w:t>
      </w:r>
      <w:r w:rsidR="00811D63">
        <w:rPr>
          <w:lang w:val="en-US"/>
        </w:rPr>
        <w:t>ations of</w:t>
      </w:r>
      <w:r w:rsidRPr="008E510D">
        <w:rPr>
          <w:lang w:val="en-US"/>
        </w:rPr>
        <w:t xml:space="preserve"> the hydrographic network of </w:t>
      </w:r>
      <w:r w:rsidR="007735C1">
        <w:rPr>
          <w:lang w:val="en-US"/>
        </w:rPr>
        <w:t>waterbodies</w:t>
      </w:r>
      <w:r w:rsidRPr="008E510D">
        <w:rPr>
          <w:lang w:val="en-US"/>
        </w:rPr>
        <w:t xml:space="preserve">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w:t>
      </w:r>
      <w:r w:rsidR="00811D63" w:rsidRPr="00811D63">
        <w:rPr>
          <w:lang w:val="en-US"/>
        </w:rPr>
        <w:t xml:space="preserve"> </w:t>
      </w:r>
      <w:r w:rsidR="00811D63">
        <w:rPr>
          <w:lang w:val="en-US"/>
        </w:rPr>
        <w:fldChar w:fldCharType="begin"/>
      </w:r>
      <w:r w:rsidR="00811D63">
        <w:rPr>
          <w:lang w:val="en-US"/>
        </w:rPr>
        <w:instrText xml:space="preserve"> REF _Ref458765840 \h </w:instrText>
      </w:r>
      <w:r w:rsidR="00811D63">
        <w:rPr>
          <w:lang w:val="en-US"/>
        </w:rPr>
      </w:r>
      <w:r w:rsidR="00811D63">
        <w:rPr>
          <w:lang w:val="en-US"/>
        </w:rPr>
        <w:fldChar w:fldCharType="separate"/>
      </w:r>
      <w:r w:rsidR="00811D63" w:rsidRPr="008E510D">
        <w:t xml:space="preserve">Figure </w:t>
      </w:r>
      <w:r w:rsidR="00811D63">
        <w:rPr>
          <w:noProof/>
        </w:rPr>
        <w:t>5</w:t>
      </w:r>
      <w:r w:rsidR="00811D63">
        <w:rPr>
          <w:lang w:val="en-US"/>
        </w:rPr>
        <w:fldChar w:fldCharType="end"/>
      </w:r>
      <w:r w:rsidR="00811D63">
        <w:rPr>
          <w:lang w:val="en-US"/>
        </w:rPr>
        <w:t xml:space="preserve"> adds </w:t>
      </w:r>
      <w:r w:rsidR="00942365" w:rsidRPr="008E510D">
        <w:rPr>
          <w:lang w:val="en-US"/>
        </w:rPr>
        <w:t xml:space="preserve">graphical representations </w:t>
      </w:r>
      <w:r w:rsidR="00942365">
        <w:rPr>
          <w:lang w:val="en-US"/>
        </w:rPr>
        <w:t xml:space="preserve">of such realizations </w:t>
      </w:r>
      <w:r w:rsidR="00811D63">
        <w:rPr>
          <w:lang w:val="en-US"/>
        </w:rPr>
        <w:t xml:space="preserve">to the </w:t>
      </w:r>
      <w:r w:rsidR="00811D63" w:rsidRPr="008E510D">
        <w:rPr>
          <w:lang w:val="en-US"/>
        </w:rPr>
        <w:t xml:space="preserve">idealized </w:t>
      </w:r>
      <w:r w:rsidR="00811D63">
        <w:rPr>
          <w:lang w:val="en-US"/>
        </w:rPr>
        <w:t>catchment</w:t>
      </w:r>
      <w:r w:rsidR="00811D63" w:rsidRPr="008E510D">
        <w:rPr>
          <w:lang w:val="en-US"/>
        </w:rPr>
        <w:t xml:space="preserve"> </w:t>
      </w:r>
      <w:r w:rsidR="00811D63">
        <w:rPr>
          <w:lang w:val="en-US"/>
        </w:rPr>
        <w:t xml:space="preserve">of </w:t>
      </w:r>
      <w:r w:rsidR="00811D63">
        <w:rPr>
          <w:lang w:val="en-US"/>
        </w:rPr>
        <w:fldChar w:fldCharType="begin"/>
      </w:r>
      <w:r w:rsidR="00811D63">
        <w:rPr>
          <w:lang w:val="en-US"/>
        </w:rPr>
        <w:instrText xml:space="preserve"> REF _Ref458763854 \h </w:instrText>
      </w:r>
      <w:r w:rsidR="00811D63">
        <w:rPr>
          <w:lang w:val="en-US"/>
        </w:rPr>
      </w:r>
      <w:r w:rsidR="00811D63">
        <w:rPr>
          <w:lang w:val="en-US"/>
        </w:rPr>
        <w:fldChar w:fldCharType="separate"/>
      </w:r>
      <w:r w:rsidR="00811D63" w:rsidRPr="00C055D7">
        <w:t xml:space="preserve">Figure </w:t>
      </w:r>
      <w:r w:rsidR="00811D63">
        <w:rPr>
          <w:noProof/>
        </w:rPr>
        <w:t>4</w:t>
      </w:r>
      <w:r w:rsidR="00811D63">
        <w:rPr>
          <w:lang w:val="en-US"/>
        </w:rPr>
        <w:fldChar w:fldCharType="end"/>
      </w:r>
      <w:r w:rsidR="00811D63" w:rsidRPr="008E510D">
        <w:rPr>
          <w:lang w:val="en-US"/>
        </w:rPr>
        <w:t>.</w:t>
      </w:r>
    </w:p>
    <w:p w14:paraId="06E3A8AE" w14:textId="16DD303B" w:rsidR="00817BC0" w:rsidRPr="001A49DC" w:rsidRDefault="001775D4" w:rsidP="001A49DC">
      <w:pPr>
        <w:pStyle w:val="Heading3"/>
      </w:pPr>
      <w:bookmarkStart w:id="46" w:name="_Ref484263402"/>
      <w:bookmarkStart w:id="47" w:name="_Toc484502194"/>
      <w:r>
        <w:t>Hydrologic Features S</w:t>
      </w:r>
      <w:r w:rsidR="00817BC0">
        <w:t>cheme</w:t>
      </w:r>
      <w:r>
        <w:t>s</w:t>
      </w:r>
      <w:bookmarkEnd w:id="46"/>
      <w:bookmarkEnd w:id="47"/>
    </w:p>
    <w:p w14:paraId="32E4B63A" w14:textId="1D157571" w:rsidR="00817BC0" w:rsidRDefault="001330F5" w:rsidP="00860515">
      <w:pPr>
        <w:pStyle w:val="NormalWeb"/>
        <w:jc w:val="both"/>
        <w:rPr>
          <w:lang w:val="en-US"/>
        </w:rPr>
      </w:pPr>
      <w:r w:rsidRPr="008E510D">
        <w:rPr>
          <w:lang w:val="en-US"/>
        </w:rPr>
        <w:t xml:space="preserve">Each </w:t>
      </w:r>
      <w:r w:rsidR="00ED4463">
        <w:rPr>
          <w:lang w:val="en-US"/>
        </w:rPr>
        <w:t xml:space="preserve">hydrology-specific </w:t>
      </w:r>
      <w:r w:rsidR="00753C1E">
        <w:rPr>
          <w:lang w:val="en-US"/>
        </w:rPr>
        <w:t>realization</w:t>
      </w:r>
      <w:r w:rsidR="00056311" w:rsidRPr="008E510D">
        <w:rPr>
          <w:lang w:val="en-US"/>
        </w:rPr>
        <w:t xml:space="preserve"> </w:t>
      </w:r>
      <w:r w:rsidR="00B41716">
        <w:rPr>
          <w:lang w:val="en-US"/>
        </w:rPr>
        <w:t>of a catchment is</w:t>
      </w:r>
      <w:r w:rsidR="00B30656" w:rsidRPr="008E510D">
        <w:rPr>
          <w:lang w:val="en-US"/>
        </w:rPr>
        <w:t xml:space="preserve"> </w:t>
      </w:r>
      <w:r w:rsidRPr="008E510D">
        <w:rPr>
          <w:lang w:val="en-US"/>
        </w:rPr>
        <w:t xml:space="preserve">a different </w:t>
      </w:r>
      <w:r w:rsidR="00B41716">
        <w:rPr>
          <w:lang w:val="en-US"/>
        </w:rPr>
        <w:t>way of thinking of</w:t>
      </w:r>
      <w:r w:rsidR="00B30656">
        <w:rPr>
          <w:lang w:val="en-US"/>
        </w:rPr>
        <w:t xml:space="preserve"> </w:t>
      </w:r>
      <w:r w:rsidRPr="008E510D">
        <w:rPr>
          <w:lang w:val="en-US"/>
        </w:rPr>
        <w:t xml:space="preserve">the catchment </w:t>
      </w:r>
      <w:r w:rsidR="00B30656">
        <w:rPr>
          <w:lang w:val="en-US"/>
        </w:rPr>
        <w:t>that emphasize</w:t>
      </w:r>
      <w:r w:rsidR="00B41716">
        <w:rPr>
          <w:lang w:val="en-US"/>
        </w:rPr>
        <w:t>s</w:t>
      </w:r>
      <w:r w:rsidR="00B30656">
        <w:rPr>
          <w:lang w:val="en-US"/>
        </w:rPr>
        <w:t xml:space="preserve"> different </w:t>
      </w:r>
      <w:r w:rsidR="00B41716">
        <w:rPr>
          <w:lang w:val="en-US"/>
        </w:rPr>
        <w:t>hydrologic</w:t>
      </w:r>
      <w:r w:rsidR="00ED4463">
        <w:rPr>
          <w:lang w:val="en-US"/>
        </w:rPr>
        <w:t xml:space="preserve"> and/or topological</w:t>
      </w:r>
      <w:r w:rsidR="00B41716">
        <w:rPr>
          <w:lang w:val="en-US"/>
        </w:rPr>
        <w:t xml:space="preserve"> </w:t>
      </w:r>
      <w:r w:rsidRPr="008E510D">
        <w:rPr>
          <w:lang w:val="en-US"/>
        </w:rPr>
        <w:t>characteristics</w:t>
      </w:r>
      <w:r w:rsidR="00B30656">
        <w:rPr>
          <w:lang w:val="en-US"/>
        </w:rPr>
        <w:t xml:space="preserve">. </w:t>
      </w:r>
      <w:r w:rsidR="00DB482B">
        <w:rPr>
          <w:lang w:val="en-US"/>
        </w:rPr>
        <w:t>While these distinctions are useful, many nuances of a given dataset</w:t>
      </w:r>
      <w:r w:rsidR="00B30656">
        <w:rPr>
          <w:lang w:val="en-US"/>
        </w:rPr>
        <w:t xml:space="preserve">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w:t>
      </w:r>
      <w:r w:rsidR="00ED3854">
        <w:rPr>
          <w:lang w:val="en-US"/>
        </w:rPr>
        <w:t xml:space="preserve"> non-overlapping</w:t>
      </w:r>
      <w:r w:rsidR="009A051F">
        <w:rPr>
          <w:lang w:val="en-US"/>
        </w:rPr>
        <w:t xml:space="preserve">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ED3854">
        <w:rPr>
          <w:lang w:val="en-US"/>
        </w:rPr>
        <w:t>that correspond</w:t>
      </w:r>
      <w:r w:rsidR="009A051F">
        <w:rPr>
          <w:lang w:val="en-US"/>
        </w:rPr>
        <w:t xml:space="preserve"> to monitoring stations</w:t>
      </w:r>
      <w:r w:rsidRPr="008E510D">
        <w:rPr>
          <w:lang w:val="en-US"/>
        </w:rPr>
        <w:t xml:space="preserve">. </w:t>
      </w:r>
      <w:r w:rsidR="00817BC0">
        <w:rPr>
          <w:lang w:val="en-US"/>
        </w:rPr>
        <w:t>It is very important to understand that e</w:t>
      </w:r>
      <w:r w:rsidR="00A30253">
        <w:rPr>
          <w:lang w:val="en-US"/>
        </w:rPr>
        <w:t>very hydrologic feature dataset</w:t>
      </w:r>
      <w:r w:rsidR="00DB482B">
        <w:rPr>
          <w:lang w:val="en-US"/>
        </w:rPr>
        <w:t xml:space="preserve"> follow</w:t>
      </w:r>
      <w:r w:rsidR="00A30253">
        <w:rPr>
          <w:lang w:val="en-US"/>
        </w:rPr>
        <w:t>s</w:t>
      </w:r>
      <w:r w:rsidR="00817BC0">
        <w:rPr>
          <w:lang w:val="en-US"/>
        </w:rPr>
        <w:t xml:space="preserve"> a unique “scheme” with regard to the general concepts of HY_Features. That is, c</w:t>
      </w:r>
      <w:r w:rsidR="00DF26DD">
        <w:rPr>
          <w:lang w:val="en-US"/>
        </w:rPr>
        <w:t>atchment</w:t>
      </w:r>
      <w:r w:rsidR="009A051F">
        <w:rPr>
          <w:lang w:val="en-US"/>
        </w:rPr>
        <w:t>s</w:t>
      </w:r>
      <w:r w:rsidR="00DF26DD">
        <w:rPr>
          <w:lang w:val="en-US"/>
        </w:rPr>
        <w:t>’</w:t>
      </w:r>
      <w:r w:rsidR="009A051F" w:rsidRPr="008E510D">
        <w:rPr>
          <w:lang w:val="en-US"/>
        </w:rPr>
        <w:t xml:space="preserve"> </w:t>
      </w:r>
      <w:r w:rsidRPr="008E510D">
        <w:rPr>
          <w:lang w:val="en-US"/>
        </w:rPr>
        <w:t xml:space="preserve">type and role </w:t>
      </w:r>
      <w:r w:rsidR="00DF26DD">
        <w:rPr>
          <w:lang w:val="en-US"/>
        </w:rPr>
        <w:t>in a</w:t>
      </w:r>
      <w:r w:rsidR="009A051F">
        <w:rPr>
          <w:lang w:val="en-US"/>
        </w:rPr>
        <w:t xml:space="preserve"> </w:t>
      </w:r>
      <w:r w:rsidR="00DF26DD">
        <w:rPr>
          <w:lang w:val="en-US"/>
        </w:rPr>
        <w:t xml:space="preserve">particular </w:t>
      </w:r>
      <w:r w:rsidR="009A051F">
        <w:rPr>
          <w:lang w:val="en-US"/>
        </w:rPr>
        <w:t>application</w:t>
      </w:r>
      <w:r w:rsidR="00DF26DD">
        <w:rPr>
          <w:lang w:val="en-US"/>
        </w:rPr>
        <w:t xml:space="preserve"> or dataset</w:t>
      </w:r>
      <w:r w:rsidR="009A051F">
        <w:rPr>
          <w:lang w:val="en-US"/>
        </w:rPr>
        <w:t>, s</w:t>
      </w:r>
      <w:r w:rsidR="00692820">
        <w:rPr>
          <w:lang w:val="en-US"/>
        </w:rPr>
        <w:t>uch</w:t>
      </w:r>
      <w:r w:rsidR="00692820" w:rsidRPr="008E510D">
        <w:rPr>
          <w:lang w:val="en-US"/>
        </w:rPr>
        <w:t xml:space="preserve"> </w:t>
      </w:r>
      <w:r w:rsidR="009A051F">
        <w:rPr>
          <w:lang w:val="en-US"/>
        </w:rPr>
        <w:t xml:space="preserve">as </w:t>
      </w:r>
      <w:r w:rsidR="00DF26DD">
        <w:rPr>
          <w:lang w:val="en-US"/>
        </w:rPr>
        <w:t>catchment hierarchy</w:t>
      </w:r>
      <w:r w:rsidRPr="008E510D">
        <w:rPr>
          <w:lang w:val="en-US"/>
        </w:rPr>
        <w:t xml:space="preserve">, upstream-downstream </w:t>
      </w:r>
      <w:r w:rsidR="009A051F">
        <w:rPr>
          <w:lang w:val="en-US"/>
        </w:rPr>
        <w:t>relationships</w:t>
      </w:r>
      <w:r w:rsidR="00DF26DD">
        <w:rPr>
          <w:lang w:val="en-US"/>
        </w:rPr>
        <w:t>, and cross-scale realization correspondence, will vary</w:t>
      </w:r>
      <w:r w:rsidR="00817BC0">
        <w:rPr>
          <w:lang w:val="en-US"/>
        </w:rPr>
        <w:t xml:space="preserve"> according to the needs of the application</w:t>
      </w:r>
      <w:r w:rsidRPr="008E510D">
        <w:rPr>
          <w:lang w:val="en-US"/>
        </w:rPr>
        <w:t>.</w:t>
      </w:r>
      <w:r w:rsidR="009A051F">
        <w:rPr>
          <w:lang w:val="en-US"/>
        </w:rPr>
        <w:t xml:space="preserve"> </w:t>
      </w:r>
    </w:p>
    <w:p w14:paraId="53D939C7" w14:textId="37986EAA" w:rsidR="002C1BDD" w:rsidRDefault="008D0553" w:rsidP="00860515">
      <w:pPr>
        <w:pStyle w:val="NormalWeb"/>
        <w:jc w:val="both"/>
      </w:pPr>
      <w:r>
        <w:rPr>
          <w:lang w:val="en-US"/>
        </w:rPr>
        <w:lastRenderedPageBreak/>
        <w:t>Some applications have no need for geometric representations of catchments at all. In such schemes, t</w:t>
      </w:r>
      <w:r w:rsidR="001330F5" w:rsidRPr="008E510D">
        <w:rPr>
          <w:lang w:val="en-US"/>
        </w:rPr>
        <w:t>opological network</w:t>
      </w:r>
      <w:r w:rsidR="002C1BDD">
        <w:rPr>
          <w:lang w:val="en-US"/>
        </w:rPr>
        <w:t>s</w:t>
      </w:r>
      <w:r w:rsidR="001330F5" w:rsidRPr="008E510D">
        <w:rPr>
          <w:lang w:val="en-US"/>
        </w:rPr>
        <w:t xml:space="preserve"> of catchments</w:t>
      </w:r>
      <w:r w:rsidR="002C1BDD">
        <w:rPr>
          <w:lang w:val="en-US"/>
        </w:rPr>
        <w:t xml:space="preserve"> without geometries are </w:t>
      </w:r>
      <w:r>
        <w:rPr>
          <w:lang w:val="en-US"/>
        </w:rPr>
        <w:t>used</w:t>
      </w:r>
      <w:r w:rsidR="002C1BDD">
        <w:rPr>
          <w:lang w:val="en-US"/>
        </w:rPr>
        <w:t xml:space="preserve"> </w:t>
      </w:r>
      <w:r>
        <w:rPr>
          <w:lang w:val="en-US"/>
        </w:rPr>
        <w:t>by themselves.</w:t>
      </w:r>
      <w:r w:rsidR="002C1BDD">
        <w:rPr>
          <w:lang w:val="en-US"/>
        </w:rPr>
        <w:t xml:space="preserve"> </w:t>
      </w:r>
      <w:r>
        <w:rPr>
          <w:lang w:val="en-US"/>
        </w:rPr>
        <w:t xml:space="preserve">An </w:t>
      </w:r>
      <w:r w:rsidR="001330F5" w:rsidRPr="008E510D">
        <w:rPr>
          <w:lang w:val="en-US"/>
        </w:rPr>
        <w:t>example</w:t>
      </w:r>
      <w:r>
        <w:rPr>
          <w:lang w:val="en-US"/>
        </w:rPr>
        <w:t xml:space="preserve"> of this might be a data system</w:t>
      </w:r>
      <w:r w:rsidR="001330F5" w:rsidRPr="008E510D">
        <w:rPr>
          <w:lang w:val="en-US"/>
        </w:rPr>
        <w:t xml:space="preserve"> supporting hydrologic modeling. </w:t>
      </w:r>
      <w:r w:rsidR="002C1BDD">
        <w:rPr>
          <w:lang w:val="en-US"/>
        </w:rPr>
        <w:t xml:space="preserve">Geospatial data may be used to parameterize models that then run only using </w:t>
      </w:r>
      <w:r w:rsidR="00D6608C">
        <w:rPr>
          <w:lang w:val="en-US"/>
        </w:rPr>
        <w:t>topo</w:t>
      </w:r>
      <w:r w:rsidR="002C1BDD">
        <w:rPr>
          <w:lang w:val="en-US"/>
        </w:rPr>
        <w:t>logical catchment relationships</w:t>
      </w:r>
      <w:r w:rsidR="001330F5" w:rsidRPr="008E510D">
        <w:rPr>
          <w:lang w:val="en-US"/>
        </w:rPr>
        <w:t xml:space="preserve">. </w:t>
      </w:r>
      <w:r w:rsidR="00170518">
        <w:rPr>
          <w:lang w:val="en-US"/>
        </w:rPr>
        <w:t>In this kind of scheme, t</w:t>
      </w:r>
      <w:r w:rsidR="002C1BDD">
        <w:rPr>
          <w:lang w:val="en-US"/>
        </w:rPr>
        <w:t>he topologi</w:t>
      </w:r>
      <w:r w:rsidR="00170518">
        <w:rPr>
          <w:lang w:val="en-US"/>
        </w:rPr>
        <w:t xml:space="preserve">cal </w:t>
      </w:r>
      <w:r w:rsidR="00D93224">
        <w:rPr>
          <w:lang w:val="en-US"/>
        </w:rPr>
        <w:t xml:space="preserve">realization </w:t>
      </w:r>
      <w:r w:rsidR="00170518">
        <w:rPr>
          <w:lang w:val="en-US"/>
        </w:rPr>
        <w:t xml:space="preserve">may not </w:t>
      </w:r>
      <w:r w:rsidR="002C1BDD">
        <w:rPr>
          <w:lang w:val="en-US"/>
        </w:rPr>
        <w:t xml:space="preserve">correspond to </w:t>
      </w:r>
      <w:r w:rsidR="00170518">
        <w:rPr>
          <w:lang w:val="en-US"/>
        </w:rPr>
        <w:t>a single geometric representation</w:t>
      </w:r>
      <w:r w:rsidR="001330F5" w:rsidRPr="008E510D">
        <w:rPr>
          <w:lang w:val="en-US"/>
        </w:rPr>
        <w:t>.</w:t>
      </w:r>
      <w:r w:rsidR="002C1BDD">
        <w:rPr>
          <w:lang w:val="en-US"/>
        </w:rPr>
        <w:t xml:space="preserve"> For example, </w:t>
      </w:r>
      <w:r w:rsidR="00ED4463">
        <w:rPr>
          <w:lang w:val="en-US"/>
        </w:rPr>
        <w:t>when it is modeling a diffuse area of drainage</w:t>
      </w:r>
      <w:r w:rsidR="00ED4463">
        <w:t xml:space="preserve"> between two model units.</w:t>
      </w:r>
      <w:r w:rsidR="00ED4463">
        <w:rPr>
          <w:lang w:val="en-US"/>
        </w:rPr>
        <w:t xml:space="preserve"> </w:t>
      </w:r>
      <w:r w:rsidR="002C1BDD">
        <w:rPr>
          <w:lang w:val="en-US"/>
        </w:rPr>
        <w:t>a</w:t>
      </w:r>
      <w:r w:rsidR="003203FF">
        <w:rPr>
          <w:lang w:val="en-US"/>
        </w:rPr>
        <w:t xml:space="preserve"> hydro nexus</w:t>
      </w:r>
      <w:r w:rsidR="002C1BDD">
        <w:rPr>
          <w:lang w:val="en-US"/>
        </w:rPr>
        <w:t xml:space="preserve"> may take on the topological role of a node</w:t>
      </w:r>
      <w:r w:rsidR="00ED4463">
        <w:rPr>
          <w:lang w:val="en-US"/>
        </w:rPr>
        <w:t xml:space="preserve"> but not represented g</w:t>
      </w:r>
      <w:r w:rsidR="0034584D">
        <w:rPr>
          <w:lang w:val="en-US"/>
        </w:rPr>
        <w:t>eometrically as a single point.</w:t>
      </w:r>
    </w:p>
    <w:p w14:paraId="1F8ED1BB" w14:textId="5BF72885" w:rsidR="001775D4" w:rsidRDefault="00170518" w:rsidP="00860515">
      <w:pPr>
        <w:pStyle w:val="NormalWeb"/>
        <w:jc w:val="both"/>
      </w:pPr>
      <w:r>
        <w:t>A v</w:t>
      </w:r>
      <w:r w:rsidR="00DB482B">
        <w:t>ery common scheme that includes</w:t>
      </w:r>
      <w:r w:rsidR="00D93224">
        <w:t xml:space="preserve"> </w:t>
      </w:r>
      <w:r>
        <w:t>geometric rep</w:t>
      </w:r>
      <w:r w:rsidR="00AD6610">
        <w:t xml:space="preserve">resentation is sometimes referred to as the “reach-catchment” scheme and is typified by the U.S. NHDPlus [10]. In this case, the catchment network forms a continuous coverage of incremental drainage units where each catchment corresponds to one and only one flowpath. This scheme comes about as a result of elevation derived hydrography where, at a given scale, incremental drainage polygons are defined for every confluence-to-confluence flowpath. </w:t>
      </w:r>
      <w:r w:rsidR="00E56B75">
        <w:t>This scheme can be described using HY_Features, but many of its specific constraints and nuances a</w:t>
      </w:r>
      <w:r w:rsidR="00DB482B">
        <w:t>re implementation details that w</w:t>
      </w:r>
      <w:r w:rsidR="00E56B75">
        <w:t>ould be specified in a profile and/or implementation of HY_Features.</w:t>
      </w:r>
      <w:r w:rsidR="001775D4">
        <w:t xml:space="preserve"> </w:t>
      </w:r>
    </w:p>
    <w:p w14:paraId="023FA326" w14:textId="3847D2F6" w:rsidR="00170518" w:rsidRDefault="001775D4" w:rsidP="00860515">
      <w:pPr>
        <w:pStyle w:val="NormalWeb"/>
        <w:jc w:val="both"/>
      </w:pPr>
      <w:r>
        <w:t xml:space="preserve">Considering datasets that include multiple realizations and/or representations of features across two or more scales, </w:t>
      </w:r>
      <w:r w:rsidR="001C6948">
        <w:t>the idea of the implementation scheme is very important. For example, consider a dataset that has high-resolution and low-resolution variants of reach-catchments, as described above. The flowpaths of the low-resolution catchments may or may not be rep</w:t>
      </w:r>
      <w:r w:rsidR="005815FC">
        <w:t xml:space="preserve">resented by the union of the </w:t>
      </w:r>
      <w:r w:rsidR="001C6948">
        <w:t xml:space="preserve">set of high-resolution catchments’ flowpaths that connect its inflow to outflow. A scheme may also include different </w:t>
      </w:r>
      <w:r w:rsidR="00C54EEF">
        <w:t>kinds of realizations</w:t>
      </w:r>
      <w:r w:rsidR="005815FC">
        <w:t xml:space="preserve"> or representations</w:t>
      </w:r>
      <w:r w:rsidR="00C54EEF">
        <w:t xml:space="preserve"> for higher or lower resolution features. For example, at one scale, all waterbodies in a network may be re</w:t>
      </w:r>
      <w:r w:rsidR="005815FC">
        <w:t>presented</w:t>
      </w:r>
      <w:r w:rsidR="00C54EEF">
        <w:t xml:space="preserve"> as linear flowpaths merely connecting catchment inlet to catchment outlet. At finer scales, the same waterbodies may be re</w:t>
      </w:r>
      <w:r w:rsidR="005815FC">
        <w:t>presented</w:t>
      </w:r>
      <w:r w:rsidR="00C54EEF">
        <w:t xml:space="preserve"> as waterbody polygons that show inundated area or even as some form of mesh or surface representing the containing bathymetry and/or the waterbody volume. All these examples are supported by HY_Features, but would need to be specified as a profile or </w:t>
      </w:r>
      <w:r w:rsidR="006C40B6">
        <w:t xml:space="preserve">with implementation </w:t>
      </w:r>
      <w:r w:rsidR="00C54EEF">
        <w:t>by a particular application.</w:t>
      </w:r>
    </w:p>
    <w:p w14:paraId="5396F29C" w14:textId="47EC6426" w:rsidR="0034584D" w:rsidRDefault="0034584D" w:rsidP="0034584D">
      <w:pPr>
        <w:pStyle w:val="NormalWeb"/>
        <w:jc w:val="both"/>
      </w:pPr>
      <w:r>
        <w:t xml:space="preserve">Another example of a dataset-scheme is the idea of a “contracted catchment” and a “contracted node” which are used in the Australian Hydrological Geospatial Fabric [11] to describe catchments, and associated outlet locations. The word contracted is used as in a legal contract, meaning that a “contracted node” is one for which a contract that it will be realized and given a representation in future versions of the dataset has been established. Many hydrologic data sets have similar varying-levels of permanence and governance of features’ identity. As far as HY_Features is concerned, these are implementation details that </w:t>
      </w:r>
      <w:r w:rsidR="00AB5309">
        <w:t>would</w:t>
      </w:r>
      <w:r>
        <w:t xml:space="preserve"> be specified as a profile or implementation of the model.</w:t>
      </w:r>
    </w:p>
    <w:p w14:paraId="27B88EAB" w14:textId="7A6C4C3B" w:rsidR="008545BE" w:rsidRPr="005B292C" w:rsidRDefault="00D4047D" w:rsidP="008545BE">
      <w:pPr>
        <w:pStyle w:val="NormalWeb"/>
        <w:jc w:val="both"/>
        <w:rPr>
          <w:lang w:val="en-US"/>
        </w:rPr>
      </w:pPr>
      <w:r w:rsidRPr="005B292C">
        <w:t xml:space="preserve">Specific feature types defined </w:t>
      </w:r>
      <w:r w:rsidR="002C1BDD">
        <w:t xml:space="preserve">in the HY_Features model include </w:t>
      </w:r>
      <w:r w:rsidR="005A011C" w:rsidRPr="005B292C">
        <w:t xml:space="preserve">HY_HydroFeature </w:t>
      </w:r>
      <w:r w:rsidR="00B73D42">
        <w:t>(</w:t>
      </w:r>
      <w:r w:rsidR="005A011C" w:rsidRPr="005B292C">
        <w:t>in section 7.</w:t>
      </w:r>
      <w:r w:rsidR="00EF42A4">
        <w:t>3.1</w:t>
      </w:r>
      <w:r w:rsidR="00B73D42">
        <w:t>)</w:t>
      </w:r>
      <w:r w:rsidR="005A011C" w:rsidRPr="005B292C">
        <w:t xml:space="preserve">, </w:t>
      </w:r>
      <w:r w:rsidRPr="005B292C">
        <w:t>HY_Catchment, HY_</w:t>
      </w:r>
      <w:r w:rsidR="00C84810">
        <w:t>HydroNexus</w:t>
      </w:r>
      <w:r w:rsidR="005A011C" w:rsidRPr="005B292C">
        <w:t>,</w:t>
      </w:r>
      <w:r w:rsidRPr="005B292C">
        <w:t xml:space="preserve"> </w:t>
      </w:r>
      <w:r w:rsidR="005A011C" w:rsidRPr="005B292C">
        <w:t>HY_CatchmentRealization</w:t>
      </w:r>
      <w:r w:rsidR="00B73D42">
        <w:t xml:space="preserve">, </w:t>
      </w:r>
      <w:r w:rsidRPr="005B292C">
        <w:lastRenderedPageBreak/>
        <w:t>HY_</w:t>
      </w:r>
      <w:r w:rsidR="00C84810">
        <w:t>HydroLocation</w:t>
      </w:r>
      <w:r w:rsidR="00B73D42">
        <w:t>,</w:t>
      </w:r>
      <w:r w:rsidRPr="005B292C">
        <w:t xml:space="preserve"> </w:t>
      </w:r>
      <w:r w:rsidR="005B292C" w:rsidRPr="005B292C">
        <w:t>HY_CatchmentArea, HY_</w:t>
      </w:r>
      <w:r w:rsidR="00F45A2F">
        <w:t>CatchmentDivide</w:t>
      </w:r>
      <w:r w:rsidR="0034584D">
        <w:t xml:space="preserve">, HY_Flowpath, </w:t>
      </w:r>
      <w:r w:rsidR="005B292C" w:rsidRPr="005B292C">
        <w:t xml:space="preserve">HY_HydroNetwork and HY_CartographicRealization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Heading2"/>
      </w:pPr>
      <w:bookmarkStart w:id="48" w:name="_Toc484502195"/>
      <w:r>
        <w:t>C</w:t>
      </w:r>
      <w:r w:rsidR="006947C2" w:rsidRPr="008E510D">
        <w:t xml:space="preserve">atchment </w:t>
      </w:r>
      <w:r w:rsidR="00AA7E5A">
        <w:t xml:space="preserve">topology and </w:t>
      </w:r>
      <w:r w:rsidR="006947C2" w:rsidRPr="008E510D">
        <w:t>hierarchy</w:t>
      </w:r>
      <w:bookmarkEnd w:id="48"/>
    </w:p>
    <w:p w14:paraId="55A80633" w14:textId="018480F5" w:rsidR="008545BE" w:rsidRPr="00AE4EA7" w:rsidRDefault="00AA7E5A" w:rsidP="00AE4EA7">
      <w:pPr>
        <w:spacing w:after="120"/>
        <w:jc w:val="both"/>
      </w:pPr>
      <w:r w:rsidRPr="00AE4EA7">
        <w:t>An unlimited number of</w:t>
      </w:r>
      <w:r w:rsidR="00ED4303" w:rsidRPr="00AE4EA7">
        <w:t xml:space="preserve"> overlapping</w:t>
      </w:r>
      <w:r w:rsidRPr="00AE4EA7">
        <w:t xml:space="preserve"> c</w:t>
      </w:r>
      <w:r w:rsidR="006947C2" w:rsidRPr="00AE4EA7">
        <w:t>atchments</w:t>
      </w:r>
      <w:r w:rsidRPr="00AE4EA7">
        <w:t xml:space="preserve"> </w:t>
      </w:r>
      <w:r w:rsidR="00544C35" w:rsidRPr="00AE4EA7">
        <w:t>can</w:t>
      </w:r>
      <w:r w:rsidRPr="00AE4EA7">
        <w:t xml:space="preserve"> potentially be defined in </w:t>
      </w:r>
      <w:r w:rsidR="00ED4303" w:rsidRPr="00AE4EA7">
        <w:t>a given</w:t>
      </w:r>
      <w:r w:rsidRPr="00AE4EA7">
        <w:t xml:space="preserve"> region since every point in that region </w:t>
      </w:r>
      <w:r w:rsidR="00544C35" w:rsidRPr="00AE4EA7">
        <w:t>corresponds to</w:t>
      </w:r>
      <w:r w:rsidRPr="00AE4EA7">
        <w:t xml:space="preserve"> some catchment </w:t>
      </w:r>
      <w:r w:rsidR="003E4A3C" w:rsidRPr="00AE4EA7">
        <w:t>that</w:t>
      </w:r>
      <w:r w:rsidRPr="00AE4EA7">
        <w:t xml:space="preserve"> drains to it. </w:t>
      </w:r>
      <w:r w:rsidR="00ED4303" w:rsidRPr="00AE4EA7">
        <w:t>However, catchments are normally</w:t>
      </w:r>
      <w:r w:rsidR="003D50B2" w:rsidRPr="00AE4EA7">
        <w:t xml:space="preserve"> </w:t>
      </w:r>
      <w:r w:rsidR="006947C2" w:rsidRPr="00AE4EA7">
        <w:t xml:space="preserve">connected in </w:t>
      </w:r>
      <w:r w:rsidRPr="00AE4EA7">
        <w:t xml:space="preserve">drainage </w:t>
      </w:r>
      <w:r w:rsidR="005B292C" w:rsidRPr="00AE4EA7">
        <w:t xml:space="preserve">networks </w:t>
      </w:r>
      <w:r w:rsidR="00ED4303" w:rsidRPr="00AE4EA7">
        <w:t xml:space="preserve">and </w:t>
      </w:r>
      <w:r w:rsidR="00AC6CE2" w:rsidRPr="00AE4EA7">
        <w:t>built around</w:t>
      </w:r>
      <w:r w:rsidR="003D50B2" w:rsidRPr="00AE4EA7">
        <w:t xml:space="preserve"> significant features of the terrain such as confluences. Catchment networks</w:t>
      </w:r>
      <w:r w:rsidR="00ED4303" w:rsidRPr="00AE4EA7">
        <w:t>, that might form a continuous coverage of the landscape,</w:t>
      </w:r>
      <w:r w:rsidR="003D50B2" w:rsidRPr="00AE4EA7">
        <w:t xml:space="preserve"> </w:t>
      </w:r>
      <w:r w:rsidR="006947C2" w:rsidRPr="00AE4EA7">
        <w:t xml:space="preserve">provide continuity between catchments, the ability to aggregate catchments, and to trace </w:t>
      </w:r>
      <w:r w:rsidR="003D50B2" w:rsidRPr="00AE4EA7">
        <w:t>flow</w:t>
      </w:r>
      <w:r w:rsidR="006947C2" w:rsidRPr="00AE4EA7">
        <w:t xml:space="preserve"> up- or down-stream.</w:t>
      </w:r>
    </w:p>
    <w:p w14:paraId="09C183A1" w14:textId="3C197A4E" w:rsidR="00ED4303" w:rsidRPr="00AE4EA7" w:rsidRDefault="00ED4303" w:rsidP="00AE4EA7">
      <w:pPr>
        <w:spacing w:after="120"/>
        <w:jc w:val="both"/>
      </w:pPr>
      <w:r w:rsidRPr="00AE4EA7">
        <w:t xml:space="preserve">In a network of catchments, morphological detail may be specified in many ways. Inflows and outflows are often complex where water flows out of one catchment and into another. As shown in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00E800C5">
        <w:t>,</w:t>
      </w:r>
      <w:r w:rsidRPr="00AE4EA7">
        <w:t xml:space="preserve"> catchments may connect through simple confluences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 xml:space="preserve">a), </w:t>
      </w:r>
      <w:r w:rsidR="007735C1">
        <w:t>waterbodies</w:t>
      </w:r>
      <w:r w:rsidRPr="00AE4EA7">
        <w:t xml:space="preserve"> or wetlands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c), intermittent or subsurface flows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d), complex braided streams (Figure 6e), or distributary systems like deltas (Figure 6f). In some situations, diffuse (multiple) inflows can be conceptually joined in a ‘conjoint’ catchment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Pr="00AE4EA7">
        <w:t xml:space="preserve">b) and spread (multiple) outflows may be joined in a catchment flowing out at a single, </w:t>
      </w:r>
      <w:r w:rsidR="00D6608C" w:rsidRPr="00AE4EA7">
        <w:t xml:space="preserve">conceptual </w:t>
      </w:r>
      <w:r w:rsidRPr="00AE4EA7">
        <w:t>outflow (Figure 6e).</w:t>
      </w:r>
    </w:p>
    <w:p w14:paraId="4C80F19A" w14:textId="77777777" w:rsidR="00ED4303" w:rsidRPr="00D44112" w:rsidRDefault="00ED4303" w:rsidP="00D44112">
      <w:pPr>
        <w:jc w:val="both"/>
      </w:pPr>
    </w:p>
    <w:p w14:paraId="06993CC7" w14:textId="6CB600B3" w:rsidR="00CD36E2" w:rsidRDefault="00D44112" w:rsidP="00F448A4">
      <w:pPr>
        <w:pStyle w:val="OGCFigure"/>
      </w:pPr>
      <w:r>
        <w:rPr>
          <w:noProof/>
        </w:rPr>
        <w:drawing>
          <wp:inline distT="0" distB="0" distL="0" distR="0" wp14:anchorId="289DA082" wp14:editId="62044570">
            <wp:extent cx="4003963" cy="38374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963" cy="3837427"/>
                    </a:xfrm>
                    <a:prstGeom prst="rect">
                      <a:avLst/>
                    </a:prstGeom>
                    <a:noFill/>
                    <a:ln>
                      <a:noFill/>
                    </a:ln>
                  </pic:spPr>
                </pic:pic>
              </a:graphicData>
            </a:graphic>
          </wp:inline>
        </w:drawing>
      </w:r>
    </w:p>
    <w:p w14:paraId="6698FE37" w14:textId="136295EC" w:rsidR="008B0259" w:rsidRPr="00CD36E2" w:rsidRDefault="00CD36E2" w:rsidP="00F448A4">
      <w:pPr>
        <w:pStyle w:val="OGCFigure"/>
      </w:pPr>
      <w:bookmarkStart w:id="49" w:name="_Ref459016443"/>
      <w:bookmarkStart w:id="50" w:name="_Toc484066543"/>
      <w:r>
        <w:t xml:space="preserve">Figure </w:t>
      </w:r>
      <w:fldSimple w:instr=" SEQ Figure \* ARABIC ">
        <w:r w:rsidR="00214695">
          <w:rPr>
            <w:noProof/>
          </w:rPr>
          <w:t>6</w:t>
        </w:r>
      </w:fldSimple>
      <w:bookmarkEnd w:id="49"/>
      <w:r w:rsidR="007956EE">
        <w:rPr>
          <w:noProof/>
        </w:rPr>
        <w:t xml:space="preserve">: Catchment </w:t>
      </w:r>
      <w:r w:rsidR="00967EA3">
        <w:rPr>
          <w:noProof/>
        </w:rPr>
        <w:t>connectivity examples</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w:t>
      </w:r>
      <w:r w:rsidR="00D95D77">
        <w:t>conjoint</w:t>
      </w:r>
      <w:r w:rsidR="002A3454" w:rsidRPr="008E510D">
        <w:t xml:space="preserve"> catchments </w:t>
      </w:r>
      <w:r w:rsidR="00967EA3">
        <w:t xml:space="preserve">with an ambiguous divide </w:t>
      </w:r>
      <w:r w:rsidR="002A3454" w:rsidRPr="008E510D">
        <w:t xml:space="preserve">flowing into a single downstream catchment; </w:t>
      </w:r>
      <w:r w:rsidR="005B292C">
        <w:t>c</w:t>
      </w:r>
      <w:r w:rsidR="007956EE">
        <w:t>)</w:t>
      </w:r>
      <w:r w:rsidR="002A3454" w:rsidRPr="008E510D">
        <w:t xml:space="preserve"> catchments joining in a </w:t>
      </w:r>
      <w:r w:rsidR="007735C1">
        <w:t>waterbody</w:t>
      </w:r>
      <w:r w:rsidR="002A3454" w:rsidRPr="008E510D">
        <w:t xml:space="preserve"> or wetland with no clear network</w:t>
      </w:r>
      <w:r w:rsidR="00967EA3">
        <w:t xml:space="preserve"> at their shared nexus</w:t>
      </w:r>
      <w:r w:rsidR="002A3454" w:rsidRPr="008E510D">
        <w:t xml:space="preserve">;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 xml:space="preserve">catchments </w:t>
      </w:r>
      <w:r w:rsidR="002A3454" w:rsidRPr="008E510D">
        <w:lastRenderedPageBreak/>
        <w:t>that join through areas of complex or braided channels</w:t>
      </w:r>
      <w:r w:rsidR="00967EA3">
        <w:t xml:space="preserve"> with an ambiguous divide near their junction</w:t>
      </w:r>
      <w:r w:rsidR="00976F43">
        <w:t>; f)</w:t>
      </w:r>
      <w:r w:rsidR="00C363BA">
        <w:t xml:space="preserve"> catchments with </w:t>
      </w:r>
      <w:r w:rsidR="00967EA3">
        <w:t xml:space="preserve">distributary hydro nexuses </w:t>
      </w:r>
      <w:r w:rsidR="00C363BA">
        <w:t>such as in a delta</w:t>
      </w:r>
      <w:r w:rsidR="002A3454" w:rsidRPr="008E510D">
        <w:t>.</w:t>
      </w:r>
      <w:bookmarkEnd w:id="50"/>
    </w:p>
    <w:p w14:paraId="2C8E7901" w14:textId="1B0D94A6" w:rsidR="00ED4303" w:rsidRDefault="00ED4303" w:rsidP="00AE4EA7">
      <w:pPr>
        <w:spacing w:after="120"/>
        <w:jc w:val="both"/>
      </w:pPr>
      <w:r w:rsidRPr="008545BE">
        <w:t xml:space="preserve">Although these cases require different geographic representations, they can be </w:t>
      </w:r>
      <w:r w:rsidR="008770C4">
        <w:t>represented</w:t>
      </w:r>
      <w:r w:rsidRPr="008545BE">
        <w:t xml:space="preserve"> using the same pattern of the catchment </w:t>
      </w:r>
      <w:r>
        <w:t xml:space="preserve">and </w:t>
      </w:r>
      <w:r w:rsidR="0037405B">
        <w:t>hydro nexus</w:t>
      </w:r>
      <w:r w:rsidRPr="008545BE">
        <w:t xml:space="preserve">. Since all these cases can be specified referencing a simple </w:t>
      </w:r>
      <w:r w:rsidR="00D318BE">
        <w:t xml:space="preserve">internal </w:t>
      </w:r>
      <w:r>
        <w:t xml:space="preserve">edge-node </w:t>
      </w:r>
      <w:r w:rsidRPr="008545BE">
        <w:t>catchment topology, no special treatment is required to handle the variation of flow processes.</w:t>
      </w:r>
      <w:r>
        <w:t xml:space="preserve"> While </w:t>
      </w:r>
      <w:r>
        <w:fldChar w:fldCharType="begin"/>
      </w:r>
      <w:r>
        <w:instrText xml:space="preserve"> REF _Ref459016443 \h </w:instrText>
      </w:r>
      <w:r>
        <w:fldChar w:fldCharType="separate"/>
      </w:r>
      <w:r>
        <w:t xml:space="preserve">Figure </w:t>
      </w:r>
      <w:r>
        <w:rPr>
          <w:noProof/>
        </w:rPr>
        <w:t>6</w:t>
      </w:r>
      <w:r>
        <w:fldChar w:fldCharType="end"/>
      </w:r>
      <w:r>
        <w:t xml:space="preserve"> illustrates a simple dendritic junction, and a method to handle complexity through encapsulation, it’s important to note that HY_Features can support </w:t>
      </w:r>
      <w:r w:rsidR="00B4478A">
        <w:t>non-dendritic</w:t>
      </w:r>
      <w:r>
        <w:t xml:space="preserve"> network topology </w:t>
      </w:r>
      <w:r w:rsidR="00B4478A">
        <w:t xml:space="preserve">where a given hydro nexus may be distributary and contribute flow (be an inflow hydro nexus) to multiple </w:t>
      </w:r>
      <w:r w:rsidR="000C21A3">
        <w:t>catchments.</w:t>
      </w:r>
    </w:p>
    <w:p w14:paraId="27F688A5" w14:textId="1A39B80A" w:rsidR="000A3859" w:rsidRDefault="008E5881" w:rsidP="00AE4EA7">
      <w:pPr>
        <w:spacing w:after="120"/>
        <w:jc w:val="both"/>
      </w:pPr>
      <w:r w:rsidRPr="008E510D">
        <w:t xml:space="preserve">Any catchment may </w:t>
      </w:r>
      <w:r w:rsidR="003D50B2">
        <w:t xml:space="preserve">also </w:t>
      </w:r>
      <w:r w:rsidRPr="008E510D">
        <w:t xml:space="preserve">be nested in a larger containing catchment or split into multiple sub units </w:t>
      </w:r>
      <w:r w:rsidR="0018339A">
        <w:t>to define</w:t>
      </w:r>
      <w:r w:rsidR="003D50B2">
        <w:t xml:space="preserv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0A1A34">
        <w:t xml:space="preserve">Figure </w:t>
      </w:r>
      <w:r w:rsidR="000A1A34">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0A1A34" w:rsidRPr="00DA7491">
        <w:t xml:space="preserve">Figure </w:t>
      </w:r>
      <w:r w:rsidR="000A1A34">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621B4462">
            <wp:extent cx="3612146" cy="3143905"/>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12146" cy="3143905"/>
                    </a:xfrm>
                    <a:prstGeom prst="rect">
                      <a:avLst/>
                    </a:prstGeom>
                    <a:noFill/>
                    <a:ln>
                      <a:noFill/>
                    </a:ln>
                  </pic:spPr>
                </pic:pic>
              </a:graphicData>
            </a:graphic>
          </wp:inline>
        </w:drawing>
      </w:r>
      <w:bookmarkStart w:id="51" w:name="_Ref461114244"/>
    </w:p>
    <w:p w14:paraId="062D1A63" w14:textId="094B2795" w:rsidR="00DA7491" w:rsidRDefault="00DA7491" w:rsidP="00DA7491">
      <w:pPr>
        <w:pStyle w:val="OGCFigure"/>
      </w:pPr>
      <w:bookmarkStart w:id="52" w:name="_Ref463519144"/>
      <w:bookmarkStart w:id="53" w:name="_Toc484066544"/>
      <w:r>
        <w:t xml:space="preserve">Figure </w:t>
      </w:r>
      <w:fldSimple w:instr=" SEQ Figure \* ARABIC ">
        <w:r w:rsidR="00214695">
          <w:rPr>
            <w:noProof/>
          </w:rPr>
          <w:t>7</w:t>
        </w:r>
      </w:fldSimple>
      <w:bookmarkEnd w:id="52"/>
      <w:r>
        <w:t xml:space="preserve">: </w:t>
      </w:r>
      <w:r w:rsidRPr="00B70144">
        <w:t>Catchment hierarchy</w:t>
      </w:r>
      <w:r w:rsidR="007956EE">
        <w:t xml:space="preserve">, with one </w:t>
      </w:r>
      <w:r w:rsidRPr="00B70144">
        <w:t>catchment (dark grey</w:t>
      </w:r>
      <w:r w:rsidR="0017312E">
        <w:t xml:space="preserve"> C1</w:t>
      </w:r>
      <w:r w:rsidRPr="00B70144">
        <w:t>)</w:t>
      </w:r>
      <w:r w:rsidR="007956EE">
        <w:t xml:space="preserve"> </w:t>
      </w:r>
      <w:r w:rsidRPr="00B70144">
        <w:t>nested within a</w:t>
      </w:r>
      <w:r w:rsidR="007956EE">
        <w:t xml:space="preserve">nother </w:t>
      </w:r>
      <w:r w:rsidRPr="00B70144">
        <w:t>catchment</w:t>
      </w:r>
      <w:r w:rsidR="007956EE">
        <w:t xml:space="preserve"> </w:t>
      </w:r>
      <w:r w:rsidRPr="00B70144">
        <w:t>(light grey</w:t>
      </w:r>
      <w:r w:rsidR="0017312E">
        <w:t xml:space="preserve"> C</w:t>
      </w:r>
      <w:r w:rsidRPr="00B70144">
        <w:t>)</w:t>
      </w:r>
      <w:r w:rsidR="0017312E">
        <w:t xml:space="preserve"> and corresponding HY_Features UML classes.</w:t>
      </w:r>
      <w:bookmarkEnd w:id="53"/>
    </w:p>
    <w:bookmarkEnd w:id="5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83CBAF9">
            <wp:extent cx="4375166" cy="3503304"/>
            <wp:effectExtent l="0" t="0" r="635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75166" cy="3503304"/>
                    </a:xfrm>
                    <a:prstGeom prst="rect">
                      <a:avLst/>
                    </a:prstGeom>
                    <a:noFill/>
                    <a:ln>
                      <a:noFill/>
                    </a:ln>
                  </pic:spPr>
                </pic:pic>
              </a:graphicData>
            </a:graphic>
          </wp:inline>
        </w:drawing>
      </w:r>
    </w:p>
    <w:p w14:paraId="367343A0" w14:textId="233A262B" w:rsidR="00B70144" w:rsidRPr="00DA7491" w:rsidRDefault="00DA7491" w:rsidP="00DA7491">
      <w:pPr>
        <w:pStyle w:val="OGCFigure"/>
      </w:pPr>
      <w:bookmarkStart w:id="54" w:name="_Ref463533607"/>
      <w:bookmarkStart w:id="55" w:name="_Toc484066545"/>
      <w:r w:rsidRPr="00DA7491">
        <w:t xml:space="preserve">Figure </w:t>
      </w:r>
      <w:fldSimple w:instr=" SEQ Figure \* ARABIC ">
        <w:r w:rsidR="00214695">
          <w:rPr>
            <w:noProof/>
          </w:rPr>
          <w:t>8</w:t>
        </w:r>
      </w:fldSimple>
      <w:bookmarkEnd w:id="54"/>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r w:rsidR="0017312E">
        <w:t xml:space="preserve"> and corresponding HY_Features UML classes.</w:t>
      </w:r>
      <w:bookmarkEnd w:id="55"/>
    </w:p>
    <w:p w14:paraId="7EF623EB" w14:textId="69E5BE94" w:rsidR="00B70144" w:rsidRDefault="00B70144" w:rsidP="00B70144">
      <w:pPr>
        <w:pStyle w:val="Caption"/>
        <w:rPr>
          <w:lang w:val="en-US"/>
        </w:rPr>
      </w:pPr>
    </w:p>
    <w:p w14:paraId="532CD988" w14:textId="25A330B8" w:rsidR="008E5881" w:rsidRPr="00993DE5" w:rsidRDefault="009F405D" w:rsidP="00AD521A">
      <w:pPr>
        <w:pStyle w:val="Heading2"/>
      </w:pPr>
      <w:bookmarkStart w:id="56" w:name="_Toc458775733"/>
      <w:bookmarkStart w:id="57" w:name="_Toc484502196"/>
      <w:r>
        <w:t>C</w:t>
      </w:r>
      <w:r w:rsidR="008E5881" w:rsidRPr="00993DE5">
        <w:t>atchment</w:t>
      </w:r>
      <w:r>
        <w:t xml:space="preserve"> network</w:t>
      </w:r>
      <w:bookmarkEnd w:id="56"/>
      <w:r w:rsidR="00AD521A">
        <w:t xml:space="preserve"> realization</w:t>
      </w:r>
      <w:bookmarkEnd w:id="57"/>
    </w:p>
    <w:p w14:paraId="7AA225D2" w14:textId="0BE85654" w:rsidR="008E5881" w:rsidRPr="000B25ED" w:rsidRDefault="000C21A3">
      <w:pPr>
        <w:pStyle w:val="NormalWeb"/>
        <w:jc w:val="both"/>
        <w:rPr>
          <w:lang w:val="en-US"/>
        </w:rPr>
      </w:pPr>
      <w:r>
        <w:rPr>
          <w:lang w:val="en-US"/>
        </w:rPr>
        <w:t>As discussed above, c</w:t>
      </w:r>
      <w:r w:rsidR="009F405D">
        <w:rPr>
          <w:lang w:val="en-US"/>
        </w:rPr>
        <w:t xml:space="preserve">atchments </w:t>
      </w:r>
      <w:r w:rsidR="00AE4EA7">
        <w:rPr>
          <w:lang w:val="en-US"/>
        </w:rPr>
        <w:t xml:space="preserve">may </w:t>
      </w:r>
      <w:r w:rsidR="008770C4">
        <w:rPr>
          <w:lang w:val="en-US"/>
        </w:rPr>
        <w:t xml:space="preserve">have a number of </w:t>
      </w:r>
      <w:r w:rsidR="00AE4EA7">
        <w:rPr>
          <w:lang w:val="en-US"/>
        </w:rPr>
        <w:t xml:space="preserve">hydrology-specific </w:t>
      </w:r>
      <w:r w:rsidR="008770C4">
        <w:rPr>
          <w:lang w:val="en-US"/>
        </w:rPr>
        <w:t>realizations</w:t>
      </w:r>
      <w:r w:rsidR="009F405D">
        <w:rPr>
          <w:lang w:val="en-US"/>
        </w:rPr>
        <w:t xml:space="preserve">. </w:t>
      </w:r>
      <w:r w:rsidR="003C3049">
        <w:rPr>
          <w:lang w:val="en-US"/>
        </w:rPr>
        <w:t>A n</w:t>
      </w:r>
      <w:r w:rsidR="009F405D">
        <w:rPr>
          <w:lang w:val="en-US"/>
        </w:rPr>
        <w:t>etwork</w:t>
      </w:r>
      <w:r w:rsidR="005D715A" w:rsidRPr="000B25ED">
        <w:rPr>
          <w:lang w:val="en-US"/>
        </w:rPr>
        <w:t xml:space="preserve"> of catchments </w:t>
      </w:r>
      <w:r w:rsidR="000B3B1F">
        <w:rPr>
          <w:lang w:val="en-US"/>
        </w:rPr>
        <w:t>that</w:t>
      </w:r>
      <w:r w:rsidR="003C3049">
        <w:rPr>
          <w:lang w:val="en-US"/>
        </w:rPr>
        <w:t xml:space="preserve"> </w:t>
      </w:r>
      <w:r w:rsidR="005D715A" w:rsidRPr="000B25ED">
        <w:rPr>
          <w:lang w:val="en-US"/>
        </w:rPr>
        <w:t xml:space="preserve">interact at </w:t>
      </w:r>
      <w:r w:rsidR="0017194F">
        <w:rPr>
          <w:lang w:val="en-US"/>
        </w:rPr>
        <w:t>hydro nexus</w:t>
      </w:r>
      <w:r w:rsidR="00E13FC9">
        <w:rPr>
          <w:lang w:val="en-US"/>
        </w:rPr>
        <w:t>es</w:t>
      </w:r>
      <w:r w:rsidR="0017194F" w:rsidRPr="000B25ED">
        <w:rPr>
          <w:lang w:val="en-US"/>
        </w:rPr>
        <w:t xml:space="preserve"> </w:t>
      </w:r>
      <w:r w:rsidR="005D715A" w:rsidRPr="000B25ED">
        <w:rPr>
          <w:lang w:val="en-US"/>
        </w:rPr>
        <w:t xml:space="preserve">can </w:t>
      </w:r>
      <w:r w:rsidR="00993DE5" w:rsidRPr="000B25ED">
        <w:rPr>
          <w:lang w:val="en-US"/>
        </w:rPr>
        <w:t>be realized</w:t>
      </w:r>
      <w:r w:rsidR="003622E5" w:rsidRPr="000B25ED">
        <w:rPr>
          <w:lang w:val="en-US"/>
        </w:rPr>
        <w:t xml:space="preserve"> as</w:t>
      </w:r>
      <w:r w:rsidR="005D715A" w:rsidRPr="000B25ED">
        <w:rPr>
          <w:lang w:val="en-US"/>
        </w:rPr>
        <w:t xml:space="preserve"> </w:t>
      </w:r>
      <w:r w:rsidR="004C078F">
        <w:rPr>
          <w:lang w:val="en-US"/>
        </w:rPr>
        <w:t xml:space="preserve">a </w:t>
      </w:r>
      <w:r w:rsidR="005D715A" w:rsidRPr="000B25ED">
        <w:rPr>
          <w:lang w:val="en-US"/>
        </w:rPr>
        <w:t xml:space="preserve">network of </w:t>
      </w:r>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w:t>
      </w:r>
      <w:r w:rsidR="003C3049">
        <w:rPr>
          <w:lang w:val="en-US"/>
        </w:rPr>
        <w:t xml:space="preserve"> edge</w:t>
      </w:r>
      <w:r w:rsidR="00F85A8C" w:rsidRPr="000B25ED">
        <w:rPr>
          <w:lang w:val="en-US"/>
        </w:rPr>
        <w:t>s</w:t>
      </w:r>
      <w:r w:rsidR="0054293C">
        <w:rPr>
          <w:lang w:val="en-US"/>
        </w:rPr>
        <w:t xml:space="preserve"> connected by </w:t>
      </w:r>
      <w:r w:rsidR="00E13FC9">
        <w:rPr>
          <w:lang w:val="en-US"/>
        </w:rPr>
        <w:t xml:space="preserve">hydro </w:t>
      </w:r>
      <w:r w:rsidR="003C3049">
        <w:rPr>
          <w:lang w:val="en-US"/>
        </w:rPr>
        <w:t xml:space="preserve">location </w:t>
      </w:r>
      <w:r w:rsidR="0054293C">
        <w:rPr>
          <w:lang w:val="en-US"/>
        </w:rPr>
        <w:t>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0A1A34">
        <w:t xml:space="preserve">Figure </w:t>
      </w:r>
      <w:r w:rsidR="000A1A34">
        <w:rPr>
          <w:noProof/>
        </w:rPr>
        <w:t>9</w:t>
      </w:r>
      <w:r w:rsidR="001B7094"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xml:space="preserve"> illustrate</w:t>
      </w:r>
      <w:r w:rsidR="008E5881" w:rsidRPr="000B25ED">
        <w:rPr>
          <w:lang w:val="en-US"/>
        </w:rPr>
        <w:t xml:space="preserve"> how a single catchment</w:t>
      </w:r>
      <w:r w:rsidR="000B25ED" w:rsidRPr="000B25ED">
        <w:rPr>
          <w:lang w:val="en-US"/>
        </w:rPr>
        <w:t xml:space="preserve"> </w:t>
      </w:r>
      <w:r w:rsidR="0054293C">
        <w:rPr>
          <w:lang w:val="en-US"/>
        </w:rPr>
        <w:t xml:space="preserve">C1 </w:t>
      </w:r>
      <w:r w:rsidR="003C3049">
        <w:rPr>
          <w:lang w:val="en-US"/>
        </w:rPr>
        <w:t>is realized as</w:t>
      </w:r>
      <w:r w:rsidR="002768B1">
        <w:rPr>
          <w:lang w:val="en-US"/>
        </w:rPr>
        <w:t xml:space="preserve"> a</w:t>
      </w:r>
      <w:r w:rsidR="003C3049">
        <w:rPr>
          <w:lang w:val="en-US"/>
        </w:rPr>
        <w:t xml:space="preserve"> catchment area (</w:t>
      </w:r>
      <w:r w:rsidR="0054293C">
        <w:rPr>
          <w:lang w:val="en-US"/>
        </w:rPr>
        <w:t xml:space="preserve">light grey </w:t>
      </w:r>
      <w:r w:rsidR="008A4FEB" w:rsidRPr="000B25ED">
        <w:rPr>
          <w:lang w:val="en-US"/>
        </w:rPr>
        <w:t>catchment area</w:t>
      </w:r>
      <w:r w:rsidR="007060F6">
        <w:rPr>
          <w:lang w:val="en-US"/>
        </w:rPr>
        <w:t xml:space="preserve"> A) and</w:t>
      </w:r>
      <w:r w:rsidR="003C3049">
        <w:rPr>
          <w:lang w:val="en-US"/>
        </w:rPr>
        <w:t xml:space="preserve"> </w:t>
      </w:r>
      <w:r w:rsidR="007060F6">
        <w:rPr>
          <w:lang w:val="en-US"/>
        </w:rPr>
        <w:t>also as</w:t>
      </w:r>
      <w:r w:rsidR="00082DB8">
        <w:rPr>
          <w:lang w:val="en-US"/>
        </w:rPr>
        <w:t xml:space="preserve"> a</w:t>
      </w:r>
      <w:r w:rsidR="007060F6">
        <w:rPr>
          <w:lang w:val="en-US"/>
        </w:rPr>
        <w:t xml:space="preserve"> </w:t>
      </w:r>
      <w:r w:rsidR="003C3049">
        <w:rPr>
          <w:lang w:val="en-US"/>
        </w:rPr>
        <w:t>flowpath (red line</w:t>
      </w:r>
      <w:r w:rsidR="00D71250">
        <w:rPr>
          <w:lang w:val="en-US"/>
        </w:rPr>
        <w:t xml:space="preserve"> F</w:t>
      </w:r>
      <w:r w:rsidR="003C3049">
        <w:rPr>
          <w:lang w:val="en-US"/>
        </w:rPr>
        <w:t xml:space="preserve">). </w:t>
      </w:r>
      <w:r w:rsidR="004E0792">
        <w:rPr>
          <w:lang w:val="en-US"/>
        </w:rPr>
        <w:t>Each</w:t>
      </w:r>
      <w:r w:rsidR="00D71250">
        <w:rPr>
          <w:lang w:val="en-US"/>
        </w:rPr>
        <w:t xml:space="preserve"> </w:t>
      </w:r>
      <w:r w:rsidR="003C3049">
        <w:rPr>
          <w:lang w:val="en-US"/>
        </w:rPr>
        <w:t>catchment</w:t>
      </w:r>
      <w:r w:rsidR="004E0792">
        <w:rPr>
          <w:lang w:val="en-US"/>
        </w:rPr>
        <w:t xml:space="preserve"> </w:t>
      </w:r>
      <w:r w:rsidR="000C7E00">
        <w:rPr>
          <w:lang w:val="en-US"/>
        </w:rPr>
        <w:t>is</w:t>
      </w:r>
      <w:r w:rsidR="004E0792">
        <w:rPr>
          <w:lang w:val="en-US"/>
        </w:rPr>
        <w:t xml:space="preserve"> </w:t>
      </w:r>
      <w:r w:rsidR="00D71250">
        <w:rPr>
          <w:lang w:val="en-US"/>
        </w:rPr>
        <w:t xml:space="preserve">potentially connected to other catchments at </w:t>
      </w:r>
      <w:r w:rsidR="0054293C">
        <w:rPr>
          <w:lang w:val="en-US"/>
        </w:rPr>
        <w:t xml:space="preserve">its </w:t>
      </w:r>
      <w:r w:rsidR="005257B8">
        <w:rPr>
          <w:lang w:val="en-US"/>
        </w:rPr>
        <w:t xml:space="preserve">outflow nexus </w:t>
      </w:r>
      <w:r w:rsidR="001C198C">
        <w:rPr>
          <w:lang w:val="en-US"/>
        </w:rPr>
        <w:t>n</w:t>
      </w:r>
      <w:r w:rsidR="0054293C">
        <w:rPr>
          <w:lang w:val="en-US"/>
        </w:rPr>
        <w:t>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0A1A34">
        <w:t xml:space="preserve">Figure </w:t>
      </w:r>
      <w:r w:rsidR="000A1A34">
        <w:rPr>
          <w:noProof/>
        </w:rPr>
        <w:t>10</w:t>
      </w:r>
      <w:r w:rsidR="00700E20">
        <w:rPr>
          <w:lang w:val="en-US"/>
        </w:rPr>
        <w:fldChar w:fldCharType="end"/>
      </w:r>
      <w:r w:rsidR="0054293C">
        <w:rPr>
          <w:lang w:val="en-US"/>
        </w:rPr>
        <w:t>) and</w:t>
      </w:r>
      <w:r w:rsidR="004E0792">
        <w:rPr>
          <w:lang w:val="en-US"/>
        </w:rPr>
        <w:t>/or</w:t>
      </w:r>
      <w:r w:rsidR="0054293C">
        <w:rPr>
          <w:lang w:val="en-US"/>
        </w:rPr>
        <w:t xml:space="preserve"> </w:t>
      </w:r>
      <w:r w:rsidR="005257B8">
        <w:rPr>
          <w:lang w:val="en-US"/>
        </w:rPr>
        <w:t xml:space="preserve">inflow nexus </w:t>
      </w:r>
      <w:r w:rsidR="001C198C">
        <w:rPr>
          <w:lang w:val="en-US"/>
        </w:rPr>
        <w:t>n</w:t>
      </w:r>
      <w:r w:rsidR="0054293C">
        <w:rPr>
          <w:lang w:val="en-US"/>
        </w:rPr>
        <w:t>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0A1A34">
        <w:t xml:space="preserve">Figure </w:t>
      </w:r>
      <w:r w:rsidR="000A1A34">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w:t>
      </w:r>
      <w:r w:rsidR="00A7328C">
        <w:rPr>
          <w:lang w:val="en-US"/>
        </w:rPr>
        <w:t xml:space="preserve">may </w:t>
      </w:r>
      <w:r w:rsidR="0054293C">
        <w:rPr>
          <w:lang w:val="en-US"/>
        </w:rPr>
        <w:t xml:space="preserve">trace the main </w:t>
      </w:r>
      <w:r w:rsidR="009E1773">
        <w:rPr>
          <w:lang w:val="en-US"/>
        </w:rPr>
        <w:t>flowpath</w:t>
      </w:r>
      <w:r w:rsidR="00A7328C">
        <w:rPr>
          <w:lang w:val="en-US"/>
        </w:rPr>
        <w:t xml:space="preserve"> through</w:t>
      </w:r>
      <w:r w:rsidR="0054293C">
        <w:rPr>
          <w:lang w:val="en-US"/>
        </w:rPr>
        <w:t xml:space="preserve"> the catchment or it could be a purely schematic straight-line representation of a topological edge.</w:t>
      </w:r>
      <w:r w:rsidR="00A7328C">
        <w:rPr>
          <w:lang w:val="en-US"/>
        </w:rPr>
        <w:t xml:space="preserve"> </w:t>
      </w:r>
      <w:r w:rsidR="00A7328C" w:rsidRPr="000B25ED">
        <w:rPr>
          <w:lang w:val="en-US"/>
        </w:rPr>
        <w:fldChar w:fldCharType="begin"/>
      </w:r>
      <w:r w:rsidR="00A7328C" w:rsidRPr="000B25ED">
        <w:rPr>
          <w:lang w:val="en-US"/>
        </w:rPr>
        <w:instrText xml:space="preserve"> REF _Ref461114288 \h  \* MERGEFORMAT </w:instrText>
      </w:r>
      <w:r w:rsidR="00A7328C" w:rsidRPr="000B25ED">
        <w:rPr>
          <w:lang w:val="en-US"/>
        </w:rPr>
      </w:r>
      <w:r w:rsidR="00A7328C" w:rsidRPr="000B25ED">
        <w:rPr>
          <w:lang w:val="en-US"/>
        </w:rPr>
        <w:fldChar w:fldCharType="separate"/>
      </w:r>
      <w:r w:rsidR="00A7328C">
        <w:t xml:space="preserve">Figure </w:t>
      </w:r>
      <w:r w:rsidR="00A7328C">
        <w:rPr>
          <w:noProof/>
        </w:rPr>
        <w:t>9</w:t>
      </w:r>
      <w:r w:rsidR="00A7328C"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include UML diagrams that describe the hydrologic features highlighted in the figures.</w:t>
      </w:r>
    </w:p>
    <w:p w14:paraId="1200AEEA" w14:textId="77777777" w:rsidR="00B70144" w:rsidRDefault="00B70144" w:rsidP="00474278">
      <w:pPr>
        <w:pStyle w:val="OGCFigure"/>
      </w:pPr>
      <w:r>
        <w:rPr>
          <w:noProof/>
        </w:rPr>
        <w:lastRenderedPageBreak/>
        <w:drawing>
          <wp:inline distT="0" distB="0" distL="0" distR="0" wp14:anchorId="4B306012" wp14:editId="4B73D44D">
            <wp:extent cx="3618356" cy="3075143"/>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18356" cy="3075143"/>
                    </a:xfrm>
                    <a:prstGeom prst="rect">
                      <a:avLst/>
                    </a:prstGeom>
                    <a:noFill/>
                    <a:ln>
                      <a:noFill/>
                    </a:ln>
                  </pic:spPr>
                </pic:pic>
              </a:graphicData>
            </a:graphic>
          </wp:inline>
        </w:drawing>
      </w:r>
    </w:p>
    <w:p w14:paraId="3F42FAA2" w14:textId="140D15DE" w:rsidR="00B70144" w:rsidRDefault="00B70144" w:rsidP="001B7094">
      <w:pPr>
        <w:pStyle w:val="OGCFigure"/>
      </w:pPr>
      <w:bookmarkStart w:id="58" w:name="_Ref461114288"/>
      <w:bookmarkStart w:id="59" w:name="_Toc484066546"/>
      <w:r>
        <w:t xml:space="preserve">Figure </w:t>
      </w:r>
      <w:fldSimple w:instr=" SEQ Figure \* ARABIC ">
        <w:r w:rsidR="00214695">
          <w:rPr>
            <w:noProof/>
          </w:rPr>
          <w:t>9</w:t>
        </w:r>
      </w:fldSimple>
      <w:bookmarkEnd w:id="58"/>
      <w:r>
        <w:t>:</w:t>
      </w:r>
      <w:r w:rsidR="007956EE">
        <w:t xml:space="preserve"> C</w:t>
      </w:r>
      <w:r w:rsidRPr="00DF497D">
        <w:t>atchment area (grey</w:t>
      </w:r>
      <w:r w:rsidR="00A7328C">
        <w:t xml:space="preserve"> area A</w:t>
      </w:r>
      <w:r w:rsidRPr="00DF497D">
        <w:t>) and flowpath</w:t>
      </w:r>
      <w:r w:rsidR="00A7328C">
        <w:t xml:space="preserve"> realization </w:t>
      </w:r>
      <w:r w:rsidR="00A7328C" w:rsidRPr="00DF497D">
        <w:t>(</w:t>
      </w:r>
      <w:r w:rsidR="00A7328C">
        <w:t>red line F</w:t>
      </w:r>
      <w:r w:rsidR="00A7328C" w:rsidRPr="00DF497D">
        <w:t>)</w:t>
      </w:r>
      <w:r w:rsidRPr="00DF497D">
        <w:t xml:space="preserve"> </w:t>
      </w:r>
      <w:r w:rsidR="00172E8A">
        <w:t xml:space="preserve">that </w:t>
      </w:r>
      <w:r w:rsidRPr="00DF497D">
        <w:t>connect</w:t>
      </w:r>
      <w:r w:rsidR="00A7328C">
        <w:t>s</w:t>
      </w:r>
      <w:r w:rsidR="00172E8A">
        <w:t xml:space="preserve"> catchment</w:t>
      </w:r>
      <w:r w:rsidR="00A7328C">
        <w:t xml:space="preserve"> inflow to outflow</w:t>
      </w:r>
      <w:r w:rsidRPr="00DF497D">
        <w:t xml:space="preserve"> </w:t>
      </w:r>
      <w:r w:rsidR="00A7328C">
        <w:t>for a</w:t>
      </w:r>
      <w:r w:rsidR="00172E8A">
        <w:t xml:space="preserve"> define</w:t>
      </w:r>
      <w:r w:rsidR="00A7328C">
        <w:t>d</w:t>
      </w:r>
      <w:r w:rsidR="00172E8A">
        <w:t xml:space="preserve"> a hydrologically significant unit</w:t>
      </w:r>
      <w:r w:rsidR="00A7328C">
        <w:t xml:space="preserve"> (C1) and </w:t>
      </w:r>
      <w:r w:rsidR="002B777D">
        <w:t xml:space="preserve">corresponding </w:t>
      </w:r>
      <w:r w:rsidR="00A7328C">
        <w:t>HY_Features UML classes</w:t>
      </w:r>
      <w:r w:rsidRPr="00DF497D">
        <w:t>.</w:t>
      </w:r>
      <w:bookmarkEnd w:id="5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7DFBD612">
            <wp:extent cx="3437292" cy="313901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7292" cy="3139015"/>
                    </a:xfrm>
                    <a:prstGeom prst="rect">
                      <a:avLst/>
                    </a:prstGeom>
                    <a:noFill/>
                    <a:ln>
                      <a:noFill/>
                    </a:ln>
                  </pic:spPr>
                </pic:pic>
              </a:graphicData>
            </a:graphic>
          </wp:inline>
        </w:drawing>
      </w:r>
    </w:p>
    <w:p w14:paraId="3E221315" w14:textId="6B949883" w:rsidR="00B70144" w:rsidRDefault="005A7FC9" w:rsidP="00F26BDF">
      <w:pPr>
        <w:pStyle w:val="OGCFigure"/>
        <w:outlineLvl w:val="0"/>
      </w:pPr>
      <w:bookmarkStart w:id="60" w:name="_Ref461114302"/>
      <w:bookmarkStart w:id="61" w:name="_Toc484066547"/>
      <w:r>
        <w:t xml:space="preserve">Figure </w:t>
      </w:r>
      <w:fldSimple w:instr=" SEQ Figure \* ARABIC ">
        <w:r w:rsidR="00214695">
          <w:rPr>
            <w:noProof/>
          </w:rPr>
          <w:t>10</w:t>
        </w:r>
      </w:fldSimple>
      <w:bookmarkEnd w:id="60"/>
      <w:r>
        <w:t>:</w:t>
      </w:r>
      <w:r w:rsidRPr="005A7FC9">
        <w:t xml:space="preserve"> </w:t>
      </w:r>
      <w:r w:rsidR="00490AAC">
        <w:t>Catchment (C1)</w:t>
      </w:r>
      <w:r w:rsidR="002B777D">
        <w:t>, realized by a flowpath (red line F)</w:t>
      </w:r>
      <w:r w:rsidR="009934FF">
        <w:t xml:space="preserve"> and area (grey area A)</w:t>
      </w:r>
      <w:r w:rsidR="007060F6">
        <w:t>,</w:t>
      </w:r>
      <w:r w:rsidR="00172E8A" w:rsidRPr="00B70144">
        <w:t xml:space="preserve"> </w:t>
      </w:r>
      <w:r w:rsidR="00490AAC">
        <w:t>contributes</w:t>
      </w:r>
      <w:r w:rsidRPr="00B70144">
        <w:t xml:space="preserve"> to a</w:t>
      </w:r>
      <w:r w:rsidR="00172E8A">
        <w:t xml:space="preserve"> common</w:t>
      </w:r>
      <w:r w:rsidRPr="00B70144">
        <w:t xml:space="preserve"> outflow </w:t>
      </w:r>
      <w:r w:rsidR="00490AAC">
        <w:t xml:space="preserve">hydro nexus </w:t>
      </w:r>
      <w:r w:rsidRPr="00B70144">
        <w:t>node</w:t>
      </w:r>
      <w:r w:rsidR="00490AAC">
        <w:t xml:space="preserve"> (n1)</w:t>
      </w:r>
      <w:r w:rsidR="002B777D">
        <w:t xml:space="preserve"> and corresponding HY_Features UML classes</w:t>
      </w:r>
      <w:r w:rsidRPr="00B70144">
        <w:t>.</w:t>
      </w:r>
      <w:bookmarkEnd w:id="61"/>
    </w:p>
    <w:p w14:paraId="2AA2F1D2" w14:textId="77777777" w:rsidR="005A7FC9" w:rsidRDefault="005A7FC9" w:rsidP="00B833D3">
      <w:pPr>
        <w:pStyle w:val="OGCFigure"/>
      </w:pPr>
      <w:r>
        <w:rPr>
          <w:noProof/>
        </w:rPr>
        <w:lastRenderedPageBreak/>
        <w:drawing>
          <wp:inline distT="0" distB="0" distL="0" distR="0" wp14:anchorId="56D90A8F" wp14:editId="2E17BB07">
            <wp:extent cx="3556759" cy="3162632"/>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56759" cy="3162632"/>
                    </a:xfrm>
                    <a:prstGeom prst="rect">
                      <a:avLst/>
                    </a:prstGeom>
                    <a:noFill/>
                    <a:ln>
                      <a:noFill/>
                    </a:ln>
                  </pic:spPr>
                </pic:pic>
              </a:graphicData>
            </a:graphic>
          </wp:inline>
        </w:drawing>
      </w:r>
    </w:p>
    <w:p w14:paraId="3C760184" w14:textId="4032CFDB" w:rsidR="00714C6D" w:rsidRDefault="005A7FC9" w:rsidP="00C45756">
      <w:pPr>
        <w:pStyle w:val="OGCFigure"/>
        <w:outlineLvl w:val="0"/>
      </w:pPr>
      <w:bookmarkStart w:id="62" w:name="_Ref461114312"/>
      <w:bookmarkStart w:id="63" w:name="_Toc484066548"/>
      <w:r>
        <w:t xml:space="preserve">Figure </w:t>
      </w:r>
      <w:fldSimple w:instr=" SEQ Figure \* ARABIC ">
        <w:r w:rsidR="00214695">
          <w:rPr>
            <w:noProof/>
          </w:rPr>
          <w:t>11</w:t>
        </w:r>
      </w:fldSimple>
      <w:bookmarkEnd w:id="62"/>
      <w:r>
        <w:t xml:space="preserve">: </w:t>
      </w:r>
      <w:r w:rsidR="009934FF">
        <w:t>Catchment (C1), realized by a flowpath (red line F) and area (grey area A)</w:t>
      </w:r>
      <w:r w:rsidR="007060F6">
        <w:t>,</w:t>
      </w:r>
      <w:r w:rsidR="009934FF" w:rsidRPr="00B70144">
        <w:t xml:space="preserve"> </w:t>
      </w:r>
      <w:r w:rsidR="009934FF">
        <w:t>receives inflow from</w:t>
      </w:r>
      <w:r w:rsidRPr="008E510D">
        <w:t xml:space="preserve"> </w:t>
      </w:r>
      <w:r w:rsidR="006F36BF">
        <w:t>hydro nexus</w:t>
      </w:r>
      <w:r w:rsidR="009934FF">
        <w:t xml:space="preserve"> node n2</w:t>
      </w:r>
      <w:r w:rsidR="00082DB8">
        <w:t xml:space="preserve"> and corresponding HY_Features UML classes</w:t>
      </w:r>
      <w:r w:rsidRPr="008E510D">
        <w:t>.</w:t>
      </w:r>
      <w:bookmarkEnd w:id="63"/>
    </w:p>
    <w:p w14:paraId="573E4146" w14:textId="77777777" w:rsidR="00082DB8" w:rsidRDefault="00F26BDF" w:rsidP="00082DB8">
      <w:pPr>
        <w:spacing w:after="120"/>
        <w:jc w:val="both"/>
      </w:pPr>
      <w:r w:rsidRPr="008E510D">
        <w:t xml:space="preserve">In a network of dendritic catchments, </w:t>
      </w:r>
      <w:r>
        <w:t xml:space="preserve">one or more catchments may contribute </w:t>
      </w:r>
      <w:r w:rsidR="00886530">
        <w:t xml:space="preserve">outflow </w:t>
      </w:r>
      <w:r>
        <w:t xml:space="preserve">to a given hydro nexus, but </w:t>
      </w:r>
      <w:r w:rsidRPr="008E510D">
        <w:t>only one catchment</w:t>
      </w:r>
      <w:r w:rsidR="007060F6">
        <w:t xml:space="preserve"> can receive </w:t>
      </w:r>
      <w:r w:rsidR="00886530">
        <w:t>in</w:t>
      </w:r>
      <w:r w:rsidR="007060F6">
        <w:t>flow from that nexus</w:t>
      </w:r>
      <w:r>
        <w:t>.</w:t>
      </w:r>
      <w:r w:rsidRPr="008E510D" w:rsidDel="00366A60">
        <w:t xml:space="preserve"> </w:t>
      </w:r>
      <w:r>
        <w:t xml:space="preserve">This </w:t>
      </w:r>
      <w:r w:rsidR="007060F6">
        <w:t xml:space="preserve">hydrology-specific </w:t>
      </w:r>
      <w:r>
        <w:t xml:space="preserve">topological relationship is maintained regardless of the geometric representation of </w:t>
      </w:r>
      <w:r w:rsidR="007060F6">
        <w:t xml:space="preserve">the </w:t>
      </w:r>
      <w:r>
        <w:t xml:space="preserve">hydro </w:t>
      </w:r>
      <w:r w:rsidR="007060F6">
        <w:t xml:space="preserve">location which realizes the </w:t>
      </w:r>
      <w:r>
        <w:t>nexus. The association role names</w:t>
      </w:r>
      <w:r w:rsidRPr="008E510D">
        <w:t xml:space="preserve"> </w:t>
      </w:r>
      <w:r w:rsidRPr="003E4A3C">
        <w:rPr>
          <w:i/>
        </w:rPr>
        <w:t>inflow</w:t>
      </w:r>
      <w:r w:rsidRPr="008E510D">
        <w:t xml:space="preserve"> and </w:t>
      </w:r>
      <w:r w:rsidRPr="003E4A3C">
        <w:rPr>
          <w:i/>
        </w:rPr>
        <w:t>outflow</w:t>
      </w:r>
      <w:r w:rsidRPr="008E510D">
        <w:t xml:space="preserve"> are used to unambiguously describe the </w:t>
      </w:r>
      <w:r>
        <w:t>flow direction</w:t>
      </w:r>
      <w:r w:rsidRPr="008E510D">
        <w:t xml:space="preserve"> </w:t>
      </w:r>
      <w:r w:rsidR="007060F6">
        <w:t xml:space="preserve">at </w:t>
      </w:r>
      <w:r>
        <w:t xml:space="preserve">a hydro nexus </w:t>
      </w:r>
      <w:r w:rsidRPr="008E510D">
        <w:t xml:space="preserve">with respect to a </w:t>
      </w:r>
      <w:r w:rsidR="00886530">
        <w:t xml:space="preserve">dendritic </w:t>
      </w:r>
      <w:r w:rsidRPr="008E510D">
        <w:t>catchment.</w:t>
      </w:r>
      <w:r w:rsidR="00082DB8" w:rsidRPr="00082DB8">
        <w:t xml:space="preserve"> </w:t>
      </w:r>
    </w:p>
    <w:p w14:paraId="3323015E" w14:textId="3A52B2A9" w:rsidR="00082DB8" w:rsidRDefault="00082DB8" w:rsidP="00082DB8">
      <w:pPr>
        <w:spacing w:after="120"/>
        <w:jc w:val="both"/>
      </w:pPr>
      <w:r>
        <w:t xml:space="preserve">Catchment networks that appear </w:t>
      </w:r>
      <w:r w:rsidRPr="008E510D">
        <w:t>non-dendritic</w:t>
      </w:r>
      <w:r>
        <w:t xml:space="preserve">, such as </w:t>
      </w:r>
      <w:r w:rsidRPr="008E510D">
        <w:t>broad river bottom</w:t>
      </w:r>
      <w:r>
        <w:t>s</w:t>
      </w:r>
      <w:r w:rsidRPr="008E510D">
        <w:t xml:space="preserve"> with complex braided channels and two or more primary inflows</w:t>
      </w:r>
      <w:r>
        <w:t xml:space="preserve">, can be modeled with HY_Features. While a catchment contributes flow to a single outflow hydro nexus, there is no restriction on the number of catchments contributing to a hydro nexus. </w:t>
      </w:r>
      <w:r>
        <w:fldChar w:fldCharType="begin"/>
      </w:r>
      <w:r>
        <w:instrText xml:space="preserve"> REF _Ref463533957 \h </w:instrText>
      </w:r>
      <w:r>
        <w:fldChar w:fldCharType="separate"/>
      </w:r>
      <w:r w:rsidRPr="008E510D">
        <w:t xml:space="preserve">Figure </w:t>
      </w:r>
      <w:r>
        <w:rPr>
          <w:noProof/>
        </w:rPr>
        <w:t>12</w:t>
      </w:r>
      <w:r>
        <w:fldChar w:fldCharType="end"/>
      </w:r>
      <w:r>
        <w:t xml:space="preserve">a illustrates a case where hydro nexus nodes n2 and n3 have one and two contributing catchments respectively, and both have two receiving catchments. Such situations are quite common in hydrologic systems. Examples include prairie pothole or ponded wetland landscapes, networked urban drainage systems, waterbodies with multiple outflows, and non-surface-contributing regions with ambiguous or complex outflows. While HY_Features does not attempt to model all these types of features, it does support non-dendritic catchments, if an application supports them, and it provides mechanisms to encapsulate such real-world complexity. </w:t>
      </w:r>
    </w:p>
    <w:p w14:paraId="3B00FDDC" w14:textId="069A997D" w:rsidR="00082DB8" w:rsidRDefault="00082DB8" w:rsidP="00082DB8">
      <w:pPr>
        <w:spacing w:after="120"/>
        <w:jc w:val="both"/>
      </w:pPr>
      <w:r>
        <w:t>B</w:t>
      </w:r>
      <w:r w:rsidRPr="008E510D">
        <w:t xml:space="preserve">y introducing </w:t>
      </w:r>
      <w:r>
        <w:t>con</w:t>
      </w:r>
      <w:r w:rsidRPr="008E510D">
        <w:t xml:space="preserve">joint catchments that </w:t>
      </w:r>
      <w:r>
        <w:t>encapsulate</w:t>
      </w:r>
      <w:r w:rsidRPr="008E510D">
        <w:t xml:space="preserve"> non-dendritic parts</w:t>
      </w:r>
      <w:r>
        <w:t>, such complex situations can also be modeled as dendritic</w:t>
      </w:r>
      <w:r w:rsidRPr="008E510D">
        <w:t xml:space="preserve"> networks </w:t>
      </w:r>
      <w:r>
        <w:t xml:space="preserve">of catchments.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shows a </w:t>
      </w:r>
      <w:r w:rsidRPr="008E510D">
        <w:t xml:space="preserve">non-dendritic </w:t>
      </w:r>
      <w:r>
        <w:t>stream network</w:t>
      </w:r>
      <w:r w:rsidRPr="008E510D">
        <w:t>, where it is not possible to determine to what extent flow from catchment F co</w:t>
      </w:r>
      <w:r>
        <w:t>ntributes to catchments E</w:t>
      </w:r>
      <w:r w:rsidRPr="008E510D">
        <w:t xml:space="preserve">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a) without additional information</w:t>
      </w:r>
      <w:r w:rsidRPr="008E510D">
        <w:t>.</w:t>
      </w:r>
      <w:r>
        <w:t xml:space="preserve"> Joining the </w:t>
      </w:r>
      <w:r w:rsidRPr="008E510D">
        <w:t xml:space="preserve">catchments E, B, and C </w:t>
      </w:r>
      <w:r>
        <w:t>(</w:t>
      </w:r>
      <w:r>
        <w:fldChar w:fldCharType="begin"/>
      </w:r>
      <w:r>
        <w:instrText xml:space="preserve"> REF _Ref463533957 \h </w:instrText>
      </w:r>
      <w:r>
        <w:fldChar w:fldCharType="separate"/>
      </w:r>
      <w:r w:rsidRPr="008E510D">
        <w:t xml:space="preserve">Figure </w:t>
      </w:r>
      <w:r>
        <w:rPr>
          <w:noProof/>
        </w:rPr>
        <w:t>12</w:t>
      </w:r>
      <w:r>
        <w:fldChar w:fldCharType="end"/>
      </w:r>
      <w:r>
        <w:t xml:space="preserve">b) </w:t>
      </w:r>
      <w:r w:rsidRPr="008E510D">
        <w:t xml:space="preserve">and </w:t>
      </w:r>
      <w:r>
        <w:t xml:space="preserve">collapsing </w:t>
      </w:r>
      <w:r w:rsidRPr="008E510D">
        <w:t>the</w:t>
      </w:r>
      <w:r>
        <w:t>ir</w:t>
      </w:r>
      <w:r w:rsidRPr="008E510D">
        <w:t xml:space="preserve"> </w:t>
      </w:r>
      <w:r>
        <w:t>outflow nexuses</w:t>
      </w:r>
      <w:r w:rsidRPr="008E510D">
        <w:t xml:space="preserve"> </w:t>
      </w:r>
      <w:r>
        <w:t>n</w:t>
      </w:r>
      <w:r w:rsidRPr="008E510D">
        <w:t xml:space="preserve">2 and </w:t>
      </w:r>
      <w:r>
        <w:t>n</w:t>
      </w:r>
      <w:r w:rsidRPr="008E510D">
        <w:t>3</w:t>
      </w:r>
      <w:r>
        <w:t xml:space="preserve"> into</w:t>
      </w:r>
      <w:r w:rsidRPr="008E510D">
        <w:t xml:space="preserve"> a single virtual inflow </w:t>
      </w:r>
      <w:r>
        <w:t>hydro nexus</w:t>
      </w:r>
      <w:r w:rsidRPr="008E510D">
        <w:t xml:space="preserve">, </w:t>
      </w:r>
      <w:r>
        <w:t>accumulates</w:t>
      </w:r>
      <w:r w:rsidRPr="008E510D">
        <w:t xml:space="preserve"> all the flow from catchments D and F in the resulting catchment X</w:t>
      </w:r>
      <w:r>
        <w:t xml:space="preserve">. Some implementations could </w:t>
      </w:r>
      <w:r>
        <w:lastRenderedPageBreak/>
        <w:t>go even further, eliminating node n2 and lumping catchment D into X as well. While not required, this encapsulation approach can be used to model</w:t>
      </w:r>
      <w:r w:rsidRPr="008E510D">
        <w:t xml:space="preserve"> </w:t>
      </w:r>
      <w:r>
        <w:t>a complex catchment topology as</w:t>
      </w:r>
      <w:r w:rsidRPr="008E510D">
        <w:t xml:space="preserve"> a simple </w:t>
      </w:r>
      <w:r>
        <w:t>dendritic network</w:t>
      </w:r>
      <w:r w:rsidRPr="008E510D">
        <w:t>.</w:t>
      </w:r>
      <w:r>
        <w:t xml:space="preserve"> </w:t>
      </w:r>
    </w:p>
    <w:p w14:paraId="2F8A740E" w14:textId="2077175C" w:rsidR="00521E2C" w:rsidRPr="00F16F57" w:rsidRDefault="00521E2C" w:rsidP="00F26BDF">
      <w:pPr>
        <w:pStyle w:val="NormalWeb"/>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0C8A6FAA" w:rsidR="00714C6D" w:rsidRDefault="00714C6D" w:rsidP="00714C6D">
      <w:pPr>
        <w:pStyle w:val="OGCFigure"/>
      </w:pPr>
      <w:bookmarkStart w:id="64" w:name="_Ref463533957"/>
      <w:bookmarkStart w:id="65" w:name="_Toc484066549"/>
      <w:r w:rsidRPr="008E510D">
        <w:t xml:space="preserve">Figure </w:t>
      </w:r>
      <w:fldSimple w:instr=" SEQ Figure \* ARABIC ">
        <w:r w:rsidR="00214695">
          <w:rPr>
            <w:noProof/>
          </w:rPr>
          <w:t>12</w:t>
        </w:r>
      </w:fldSimple>
      <w:bookmarkEnd w:id="64"/>
      <w:r w:rsidR="001158E3">
        <w:t xml:space="preserve">: </w:t>
      </w:r>
      <w:r w:rsidR="005F0F2E">
        <w:t>Non</w:t>
      </w:r>
      <w:r w:rsidRPr="008E510D">
        <w:t xml:space="preserve">-dendritic </w:t>
      </w:r>
      <w:r>
        <w:t>stream network</w:t>
      </w:r>
      <w:r w:rsidR="00334D7A">
        <w:t xml:space="preserve"> complexity: a)</w:t>
      </w:r>
      <w:r w:rsidR="00B824EE">
        <w:t xml:space="preserve"> </w:t>
      </w:r>
      <w:r w:rsidR="00653555">
        <w:t>non-dendritic</w:t>
      </w:r>
      <w:r w:rsidR="00334D7A">
        <w:t xml:space="preserve"> detailed flow: b)</w:t>
      </w:r>
      <w:r w:rsidRPr="008E510D">
        <w:t xml:space="preserve"> </w:t>
      </w:r>
      <w:r w:rsidR="00334D7A">
        <w:t>unambiguous aggregated flow</w:t>
      </w:r>
      <w:r>
        <w:t>.</w:t>
      </w:r>
      <w:bookmarkEnd w:id="65"/>
    </w:p>
    <w:p w14:paraId="0F729084" w14:textId="77777777" w:rsidR="00714C6D" w:rsidRDefault="00714C6D" w:rsidP="00714C6D">
      <w:pPr>
        <w:pStyle w:val="OGCFigure"/>
        <w:rPr>
          <w:highlight w:val="yellow"/>
        </w:rPr>
      </w:pPr>
    </w:p>
    <w:p w14:paraId="391EDDC9" w14:textId="6D625810" w:rsidR="00714C6D" w:rsidRDefault="00714C6D" w:rsidP="00714C6D">
      <w:pPr>
        <w:pStyle w:val="NormalWeb"/>
        <w:jc w:val="both"/>
        <w:rPr>
          <w:lang w:val="en-US"/>
        </w:rPr>
      </w:pPr>
      <w:r w:rsidRPr="00B824EE">
        <w:rPr>
          <w:lang w:val="en-US"/>
        </w:rPr>
        <w:t xml:space="preserve">The topological pattern of a catchment </w:t>
      </w:r>
      <w:r w:rsidR="00FF45DF">
        <w:rPr>
          <w:lang w:val="en-US"/>
        </w:rPr>
        <w:t xml:space="preserve">network is </w:t>
      </w:r>
      <w:r w:rsidR="00773F1F">
        <w:rPr>
          <w:lang w:val="en-US"/>
        </w:rPr>
        <w:t>shared with</w:t>
      </w:r>
      <w:r w:rsidR="00FF45DF">
        <w:rPr>
          <w:lang w:val="en-US"/>
        </w:rPr>
        <w:t xml:space="preserve"> all of its</w:t>
      </w:r>
      <w:r w:rsidRPr="00B824EE">
        <w:rPr>
          <w:lang w:val="en-US"/>
        </w:rPr>
        <w:t xml:space="preserve"> </w:t>
      </w:r>
      <w:r w:rsidR="001C198C">
        <w:rPr>
          <w:lang w:val="en-US"/>
        </w:rPr>
        <w:t xml:space="preserve">hydrology-specific </w:t>
      </w:r>
      <w:r w:rsidRPr="00B824EE">
        <w:rPr>
          <w:lang w:val="en-US"/>
        </w:rPr>
        <w:t xml:space="preserve">realizations, </w:t>
      </w:r>
      <w:r w:rsidR="00FF45DF">
        <w:rPr>
          <w:lang w:val="en-US"/>
        </w:rPr>
        <w:t xml:space="preserve">although the topological “level” </w:t>
      </w:r>
      <w:r w:rsidR="00773F1F">
        <w:rPr>
          <w:lang w:val="en-US"/>
        </w:rPr>
        <w:t xml:space="preserve">(solid, face, edge, node) </w:t>
      </w:r>
      <w:r w:rsidR="00FF45DF">
        <w:rPr>
          <w:lang w:val="en-US"/>
        </w:rPr>
        <w:t xml:space="preserve">of a realization may </w:t>
      </w:r>
      <w:r w:rsidR="003C3E7C">
        <w:rPr>
          <w:lang w:val="en-US"/>
        </w:rPr>
        <w:t>vary</w:t>
      </w:r>
      <w:r w:rsidR="00FF45DF">
        <w:rPr>
          <w:lang w:val="en-US"/>
        </w:rPr>
        <w:t xml:space="preserve">. </w:t>
      </w:r>
      <w:r w:rsidRPr="00B824EE">
        <w:rPr>
          <w:lang w:val="en-US"/>
        </w:rPr>
        <w:t xml:space="preserve">A </w:t>
      </w:r>
      <w:r w:rsidR="003C3E7C">
        <w:rPr>
          <w:lang w:val="en-US"/>
        </w:rPr>
        <w:t>given scheme topologically realize catchments</w:t>
      </w:r>
      <w:r w:rsidRPr="00B824EE">
        <w:rPr>
          <w:lang w:val="en-US"/>
        </w:rPr>
        <w:t xml:space="preserve">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w:t>
      </w:r>
      <w:r w:rsidR="001C198C">
        <w:rPr>
          <w:lang w:val="en-US"/>
        </w:rPr>
        <w:t>topological</w:t>
      </w:r>
      <w:r w:rsidR="00FF45DF">
        <w:rPr>
          <w:lang w:val="en-US"/>
        </w:rPr>
        <w:t xml:space="preserve"> complex consisting of all of the </w:t>
      </w:r>
      <w:r w:rsidR="001C198C">
        <w:rPr>
          <w:lang w:val="en-US"/>
        </w:rPr>
        <w:t>flowpath</w:t>
      </w:r>
      <w:r w:rsidR="00FF45DF">
        <w:rPr>
          <w:lang w:val="en-US"/>
        </w:rPr>
        <w:t xml:space="preserve"> edges</w:t>
      </w:r>
      <w:r w:rsidR="00DA4C8D">
        <w:rPr>
          <w:lang w:val="en-US"/>
        </w:rPr>
        <w:t>,</w:t>
      </w:r>
      <w:r w:rsidR="00FF45DF">
        <w:rPr>
          <w:lang w:val="en-US"/>
        </w:rPr>
        <w:t xml:space="preserve"> and </w:t>
      </w:r>
      <w:r w:rsidR="00A431D7">
        <w:rPr>
          <w:lang w:val="en-US"/>
        </w:rPr>
        <w:t xml:space="preserve">hydro </w:t>
      </w:r>
      <w:r w:rsidR="001C198C">
        <w:rPr>
          <w:lang w:val="en-US"/>
        </w:rPr>
        <w:t xml:space="preserve">location </w:t>
      </w:r>
      <w:r w:rsidR="00FF45DF">
        <w:rPr>
          <w:lang w:val="en-US"/>
        </w:rPr>
        <w:t xml:space="preserve">nodes forming the surface drainage of that catchment. </w:t>
      </w:r>
      <w:r w:rsidR="0045785C">
        <w:rPr>
          <w:lang w:val="en-US"/>
        </w:rPr>
        <w:t xml:space="preserve">The topological role that each </w:t>
      </w:r>
      <w:r w:rsidR="00DA4C8D">
        <w:rPr>
          <w:lang w:val="en-US"/>
        </w:rPr>
        <w:t xml:space="preserve">hydrology-specific </w:t>
      </w:r>
      <w:r w:rsidR="0045785C">
        <w:rPr>
          <w:lang w:val="en-US"/>
        </w:rPr>
        <w:t xml:space="preserve">realization </w:t>
      </w:r>
      <w:r w:rsidR="00DA4C8D">
        <w:rPr>
          <w:lang w:val="en-US"/>
        </w:rPr>
        <w:t xml:space="preserve">feature </w:t>
      </w:r>
      <w:r w:rsidR="0045785C">
        <w:rPr>
          <w:lang w:val="en-US"/>
        </w:rPr>
        <w:t>plays may or may not correspond</w:t>
      </w:r>
      <w:r w:rsidR="0094069A">
        <w:rPr>
          <w:lang w:val="en-US"/>
        </w:rPr>
        <w:t xml:space="preserve"> directly</w:t>
      </w:r>
      <w:r w:rsidR="0045785C">
        <w:rPr>
          <w:lang w:val="en-US"/>
        </w:rPr>
        <w:t xml:space="preserve"> to its geometric representation. For example, a </w:t>
      </w:r>
      <w:r w:rsidR="007735C1">
        <w:rPr>
          <w:lang w:val="en-US"/>
        </w:rPr>
        <w:t>waterbody</w:t>
      </w:r>
      <w:r w:rsidR="00DA4C8D">
        <w:rPr>
          <w:lang w:val="en-US"/>
        </w:rPr>
        <w:t xml:space="preserve"> </w:t>
      </w:r>
      <w:r w:rsidR="0045785C">
        <w:rPr>
          <w:lang w:val="en-US"/>
        </w:rPr>
        <w:t xml:space="preserve">plays the role of </w:t>
      </w:r>
      <w:r w:rsidR="00917965">
        <w:rPr>
          <w:lang w:val="en-US"/>
        </w:rPr>
        <w:t xml:space="preserve">a flowpath </w:t>
      </w:r>
      <w:r w:rsidR="0045785C">
        <w:rPr>
          <w:lang w:val="en-US"/>
        </w:rPr>
        <w:t>edge between its inlet and outlet, but may be represented geometrically as a polygon</w:t>
      </w:r>
      <w:r w:rsidR="00DA4C8D">
        <w:rPr>
          <w:lang w:val="en-US"/>
        </w:rPr>
        <w:t xml:space="preserve"> ring</w:t>
      </w:r>
      <w:r w:rsidRPr="00B824EE">
        <w:rPr>
          <w:lang w:val="en-US"/>
        </w:rPr>
        <w:t>.</w:t>
      </w:r>
      <w:r w:rsidRPr="004B6A47">
        <w:rPr>
          <w:highlight w:val="yellow"/>
          <w:lang w:val="en-US"/>
        </w:rPr>
        <w:t xml:space="preserve"> </w:t>
      </w:r>
    </w:p>
    <w:p w14:paraId="61A7D374" w14:textId="0D865FAA" w:rsidR="00714C6D" w:rsidRDefault="00714C6D" w:rsidP="00714C6D">
      <w:pPr>
        <w:pStyle w:val="OGCFigure"/>
      </w:pPr>
    </w:p>
    <w:p w14:paraId="04E76464" w14:textId="2ED3465B" w:rsidR="00BC5D5D" w:rsidRPr="003377F2" w:rsidRDefault="00BC5D5D" w:rsidP="00BC5D5D">
      <w:pPr>
        <w:pStyle w:val="Heading2"/>
      </w:pPr>
      <w:bookmarkStart w:id="66" w:name="_Toc484502197"/>
      <w:r w:rsidRPr="003377F2">
        <w:t>Surface water networks</w:t>
      </w:r>
      <w:bookmarkEnd w:id="66"/>
    </w:p>
    <w:p w14:paraId="0BD3D120" w14:textId="537CB8A4" w:rsidR="00743E05" w:rsidRDefault="003377F2" w:rsidP="00EE1208">
      <w:r w:rsidRPr="008F6480">
        <w:t>Maps displaying a representation of a catchment are very common in hydrology research and engineering. Depending on the scientific concern</w:t>
      </w:r>
      <w:r>
        <w:t xml:space="preserve"> and application, as well as the spatial scale of interest</w:t>
      </w:r>
      <w:r w:rsidRPr="008F6480">
        <w:t>, different aspects</w:t>
      </w:r>
      <w:r>
        <w:t xml:space="preserve"> and details</w:t>
      </w:r>
      <w:r w:rsidRPr="008F6480">
        <w:t xml:space="preserve"> of </w:t>
      </w:r>
      <w:r w:rsidRPr="00A27FA3">
        <w:t>hydrology phenomena</w:t>
      </w:r>
      <w:r w:rsidRPr="008F6480">
        <w:t xml:space="preserve"> </w:t>
      </w:r>
      <w:r>
        <w:t>may be</w:t>
      </w:r>
      <w:r w:rsidRPr="00A27FA3">
        <w:t xml:space="preserve"> represented using application-</w:t>
      </w:r>
      <w:r w:rsidRPr="008F6480">
        <w:t xml:space="preserve">specific map symbols. HY_Features </w:t>
      </w:r>
      <w:r>
        <w:t>accommodates this diversity</w:t>
      </w:r>
      <w:r w:rsidRPr="008F6480">
        <w:t xml:space="preserve"> </w:t>
      </w:r>
      <w:r>
        <w:t>with multiple alternate</w:t>
      </w:r>
      <w:r w:rsidRPr="008F6480">
        <w:t xml:space="preserve"> </w:t>
      </w:r>
      <w:r w:rsidR="00523D30">
        <w:t xml:space="preserve">hydrology-specific </w:t>
      </w:r>
      <w:r w:rsidRPr="008F6480">
        <w:t xml:space="preserve">realizations of the catchment and </w:t>
      </w:r>
      <w:r w:rsidR="00A431D7">
        <w:t>hydro nexus</w:t>
      </w:r>
      <w:r w:rsidR="00A431D7" w:rsidRPr="008F6480">
        <w:t xml:space="preserve"> </w:t>
      </w:r>
      <w:r w:rsidRPr="008F6480">
        <w:t xml:space="preserve">concepts which </w:t>
      </w:r>
      <w:r>
        <w:t xml:space="preserve">in turn </w:t>
      </w:r>
      <w:r w:rsidRPr="008F6480">
        <w:t>may be represented</w:t>
      </w:r>
      <w:r>
        <w:t xml:space="preserve"> alternately</w:t>
      </w:r>
      <w:r w:rsidRPr="008F6480">
        <w:t xml:space="preserve"> as </w:t>
      </w:r>
      <w:r>
        <w:t>geometric</w:t>
      </w:r>
      <w:r w:rsidRPr="008F6480">
        <w:t xml:space="preserve"> points, lines, polygons</w:t>
      </w:r>
      <w:r>
        <w:t>, or surfaces</w:t>
      </w:r>
      <w:r w:rsidRPr="008F6480">
        <w:t xml:space="preserve">, </w:t>
      </w:r>
      <w:r>
        <w:t>or as aggregates of these geometric types</w:t>
      </w:r>
      <w:r w:rsidRPr="00A27FA3">
        <w:t>.</w:t>
      </w:r>
      <w:r>
        <w:t xml:space="preserve"> </w:t>
      </w:r>
      <w:r w:rsidRPr="008F6480">
        <w:t xml:space="preserve">This standard </w:t>
      </w:r>
      <w:r>
        <w:t>is based on</w:t>
      </w:r>
      <w:r w:rsidRPr="008F6480">
        <w:t xml:space="preserve"> a hydrologically determined topo</w:t>
      </w:r>
      <w:r w:rsidRPr="00A27FA3">
        <w:t xml:space="preserve">logy model of directed </w:t>
      </w:r>
      <w:r w:rsidR="00A431D7">
        <w:t>hydro nexus</w:t>
      </w:r>
      <w:r w:rsidR="00081A67">
        <w:t>es</w:t>
      </w:r>
      <w:r w:rsidR="00A431D7" w:rsidRPr="008F6480">
        <w:t xml:space="preserve"> </w:t>
      </w:r>
      <w:r w:rsidRPr="008F6480">
        <w:t>acting as inflow or outflow</w:t>
      </w:r>
      <w:r w:rsidRPr="00A27FA3">
        <w:t xml:space="preserve"> </w:t>
      </w:r>
      <w:r w:rsidR="00523D30">
        <w:t>locations</w:t>
      </w:r>
      <w:r w:rsidR="00523D30" w:rsidRPr="00A27FA3">
        <w:t xml:space="preserve"> </w:t>
      </w:r>
      <w:r w:rsidRPr="00A27FA3">
        <w:t xml:space="preserve">for </w:t>
      </w:r>
      <w:r w:rsidRPr="008F6480">
        <w:t>catchment</w:t>
      </w:r>
      <w:r>
        <w:t>s</w:t>
      </w:r>
      <w:r w:rsidRPr="008F6480">
        <w:t xml:space="preserve"> which </w:t>
      </w:r>
      <w:r>
        <w:t xml:space="preserve">in turn connect them. </w:t>
      </w:r>
      <w:r w:rsidR="00C2431F">
        <w:t>This</w:t>
      </w:r>
      <w:r w:rsidR="00C2431F" w:rsidRPr="008F6480">
        <w:t xml:space="preserve"> </w:t>
      </w:r>
      <w:r w:rsidRPr="008F6480">
        <w:t xml:space="preserve">topological </w:t>
      </w:r>
      <w:r w:rsidRPr="008F6480">
        <w:lastRenderedPageBreak/>
        <w:t xml:space="preserve">catchment network pattern can be </w:t>
      </w:r>
      <w:r w:rsidR="00743E05">
        <w:t xml:space="preserve">realized </w:t>
      </w:r>
      <w:r w:rsidR="0087496B">
        <w:t>in</w:t>
      </w:r>
      <w:r w:rsidR="00743E05">
        <w:t xml:space="preserve"> </w:t>
      </w:r>
      <w:r w:rsidR="0087496B" w:rsidRPr="008F6480">
        <w:t xml:space="preserve">context-specific </w:t>
      </w:r>
      <w:r w:rsidR="00743E05">
        <w:t>network</w:t>
      </w:r>
      <w:r w:rsidR="0087496B">
        <w:t>s</w:t>
      </w:r>
      <w:r w:rsidR="00743E05">
        <w:t xml:space="preserve"> of</w:t>
      </w:r>
      <w:r w:rsidR="0087496B">
        <w:t xml:space="preserve"> </w:t>
      </w:r>
      <w:r w:rsidR="00743E05">
        <w:t xml:space="preserve">features </w:t>
      </w:r>
      <w:r w:rsidR="0087496B">
        <w:t xml:space="preserve">which each </w:t>
      </w:r>
      <w:r w:rsidR="00743E05">
        <w:t>realize</w:t>
      </w:r>
      <w:r w:rsidR="0087496B">
        <w:t>s</w:t>
      </w:r>
      <w:r w:rsidR="00743E05">
        <w:t xml:space="preserve"> </w:t>
      </w:r>
      <w:r w:rsidR="0087496B">
        <w:t xml:space="preserve">a single </w:t>
      </w:r>
      <w:r w:rsidR="00743E05">
        <w:t>catchment or hydro nexu</w:t>
      </w:r>
      <w:r w:rsidR="0087496B">
        <w:t>s</w:t>
      </w:r>
      <w:r>
        <w:t>,</w:t>
      </w:r>
      <w:r w:rsidRPr="008F6480">
        <w:t xml:space="preserve"> </w:t>
      </w:r>
      <w:r>
        <w:t>especially</w:t>
      </w:r>
      <w:r w:rsidRPr="008F6480">
        <w:t xml:space="preserve"> </w:t>
      </w:r>
      <w:r w:rsidR="0087496B">
        <w:t xml:space="preserve">in </w:t>
      </w:r>
      <w:r w:rsidRPr="008F6480">
        <w:t xml:space="preserve">hydrographic networks of </w:t>
      </w:r>
      <w:r w:rsidR="007735C1">
        <w:t>waterbodies</w:t>
      </w:r>
      <w:r w:rsidRPr="008F6480">
        <w:t xml:space="preserve"> or </w:t>
      </w:r>
      <w:r w:rsidR="0087496B">
        <w:t xml:space="preserve">networks of surface depressions and </w:t>
      </w:r>
      <w:r w:rsidRPr="008F6480">
        <w:t>channel</w:t>
      </w:r>
      <w:r>
        <w:t>s</w:t>
      </w:r>
      <w:r w:rsidRPr="008F6480">
        <w:t xml:space="preserve"> that may </w:t>
      </w:r>
      <w:r>
        <w:t>contain</w:t>
      </w:r>
      <w:r w:rsidRPr="008F6480">
        <w:t xml:space="preserve"> </w:t>
      </w:r>
      <w:r w:rsidR="007735C1">
        <w:t>waterbodies</w:t>
      </w:r>
      <w:r w:rsidR="0087496B">
        <w:t>.</w:t>
      </w:r>
      <w:r>
        <w:t xml:space="preserve"> These </w:t>
      </w:r>
      <w:r w:rsidR="0087496B">
        <w:t xml:space="preserve">network </w:t>
      </w:r>
      <w:r>
        <w:t>features may in turn</w:t>
      </w:r>
      <w:r w:rsidRPr="008F6480">
        <w:t xml:space="preserve"> </w:t>
      </w:r>
      <w:r>
        <w:t>have a variety of</w:t>
      </w:r>
      <w:r w:rsidRPr="008F6480">
        <w:t xml:space="preserve"> </w:t>
      </w:r>
      <w:r>
        <w:t xml:space="preserve">scale- and application-specific </w:t>
      </w:r>
      <w:r w:rsidRPr="008F6480">
        <w:t>geometric</w:t>
      </w:r>
      <w:r>
        <w:t xml:space="preserve"> representations</w:t>
      </w:r>
      <w:r w:rsidRPr="008F6480">
        <w:t>. For example, a fixed landmark</w:t>
      </w:r>
      <w:r>
        <w:t xml:space="preserve"> point</w:t>
      </w:r>
      <w:r w:rsidRPr="008F6480">
        <w:t xml:space="preserve"> on a </w:t>
      </w:r>
      <w:r w:rsidR="007735C1">
        <w:t>waterbody</w:t>
      </w:r>
      <w:r w:rsidRPr="008F6480">
        <w:t xml:space="preserve">, </w:t>
      </w:r>
      <w:r w:rsidRPr="00A27FA3">
        <w:t>or a</w:t>
      </w:r>
      <w:r w:rsidRPr="008F6480">
        <w:t xml:space="preserve"> cross-section</w:t>
      </w:r>
      <w:r>
        <w:t xml:space="preserve"> line</w:t>
      </w:r>
      <w:r w:rsidRPr="00A27FA3">
        <w:t xml:space="preserve"> separating a watercourse</w:t>
      </w:r>
      <w:r w:rsidRPr="008F6480">
        <w:t xml:space="preserve"> can</w:t>
      </w:r>
      <w:r>
        <w:t xml:space="preserve"> each</w:t>
      </w:r>
      <w:r w:rsidRPr="008F6480">
        <w:t xml:space="preserve"> </w:t>
      </w:r>
      <w:r>
        <w:t>represent</w:t>
      </w:r>
      <w:r w:rsidRPr="008F6480">
        <w:t xml:space="preserve"> </w:t>
      </w:r>
      <w:r w:rsidR="00743E05">
        <w:t xml:space="preserve">a </w:t>
      </w:r>
      <w:r w:rsidR="00A431D7">
        <w:t xml:space="preserve">hydro </w:t>
      </w:r>
      <w:r w:rsidR="00C2431F">
        <w:t xml:space="preserve">location </w:t>
      </w:r>
      <w:r>
        <w:t>node</w:t>
      </w:r>
      <w:r w:rsidR="00743E05">
        <w:t xml:space="preserve"> </w:t>
      </w:r>
      <w:r w:rsidR="0087496B">
        <w:t xml:space="preserve">that realizes a nexus </w:t>
      </w:r>
      <w:r w:rsidR="00743E05">
        <w:t xml:space="preserve">within </w:t>
      </w:r>
      <w:r w:rsidR="0087496B">
        <w:t>the</w:t>
      </w:r>
      <w:r w:rsidR="00743E05">
        <w:t xml:space="preserve"> hydrology-specific topological </w:t>
      </w:r>
      <w:r w:rsidR="0087496B" w:rsidRPr="0087496B">
        <w:rPr>
          <w:i/>
        </w:rPr>
        <w:t xml:space="preserve">hydro </w:t>
      </w:r>
      <w:r w:rsidR="00743E05" w:rsidRPr="0087496B">
        <w:rPr>
          <w:i/>
        </w:rPr>
        <w:t>complex</w:t>
      </w:r>
      <w:r>
        <w:t>.</w:t>
      </w:r>
      <w:r w:rsidR="0087496B">
        <w:t xml:space="preserve"> </w:t>
      </w:r>
    </w:p>
    <w:p w14:paraId="7CF36CD6" w14:textId="77777777" w:rsidR="00BC5D5D" w:rsidRPr="003377F2" w:rsidRDefault="00BC5D5D" w:rsidP="00BC5D5D">
      <w:pPr>
        <w:pStyle w:val="Heading3"/>
      </w:pPr>
      <w:bookmarkStart w:id="67" w:name="_Toc484502198"/>
      <w:r w:rsidRPr="003377F2">
        <w:t>Hydrographic and channel network</w:t>
      </w:r>
      <w:bookmarkEnd w:id="67"/>
    </w:p>
    <w:p w14:paraId="2480B00A" w14:textId="19BD331E" w:rsidR="003377F2" w:rsidRDefault="003377F2" w:rsidP="003377F2">
      <w:pPr>
        <w:pStyle w:val="Normal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Surface water</w:t>
      </w:r>
      <w:r w:rsidR="006A5938">
        <w:rPr>
          <w:lang w:val="en-US"/>
        </w:rPr>
        <w:t xml:space="preserve"> networks are also self-similar; t</w:t>
      </w:r>
      <w:r>
        <w:rPr>
          <w:lang w:val="en-US"/>
        </w:rPr>
        <w:t>he patterns of rivers and deltas visible at a continental scale resolve continuously into similar but more detailed nested networks of streams, lakes, confluences, and other features as the spatial scale of mapping and inquiry increases. The HY_Features model of catchment</w:t>
      </w:r>
      <w:r w:rsidR="006A5938">
        <w:rPr>
          <w:lang w:val="en-US"/>
        </w:rPr>
        <w:t xml:space="preserve"> networks</w:t>
      </w:r>
      <w:r>
        <w:rPr>
          <w:lang w:val="en-US"/>
        </w:rPr>
        <w:t xml:space="preserve"> and nested </w:t>
      </w:r>
      <w:r w:rsidR="004B1E39">
        <w:rPr>
          <w:lang w:val="en-US"/>
        </w:rPr>
        <w:t>waterbody and channel</w:t>
      </w:r>
      <w:r w:rsidR="006A5938">
        <w:rPr>
          <w:lang w:val="en-US"/>
        </w:rPr>
        <w:t xml:space="preserve"> network</w:t>
      </w:r>
      <w:r w:rsidR="004B1E39">
        <w:rPr>
          <w:lang w:val="en-US"/>
        </w:rPr>
        <w:t xml:space="preserve"> </w:t>
      </w:r>
      <w:r>
        <w:rPr>
          <w:lang w:val="en-US"/>
        </w:rPr>
        <w:t xml:space="preserve">realizations is intended to address the </w:t>
      </w:r>
      <w:r w:rsidR="004B1E39">
        <w:rPr>
          <w:lang w:val="en-US"/>
        </w:rPr>
        <w:t>multi-</w:t>
      </w:r>
      <w:r>
        <w:rPr>
          <w:lang w:val="en-US"/>
        </w:rPr>
        <w:t xml:space="preserve">scale </w:t>
      </w:r>
      <w:r w:rsidR="004B1E39">
        <w:rPr>
          <w:lang w:val="en-US"/>
        </w:rPr>
        <w:t>nature of hydrologic data</w:t>
      </w:r>
      <w:r>
        <w:rPr>
          <w:lang w:val="en-US"/>
        </w:rPr>
        <w:t xml:space="preserve"> and connect hydrologic phenomena and observations across a range of the scales. </w:t>
      </w:r>
    </w:p>
    <w:p w14:paraId="77EE2D5F" w14:textId="6F31E555" w:rsidR="003377F2" w:rsidRPr="008F6480" w:rsidRDefault="003377F2" w:rsidP="003377F2">
      <w:pPr>
        <w:pStyle w:val="Normal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sidR="006A5938">
        <w:rPr>
          <w:i/>
          <w:lang w:val="en-US"/>
        </w:rPr>
        <w:t xml:space="preserve"> and depressions</w:t>
      </w:r>
      <w:r>
        <w:rPr>
          <w:lang w:val="en-US"/>
        </w:rPr>
        <w:t xml:space="preserve"> through which they flow and in which they are contained. </w:t>
      </w:r>
      <w:r w:rsidRPr="008F6480">
        <w:rPr>
          <w:lang w:val="en-US"/>
        </w:rPr>
        <w:t>Following the definitions in the WMO</w:t>
      </w:r>
      <w:r w:rsidR="004B3969">
        <w:rPr>
          <w:lang w:val="en-US"/>
        </w:rPr>
        <w:t>/UNESCO</w:t>
      </w:r>
      <w:r w:rsidRPr="008F6480">
        <w:rPr>
          <w:lang w:val="en-US"/>
        </w:rPr>
        <w:t xml:space="preserve"> "International Glossary of Hydrology" [9] a </w:t>
      </w:r>
      <w:r w:rsidR="007735C1">
        <w:rPr>
          <w:lang w:val="en-US"/>
        </w:rPr>
        <w:t>waterbody</w:t>
      </w:r>
      <w:r w:rsidRPr="008F6480">
        <w:rPr>
          <w:lang w:val="en-US"/>
        </w:rPr>
        <w:t xml:space="preserve"> is understood as the mass of liquid water accumulated on or below the land surface as a body of flowing water, which in some parts may have stagnant water that is not moving or flowing. The </w:t>
      </w:r>
      <w:r w:rsidR="007735C1">
        <w:rPr>
          <w:lang w:val="en-US"/>
        </w:rPr>
        <w:t>waterbody</w:t>
      </w:r>
      <w:r w:rsidRPr="008F6480">
        <w:rPr>
          <w:lang w:val="en-US"/>
        </w:rPr>
        <w:t xml:space="preserve"> concept formalized in this specification is consistent with this definition, but focuses on surface-</w:t>
      </w:r>
      <w:r w:rsidR="007735C1">
        <w:rPr>
          <w:lang w:val="en-US"/>
        </w:rPr>
        <w:t>waterbodies</w:t>
      </w:r>
      <w:r w:rsidRPr="008F6480">
        <w:rPr>
          <w:lang w:val="en-US"/>
        </w:rPr>
        <w:t xml:space="preserve"> only. A conceptual model capturing the specifics of bodies of groundwater as well as aquifers containing groundwater are provided by the WaterML2 Part 4 - GroundwaterML2 specification [6]. </w:t>
      </w:r>
      <w:r>
        <w:rPr>
          <w:lang w:val="en-US"/>
        </w:rPr>
        <w:t>A future WaterML2 specification part is expected to complete the sub-atmospheric hydrologic cycle by addressing features such as recharge zones and springs that connect groundwater with surface water phenomena.</w:t>
      </w:r>
    </w:p>
    <w:p w14:paraId="074F8921" w14:textId="3E4DDA49" w:rsidR="003377F2" w:rsidRPr="008F6480" w:rsidRDefault="00E647B3" w:rsidP="003377F2">
      <w:pPr>
        <w:pStyle w:val="NormalWeb"/>
        <w:jc w:val="both"/>
        <w:rPr>
          <w:b/>
          <w:lang w:val="en-US"/>
        </w:rPr>
      </w:pPr>
      <w:r>
        <w:rPr>
          <w:lang w:val="en-US"/>
        </w:rPr>
        <w:t>The container for a waterbody, a</w:t>
      </w:r>
      <w:r w:rsidR="003377F2" w:rsidRPr="008F6480">
        <w:rPr>
          <w:lang w:val="en-US"/>
        </w:rPr>
        <w:t xml:space="preserve"> </w:t>
      </w:r>
      <w:r>
        <w:rPr>
          <w:lang w:val="en-US"/>
        </w:rPr>
        <w:t>channel</w:t>
      </w:r>
      <w:r w:rsidR="00E678F3">
        <w:rPr>
          <w:lang w:val="en-US"/>
        </w:rPr>
        <w:t xml:space="preserve"> or depression,</w:t>
      </w:r>
      <w:r w:rsidR="003377F2" w:rsidRPr="008F6480">
        <w:rPr>
          <w:lang w:val="en-US"/>
        </w:rPr>
        <w:t xml:space="preserve"> is commonly understood as a </w:t>
      </w:r>
      <w:r w:rsidR="003377F2">
        <w:rPr>
          <w:lang w:val="en-US"/>
        </w:rPr>
        <w:t xml:space="preserve">type of </w:t>
      </w:r>
      <w:r w:rsidR="003377F2" w:rsidRPr="008F6480">
        <w:rPr>
          <w:lang w:val="en-US"/>
        </w:rPr>
        <w:t xml:space="preserve">natural or man-made </w:t>
      </w:r>
      <w:r>
        <w:rPr>
          <w:lang w:val="en-US"/>
        </w:rPr>
        <w:t>watercourse</w:t>
      </w:r>
      <w:r w:rsidR="003377F2" w:rsidRPr="008F6480">
        <w:rPr>
          <w:lang w:val="en-US"/>
        </w:rPr>
        <w:t xml:space="preserve"> through or along which water m</w:t>
      </w:r>
      <w:r w:rsidR="003377F2">
        <w:rPr>
          <w:lang w:val="en-US"/>
        </w:rPr>
        <w:t>ay or may not flow [9]. A</w:t>
      </w:r>
      <w:r w:rsidR="003377F2" w:rsidRPr="008F6480">
        <w:rPr>
          <w:lang w:val="en-US"/>
        </w:rPr>
        <w:t xml:space="preserve"> network </w:t>
      </w:r>
      <w:r w:rsidR="003377F2">
        <w:rPr>
          <w:lang w:val="en-US"/>
        </w:rPr>
        <w:t xml:space="preserve">of channels </w:t>
      </w:r>
      <w:r w:rsidR="00894133" w:rsidRPr="00363B1C">
        <w:rPr>
          <w:lang w:val="en-US"/>
        </w:rPr>
        <w:t xml:space="preserve">(or drainage pattern) </w:t>
      </w:r>
      <w:r w:rsidR="003377F2" w:rsidRPr="008F6480">
        <w:rPr>
          <w:lang w:val="en-US"/>
        </w:rPr>
        <w:t>exists independent of whether it contains water</w:t>
      </w:r>
      <w:r w:rsidR="003377F2">
        <w:rPr>
          <w:lang w:val="en-US"/>
        </w:rPr>
        <w:t xml:space="preserve"> at a particular</w:t>
      </w:r>
      <w:r w:rsidR="00E678F3">
        <w:rPr>
          <w:lang w:val="en-US"/>
        </w:rPr>
        <w:t xml:space="preserve"> time. </w:t>
      </w:r>
      <w:r w:rsidR="003377F2">
        <w:rPr>
          <w:lang w:val="en-US"/>
        </w:rPr>
        <w:t>The HY_Features</w:t>
      </w:r>
      <w:r w:rsidR="003377F2" w:rsidRPr="008F6480">
        <w:rPr>
          <w:lang w:val="en-US"/>
        </w:rPr>
        <w:t xml:space="preserve"> conceptual model </w:t>
      </w:r>
      <w:r w:rsidR="003377F2">
        <w:rPr>
          <w:lang w:val="en-US"/>
        </w:rPr>
        <w:t xml:space="preserve">accommodates both targets </w:t>
      </w:r>
      <w:r w:rsidR="00E678F3">
        <w:rPr>
          <w:lang w:val="en-US"/>
        </w:rPr>
        <w:t xml:space="preserve">(waterbody and container) </w:t>
      </w:r>
      <w:r w:rsidR="003377F2">
        <w:rPr>
          <w:lang w:val="en-US"/>
        </w:rPr>
        <w:t>of hydrologic study by defining separately and then linking together waterbody features</w:t>
      </w:r>
      <w:r w:rsidR="003377F2" w:rsidRPr="008F6480">
        <w:rPr>
          <w:lang w:val="en-US"/>
        </w:rPr>
        <w:t xml:space="preserve"> and </w:t>
      </w:r>
      <w:r w:rsidR="003377F2">
        <w:rPr>
          <w:lang w:val="en-US"/>
        </w:rPr>
        <w:t>containing land surface features</w:t>
      </w:r>
      <w:r w:rsidR="003377F2" w:rsidRPr="008F6480">
        <w:rPr>
          <w:lang w:val="en-US"/>
        </w:rPr>
        <w:t xml:space="preserve">. </w:t>
      </w:r>
      <w:r w:rsidR="003377F2" w:rsidRPr="008F6480">
        <w:rPr>
          <w:rStyle w:val="Strong"/>
          <w:b w:val="0"/>
          <w:lang w:val="en-US"/>
        </w:rPr>
        <w:t xml:space="preserve">Note that flow-through </w:t>
      </w:r>
      <w:r w:rsidR="003377F2">
        <w:rPr>
          <w:rStyle w:val="Strong"/>
          <w:b w:val="0"/>
          <w:lang w:val="en-US"/>
        </w:rPr>
        <w:t xml:space="preserve">or standing </w:t>
      </w:r>
      <w:r w:rsidR="003377F2" w:rsidRPr="008F6480">
        <w:rPr>
          <w:rStyle w:val="Strong"/>
          <w:b w:val="0"/>
          <w:lang w:val="en-US"/>
        </w:rPr>
        <w:t xml:space="preserve">lakes and </w:t>
      </w:r>
      <w:r w:rsidR="003377F2">
        <w:rPr>
          <w:rStyle w:val="Strong"/>
          <w:b w:val="0"/>
          <w:lang w:val="en-US"/>
        </w:rPr>
        <w:t>similar</w:t>
      </w:r>
      <w:r w:rsidR="003377F2" w:rsidRPr="008F6480">
        <w:rPr>
          <w:rStyle w:val="Strong"/>
          <w:b w:val="0"/>
          <w:lang w:val="en-US"/>
        </w:rPr>
        <w:t xml:space="preserve"> </w:t>
      </w:r>
      <w:r w:rsidR="003377F2">
        <w:rPr>
          <w:rStyle w:val="Strong"/>
          <w:b w:val="0"/>
          <w:lang w:val="en-US"/>
        </w:rPr>
        <w:t xml:space="preserve">features </w:t>
      </w:r>
      <w:r w:rsidR="003377F2" w:rsidRPr="008F6480">
        <w:rPr>
          <w:rStyle w:val="Strong"/>
          <w:b w:val="0"/>
          <w:lang w:val="en-US"/>
        </w:rPr>
        <w:t xml:space="preserve">are considered to be </w:t>
      </w:r>
      <w:r w:rsidR="003377F2">
        <w:rPr>
          <w:rStyle w:val="Strong"/>
          <w:b w:val="0"/>
          <w:lang w:val="en-US"/>
        </w:rPr>
        <w:t>types of water</w:t>
      </w:r>
      <w:r w:rsidR="003377F2" w:rsidRPr="008F6480">
        <w:rPr>
          <w:rStyle w:val="Strong"/>
          <w:b w:val="0"/>
          <w:lang w:val="en-US"/>
        </w:rPr>
        <w:t xml:space="preserve">bodies whose container is </w:t>
      </w:r>
      <w:r w:rsidR="003377F2">
        <w:rPr>
          <w:rStyle w:val="Strong"/>
          <w:b w:val="0"/>
          <w:lang w:val="en-US"/>
        </w:rPr>
        <w:t xml:space="preserve">a </w:t>
      </w:r>
      <w:r w:rsidR="003377F2" w:rsidRPr="008F6480">
        <w:rPr>
          <w:rStyle w:val="Strong"/>
          <w:b w:val="0"/>
          <w:lang w:val="en-US"/>
        </w:rPr>
        <w:t>depression.</w:t>
      </w:r>
      <w:r w:rsidR="00894133">
        <w:rPr>
          <w:rStyle w:val="Strong"/>
          <w:b w:val="0"/>
          <w:lang w:val="en-US"/>
        </w:rPr>
        <w:t xml:space="preserve"> </w:t>
      </w:r>
    </w:p>
    <w:p w14:paraId="114C74F5" w14:textId="24D8C29A" w:rsidR="003377F2" w:rsidRPr="008F6480" w:rsidRDefault="003377F2" w:rsidP="003377F2">
      <w:pPr>
        <w:pStyle w:val="NormalWeb"/>
        <w:jc w:val="both"/>
        <w:rPr>
          <w:b/>
          <w:lang w:val="en-US"/>
        </w:rPr>
      </w:pPr>
      <w:r>
        <w:rPr>
          <w:lang w:val="en-US"/>
        </w:rPr>
        <w:t>Connected water</w:t>
      </w:r>
      <w:r w:rsidRPr="008F6480">
        <w:rPr>
          <w:lang w:val="en-US"/>
        </w:rPr>
        <w:t xml:space="preserve">bodies with their associated </w:t>
      </w:r>
      <w:r w:rsidR="004B1E39">
        <w:rPr>
          <w:lang w:val="en-US"/>
        </w:rPr>
        <w:t xml:space="preserve">containing </w:t>
      </w:r>
      <w:r w:rsidR="00E678F3">
        <w:rPr>
          <w:lang w:val="en-US"/>
        </w:rPr>
        <w:t>channel network</w:t>
      </w:r>
      <w:r>
        <w:rPr>
          <w:lang w:val="en-US"/>
        </w:rPr>
        <w:t xml:space="preserve"> make up the h</w:t>
      </w:r>
      <w:r w:rsidRPr="008F6480">
        <w:rPr>
          <w:lang w:val="en-US"/>
        </w:rPr>
        <w:t xml:space="preserve">ydrographic and channel networks </w:t>
      </w:r>
      <w:r>
        <w:rPr>
          <w:lang w:val="en-US"/>
        </w:rPr>
        <w:t xml:space="preserve">that </w:t>
      </w:r>
      <w:r w:rsidR="00894133">
        <w:rPr>
          <w:lang w:val="en-US"/>
        </w:rPr>
        <w:t xml:space="preserve">hydrology-specific </w:t>
      </w:r>
      <w:r>
        <w:rPr>
          <w:lang w:val="en-US"/>
        </w:rPr>
        <w:t>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w:t>
      </w:r>
      <w:r w:rsidR="00E678F3">
        <w:rPr>
          <w:lang w:val="en-US"/>
        </w:rPr>
        <w:t xml:space="preserve"> Such bathymetric and strata information may also be represented as or derived from a surface such as </w:t>
      </w:r>
      <w:r w:rsidR="00E678F3">
        <w:rPr>
          <w:lang w:val="en-US"/>
        </w:rPr>
        <w:lastRenderedPageBreak/>
        <w:t xml:space="preserve">would be derived from </w:t>
      </w:r>
      <w:r w:rsidR="00894133">
        <w:rPr>
          <w:lang w:val="en-US"/>
        </w:rPr>
        <w:t>L</w:t>
      </w:r>
      <w:r w:rsidR="00E678F3">
        <w:rPr>
          <w:lang w:val="en-US"/>
        </w:rPr>
        <w:t>idar.</w:t>
      </w:r>
      <w:r w:rsidRPr="008F6480">
        <w:rPr>
          <w:lang w:val="en-US"/>
        </w:rPr>
        <w:t xml:space="preserve"> Water</w:t>
      </w:r>
      <w:r>
        <w:rPr>
          <w:lang w:val="en-US"/>
        </w:rPr>
        <w:t>bodies</w:t>
      </w:r>
      <w:r w:rsidRPr="008F6480">
        <w:rPr>
          <w:lang w:val="en-US"/>
        </w:rPr>
        <w:t xml:space="preserve"> </w:t>
      </w:r>
      <w:r w:rsidR="00E678F3">
        <w:rPr>
          <w:lang w:val="en-US"/>
        </w:rPr>
        <w:t>or their strata may</w:t>
      </w:r>
      <w:r w:rsidRPr="008F6480">
        <w:rPr>
          <w:lang w:val="en-US"/>
        </w:rPr>
        <w:t xml:space="preserve"> </w:t>
      </w:r>
      <w:r>
        <w:rPr>
          <w:lang w:val="en-US"/>
        </w:rPr>
        <w:t>also be recognized as storage reservoir features</w:t>
      </w:r>
      <w:r w:rsidR="00E678F3">
        <w:rPr>
          <w:lang w:val="en-US"/>
        </w:rPr>
        <w:t xml:space="preserve"> with </w:t>
      </w:r>
      <w:r>
        <w:rPr>
          <w:lang w:val="en-US"/>
        </w:rPr>
        <w:t xml:space="preserve">water </w:t>
      </w:r>
      <w:r w:rsidRPr="008F6480">
        <w:rPr>
          <w:lang w:val="en-US"/>
        </w:rPr>
        <w:t>use, regulation, or control</w:t>
      </w:r>
      <w:r w:rsidR="00E678F3">
        <w:rPr>
          <w:lang w:val="en-US"/>
        </w:rPr>
        <w:t xml:space="preserve"> characteristics</w:t>
      </w:r>
      <w:r w:rsidRPr="008F6480">
        <w:rPr>
          <w:lang w:val="en-US"/>
        </w:rPr>
        <w:t>.</w:t>
      </w:r>
    </w:p>
    <w:p w14:paraId="3D2F96CC" w14:textId="33ECFAA9" w:rsidR="003377F2" w:rsidRPr="00A27FA3" w:rsidRDefault="003377F2" w:rsidP="003377F2">
      <w:pPr>
        <w:pStyle w:val="NormalWeb"/>
        <w:jc w:val="both"/>
        <w:rPr>
          <w:lang w:val="en-US"/>
        </w:rPr>
      </w:pPr>
      <w:r>
        <w:rPr>
          <w:lang w:val="en-US"/>
        </w:rPr>
        <w:t xml:space="preserve">In order to form hydrographic or channel networks, </w:t>
      </w:r>
      <w:r w:rsidRPr="008F6480">
        <w:rPr>
          <w:lang w:val="en-US"/>
        </w:rPr>
        <w:t xml:space="preserve">waterbodies </w:t>
      </w:r>
      <w:r>
        <w:rPr>
          <w:lang w:val="en-US"/>
        </w:rPr>
        <w:t xml:space="preserve">or channels </w:t>
      </w:r>
      <w:r w:rsidR="00B1458F">
        <w:rPr>
          <w:lang w:val="en-US"/>
        </w:rPr>
        <w:t xml:space="preserve">that </w:t>
      </w:r>
      <w:r w:rsidR="00017C9F">
        <w:rPr>
          <w:lang w:val="en-US"/>
        </w:rPr>
        <w:t xml:space="preserve">hydrologically </w:t>
      </w:r>
      <w:r w:rsidR="00252652">
        <w:rPr>
          <w:lang w:val="en-US"/>
        </w:rPr>
        <w:t xml:space="preserve">realize catchments </w:t>
      </w:r>
      <w:r w:rsidR="00B1458F">
        <w:rPr>
          <w:lang w:val="en-US"/>
        </w:rPr>
        <w:t xml:space="preserve">as </w:t>
      </w:r>
      <w:r>
        <w:rPr>
          <w:lang w:val="en-US"/>
        </w:rPr>
        <w:t>topological edges need to be connected by way of topological nodes</w:t>
      </w:r>
      <w:r w:rsidR="00687B5B">
        <w:rPr>
          <w:lang w:val="en-US"/>
        </w:rPr>
        <w:t>. T</w:t>
      </w:r>
      <w:r w:rsidR="00687B5B" w:rsidRPr="008F6480">
        <w:rPr>
          <w:lang w:val="en-US"/>
        </w:rPr>
        <w:t xml:space="preserve">he HY_Features model </w:t>
      </w:r>
      <w:r w:rsidR="00687B5B">
        <w:rPr>
          <w:lang w:val="en-US"/>
        </w:rPr>
        <w:t>therefore connects</w:t>
      </w:r>
      <w:r w:rsidR="00687B5B" w:rsidRPr="008F6480">
        <w:rPr>
          <w:lang w:val="en-US"/>
        </w:rPr>
        <w:t xml:space="preserve"> waterbodies </w:t>
      </w:r>
      <w:r w:rsidR="00687B5B">
        <w:rPr>
          <w:lang w:val="en-US"/>
        </w:rPr>
        <w:t>or channels through</w:t>
      </w:r>
      <w:r w:rsidR="00687B5B" w:rsidRPr="008F6480">
        <w:rPr>
          <w:lang w:val="en-US"/>
        </w:rPr>
        <w:t xml:space="preserve"> </w:t>
      </w:r>
      <w:r w:rsidR="00687B5B">
        <w:rPr>
          <w:lang w:val="en-US"/>
        </w:rPr>
        <w:t xml:space="preserve">a hydro location which realizes the </w:t>
      </w:r>
      <w:r w:rsidR="0038763A">
        <w:rPr>
          <w:lang w:val="en-US"/>
        </w:rPr>
        <w:t>hydro nexus</w:t>
      </w:r>
      <w:r w:rsidR="007846A4" w:rsidRPr="007846A4">
        <w:rPr>
          <w:lang w:val="en-US"/>
        </w:rPr>
        <w:t xml:space="preserve"> </w:t>
      </w:r>
      <w:r w:rsidR="007846A4">
        <w:rPr>
          <w:lang w:val="en-US"/>
        </w:rPr>
        <w:t>corresponding to these catchments</w:t>
      </w:r>
      <w:r>
        <w:rPr>
          <w:lang w:val="en-US"/>
        </w:rPr>
        <w:t xml:space="preserve">. Although an entire network realizes the catchment that it drains to a single </w:t>
      </w:r>
      <w:r w:rsidR="00081A67">
        <w:rPr>
          <w:lang w:val="en-US"/>
        </w:rPr>
        <w:t>hydro nexus</w:t>
      </w:r>
      <w:r>
        <w:rPr>
          <w:lang w:val="en-US"/>
        </w:rPr>
        <w:t xml:space="preserve">, each </w:t>
      </w:r>
      <w:r w:rsidR="0038763A">
        <w:rPr>
          <w:lang w:val="en-US"/>
        </w:rPr>
        <w:t xml:space="preserve">hydro location </w:t>
      </w:r>
      <w:r>
        <w:rPr>
          <w:lang w:val="en-US"/>
        </w:rPr>
        <w:t xml:space="preserve">node connecting waterbodies or channels </w:t>
      </w:r>
      <w:r w:rsidR="00E678F3">
        <w:rPr>
          <w:lang w:val="en-US"/>
        </w:rPr>
        <w:t>can</w:t>
      </w:r>
      <w:r>
        <w:rPr>
          <w:lang w:val="en-US"/>
        </w:rPr>
        <w:t xml:space="preserve"> also </w:t>
      </w:r>
      <w:r w:rsidR="00E678F3">
        <w:rPr>
          <w:lang w:val="en-US"/>
        </w:rPr>
        <w:t>be thought of as</w:t>
      </w:r>
      <w:r w:rsidR="0038763A">
        <w:rPr>
          <w:lang w:val="en-US"/>
        </w:rPr>
        <w:t xml:space="preserve"> realization of</w:t>
      </w:r>
      <w:r w:rsidR="00E678F3">
        <w:rPr>
          <w:lang w:val="en-US"/>
        </w:rPr>
        <w:t xml:space="preserve"> </w:t>
      </w:r>
      <w:r>
        <w:rPr>
          <w:lang w:val="en-US"/>
        </w:rPr>
        <w:t xml:space="preserve">a </w:t>
      </w:r>
      <w:r w:rsidR="00081A67">
        <w:rPr>
          <w:lang w:val="en-US"/>
        </w:rPr>
        <w:t xml:space="preserve">hydro nexus </w:t>
      </w:r>
      <w:r>
        <w:rPr>
          <w:lang w:val="en-US"/>
        </w:rPr>
        <w:t>that drains the sub-catchment that feeds that waterbody.</w:t>
      </w:r>
      <w:r w:rsidR="00687B5B">
        <w:rPr>
          <w:lang w:val="en-US"/>
        </w:rPr>
        <w:t xml:space="preserve"> </w:t>
      </w:r>
      <w:r w:rsidR="00FA2BC6">
        <w:rPr>
          <w:lang w:val="en-US"/>
        </w:rPr>
        <w:t xml:space="preserve">The </w:t>
      </w:r>
      <w:r w:rsidRPr="008F6480">
        <w:rPr>
          <w:lang w:val="en-US"/>
        </w:rPr>
        <w:t>catchment relationships</w:t>
      </w:r>
      <w:r>
        <w:rPr>
          <w:lang w:val="en-US"/>
        </w:rPr>
        <w:t xml:space="preserve"> defined in the </w:t>
      </w:r>
      <w:r w:rsidR="00FA2BC6">
        <w:rPr>
          <w:lang w:val="en-US"/>
        </w:rPr>
        <w:t xml:space="preserve">catchment </w:t>
      </w:r>
      <w:r>
        <w:rPr>
          <w:lang w:val="en-US"/>
        </w:rPr>
        <w:t>model</w:t>
      </w:r>
      <w:r w:rsidRPr="008F6480">
        <w:rPr>
          <w:lang w:val="en-US"/>
        </w:rPr>
        <w:t xml:space="preserve"> </w:t>
      </w:r>
      <w:r w:rsidR="00FD57EA">
        <w:rPr>
          <w:lang w:val="en-US"/>
        </w:rPr>
        <w:t xml:space="preserve">described in this standard </w:t>
      </w:r>
      <w:r w:rsidRPr="008F6480">
        <w:rPr>
          <w:lang w:val="en-US"/>
        </w:rPr>
        <w:t xml:space="preserve">can be used for both the larger catchment realized by the whole hydrographic network and the catchment(s) whose </w:t>
      </w:r>
      <w:r w:rsidR="00081A67">
        <w:rPr>
          <w:lang w:val="en-US"/>
        </w:rPr>
        <w:t>hydro nexuses</w:t>
      </w:r>
      <w:r w:rsidR="00081A67" w:rsidRPr="008F6480">
        <w:rPr>
          <w:lang w:val="en-US"/>
        </w:rPr>
        <w:t xml:space="preserve"> </w:t>
      </w:r>
      <w:r w:rsidR="00081A67">
        <w:rPr>
          <w:lang w:val="en-US"/>
        </w:rPr>
        <w:t>can be</w:t>
      </w:r>
      <w:r w:rsidRPr="008F6480">
        <w:rPr>
          <w:lang w:val="en-US"/>
        </w:rPr>
        <w:t xml:space="preserve"> used to </w:t>
      </w:r>
      <w:r>
        <w:rPr>
          <w:lang w:val="en-US"/>
        </w:rPr>
        <w:t xml:space="preserve">connect </w:t>
      </w:r>
      <w:r w:rsidRPr="008F6480">
        <w:rPr>
          <w:lang w:val="en-US"/>
        </w:rPr>
        <w:t xml:space="preserve">waterbodies </w:t>
      </w:r>
      <w:r w:rsidR="00FD57EA">
        <w:rPr>
          <w:lang w:val="en-US"/>
        </w:rPr>
        <w:t xml:space="preserve">at hydro locations </w:t>
      </w:r>
      <w:r>
        <w:rPr>
          <w:lang w:val="en-US"/>
        </w:rPr>
        <w:t>within the hydrographic network</w:t>
      </w:r>
      <w:r w:rsidRPr="008F6480">
        <w:rPr>
          <w:lang w:val="en-US"/>
        </w:rPr>
        <w:t>.</w:t>
      </w:r>
      <w:r w:rsidR="00E678F3">
        <w:rPr>
          <w:lang w:val="en-US"/>
        </w:rPr>
        <w:t xml:space="preserve"> While there is </w:t>
      </w:r>
      <w:r w:rsidR="00FD57EA">
        <w:rPr>
          <w:lang w:val="en-US"/>
        </w:rPr>
        <w:t>conceptually a</w:t>
      </w:r>
      <w:r w:rsidR="00E678F3">
        <w:rPr>
          <w:lang w:val="en-US"/>
        </w:rPr>
        <w:t xml:space="preserve"> hydro nexus </w:t>
      </w:r>
      <w:r w:rsidR="00FD57EA">
        <w:rPr>
          <w:lang w:val="en-US"/>
        </w:rPr>
        <w:t xml:space="preserve">realization </w:t>
      </w:r>
      <w:r w:rsidR="00E678F3">
        <w:rPr>
          <w:lang w:val="en-US"/>
        </w:rPr>
        <w:t>at the outlet of every flowing waterbody, it’s important to point out that not all waterbodies will have identified or realized hydro nexus features in eve</w:t>
      </w:r>
      <w:r w:rsidR="00A96828">
        <w:rPr>
          <w:lang w:val="en-US"/>
        </w:rPr>
        <w:t xml:space="preserve">ry dataset. However, the conceptual existence of a </w:t>
      </w:r>
      <w:r w:rsidR="00FD57EA">
        <w:rPr>
          <w:lang w:val="en-US"/>
        </w:rPr>
        <w:t xml:space="preserve">hydro </w:t>
      </w:r>
      <w:r w:rsidR="00A96828">
        <w:rPr>
          <w:lang w:val="en-US"/>
        </w:rPr>
        <w:t xml:space="preserve">nexus </w:t>
      </w:r>
      <w:r w:rsidR="00FD57EA">
        <w:rPr>
          <w:lang w:val="en-US"/>
        </w:rPr>
        <w:t xml:space="preserve">and a hydro location which realizes it </w:t>
      </w:r>
      <w:r w:rsidR="00A96828">
        <w:rPr>
          <w:lang w:val="en-US"/>
        </w:rPr>
        <w:t>at the outlet of a waterbody is important to form cross-scale and cross-dataset hydro location ties between channels, waterbodies, and the catchments they drain.</w:t>
      </w:r>
    </w:p>
    <w:p w14:paraId="65B8E800" w14:textId="579DFD64" w:rsidR="003377F2" w:rsidRPr="00A27FA3" w:rsidRDefault="003377F2" w:rsidP="003377F2">
      <w:pPr>
        <w:pStyle w:val="Normal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flowpath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0A1A34" w:rsidRPr="008E510D">
        <w:t xml:space="preserve">Figure </w:t>
      </w:r>
      <w:r w:rsidR="000A1A34">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0A1A34"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002B1DE8">
        <w:rPr>
          <w:lang w:val="en-US"/>
        </w:rPr>
        <w:t xml:space="preserve">As discussed in section </w:t>
      </w:r>
      <w:r w:rsidR="002B1DE8">
        <w:rPr>
          <w:lang w:val="en-US"/>
        </w:rPr>
        <w:fldChar w:fldCharType="begin"/>
      </w:r>
      <w:r w:rsidR="002B1DE8">
        <w:rPr>
          <w:lang w:val="en-US"/>
        </w:rPr>
        <w:instrText xml:space="preserve"> REF _Ref484263402 \r \h </w:instrText>
      </w:r>
      <w:r w:rsidR="002B1DE8">
        <w:rPr>
          <w:lang w:val="en-US"/>
        </w:rPr>
      </w:r>
      <w:r w:rsidR="002B1DE8">
        <w:rPr>
          <w:lang w:val="en-US"/>
        </w:rPr>
        <w:fldChar w:fldCharType="separate"/>
      </w:r>
      <w:r w:rsidR="002B1DE8">
        <w:rPr>
          <w:lang w:val="en-US"/>
        </w:rPr>
        <w:t>6.2.1</w:t>
      </w:r>
      <w:r w:rsidR="002B1DE8">
        <w:rPr>
          <w:lang w:val="en-US"/>
        </w:rPr>
        <w:fldChar w:fldCharType="end"/>
      </w:r>
      <w:r w:rsidR="002B1DE8">
        <w:rPr>
          <w:lang w:val="en-US"/>
        </w:rPr>
        <w:t>, s</w:t>
      </w:r>
      <w:r w:rsidRPr="008F6480">
        <w:rPr>
          <w:lang w:val="en-US"/>
        </w:rPr>
        <w:t xml:space="preserve">ome elevation-derived hydrographic datasets define </w:t>
      </w:r>
      <w:r>
        <w:rPr>
          <w:lang w:val="en-US"/>
        </w:rPr>
        <w:t xml:space="preserve">one </w:t>
      </w:r>
      <w:r w:rsidRPr="009533F5">
        <w:rPr>
          <w:lang w:val="en-US"/>
        </w:rPr>
        <w:t>associated drainage</w:t>
      </w:r>
      <w:r w:rsidR="002B1DE8">
        <w:rPr>
          <w:lang w:val="en-US"/>
        </w:rPr>
        <w:t xml:space="preserve"> “reach-</w:t>
      </w:r>
      <w:r w:rsidR="00A819D9">
        <w:rPr>
          <w:lang w:val="en-US"/>
        </w:rPr>
        <w:t>catchment</w:t>
      </w:r>
      <w:r w:rsidR="002B1DE8">
        <w:rPr>
          <w:lang w:val="en-US"/>
        </w:rPr>
        <w:t>”</w:t>
      </w:r>
      <w:r>
        <w:rPr>
          <w:lang w:val="en-US"/>
        </w:rPr>
        <w:t xml:space="preserve">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w:t>
      </w:r>
      <w:r w:rsidR="00A819D9">
        <w:rPr>
          <w:lang w:val="en-US"/>
        </w:rPr>
        <w:t>identity</w:t>
      </w:r>
      <w:r w:rsidR="002B1DE8">
        <w:rPr>
          <w:lang w:val="en-US"/>
        </w:rPr>
        <w:t xml:space="preserve"> (name or some ID)</w:t>
      </w:r>
      <w:r w:rsidRPr="008F6480">
        <w:rPr>
          <w:lang w:val="en-US"/>
        </w:rPr>
        <w:t xml:space="preserve"> of the main river and its outlet is considered the mouth of the river. </w:t>
      </w:r>
      <w:r>
        <w:rPr>
          <w:lang w:val="en-US"/>
        </w:rPr>
        <w:t xml:space="preserve">The main stem flowpath serves as both a component of the stream network realizing a catchment and as a standalone realization linking the </w:t>
      </w:r>
      <w:r w:rsidR="00FD57EA">
        <w:rPr>
          <w:lang w:val="en-US"/>
        </w:rPr>
        <w:t xml:space="preserve">inflow </w:t>
      </w:r>
      <w:r>
        <w:rPr>
          <w:lang w:val="en-US"/>
        </w:rPr>
        <w:t xml:space="preserve">and </w:t>
      </w:r>
      <w:r w:rsidR="00FD57EA">
        <w:rPr>
          <w:lang w:val="en-US"/>
        </w:rPr>
        <w:t xml:space="preserve">outflow </w:t>
      </w:r>
      <w:r>
        <w:rPr>
          <w:lang w:val="en-US"/>
        </w:rPr>
        <w:t xml:space="preserve">of that catchment. Networks of flowpaths and </w:t>
      </w:r>
      <w:r w:rsidR="00081A67">
        <w:rPr>
          <w:lang w:val="en-US"/>
        </w:rPr>
        <w:t xml:space="preserve">hydro </w:t>
      </w:r>
      <w:r w:rsidR="00FD57EA">
        <w:rPr>
          <w:lang w:val="en-US"/>
        </w:rPr>
        <w:t>locations</w:t>
      </w:r>
      <w:r>
        <w:rPr>
          <w:lang w:val="en-US"/>
        </w:rPr>
        <w:t xml:space="preserve">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w:t>
      </w:r>
      <w:r w:rsidR="00FA40D6">
        <w:rPr>
          <w:lang w:val="en-US"/>
        </w:rPr>
        <w:t>A</w:t>
      </w:r>
      <w:r w:rsidRPr="008F6480">
        <w:rPr>
          <w:lang w:val="en-US"/>
        </w:rPr>
        <w:t xml:space="preserve">t </w:t>
      </w:r>
      <w:r>
        <w:rPr>
          <w:lang w:val="en-US"/>
        </w:rPr>
        <w:t>large</w:t>
      </w:r>
      <w:r w:rsidRPr="008F6480">
        <w:rPr>
          <w:lang w:val="en-US"/>
        </w:rPr>
        <w:t xml:space="preserve"> scales</w:t>
      </w:r>
      <w:r w:rsidR="00A819D9">
        <w:rPr>
          <w:lang w:val="en-US"/>
        </w:rPr>
        <w:t>,</w:t>
      </w:r>
      <w:r w:rsidRPr="008F6480">
        <w:rPr>
          <w:lang w:val="en-US"/>
        </w:rPr>
        <w:t xml:space="preserve"> a network made up of one reach</w:t>
      </w:r>
      <w:r w:rsidR="00A819D9">
        <w:rPr>
          <w:lang w:val="en-US"/>
        </w:rPr>
        <w:t xml:space="preserve"> may</w:t>
      </w:r>
      <w:r w:rsidRPr="008F6480">
        <w:rPr>
          <w:lang w:val="en-US"/>
        </w:rPr>
        <w:t xml:space="preserve"> </w:t>
      </w:r>
      <w:r w:rsidR="00A819D9">
        <w:rPr>
          <w:lang w:val="en-US"/>
        </w:rPr>
        <w:t>serve</w:t>
      </w:r>
      <w:r>
        <w:rPr>
          <w:lang w:val="en-US"/>
        </w:rPr>
        <w:t xml:space="preserve"> as the</w:t>
      </w:r>
      <w:r w:rsidRPr="008F6480">
        <w:rPr>
          <w:lang w:val="en-US"/>
        </w:rPr>
        <w:t xml:space="preserve"> single main flowpath.</w:t>
      </w:r>
    </w:p>
    <w:p w14:paraId="7E4FC663" w14:textId="09CC1DE5" w:rsidR="00EF42A4" w:rsidRPr="00A27FA3" w:rsidRDefault="003377F2" w:rsidP="003377F2">
      <w:pPr>
        <w:pStyle w:val="NormalWeb"/>
        <w:jc w:val="both"/>
        <w:rPr>
          <w:lang w:val="en-US"/>
        </w:rPr>
      </w:pPr>
      <w:r>
        <w:t>S</w:t>
      </w:r>
      <w:r w:rsidRPr="008F6480">
        <w:t xml:space="preserve">pecific </w:t>
      </w:r>
      <w:r>
        <w:t>HY_Features classes supporting surface water networks include:</w:t>
      </w:r>
      <w:r w:rsidRPr="008F6480">
        <w:t xml:space="preserve"> </w:t>
      </w:r>
      <w:r w:rsidRPr="008F6480">
        <w:rPr>
          <w:lang w:val="en-US"/>
        </w:rPr>
        <w:t>HY_ChannelNetwork, HY_Channel</w:t>
      </w:r>
      <w:r>
        <w:rPr>
          <w:lang w:val="en-US"/>
        </w:rPr>
        <w:t>,</w:t>
      </w:r>
      <w:r w:rsidRPr="008F6480">
        <w:rPr>
          <w:lang w:val="en-US"/>
        </w:rPr>
        <w:t xml:space="preserve"> HY_Depression</w:t>
      </w:r>
      <w:r w:rsidR="00EF42A4">
        <w:rPr>
          <w:lang w:val="en-US"/>
        </w:rPr>
        <w:t xml:space="preserve"> (in section 7.4.1)</w:t>
      </w:r>
      <w:r w:rsidRPr="008F6480">
        <w:rPr>
          <w:lang w:val="en-US"/>
        </w:rPr>
        <w:t xml:space="preserve">, </w:t>
      </w:r>
      <w:r w:rsidRPr="008F6480">
        <w:t>HY_HydrographicNetwork, HY_WaterBody</w:t>
      </w:r>
      <w:r>
        <w:t xml:space="preserve">, HY_WaterBodyStratum, </w:t>
      </w:r>
      <w:r w:rsidRPr="008F6480">
        <w:rPr>
          <w:lang w:val="en-US"/>
        </w:rPr>
        <w:t>HY_CrossSection</w:t>
      </w:r>
      <w:r>
        <w:rPr>
          <w:lang w:val="en-US"/>
        </w:rPr>
        <w:t>,</w:t>
      </w:r>
      <w:r w:rsidRPr="008F6480">
        <w:rPr>
          <w:lang w:val="en-US"/>
        </w:rPr>
        <w:t xml:space="preserve"> HY_LongitudinalSection, HY_Water_LiquidPhase</w:t>
      </w:r>
      <w:r>
        <w:rPr>
          <w:lang w:val="en-US"/>
        </w:rPr>
        <w:t>,</w:t>
      </w:r>
      <w:r w:rsidRPr="008F6480">
        <w:rPr>
          <w:lang w:val="en-US"/>
        </w:rPr>
        <w:t xml:space="preserve"> and HY_Water_SolidPhase</w:t>
      </w:r>
      <w:r w:rsidR="00EF42A4">
        <w:rPr>
          <w:lang w:val="en-US"/>
        </w:rPr>
        <w:t xml:space="preserve"> (in section 7.4.2)</w:t>
      </w:r>
      <w:r w:rsidRPr="008F6480">
        <w:rPr>
          <w:lang w:val="en-US"/>
        </w:rPr>
        <w:t>.</w:t>
      </w:r>
    </w:p>
    <w:p w14:paraId="6C2D1E38" w14:textId="21BF6921" w:rsidR="005A253F" w:rsidRPr="003377F2" w:rsidRDefault="005A253F" w:rsidP="005A253F">
      <w:pPr>
        <w:pStyle w:val="Heading3"/>
      </w:pPr>
      <w:bookmarkStart w:id="68" w:name="_Toc484502199"/>
      <w:r w:rsidRPr="003377F2">
        <w:t>Hydrometric network</w:t>
      </w:r>
      <w:bookmarkEnd w:id="68"/>
    </w:p>
    <w:p w14:paraId="19ED2F33" w14:textId="3BB2AAB7" w:rsidR="005A253F" w:rsidRPr="003377F2" w:rsidRDefault="005A253F" w:rsidP="005A253F">
      <w:pPr>
        <w:pStyle w:val="Normal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w:t>
      </w:r>
      <w:r w:rsidRPr="003377F2">
        <w:rPr>
          <w:lang w:val="en-US"/>
        </w:rPr>
        <w:lastRenderedPageBreak/>
        <w:t xml:space="preserve">along a stream or in relation to the outlet of the monitored </w:t>
      </w:r>
      <w:r w:rsidR="007735C1">
        <w:rPr>
          <w:lang w:val="en-US"/>
        </w:rPr>
        <w:t>waterbody</w:t>
      </w:r>
      <w:r w:rsidRPr="003377F2">
        <w:rPr>
          <w:lang w:val="en-US"/>
        </w:rPr>
        <w:t xml:space="preserve">. The river reference system, described in section </w:t>
      </w:r>
      <w:r w:rsidR="00904CCB">
        <w:rPr>
          <w:lang w:val="en-US"/>
        </w:rPr>
        <w:t>7.3.3</w:t>
      </w:r>
      <w:r w:rsidRPr="003377F2">
        <w:rPr>
          <w:lang w:val="en-US"/>
        </w:rPr>
        <w:t xml:space="preserve">, gives a mechanism to locate such points </w:t>
      </w:r>
      <w:r w:rsidR="00130E55">
        <w:rPr>
          <w:lang w:val="en-US"/>
        </w:rPr>
        <w:t xml:space="preserve">along a flowpath </w:t>
      </w:r>
      <w:r w:rsidRPr="003377F2">
        <w:rPr>
          <w:lang w:val="en-US"/>
        </w:rPr>
        <w:t xml:space="preserve">in relation to </w:t>
      </w:r>
      <w:r w:rsidR="00F67A0E">
        <w:rPr>
          <w:lang w:val="en-US"/>
        </w:rPr>
        <w:t>locate</w:t>
      </w:r>
      <w:r w:rsidR="00017C9F">
        <w:rPr>
          <w:lang w:val="en-US"/>
        </w:rPr>
        <w:t>d</w:t>
      </w:r>
      <w:r w:rsidR="00F67A0E">
        <w:rPr>
          <w:lang w:val="en-US"/>
        </w:rPr>
        <w:t xml:space="preserve"> hydro nexuses</w:t>
      </w:r>
      <w:r w:rsidRPr="003377F2">
        <w:rPr>
          <w:lang w:val="en-US"/>
        </w:rPr>
        <w:t xml:space="preserve">. When aggregated into a network, monitoring stations within a catchment can be said to make up a logically connected hydrometric network which monitors a catchment. </w:t>
      </w:r>
    </w:p>
    <w:p w14:paraId="3B387DBC" w14:textId="317212A9" w:rsidR="005A253F" w:rsidRPr="003377F2" w:rsidRDefault="005A253F" w:rsidP="005A253F">
      <w:pPr>
        <w:pStyle w:val="NormalWeb"/>
        <w:jc w:val="both"/>
        <w:rPr>
          <w:lang w:val="en-US"/>
        </w:rPr>
      </w:pPr>
      <w:r w:rsidRPr="003377F2">
        <w:rPr>
          <w:lang w:val="en-US"/>
        </w:rPr>
        <w:t xml:space="preserve">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w:t>
      </w:r>
      <w:r w:rsidR="00081A67">
        <w:rPr>
          <w:lang w:val="en-US"/>
        </w:rPr>
        <w:t>hydro location types</w:t>
      </w:r>
      <w:r w:rsidRPr="003377F2">
        <w:rPr>
          <w:lang w:val="en-US"/>
        </w:rPr>
        <w:t xml:space="preserve"> in HY_Features, which would be used as observed domain features in observations and measurements.</w:t>
      </w:r>
    </w:p>
    <w:p w14:paraId="35DD4686" w14:textId="4CD553C3" w:rsidR="00BC5D5D" w:rsidRPr="003377F2" w:rsidRDefault="005A253F" w:rsidP="00EF2AFB">
      <w:pPr>
        <w:pStyle w:val="NormalWeb"/>
        <w:jc w:val="both"/>
        <w:rPr>
          <w:lang w:val="en-US"/>
        </w:rPr>
      </w:pPr>
      <w:r>
        <w:t>Specific HY_Features classes</w:t>
      </w:r>
      <w:r w:rsidRPr="003377F2" w:rsidDel="000E0692">
        <w:t xml:space="preserve"> </w:t>
      </w:r>
      <w:r>
        <w:t xml:space="preserve">supporting hydrometric networks include: </w:t>
      </w:r>
      <w:r w:rsidRPr="003377F2">
        <w:rPr>
          <w:lang w:val="en-US"/>
        </w:rPr>
        <w:t xml:space="preserve">HY_HydrometricNetwork and HY_HydrometricFeature described in section 7.5 of this standard. </w:t>
      </w:r>
    </w:p>
    <w:p w14:paraId="263895D0" w14:textId="44D2922D" w:rsidR="00C86433" w:rsidRPr="003377F2" w:rsidRDefault="00003FD7" w:rsidP="00834E29">
      <w:pPr>
        <w:pStyle w:val="Heading2"/>
      </w:pPr>
      <w:bookmarkStart w:id="69" w:name="_Toc484502200"/>
      <w:r>
        <w:t>Referencing hydrologic locations</w:t>
      </w:r>
      <w:r w:rsidR="00963661">
        <w:t xml:space="preserve"> along a river</w:t>
      </w:r>
      <w:bookmarkEnd w:id="69"/>
    </w:p>
    <w:p w14:paraId="2EBBB957" w14:textId="5FBC8184" w:rsidR="00490BE6" w:rsidRDefault="00787BAC" w:rsidP="00610642">
      <w:pPr>
        <w:pStyle w:val="NormalWeb"/>
        <w:jc w:val="both"/>
        <w:rPr>
          <w:lang w:val="en-US"/>
        </w:rPr>
      </w:pPr>
      <w:r w:rsidRPr="00351174">
        <w:rPr>
          <w:lang w:val="en-US"/>
        </w:rPr>
        <w:t xml:space="preserve">It is common practice in hydrology to </w:t>
      </w:r>
      <w:r w:rsidR="001B1D2D">
        <w:rPr>
          <w:lang w:val="en-US"/>
        </w:rPr>
        <w:t>reference</w:t>
      </w:r>
      <w:r w:rsidRPr="00351174">
        <w:rPr>
          <w:lang w:val="en-US"/>
        </w:rPr>
        <w:t xml:space="preserve"> </w:t>
      </w:r>
      <w:r w:rsidR="005F7839">
        <w:rPr>
          <w:lang w:val="en-US"/>
        </w:rPr>
        <w:t>hydrologic locations</w:t>
      </w:r>
      <w:r w:rsidRPr="00351174">
        <w:rPr>
          <w:lang w:val="en-US"/>
        </w:rPr>
        <w:t xml:space="preserve"> (typically observation stations, but also designated reaches, or flood plain zones) to an existing </w:t>
      </w:r>
      <w:r w:rsidR="005F7839">
        <w:rPr>
          <w:lang w:val="en-US"/>
        </w:rPr>
        <w:t>dataset</w:t>
      </w:r>
      <w:r w:rsidRPr="00351174">
        <w:rPr>
          <w:lang w:val="en-US"/>
        </w:rPr>
        <w:t xml:space="preserve">, </w:t>
      </w:r>
      <w:r w:rsidR="001B1D2D">
        <w:rPr>
          <w:lang w:val="en-US"/>
        </w:rPr>
        <w:t>expressing</w:t>
      </w:r>
      <w:r w:rsidR="005F7839">
        <w:rPr>
          <w:lang w:val="en-US"/>
        </w:rPr>
        <w:t xml:space="preserve"> the</w:t>
      </w:r>
      <w:r w:rsidRPr="00351174">
        <w:rPr>
          <w:lang w:val="en-US"/>
        </w:rPr>
        <w:t xml:space="preserve"> </w:t>
      </w:r>
      <w:r w:rsidR="001B1D2D">
        <w:rPr>
          <w:lang w:val="en-US"/>
        </w:rPr>
        <w:t>locations as a distance</w:t>
      </w:r>
      <w:r w:rsidRPr="00351174">
        <w:rPr>
          <w:lang w:val="en-US"/>
        </w:rPr>
        <w:t xml:space="preserve"> along a </w:t>
      </w:r>
      <w:r w:rsidR="00004D72">
        <w:rPr>
          <w:lang w:val="en-US"/>
        </w:rPr>
        <w:t xml:space="preserve">particular linear </w:t>
      </w:r>
      <w:r w:rsidR="005F7839">
        <w:rPr>
          <w:lang w:val="en-US"/>
        </w:rPr>
        <w:t>flowpath</w:t>
      </w:r>
      <w:r w:rsidR="00004D72">
        <w:rPr>
          <w:lang w:val="en-US"/>
        </w:rPr>
        <w:t xml:space="preserve"> waterbody</w:t>
      </w:r>
      <w:r w:rsidRPr="00351174">
        <w:rPr>
          <w:lang w:val="en-US"/>
        </w:rPr>
        <w:t xml:space="preserve">. </w:t>
      </w:r>
      <w:r w:rsidR="00004D72">
        <w:rPr>
          <w:lang w:val="en-US"/>
        </w:rPr>
        <w:t>Given that the flowpath has an established hydro nexus</w:t>
      </w:r>
      <w:r w:rsidR="00F87BB5">
        <w:rPr>
          <w:lang w:val="en-US"/>
        </w:rPr>
        <w:t xml:space="preserve"> realization</w:t>
      </w:r>
      <w:r w:rsidR="00004D72">
        <w:rPr>
          <w:lang w:val="en-US"/>
        </w:rPr>
        <w:t xml:space="preserve">, whether </w:t>
      </w:r>
      <w:r w:rsidR="00F87BB5">
        <w:rPr>
          <w:lang w:val="en-US"/>
        </w:rPr>
        <w:t xml:space="preserve">located </w:t>
      </w:r>
      <w:r w:rsidR="00004D72">
        <w:rPr>
          <w:lang w:val="en-US"/>
        </w:rPr>
        <w:t xml:space="preserve">as a </w:t>
      </w:r>
      <w:r w:rsidR="00F87BB5">
        <w:rPr>
          <w:lang w:val="en-US"/>
        </w:rPr>
        <w:t xml:space="preserve">network </w:t>
      </w:r>
      <w:r w:rsidR="00004D72">
        <w:rPr>
          <w:lang w:val="en-US"/>
        </w:rPr>
        <w:t>feature or inferred through a dataset convention such as digitization direction, a</w:t>
      </w:r>
      <w:r w:rsidR="00F87BB5">
        <w:rPr>
          <w:lang w:val="en-US"/>
        </w:rPr>
        <w:t>ny</w:t>
      </w:r>
      <w:r w:rsidR="00BD09B2" w:rsidRPr="00351174">
        <w:rPr>
          <w:lang w:val="en-US"/>
        </w:rPr>
        <w:t xml:space="preserve"> </w:t>
      </w:r>
      <w:r w:rsidR="001B1D2D">
        <w:rPr>
          <w:lang w:val="en-US"/>
        </w:rPr>
        <w:t>hydro</w:t>
      </w:r>
      <w:r w:rsidR="00004D72">
        <w:rPr>
          <w:lang w:val="en-US"/>
        </w:rPr>
        <w:t>logic</w:t>
      </w:r>
      <w:r w:rsidR="001B1D2D">
        <w:rPr>
          <w:lang w:val="en-US"/>
        </w:rPr>
        <w:t xml:space="preserve"> </w:t>
      </w:r>
      <w:r w:rsidR="00BD09B2" w:rsidRPr="00351174">
        <w:rPr>
          <w:lang w:val="en-US"/>
        </w:rPr>
        <w:t>locati</w:t>
      </w:r>
      <w:r w:rsidR="00BB5F73">
        <w:rPr>
          <w:lang w:val="en-US"/>
        </w:rPr>
        <w:t xml:space="preserve">on can be </w:t>
      </w:r>
      <w:r w:rsidR="001B1D2D">
        <w:rPr>
          <w:lang w:val="en-US"/>
        </w:rPr>
        <w:t>referenced to</w:t>
      </w:r>
      <w:r w:rsidR="00BB5F73">
        <w:rPr>
          <w:lang w:val="en-US"/>
        </w:rPr>
        <w:t xml:space="preserve"> the network</w:t>
      </w:r>
      <w:r w:rsidR="005F7839">
        <w:rPr>
          <w:lang w:val="en-US"/>
        </w:rPr>
        <w:t xml:space="preserve"> </w:t>
      </w:r>
      <w:r w:rsidR="00BD09B2" w:rsidRPr="00351174">
        <w:rPr>
          <w:lang w:val="en-US"/>
        </w:rPr>
        <w:t xml:space="preserve">through </w:t>
      </w:r>
      <w:r w:rsidR="001B1D2D">
        <w:rPr>
          <w:lang w:val="en-US"/>
        </w:rPr>
        <w:t>association with</w:t>
      </w:r>
      <w:r w:rsidR="00BD09B2" w:rsidRPr="00351174">
        <w:rPr>
          <w:lang w:val="en-US"/>
        </w:rPr>
        <w:t xml:space="preserve"> an existing </w:t>
      </w:r>
      <w:r w:rsidR="00E43F90" w:rsidRPr="00351174">
        <w:rPr>
          <w:lang w:val="en-US"/>
        </w:rPr>
        <w:t>outflow</w:t>
      </w:r>
      <w:r w:rsidR="00004D72">
        <w:rPr>
          <w:lang w:val="en-US"/>
        </w:rPr>
        <w:t xml:space="preserve"> (or inflow)</w:t>
      </w:r>
      <w:r w:rsidR="00E43F90" w:rsidRPr="00351174">
        <w:rPr>
          <w:lang w:val="en-US"/>
        </w:rPr>
        <w:t xml:space="preserve"> </w:t>
      </w:r>
      <w:r w:rsidR="00BE62DC">
        <w:rPr>
          <w:lang w:val="en-US"/>
        </w:rPr>
        <w:t>location</w:t>
      </w:r>
      <w:r w:rsidR="00004D72">
        <w:rPr>
          <w:lang w:val="en-US"/>
        </w:rPr>
        <w:t xml:space="preserve"> and distance along the</w:t>
      </w:r>
      <w:r w:rsidR="005F7839">
        <w:rPr>
          <w:lang w:val="en-US"/>
        </w:rPr>
        <w:t xml:space="preserve"> flowpath</w:t>
      </w:r>
      <w:r w:rsidR="00460C70">
        <w:rPr>
          <w:lang w:val="en-US"/>
        </w:rPr>
        <w:t xml:space="preserve">. </w:t>
      </w:r>
      <w:r w:rsidR="00004D72">
        <w:rPr>
          <w:lang w:val="en-US"/>
        </w:rPr>
        <w:t xml:space="preserve">Such a </w:t>
      </w:r>
      <w:r w:rsidR="001B1D2D">
        <w:rPr>
          <w:lang w:val="en-US"/>
        </w:rPr>
        <w:t>network location is often determined on the fly through topological and/or geometric means</w:t>
      </w:r>
      <w:r w:rsidR="00004D72">
        <w:rPr>
          <w:lang w:val="en-US"/>
        </w:rPr>
        <w:t xml:space="preserve"> when a search is executed or as part of some automated data processing routine</w:t>
      </w:r>
      <w:r w:rsidR="001B1D2D">
        <w:rPr>
          <w:lang w:val="en-US"/>
        </w:rPr>
        <w:t xml:space="preserve">. This standard does not preclude such techniques, </w:t>
      </w:r>
      <w:r w:rsidR="00004D72">
        <w:rPr>
          <w:lang w:val="en-US"/>
        </w:rPr>
        <w:t>but</w:t>
      </w:r>
      <w:r w:rsidR="001B1D2D">
        <w:rPr>
          <w:lang w:val="en-US"/>
        </w:rPr>
        <w:t xml:space="preserve"> does not attempt to address the permanence or method of establishing such network locations.</w:t>
      </w:r>
      <w:r w:rsidR="00004D72">
        <w:rPr>
          <w:lang w:val="en-US"/>
        </w:rPr>
        <w:t xml:space="preserve"> Instead, HY_Features provides a linear referencing data model to facilitate relating hydrologic locations across datasets and scales. </w:t>
      </w:r>
    </w:p>
    <w:p w14:paraId="6C28BC34" w14:textId="6D42AFCB" w:rsidR="00610642" w:rsidRPr="00B7333B" w:rsidRDefault="00460C70" w:rsidP="00610642">
      <w:pPr>
        <w:pStyle w:val="NormalWeb"/>
        <w:jc w:val="both"/>
        <w:rPr>
          <w:lang w:val="en-US"/>
        </w:rPr>
      </w:pPr>
      <w:r>
        <w:rPr>
          <w:lang w:val="en-US"/>
        </w:rPr>
        <w:t>To allow expression of cross-dataset links, t</w:t>
      </w:r>
      <w:r w:rsidR="00610642" w:rsidRPr="00B7333B">
        <w:rPr>
          <w:lang w:val="en-US"/>
        </w:rPr>
        <w:t xml:space="preserve">his standard </w:t>
      </w:r>
      <w:r w:rsidR="00567F20">
        <w:rPr>
          <w:lang w:val="en-US"/>
        </w:rPr>
        <w:t>specifies a system for</w:t>
      </w:r>
      <w:r w:rsidR="004363F6">
        <w:rPr>
          <w:lang w:val="en-US"/>
        </w:rPr>
        <w:t xml:space="preserve"> referencing </w:t>
      </w:r>
      <w:r w:rsidR="00F67A0E">
        <w:rPr>
          <w:lang w:val="en-US"/>
        </w:rPr>
        <w:t>“</w:t>
      </w:r>
      <w:r w:rsidR="004363F6">
        <w:rPr>
          <w:lang w:val="en-US"/>
        </w:rPr>
        <w:t>along a river</w:t>
      </w:r>
      <w:r w:rsidR="00F67A0E">
        <w:rPr>
          <w:lang w:val="en-US"/>
        </w:rPr>
        <w:t>”</w:t>
      </w:r>
      <w:r w:rsidR="004363F6">
        <w:rPr>
          <w:lang w:val="en-US"/>
        </w:rPr>
        <w:t xml:space="preserve"> </w:t>
      </w:r>
      <w:r w:rsidR="00567F20">
        <w:rPr>
          <w:lang w:val="en-US"/>
        </w:rPr>
        <w:t>by</w:t>
      </w:r>
      <w:r w:rsidR="004363F6">
        <w:rPr>
          <w:lang w:val="en-US"/>
        </w:rPr>
        <w:t xml:space="preserve"> </w:t>
      </w:r>
      <w:r w:rsidR="001F510C">
        <w:rPr>
          <w:lang w:val="en-US"/>
        </w:rPr>
        <w:t>defining</w:t>
      </w:r>
      <w:r w:rsidR="00610642" w:rsidRPr="00B7333B">
        <w:rPr>
          <w:lang w:val="en-US"/>
        </w:rPr>
        <w:t xml:space="preserve"> the one-dimensional </w:t>
      </w:r>
      <w:r w:rsidR="00610642">
        <w:rPr>
          <w:lang w:val="en-US"/>
        </w:rPr>
        <w:t>flowpath</w:t>
      </w:r>
      <w:r w:rsidR="00610642" w:rsidRPr="00B7333B">
        <w:rPr>
          <w:lang w:val="en-US"/>
        </w:rPr>
        <w:t xml:space="preserve"> </w:t>
      </w:r>
      <w:r w:rsidR="00F67A0E">
        <w:rPr>
          <w:lang w:val="en-US"/>
        </w:rPr>
        <w:t xml:space="preserve">which realizes </w:t>
      </w:r>
      <w:r w:rsidR="00610642" w:rsidRPr="00B7333B">
        <w:rPr>
          <w:lang w:val="en-US"/>
        </w:rPr>
        <w:t xml:space="preserve">a </w:t>
      </w:r>
      <w:r w:rsidR="00610642">
        <w:rPr>
          <w:lang w:val="en-US"/>
        </w:rPr>
        <w:t xml:space="preserve">particular </w:t>
      </w:r>
      <w:r w:rsidR="00610642" w:rsidRPr="00B7333B">
        <w:rPr>
          <w:lang w:val="en-US"/>
        </w:rPr>
        <w:t xml:space="preserve">catchment as </w:t>
      </w:r>
      <w:r w:rsidR="004363F6">
        <w:rPr>
          <w:lang w:val="en-US"/>
        </w:rPr>
        <w:t>a</w:t>
      </w:r>
      <w:r w:rsidR="00610642" w:rsidRPr="00B7333B">
        <w:rPr>
          <w:lang w:val="en-US"/>
        </w:rPr>
        <w:t xml:space="preserve"> linear </w:t>
      </w:r>
      <w:r w:rsidR="00567F20">
        <w:rPr>
          <w:lang w:val="en-US"/>
        </w:rPr>
        <w:t xml:space="preserve">element </w:t>
      </w:r>
      <w:r w:rsidR="00610642" w:rsidRPr="00B7333B">
        <w:rPr>
          <w:lang w:val="en-US"/>
        </w:rPr>
        <w:t xml:space="preserve">and </w:t>
      </w:r>
      <w:r w:rsidR="004363F6">
        <w:rPr>
          <w:lang w:val="en-US"/>
        </w:rPr>
        <w:t xml:space="preserve">a hydro </w:t>
      </w:r>
      <w:r w:rsidR="00610642">
        <w:rPr>
          <w:lang w:val="en-US"/>
        </w:rPr>
        <w:t xml:space="preserve">location </w:t>
      </w:r>
      <w:r w:rsidR="00F67A0E">
        <w:rPr>
          <w:lang w:val="en-US"/>
        </w:rPr>
        <w:t>which realizes</w:t>
      </w:r>
      <w:r w:rsidR="00610642">
        <w:rPr>
          <w:lang w:val="en-US"/>
        </w:rPr>
        <w:t xml:space="preserve"> the </w:t>
      </w:r>
      <w:r w:rsidR="00610642" w:rsidRPr="00B7333B">
        <w:rPr>
          <w:lang w:val="en-US"/>
        </w:rPr>
        <w:t xml:space="preserve">hydro nexus of </w:t>
      </w:r>
      <w:r w:rsidR="00610642">
        <w:rPr>
          <w:lang w:val="en-US"/>
        </w:rPr>
        <w:t>th</w:t>
      </w:r>
      <w:r w:rsidR="004363F6">
        <w:rPr>
          <w:lang w:val="en-US"/>
        </w:rPr>
        <w:t>at</w:t>
      </w:r>
      <w:r w:rsidR="00610642">
        <w:rPr>
          <w:lang w:val="en-US"/>
        </w:rPr>
        <w:t xml:space="preserve"> </w:t>
      </w:r>
      <w:r w:rsidR="003B5E83">
        <w:rPr>
          <w:lang w:val="en-US"/>
        </w:rPr>
        <w:t>catchment as the</w:t>
      </w:r>
      <w:r w:rsidR="00610642">
        <w:rPr>
          <w:lang w:val="en-US"/>
        </w:rPr>
        <w:t xml:space="preserve"> reference location</w:t>
      </w:r>
      <w:r w:rsidR="009C666A">
        <w:rPr>
          <w:lang w:val="en-US"/>
        </w:rPr>
        <w:t>.</w:t>
      </w:r>
      <w:r w:rsidR="00490BE6">
        <w:rPr>
          <w:lang w:val="en-US"/>
        </w:rPr>
        <w:t xml:space="preserve"> </w:t>
      </w:r>
      <w:r w:rsidR="00883E0F">
        <w:rPr>
          <w:lang w:val="en-US"/>
        </w:rPr>
        <w:t xml:space="preserve">A hydrologic location </w:t>
      </w:r>
      <w:r w:rsidR="005F7839">
        <w:rPr>
          <w:lang w:val="en-US"/>
        </w:rPr>
        <w:t xml:space="preserve">can be thought of as a tie point between different hydrologic datasets. </w:t>
      </w:r>
      <w:r w:rsidR="00883E0F">
        <w:rPr>
          <w:lang w:val="en-US"/>
        </w:rPr>
        <w:t>That is, t</w:t>
      </w:r>
      <w:r w:rsidR="005F7839">
        <w:rPr>
          <w:lang w:val="en-US"/>
        </w:rPr>
        <w:t xml:space="preserve">he hydro nexuses in one dataset can be </w:t>
      </w:r>
      <w:r w:rsidR="00F67A0E">
        <w:rPr>
          <w:lang w:val="en-US"/>
        </w:rPr>
        <w:t xml:space="preserve">realized </w:t>
      </w:r>
      <w:r w:rsidR="005F7839">
        <w:rPr>
          <w:lang w:val="en-US"/>
        </w:rPr>
        <w:t xml:space="preserve">as hydro locations </w:t>
      </w:r>
      <w:r w:rsidR="00883E0F">
        <w:rPr>
          <w:lang w:val="en-US"/>
        </w:rPr>
        <w:t xml:space="preserve">and referenced </w:t>
      </w:r>
      <w:r w:rsidR="005F7839">
        <w:rPr>
          <w:lang w:val="en-US"/>
        </w:rPr>
        <w:t>in another dataset</w:t>
      </w:r>
      <w:r w:rsidR="00883E0F">
        <w:rPr>
          <w:lang w:val="en-US"/>
        </w:rPr>
        <w:t xml:space="preserve">. Similarly, hydro locations may actually be monitoring locations, without </w:t>
      </w:r>
      <w:r w:rsidR="00C22287">
        <w:rPr>
          <w:lang w:val="en-US"/>
        </w:rPr>
        <w:t xml:space="preserve">identified </w:t>
      </w:r>
      <w:r w:rsidR="00883E0F">
        <w:rPr>
          <w:lang w:val="en-US"/>
        </w:rPr>
        <w:t>hydro nexuses</w:t>
      </w:r>
      <w:r w:rsidR="00C22287">
        <w:rPr>
          <w:lang w:val="en-US"/>
        </w:rPr>
        <w:t xml:space="preserve"> - which they theoretically may realize</w:t>
      </w:r>
      <w:r w:rsidR="00883E0F">
        <w:rPr>
          <w:lang w:val="en-US"/>
        </w:rPr>
        <w:t>. Whether used to link hydro nexus</w:t>
      </w:r>
      <w:r w:rsidR="00C22287">
        <w:rPr>
          <w:lang w:val="en-US"/>
        </w:rPr>
        <w:t>es</w:t>
      </w:r>
      <w:r w:rsidR="00883E0F">
        <w:rPr>
          <w:lang w:val="en-US"/>
        </w:rPr>
        <w:t xml:space="preserve"> </w:t>
      </w:r>
      <w:r w:rsidR="00C22287">
        <w:rPr>
          <w:lang w:val="en-US"/>
        </w:rPr>
        <w:t xml:space="preserve">and associated catchments </w:t>
      </w:r>
      <w:r w:rsidR="00883E0F">
        <w:rPr>
          <w:lang w:val="en-US"/>
        </w:rPr>
        <w:t xml:space="preserve">or other types of information, </w:t>
      </w:r>
      <w:r w:rsidR="00C22287">
        <w:rPr>
          <w:lang w:val="en-US"/>
        </w:rPr>
        <w:t xml:space="preserve">an identified </w:t>
      </w:r>
      <w:r w:rsidR="00883E0F">
        <w:rPr>
          <w:lang w:val="en-US"/>
        </w:rPr>
        <w:t>hydro location provide</w:t>
      </w:r>
      <w:r w:rsidR="00C22287">
        <w:rPr>
          <w:lang w:val="en-US"/>
        </w:rPr>
        <w:t>s</w:t>
      </w:r>
      <w:r w:rsidR="00883E0F">
        <w:rPr>
          <w:lang w:val="en-US"/>
        </w:rPr>
        <w:t xml:space="preserve"> a way to link specific network locations between data sources. </w:t>
      </w:r>
    </w:p>
    <w:p w14:paraId="5F92006A" w14:textId="5795837D" w:rsidR="00A1305B" w:rsidRDefault="00BD09B2" w:rsidP="00A1305B">
      <w:pPr>
        <w:pStyle w:val="NormalWeb"/>
        <w:jc w:val="both"/>
        <w:rPr>
          <w:lang w:val="en-US"/>
        </w:rPr>
      </w:pPr>
      <w:r w:rsidRPr="00351174">
        <w:rPr>
          <w:lang w:val="en-US"/>
        </w:rPr>
        <w:lastRenderedPageBreak/>
        <w:t xml:space="preserve">The </w:t>
      </w:r>
      <w:r w:rsidR="006C2F5B" w:rsidRPr="00351174">
        <w:rPr>
          <w:lang w:val="en-US"/>
        </w:rPr>
        <w:t xml:space="preserve">HY_Features </w:t>
      </w:r>
      <w:r w:rsidRPr="00351174">
        <w:rPr>
          <w:lang w:val="en-US"/>
        </w:rPr>
        <w:t xml:space="preserve">conceptual model defines </w:t>
      </w:r>
      <w:r w:rsidR="00A62ADE">
        <w:rPr>
          <w:lang w:val="en-US"/>
        </w:rPr>
        <w:t>an indirect position</w:t>
      </w:r>
      <w:r w:rsidRPr="00351174">
        <w:rPr>
          <w:lang w:val="en-US"/>
        </w:rPr>
        <w:t xml:space="preserve"> which has three </w:t>
      </w:r>
      <w:r w:rsidR="00A62ADE">
        <w:rPr>
          <w:lang w:val="en-US"/>
        </w:rPr>
        <w:t>properties</w:t>
      </w:r>
      <w:r w:rsidRPr="00351174">
        <w:rPr>
          <w:lang w:val="en-US"/>
        </w:rPr>
        <w:t xml:space="preserve">: 1) </w:t>
      </w:r>
      <w:r w:rsidR="00080EDB">
        <w:rPr>
          <w:lang w:val="en-US"/>
        </w:rPr>
        <w:t xml:space="preserve">a </w:t>
      </w:r>
      <w:r w:rsidR="00490BE6">
        <w:rPr>
          <w:lang w:val="en-US"/>
        </w:rPr>
        <w:t xml:space="preserve">hydro nexus </w:t>
      </w:r>
      <w:r w:rsidR="000240BC">
        <w:rPr>
          <w:lang w:val="en-US"/>
        </w:rPr>
        <w:t xml:space="preserve">realized </w:t>
      </w:r>
      <w:r w:rsidR="00490BE6">
        <w:rPr>
          <w:lang w:val="en-US"/>
        </w:rPr>
        <w:t xml:space="preserve">by a </w:t>
      </w:r>
      <w:r w:rsidR="00080EDB">
        <w:rPr>
          <w:lang w:val="en-US"/>
        </w:rPr>
        <w:t xml:space="preserve">hydrologically significant </w:t>
      </w:r>
      <w:r w:rsidR="00017C9F">
        <w:rPr>
          <w:lang w:val="en-US"/>
        </w:rPr>
        <w:t>“</w:t>
      </w:r>
      <w:r w:rsidR="00080EDB" w:rsidRPr="00017C9F">
        <w:rPr>
          <w:lang w:val="en-US"/>
        </w:rPr>
        <w:t>reference location</w:t>
      </w:r>
      <w:r w:rsidR="00017C9F">
        <w:rPr>
          <w:lang w:val="en-US"/>
        </w:rPr>
        <w:t>”</w:t>
      </w:r>
      <w:r w:rsidRPr="00351174">
        <w:rPr>
          <w:lang w:val="en-US"/>
        </w:rPr>
        <w:t xml:space="preserve">; 2) a </w:t>
      </w:r>
      <w:r w:rsidR="00017C9F">
        <w:rPr>
          <w:lang w:val="en-US"/>
        </w:rPr>
        <w:t>“</w:t>
      </w:r>
      <w:r w:rsidR="00555C6F" w:rsidRPr="00017C9F">
        <w:rPr>
          <w:lang w:val="en-US"/>
        </w:rPr>
        <w:t xml:space="preserve">linear </w:t>
      </w:r>
      <w:r w:rsidR="00963661" w:rsidRPr="00017C9F">
        <w:rPr>
          <w:lang w:val="en-US"/>
        </w:rPr>
        <w:t>element</w:t>
      </w:r>
      <w:r w:rsidR="00017C9F">
        <w:rPr>
          <w:lang w:val="en-US"/>
        </w:rPr>
        <w:t>”</w:t>
      </w:r>
      <w:r w:rsidR="00963661" w:rsidRPr="00351174">
        <w:rPr>
          <w:lang w:val="en-US"/>
        </w:rPr>
        <w:t xml:space="preserve"> </w:t>
      </w:r>
      <w:r w:rsidRPr="00351174">
        <w:rPr>
          <w:lang w:val="en-US"/>
        </w:rPr>
        <w:t xml:space="preserve">defined by the flowpath </w:t>
      </w:r>
      <w:r w:rsidR="00B26B74">
        <w:rPr>
          <w:lang w:val="en-US"/>
        </w:rPr>
        <w:t>which</w:t>
      </w:r>
      <w:r w:rsidR="00B26B74" w:rsidRPr="00351174">
        <w:rPr>
          <w:lang w:val="en-US"/>
        </w:rPr>
        <w:t xml:space="preserve"> </w:t>
      </w:r>
      <w:r w:rsidRPr="00351174">
        <w:rPr>
          <w:lang w:val="en-US"/>
        </w:rPr>
        <w:t xml:space="preserve">starts </w:t>
      </w:r>
      <w:r w:rsidR="00C80CE2" w:rsidRPr="00351174">
        <w:rPr>
          <w:lang w:val="en-US"/>
        </w:rPr>
        <w:t xml:space="preserve">or ends </w:t>
      </w:r>
      <w:r w:rsidRPr="00351174">
        <w:rPr>
          <w:lang w:val="en-US"/>
        </w:rPr>
        <w:t xml:space="preserve">at the </w:t>
      </w:r>
      <w:r w:rsidR="00C0795C">
        <w:rPr>
          <w:lang w:val="en-US"/>
        </w:rPr>
        <w:t>reference</w:t>
      </w:r>
      <w:r w:rsidR="00D90268" w:rsidRPr="00351174">
        <w:rPr>
          <w:lang w:val="en-US"/>
        </w:rPr>
        <w:t xml:space="preserve"> </w:t>
      </w:r>
      <w:r w:rsidR="00B26B74">
        <w:rPr>
          <w:lang w:val="en-US"/>
        </w:rPr>
        <w:t>location</w:t>
      </w:r>
      <w:r w:rsidRPr="00351174">
        <w:rPr>
          <w:lang w:val="en-US"/>
        </w:rPr>
        <w:t xml:space="preserve">; and 3) </w:t>
      </w:r>
      <w:r w:rsidR="00C0795C">
        <w:rPr>
          <w:lang w:val="en-US"/>
        </w:rPr>
        <w:t xml:space="preserve">a </w:t>
      </w:r>
      <w:r w:rsidR="00017C9F">
        <w:rPr>
          <w:lang w:val="en-US"/>
        </w:rPr>
        <w:t>“</w:t>
      </w:r>
      <w:r w:rsidR="00C0795C" w:rsidRPr="00017C9F">
        <w:rPr>
          <w:lang w:val="en-US"/>
        </w:rPr>
        <w:t>distance from referent</w:t>
      </w:r>
      <w:r w:rsidR="00017C9F">
        <w:rPr>
          <w:lang w:val="en-US"/>
        </w:rPr>
        <w:t>”</w:t>
      </w:r>
      <w:r w:rsidR="00C0795C">
        <w:rPr>
          <w:lang w:val="en-US"/>
        </w:rPr>
        <w:t xml:space="preserve"> measure providing </w:t>
      </w:r>
      <w:r w:rsidR="00CD1466">
        <w:rPr>
          <w:lang w:val="en-US"/>
        </w:rPr>
        <w:t xml:space="preserve">an </w:t>
      </w:r>
      <w:r w:rsidR="00C80CE2" w:rsidRPr="00CD1466">
        <w:rPr>
          <w:lang w:val="en-US"/>
        </w:rPr>
        <w:t xml:space="preserve">absolute </w:t>
      </w:r>
      <w:r w:rsidRPr="00CD1466">
        <w:rPr>
          <w:lang w:val="en-US"/>
        </w:rPr>
        <w:t xml:space="preserve">or relative (percentage) </w:t>
      </w:r>
      <w:r w:rsidR="00C0795C">
        <w:rPr>
          <w:lang w:val="en-US"/>
        </w:rPr>
        <w:t>value.</w:t>
      </w:r>
      <w:r w:rsidR="006C3683">
        <w:rPr>
          <w:lang w:val="en-US"/>
        </w:rPr>
        <w:t xml:space="preserve"> </w:t>
      </w:r>
      <w:r w:rsidR="00700515">
        <w:rPr>
          <w:lang w:val="en-US"/>
        </w:rPr>
        <w:t>T</w:t>
      </w:r>
      <w:r w:rsidR="00490BE6">
        <w:rPr>
          <w:lang w:val="en-US"/>
        </w:rPr>
        <w:t xml:space="preserve">he relationship between the identified hydro nexus (hydro location) and catchment (flowpath) </w:t>
      </w:r>
      <w:r w:rsidR="00AB5309">
        <w:rPr>
          <w:lang w:val="en-US"/>
        </w:rPr>
        <w:t>is</w:t>
      </w:r>
      <w:r w:rsidR="00490BE6">
        <w:rPr>
          <w:lang w:val="en-US"/>
        </w:rPr>
        <w:t xml:space="preserve"> either inlet and downstream catchment or outlet and upstream catchment</w:t>
      </w:r>
      <w:r w:rsidR="00700515">
        <w:rPr>
          <w:lang w:val="en-US"/>
        </w:rPr>
        <w:t>, and can be used to</w:t>
      </w:r>
      <w:r w:rsidR="00490BE6">
        <w:rPr>
          <w:lang w:val="en-US"/>
        </w:rPr>
        <w:t xml:space="preserve"> provide upstream or downstream directionality of the distance.</w:t>
      </w:r>
    </w:p>
    <w:p w14:paraId="325EF67C" w14:textId="77777777" w:rsidR="00567F20" w:rsidRDefault="00611CEF" w:rsidP="00BD09B2">
      <w:pPr>
        <w:pStyle w:val="NormalWeb"/>
        <w:jc w:val="both"/>
        <w:rPr>
          <w:lang w:val="en-US"/>
        </w:rPr>
      </w:pPr>
      <w:r>
        <w:rPr>
          <w:lang w:val="en-US"/>
        </w:rPr>
        <w:t>With</w:t>
      </w:r>
      <w:r w:rsidR="00A1305B">
        <w:rPr>
          <w:lang w:val="en-US"/>
        </w:rPr>
        <w:t xml:space="preserve"> </w:t>
      </w:r>
      <w:r>
        <w:rPr>
          <w:lang w:val="en-US"/>
        </w:rPr>
        <w:t xml:space="preserve">a specified </w:t>
      </w:r>
      <w:r w:rsidR="00A1305B">
        <w:rPr>
          <w:lang w:val="en-US"/>
        </w:rPr>
        <w:t>inflow or outflow hydro nexus</w:t>
      </w:r>
      <w:r>
        <w:rPr>
          <w:lang w:val="en-US"/>
        </w:rPr>
        <w:t xml:space="preserve"> </w:t>
      </w:r>
      <w:r w:rsidR="00C22287">
        <w:rPr>
          <w:lang w:val="en-US"/>
        </w:rPr>
        <w:t xml:space="preserve">as </w:t>
      </w:r>
      <w:r>
        <w:rPr>
          <w:lang w:val="en-US"/>
        </w:rPr>
        <w:t>reference location and a specific realization of its flowpath,</w:t>
      </w:r>
      <w:r w:rsidR="00A1305B">
        <w:rPr>
          <w:lang w:val="en-US"/>
        </w:rPr>
        <w:t xml:space="preserve"> </w:t>
      </w:r>
      <w:r>
        <w:rPr>
          <w:lang w:val="en-US"/>
        </w:rPr>
        <w:t>e</w:t>
      </w:r>
      <w:r w:rsidR="00A1305B">
        <w:rPr>
          <w:lang w:val="en-US"/>
        </w:rPr>
        <w:t xml:space="preserve">ach catchment </w:t>
      </w:r>
      <w:r>
        <w:rPr>
          <w:lang w:val="en-US"/>
        </w:rPr>
        <w:t>can support</w:t>
      </w:r>
      <w:r w:rsidR="00A1305B">
        <w:rPr>
          <w:lang w:val="en-US"/>
        </w:rPr>
        <w:t xml:space="preserve"> its own river referencing. Realized as </w:t>
      </w:r>
      <w:r w:rsidR="00A71B09">
        <w:rPr>
          <w:lang w:val="en-US"/>
        </w:rPr>
        <w:t xml:space="preserve">a </w:t>
      </w:r>
      <w:r w:rsidR="00A1305B">
        <w:rPr>
          <w:lang w:val="en-US"/>
        </w:rPr>
        <w:t>hydro location</w:t>
      </w:r>
      <w:r w:rsidR="00DF232D">
        <w:rPr>
          <w:lang w:val="en-US"/>
        </w:rPr>
        <w:t>,</w:t>
      </w:r>
      <w:r w:rsidR="00A1305B">
        <w:rPr>
          <w:lang w:val="en-US"/>
        </w:rPr>
        <w:t xml:space="preserve"> </w:t>
      </w:r>
      <w:r w:rsidR="00606680">
        <w:rPr>
          <w:lang w:val="en-US"/>
        </w:rPr>
        <w:t xml:space="preserve">a </w:t>
      </w:r>
      <w:r w:rsidR="0023798B">
        <w:rPr>
          <w:lang w:val="en-US"/>
        </w:rPr>
        <w:t xml:space="preserve">located </w:t>
      </w:r>
      <w:r w:rsidR="00DF232D">
        <w:rPr>
          <w:lang w:val="en-US"/>
        </w:rPr>
        <w:t xml:space="preserve">hydro nexus </w:t>
      </w:r>
      <w:r w:rsidR="00A71B09">
        <w:rPr>
          <w:lang w:val="en-US"/>
        </w:rPr>
        <w:t xml:space="preserve">is </w:t>
      </w:r>
      <w:r w:rsidR="00606680">
        <w:rPr>
          <w:lang w:val="en-US"/>
        </w:rPr>
        <w:t xml:space="preserve">the </w:t>
      </w:r>
      <w:r w:rsidR="00DF232D">
        <w:rPr>
          <w:lang w:val="en-US"/>
        </w:rPr>
        <w:t xml:space="preserve">potential reference location </w:t>
      </w:r>
      <w:r w:rsidR="00A1305B">
        <w:rPr>
          <w:lang w:val="en-US"/>
        </w:rPr>
        <w:t xml:space="preserve">at </w:t>
      </w:r>
      <w:r w:rsidR="00DF232D">
        <w:rPr>
          <w:lang w:val="en-US"/>
        </w:rPr>
        <w:t>the</w:t>
      </w:r>
      <w:r w:rsidR="00A1305B">
        <w:rPr>
          <w:lang w:val="en-US"/>
        </w:rPr>
        <w:t xml:space="preserve"> end of </w:t>
      </w:r>
      <w:r w:rsidR="00A71B09">
        <w:rPr>
          <w:lang w:val="en-US"/>
        </w:rPr>
        <w:t>a</w:t>
      </w:r>
      <w:r w:rsidR="00DF232D">
        <w:rPr>
          <w:lang w:val="en-US"/>
        </w:rPr>
        <w:t xml:space="preserve"> </w:t>
      </w:r>
      <w:r w:rsidR="00A1305B">
        <w:rPr>
          <w:lang w:val="en-US"/>
        </w:rPr>
        <w:t>flowpath</w:t>
      </w:r>
      <w:r w:rsidR="00A71B09">
        <w:rPr>
          <w:lang w:val="en-US"/>
        </w:rPr>
        <w:t xml:space="preserve"> that could split the original reference flowpath at the newly located hydro</w:t>
      </w:r>
      <w:r w:rsidR="006F54F0">
        <w:rPr>
          <w:lang w:val="en-US"/>
        </w:rPr>
        <w:t xml:space="preserve"> </w:t>
      </w:r>
      <w:r w:rsidR="00A71B09">
        <w:rPr>
          <w:lang w:val="en-US"/>
        </w:rPr>
        <w:t>location.</w:t>
      </w:r>
      <w:r w:rsidR="00A1305B">
        <w:rPr>
          <w:lang w:val="en-US"/>
        </w:rPr>
        <w:t xml:space="preserve"> For example, </w:t>
      </w:r>
      <w:r w:rsidR="00C111EE">
        <w:rPr>
          <w:lang w:val="en-US"/>
        </w:rPr>
        <w:t xml:space="preserve">if two bridges are thought of as the inflow and outflow locations of a catchment, the downstream bridge </w:t>
      </w:r>
      <w:r w:rsidR="00A1305B">
        <w:rPr>
          <w:lang w:val="en-US"/>
        </w:rPr>
        <w:t>hydro location</w:t>
      </w:r>
      <w:r w:rsidR="00C111EE">
        <w:rPr>
          <w:lang w:val="en-US"/>
        </w:rPr>
        <w:t>,</w:t>
      </w:r>
      <w:r w:rsidR="00A1305B">
        <w:rPr>
          <w:lang w:val="en-US"/>
        </w:rPr>
        <w:t xml:space="preserve"> which realizes an outflow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form </w:t>
      </w:r>
      <w:r w:rsidR="00042BE6">
        <w:rPr>
          <w:lang w:val="en-US"/>
        </w:rPr>
        <w:t xml:space="preserve">the </w:t>
      </w:r>
      <w:r w:rsidR="00A1305B">
        <w:rPr>
          <w:lang w:val="en-US"/>
        </w:rPr>
        <w:t xml:space="preserve">reference location for </w:t>
      </w:r>
      <w:r w:rsidR="00C111EE">
        <w:rPr>
          <w:lang w:val="en-US"/>
        </w:rPr>
        <w:t>stream gages</w:t>
      </w:r>
      <w:r w:rsidR="00A1305B">
        <w:rPr>
          <w:lang w:val="en-US"/>
        </w:rPr>
        <w:t xml:space="preserve"> upstream from </w:t>
      </w:r>
      <w:r w:rsidR="00C111EE">
        <w:rPr>
          <w:lang w:val="en-US"/>
        </w:rPr>
        <w:t>the bridge and the next upstream bridge.</w:t>
      </w:r>
      <w:r w:rsidR="00A1305B">
        <w:rPr>
          <w:lang w:val="en-US"/>
        </w:rPr>
        <w:t xml:space="preserve"> </w:t>
      </w:r>
      <w:r w:rsidR="00C111EE">
        <w:rPr>
          <w:lang w:val="en-US"/>
        </w:rPr>
        <w:t>Similarly,</w:t>
      </w:r>
      <w:r w:rsidR="00A1305B">
        <w:rPr>
          <w:lang w:val="en-US"/>
        </w:rPr>
        <w:t xml:space="preserve"> </w:t>
      </w:r>
      <w:r w:rsidR="00C111EE">
        <w:rPr>
          <w:lang w:val="en-US"/>
        </w:rPr>
        <w:t>the upstream bridge</w:t>
      </w:r>
      <w:r w:rsidR="00A1305B">
        <w:rPr>
          <w:lang w:val="en-US"/>
        </w:rPr>
        <w:t xml:space="preserve"> hydro location</w:t>
      </w:r>
      <w:r w:rsidR="00C111EE">
        <w:rPr>
          <w:lang w:val="en-US"/>
        </w:rPr>
        <w:t>, which</w:t>
      </w:r>
      <w:r w:rsidR="00A1305B">
        <w:rPr>
          <w:lang w:val="en-US"/>
        </w:rPr>
        <w:t xml:space="preserve"> realiz</w:t>
      </w:r>
      <w:r w:rsidR="00C111EE">
        <w:rPr>
          <w:lang w:val="en-US"/>
        </w:rPr>
        <w:t>es the</w:t>
      </w:r>
      <w:r w:rsidR="00A1305B">
        <w:rPr>
          <w:lang w:val="en-US"/>
        </w:rPr>
        <w:t xml:space="preserve"> inflow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be the reference location for </w:t>
      </w:r>
      <w:r w:rsidR="00C111EE">
        <w:rPr>
          <w:lang w:val="en-US"/>
        </w:rPr>
        <w:t>stream gages</w:t>
      </w:r>
      <w:r w:rsidR="00A1305B">
        <w:rPr>
          <w:lang w:val="en-US"/>
        </w:rPr>
        <w:t xml:space="preserve"> downstream</w:t>
      </w:r>
      <w:r w:rsidR="00C111EE">
        <w:rPr>
          <w:lang w:val="en-US"/>
        </w:rPr>
        <w:t xml:space="preserve"> and the next downstream bridge</w:t>
      </w:r>
      <w:r w:rsidR="00A1305B">
        <w:rPr>
          <w:lang w:val="en-US"/>
        </w:rPr>
        <w:t xml:space="preserve">. </w:t>
      </w:r>
    </w:p>
    <w:p w14:paraId="7044D1A4" w14:textId="0022B0B8" w:rsidR="00297093" w:rsidRDefault="00365670" w:rsidP="00BD09B2">
      <w:pPr>
        <w:pStyle w:val="NormalWeb"/>
        <w:jc w:val="both"/>
        <w:rPr>
          <w:lang w:val="en-US"/>
        </w:rPr>
      </w:pPr>
      <w:r>
        <w:rPr>
          <w:lang w:val="en-US"/>
        </w:rPr>
        <w:t>Note that in these cases, t</w:t>
      </w:r>
      <w:r w:rsidR="0023798B">
        <w:rPr>
          <w:lang w:val="en-US"/>
        </w:rPr>
        <w:t xml:space="preserve">he </w:t>
      </w:r>
      <w:r>
        <w:rPr>
          <w:lang w:val="en-US"/>
        </w:rPr>
        <w:t xml:space="preserve">upstream or downstream </w:t>
      </w:r>
      <w:r w:rsidR="0023798B" w:rsidRPr="00374EA4">
        <w:rPr>
          <w:lang w:val="en-US"/>
        </w:rPr>
        <w:t xml:space="preserve">orientation of the </w:t>
      </w:r>
      <w:r>
        <w:rPr>
          <w:lang w:val="en-US"/>
        </w:rPr>
        <w:t>measurement</w:t>
      </w:r>
      <w:r w:rsidR="0023798B" w:rsidRPr="00374EA4">
        <w:rPr>
          <w:lang w:val="en-US"/>
        </w:rPr>
        <w:t xml:space="preserve"> </w:t>
      </w:r>
      <w:r w:rsidR="0023798B">
        <w:rPr>
          <w:lang w:val="en-US"/>
        </w:rPr>
        <w:t xml:space="preserve">is always declared </w:t>
      </w:r>
      <w:r w:rsidR="0023798B" w:rsidRPr="00374EA4">
        <w:rPr>
          <w:lang w:val="en-US"/>
        </w:rPr>
        <w:t>in relation to the catchment</w:t>
      </w:r>
      <w:r>
        <w:rPr>
          <w:lang w:val="en-US"/>
        </w:rPr>
        <w:t xml:space="preserve"> inflow or outflow.</w:t>
      </w:r>
      <w:r w:rsidR="00297093">
        <w:rPr>
          <w:lang w:val="en-US"/>
        </w:rPr>
        <w:t xml:space="preserve"> Since</w:t>
      </w:r>
      <w:r>
        <w:rPr>
          <w:lang w:val="en-US"/>
        </w:rPr>
        <w:t xml:space="preserve"> this</w:t>
      </w:r>
      <w:r w:rsidR="00297093">
        <w:rPr>
          <w:lang w:val="en-US"/>
        </w:rPr>
        <w:t xml:space="preserve"> var</w:t>
      </w:r>
      <w:r>
        <w:rPr>
          <w:lang w:val="en-US"/>
        </w:rPr>
        <w:t>ies</w:t>
      </w:r>
      <w:r w:rsidR="00297093">
        <w:rPr>
          <w:lang w:val="en-US"/>
        </w:rPr>
        <w:t xml:space="preserve"> </w:t>
      </w:r>
      <w:r>
        <w:rPr>
          <w:lang w:val="en-US"/>
        </w:rPr>
        <w:t>in</w:t>
      </w:r>
      <w:r w:rsidR="00297093">
        <w:rPr>
          <w:lang w:val="en-US"/>
        </w:rPr>
        <w:t xml:space="preserve"> application, the orientation</w:t>
      </w:r>
      <w:r w:rsidR="0023798B">
        <w:rPr>
          <w:lang w:val="en-US"/>
        </w:rPr>
        <w:t xml:space="preserve"> </w:t>
      </w:r>
      <w:r w:rsidR="00AB5309">
        <w:rPr>
          <w:lang w:val="en-US"/>
        </w:rPr>
        <w:t>is</w:t>
      </w:r>
      <w:r w:rsidR="0023798B">
        <w:rPr>
          <w:lang w:val="en-US"/>
        </w:rPr>
        <w:t xml:space="preserve"> specified </w:t>
      </w:r>
      <w:r w:rsidR="007931DE">
        <w:rPr>
          <w:lang w:val="en-US"/>
        </w:rPr>
        <w:t>with an inflow or outflow association between the flowpath linear element (catchment realization) and the reference point hydro</w:t>
      </w:r>
      <w:r w:rsidR="0023798B">
        <w:rPr>
          <w:lang w:val="en-US"/>
        </w:rPr>
        <w:t xml:space="preserve"> </w:t>
      </w:r>
      <w:r w:rsidR="007931DE">
        <w:rPr>
          <w:lang w:val="en-US"/>
        </w:rPr>
        <w:t>location (hydro nexus).</w:t>
      </w:r>
    </w:p>
    <w:p w14:paraId="248B5E34" w14:textId="4DE222C3" w:rsidR="00C0795C" w:rsidRDefault="00B142D1" w:rsidP="00C0795C">
      <w:pPr>
        <w:pStyle w:val="NormalWeb"/>
        <w:jc w:val="both"/>
        <w:rPr>
          <w:lang w:val="en-US"/>
        </w:rPr>
      </w:pPr>
      <w:r>
        <w:rPr>
          <w:lang w:val="en-US"/>
        </w:rPr>
        <w:t xml:space="preserve">Applying the </w:t>
      </w:r>
      <w:r w:rsidR="00C0795C">
        <w:rPr>
          <w:lang w:val="en-US"/>
        </w:rPr>
        <w:t>indirect position</w:t>
      </w:r>
      <w:r>
        <w:rPr>
          <w:lang w:val="en-US"/>
        </w:rPr>
        <w:t xml:space="preserve"> </w:t>
      </w:r>
      <w:r w:rsidR="00741190">
        <w:rPr>
          <w:lang w:val="en-US"/>
        </w:rPr>
        <w:t>model</w:t>
      </w:r>
      <w:r>
        <w:rPr>
          <w:lang w:val="en-US"/>
        </w:rPr>
        <w:t xml:space="preserve">, </w:t>
      </w:r>
      <w:r w:rsidR="00450C10">
        <w:rPr>
          <w:lang w:val="en-US"/>
        </w:rPr>
        <w:t xml:space="preserve">a </w:t>
      </w:r>
      <w:r w:rsidR="00EC73A5">
        <w:rPr>
          <w:lang w:val="en-US"/>
        </w:rPr>
        <w:t>f</w:t>
      </w:r>
      <w:r w:rsidR="00450C10">
        <w:rPr>
          <w:lang w:val="en-US"/>
        </w:rPr>
        <w:t xml:space="preserve">eature </w:t>
      </w:r>
      <w:r w:rsidR="00EC73A5">
        <w:rPr>
          <w:lang w:val="en-US"/>
        </w:rPr>
        <w:t xml:space="preserve">of interest </w:t>
      </w:r>
      <w:r w:rsidR="00741190">
        <w:rPr>
          <w:lang w:val="en-US"/>
        </w:rPr>
        <w:t>can</w:t>
      </w:r>
      <w:r w:rsidR="00EC73A5">
        <w:rPr>
          <w:lang w:val="en-US"/>
        </w:rPr>
        <w:t xml:space="preserve"> be related to a hydro nexus and the associated catchment</w:t>
      </w:r>
      <w:r w:rsidR="00133C88">
        <w:rPr>
          <w:lang w:val="en-US"/>
        </w:rPr>
        <w:t xml:space="preserve"> by linking it to</w:t>
      </w:r>
      <w:r w:rsidR="00EC73A5">
        <w:rPr>
          <w:lang w:val="en-US"/>
        </w:rPr>
        <w:t xml:space="preserve"> </w:t>
      </w:r>
      <w:r w:rsidR="00450C10">
        <w:rPr>
          <w:lang w:val="en-US"/>
        </w:rPr>
        <w:t>a</w:t>
      </w:r>
      <w:r w:rsidR="00EC73A5">
        <w:rPr>
          <w:lang w:val="en-US"/>
        </w:rPr>
        <w:t>n</w:t>
      </w:r>
      <w:r w:rsidR="00450C10">
        <w:rPr>
          <w:lang w:val="en-US"/>
        </w:rPr>
        <w:t xml:space="preserve"> </w:t>
      </w:r>
      <w:r w:rsidR="00EC73A5">
        <w:rPr>
          <w:lang w:val="en-US"/>
        </w:rPr>
        <w:t xml:space="preserve">existing </w:t>
      </w:r>
      <w:r w:rsidR="00450C10">
        <w:rPr>
          <w:lang w:val="en-US"/>
        </w:rPr>
        <w:t xml:space="preserve">hydro location, </w:t>
      </w:r>
      <w:r w:rsidR="00EC73A5">
        <w:rPr>
          <w:lang w:val="en-US"/>
        </w:rPr>
        <w:t xml:space="preserve">or </w:t>
      </w:r>
      <w:r w:rsidR="00FA33D5">
        <w:rPr>
          <w:lang w:val="en-US"/>
        </w:rPr>
        <w:t>as</w:t>
      </w:r>
      <w:r w:rsidR="00567F20">
        <w:rPr>
          <w:lang w:val="en-US"/>
        </w:rPr>
        <w:t xml:space="preserve"> a</w:t>
      </w:r>
      <w:r w:rsidR="00FA33D5">
        <w:rPr>
          <w:lang w:val="en-US"/>
        </w:rPr>
        <w:t xml:space="preserve"> </w:t>
      </w:r>
      <w:r w:rsidR="00450C10">
        <w:rPr>
          <w:lang w:val="en-US"/>
        </w:rPr>
        <w:t xml:space="preserve">new </w:t>
      </w:r>
      <w:r w:rsidR="00FA33D5">
        <w:rPr>
          <w:lang w:val="en-US"/>
        </w:rPr>
        <w:t xml:space="preserve">hydro location </w:t>
      </w:r>
      <w:r w:rsidR="00133C88">
        <w:rPr>
          <w:lang w:val="en-US"/>
        </w:rPr>
        <w:t xml:space="preserve">linked </w:t>
      </w:r>
      <w:r w:rsidR="00C0795C">
        <w:rPr>
          <w:lang w:val="en-US"/>
        </w:rPr>
        <w:t xml:space="preserve">to </w:t>
      </w:r>
      <w:r w:rsidR="00133C88">
        <w:rPr>
          <w:lang w:val="en-US"/>
        </w:rPr>
        <w:t>flowpath linear element and</w:t>
      </w:r>
      <w:r w:rsidR="00EC73A5">
        <w:rPr>
          <w:lang w:val="en-US"/>
        </w:rPr>
        <w:t xml:space="preserve"> </w:t>
      </w:r>
      <w:r w:rsidR="00C0795C">
        <w:rPr>
          <w:lang w:val="en-US"/>
        </w:rPr>
        <w:t>hydro n</w:t>
      </w:r>
      <w:r w:rsidR="00FA33D5">
        <w:rPr>
          <w:lang w:val="en-US"/>
        </w:rPr>
        <w:t>exus referent</w:t>
      </w:r>
      <w:r w:rsidR="00EC73A5">
        <w:rPr>
          <w:lang w:val="en-US"/>
        </w:rPr>
        <w:t xml:space="preserve">. </w:t>
      </w:r>
      <w:r w:rsidR="00133C88">
        <w:rPr>
          <w:lang w:val="en-US"/>
        </w:rPr>
        <w:t>It’s worth mentioning that a special case of</w:t>
      </w:r>
      <w:r w:rsidR="00FA33D5">
        <w:t xml:space="preserve"> </w:t>
      </w:r>
      <w:r w:rsidR="00C0795C">
        <w:t xml:space="preserve">hydro location </w:t>
      </w:r>
      <w:r w:rsidR="00FA33D5">
        <w:t xml:space="preserve">that is coincident with </w:t>
      </w:r>
      <w:r w:rsidR="00133C88">
        <w:t>a</w:t>
      </w:r>
      <w:r w:rsidR="00FA33D5">
        <w:t xml:space="preserve"> </w:t>
      </w:r>
      <w:r w:rsidR="00EC73A5">
        <w:t xml:space="preserve">hydro nexus </w:t>
      </w:r>
      <w:r w:rsidR="00FA33D5">
        <w:t>referent (</w:t>
      </w:r>
      <w:r w:rsidR="00C0795C">
        <w:t xml:space="preserve">at distance </w:t>
      </w:r>
      <w:r w:rsidR="00FA33D5">
        <w:t>‘0’</w:t>
      </w:r>
      <w:r w:rsidR="00EC73A5">
        <w:t>)</w:t>
      </w:r>
      <w:r w:rsidR="00FA33D5">
        <w:t xml:space="preserve"> </w:t>
      </w:r>
      <w:r w:rsidR="00C0795C">
        <w:t xml:space="preserve">could be considered a realization of </w:t>
      </w:r>
      <w:r w:rsidR="00133C88">
        <w:t>the</w:t>
      </w:r>
      <w:r w:rsidR="00FA33D5">
        <w:t xml:space="preserve"> </w:t>
      </w:r>
      <w:r w:rsidR="00C0795C">
        <w:t>hydro nexus</w:t>
      </w:r>
      <w:r w:rsidR="00FA33D5">
        <w:t xml:space="preserve">. </w:t>
      </w:r>
    </w:p>
    <w:p w14:paraId="41BDCA52" w14:textId="1C80A6FE" w:rsidR="00B17F0B" w:rsidRPr="003377F2" w:rsidRDefault="00B17F0B" w:rsidP="00834E29">
      <w:pPr>
        <w:pStyle w:val="Heading3"/>
      </w:pPr>
      <w:bookmarkStart w:id="70" w:name="_Toc482857154"/>
      <w:bookmarkStart w:id="71" w:name="_Toc482857221"/>
      <w:bookmarkStart w:id="72" w:name="_Toc482857155"/>
      <w:bookmarkStart w:id="73" w:name="_Toc482857222"/>
      <w:bookmarkStart w:id="74" w:name="_Toc482857156"/>
      <w:bookmarkStart w:id="75" w:name="_Toc482857223"/>
      <w:bookmarkStart w:id="76" w:name="_Toc482857157"/>
      <w:bookmarkStart w:id="77" w:name="_Toc482857224"/>
      <w:bookmarkStart w:id="78" w:name="_Toc484502201"/>
      <w:bookmarkEnd w:id="70"/>
      <w:bookmarkEnd w:id="71"/>
      <w:bookmarkEnd w:id="72"/>
      <w:bookmarkEnd w:id="73"/>
      <w:bookmarkEnd w:id="74"/>
      <w:bookmarkEnd w:id="75"/>
      <w:bookmarkEnd w:id="76"/>
      <w:bookmarkEnd w:id="77"/>
      <w:r w:rsidRPr="003377F2">
        <w:t>Indirect position</w:t>
      </w:r>
      <w:bookmarkEnd w:id="78"/>
    </w:p>
    <w:p w14:paraId="6C866AC9" w14:textId="6C2CB5C3" w:rsidR="00BD09B2" w:rsidRDefault="00BD09B2" w:rsidP="00D819AD">
      <w:pPr>
        <w:jc w:val="both"/>
      </w:pPr>
      <w:r w:rsidRPr="003377F2">
        <w:t>Provided that the network of catchments is realized as one-dimensional flowpath</w:t>
      </w:r>
      <w:r w:rsidR="000E0045">
        <w:t>s and inflow and outflow hydro nexus locations (e.g. the upstream or downstream end of the flowpaths is known)</w:t>
      </w:r>
      <w:r w:rsidRPr="003377F2">
        <w:t xml:space="preserve">, a feature </w:t>
      </w:r>
      <w:r w:rsidR="0050705A">
        <w:t xml:space="preserve">of interest </w:t>
      </w:r>
      <w:r w:rsidRPr="003377F2">
        <w:t xml:space="preserve">can be located </w:t>
      </w:r>
      <w:r w:rsidR="00F733E9">
        <w:t xml:space="preserve">in the network </w:t>
      </w:r>
      <w:r w:rsidRPr="003377F2">
        <w:t xml:space="preserve">along </w:t>
      </w:r>
      <w:r w:rsidR="00E50B0F">
        <w:t>the</w:t>
      </w:r>
      <w:r w:rsidRPr="003377F2">
        <w:t xml:space="preserve"> linear</w:t>
      </w:r>
      <w:r w:rsidR="00E50B0F">
        <w:t xml:space="preserve"> flowpath catchment</w:t>
      </w:r>
      <w:r w:rsidRPr="003377F2">
        <w:t xml:space="preserve"> realization. </w:t>
      </w:r>
      <w:r w:rsidR="00E50B0F">
        <w:t>A</w:t>
      </w:r>
      <w:r w:rsidRPr="003377F2">
        <w:t xml:space="preserve"> new location </w:t>
      </w:r>
      <w:r w:rsidR="00E50B0F">
        <w:t>can</w:t>
      </w:r>
      <w:r w:rsidR="009D1C05">
        <w:t xml:space="preserve"> be</w:t>
      </w:r>
      <w:r w:rsidRPr="003377F2">
        <w:t xml:space="preserve"> placed </w:t>
      </w:r>
      <w:r w:rsidR="004C76FE">
        <w:t>along a</w:t>
      </w:r>
      <w:r w:rsidR="00E31C42" w:rsidRPr="003377F2">
        <w:t xml:space="preserve"> </w:t>
      </w:r>
      <w:r w:rsidRPr="003377F2">
        <w:t xml:space="preserve">flowpath </w:t>
      </w:r>
      <w:r w:rsidR="00E50B0F">
        <w:t>in</w:t>
      </w:r>
      <w:r w:rsidR="00C2271B">
        <w:t xml:space="preserve"> </w:t>
      </w:r>
      <w:r w:rsidR="00F733E9">
        <w:t>referenc</w:t>
      </w:r>
      <w:r w:rsidR="00C2271B">
        <w:t>e</w:t>
      </w:r>
      <w:r w:rsidR="00E50B0F">
        <w:t xml:space="preserve"> to</w:t>
      </w:r>
      <w:r w:rsidRPr="003377F2">
        <w:t xml:space="preserve"> an already established </w:t>
      </w:r>
      <w:r w:rsidR="004C76FE">
        <w:t xml:space="preserve">inflow or outflow hydro nexus that </w:t>
      </w:r>
      <w:r w:rsidR="00ED3501" w:rsidRPr="003377F2">
        <w:t>bound</w:t>
      </w:r>
      <w:r w:rsidR="004C76FE">
        <w:t>s</w:t>
      </w:r>
      <w:r w:rsidR="00ED3501" w:rsidRPr="003377F2">
        <w:t xml:space="preserve"> the</w:t>
      </w:r>
      <w:r w:rsidRPr="003377F2">
        <w:t xml:space="preserve"> flowpath</w:t>
      </w:r>
      <w:r w:rsidR="00EF7E53">
        <w:t xml:space="preserve">. The </w:t>
      </w:r>
      <w:r w:rsidR="00DB3E97">
        <w:t xml:space="preserve">new </w:t>
      </w:r>
      <w:r w:rsidR="00E50B0F">
        <w:t xml:space="preserve">network location </w:t>
      </w:r>
      <w:r w:rsidR="00EF7E53">
        <w:t xml:space="preserve">is </w:t>
      </w:r>
      <w:r w:rsidR="00E50B0F">
        <w:t xml:space="preserve">can be </w:t>
      </w:r>
      <w:r w:rsidR="00EF7E53">
        <w:t xml:space="preserve">expressed as </w:t>
      </w:r>
      <w:r w:rsidR="00E50B0F">
        <w:t xml:space="preserve">a </w:t>
      </w:r>
      <w:r w:rsidR="00EF7E53">
        <w:t xml:space="preserve">distance </w:t>
      </w:r>
      <w:r w:rsidR="00C2271B">
        <w:t>along th</w:t>
      </w:r>
      <w:r w:rsidR="00E50B0F">
        <w:t>e</w:t>
      </w:r>
      <w:r w:rsidR="00C2271B">
        <w:t xml:space="preserve"> flowpath ‘measured’ </w:t>
      </w:r>
      <w:r w:rsidR="00EF7E53">
        <w:t xml:space="preserve">from the </w:t>
      </w:r>
      <w:r w:rsidR="00DB3E97">
        <w:t>known</w:t>
      </w:r>
      <w:r w:rsidR="00EF7E53">
        <w:t xml:space="preserve"> flowpath end</w:t>
      </w:r>
      <w:r w:rsidR="00E50B0F">
        <w:t>.</w:t>
      </w:r>
      <w:r w:rsidR="00E5040B">
        <w:t xml:space="preserve"> </w:t>
      </w:r>
      <w:r w:rsidR="00AD60C9">
        <w:fldChar w:fldCharType="begin"/>
      </w:r>
      <w:r w:rsidR="00AD60C9">
        <w:instrText xml:space="preserve"> REF _Ref471468632 \h </w:instrText>
      </w:r>
      <w:r w:rsidR="00AD60C9">
        <w:fldChar w:fldCharType="separate"/>
      </w:r>
      <w:r w:rsidR="00A95655">
        <w:t xml:space="preserve">Figure </w:t>
      </w:r>
      <w:r w:rsidR="00A95655">
        <w:rPr>
          <w:noProof/>
        </w:rPr>
        <w:t>13</w:t>
      </w:r>
      <w:r w:rsidR="00AD60C9">
        <w:fldChar w:fldCharType="end"/>
      </w:r>
      <w:r w:rsidR="00E5040B">
        <w:t xml:space="preserve"> </w:t>
      </w:r>
      <w:r w:rsidR="00E50B0F">
        <w:t xml:space="preserve">shows the simplest case, where the inflow of a catchment is some linear distance upstream of </w:t>
      </w:r>
      <w:r w:rsidR="00E5040B">
        <w:t>a</w:t>
      </w:r>
      <w:r w:rsidR="00E50B0F">
        <w:t xml:space="preserve"> </w:t>
      </w:r>
      <w:r w:rsidR="00743A84">
        <w:t xml:space="preserve">located </w:t>
      </w:r>
      <w:r w:rsidR="00E50B0F">
        <w:t xml:space="preserve">outflow measured along a </w:t>
      </w:r>
      <w:r w:rsidR="00E5040B">
        <w:t>flowpath</w:t>
      </w:r>
      <w:r w:rsidR="00E50B0F">
        <w:t>.</w:t>
      </w:r>
    </w:p>
    <w:p w14:paraId="57445F51" w14:textId="77777777" w:rsidR="00E5040B" w:rsidRDefault="00E5040B" w:rsidP="00BB3475">
      <w:pPr>
        <w:keepNext/>
        <w:jc w:val="both"/>
      </w:pPr>
      <w:r>
        <w:rPr>
          <w:noProof/>
        </w:rPr>
        <w:lastRenderedPageBreak/>
        <w:drawing>
          <wp:inline distT="0" distB="0" distL="0" distR="0" wp14:anchorId="0CDE960B" wp14:editId="6F255BDA">
            <wp:extent cx="5344868" cy="1083501"/>
            <wp:effectExtent l="0" t="0" r="825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44868" cy="1083501"/>
                    </a:xfrm>
                    <a:prstGeom prst="rect">
                      <a:avLst/>
                    </a:prstGeom>
                  </pic:spPr>
                </pic:pic>
              </a:graphicData>
            </a:graphic>
          </wp:inline>
        </w:drawing>
      </w:r>
    </w:p>
    <w:p w14:paraId="732BA848" w14:textId="6FFCD2A8" w:rsidR="0050705A" w:rsidRPr="003377F2" w:rsidRDefault="00E5040B" w:rsidP="00BB3475">
      <w:pPr>
        <w:pStyle w:val="OGCFigure"/>
      </w:pPr>
      <w:bookmarkStart w:id="79" w:name="_Ref471468632"/>
      <w:bookmarkStart w:id="80" w:name="_Toc484066550"/>
      <w:r>
        <w:t xml:space="preserve">Figure </w:t>
      </w:r>
      <w:fldSimple w:instr=" SEQ Figure \* ARABIC ">
        <w:r w:rsidR="00214695">
          <w:rPr>
            <w:noProof/>
          </w:rPr>
          <w:t>13</w:t>
        </w:r>
      </w:fldSimple>
      <w:bookmarkEnd w:id="79"/>
      <w:r>
        <w:t>: Inflow node referenced along a downstream flowpath</w:t>
      </w:r>
      <w:bookmarkEnd w:id="80"/>
      <w:r>
        <w:t xml:space="preserve"> </w:t>
      </w:r>
    </w:p>
    <w:p w14:paraId="4124F0EB" w14:textId="77777777" w:rsidR="00F22716" w:rsidRDefault="00F22716" w:rsidP="005810D9">
      <w:pPr>
        <w:jc w:val="both"/>
      </w:pPr>
    </w:p>
    <w:p w14:paraId="18529DCD" w14:textId="56D4D4E5" w:rsidR="00DB3E97" w:rsidRDefault="00FC4D70" w:rsidP="00D62331">
      <w:pPr>
        <w:pStyle w:val="Heading4"/>
      </w:pPr>
      <w:r>
        <w:t>Network l</w:t>
      </w:r>
      <w:r w:rsidR="00A66F26">
        <w:t xml:space="preserve">ocation of features </w:t>
      </w:r>
      <w:r w:rsidR="00A814CB">
        <w:t>realizing</w:t>
      </w:r>
      <w:r w:rsidR="00A66F26">
        <w:t xml:space="preserve"> a catchment </w:t>
      </w:r>
      <w:r w:rsidR="008B1965">
        <w:t>hydro nexus</w:t>
      </w:r>
    </w:p>
    <w:p w14:paraId="699CA941" w14:textId="775C7B37" w:rsidR="00905DDC" w:rsidRDefault="00A077DC" w:rsidP="005810D9">
      <w:pPr>
        <w:jc w:val="both"/>
      </w:pPr>
      <w:r>
        <w:t xml:space="preserve">In </w:t>
      </w:r>
      <w:r w:rsidR="008B1965">
        <w:t xml:space="preserve">the </w:t>
      </w:r>
      <w:r>
        <w:t>case</w:t>
      </w:r>
      <w:r w:rsidRPr="003377F2">
        <w:t xml:space="preserve"> </w:t>
      </w:r>
      <w:r w:rsidR="005756B2">
        <w:t>that the new network location</w:t>
      </w:r>
      <w:r w:rsidR="0019707D" w:rsidRPr="003377F2">
        <w:t xml:space="preserve"> is </w:t>
      </w:r>
      <w:r w:rsidR="005756B2">
        <w:t xml:space="preserve">to be </w:t>
      </w:r>
      <w:r w:rsidR="00E31C42" w:rsidRPr="003377F2">
        <w:t xml:space="preserve">a </w:t>
      </w:r>
      <w:r w:rsidR="008B1965">
        <w:t>hydro nexus</w:t>
      </w:r>
      <w:r w:rsidR="008B1965" w:rsidRPr="003377F2">
        <w:t xml:space="preserve"> </w:t>
      </w:r>
      <w:r w:rsidR="00E31C42" w:rsidRPr="003377F2">
        <w:t>in a</w:t>
      </w:r>
      <w:r w:rsidR="008B1965">
        <w:t xml:space="preserve"> pre-</w:t>
      </w:r>
      <w:r w:rsidR="00E31C42" w:rsidRPr="003377F2">
        <w:t>existing network</w:t>
      </w:r>
      <w:r w:rsidR="0019707D" w:rsidRPr="003377F2">
        <w:t xml:space="preserve">, </w:t>
      </w:r>
      <w:r w:rsidR="00ED3501" w:rsidRPr="003377F2">
        <w:t xml:space="preserve">the </w:t>
      </w:r>
      <w:r w:rsidR="0019707D" w:rsidRPr="003377F2">
        <w:t xml:space="preserve">already existing catchment </w:t>
      </w:r>
      <w:r w:rsidR="00AB5309">
        <w:t xml:space="preserve">would </w:t>
      </w:r>
      <w:r w:rsidR="00567F20">
        <w:t xml:space="preserve">have to </w:t>
      </w:r>
      <w:r w:rsidR="0019707D" w:rsidRPr="003377F2">
        <w:t xml:space="preserve">be split into catchments upstream and downstream of </w:t>
      </w:r>
      <w:r w:rsidR="000537BF">
        <w:t xml:space="preserve">what was just a location, such as a stream gage, and is </w:t>
      </w:r>
      <w:r w:rsidR="005756B2">
        <w:t>to be</w:t>
      </w:r>
      <w:r w:rsidR="000537BF">
        <w:t xml:space="preserve"> a </w:t>
      </w:r>
      <w:r w:rsidR="008B1965">
        <w:t>hydro nexus</w:t>
      </w:r>
      <w:r w:rsidR="000537BF">
        <w:t xml:space="preserve"> that is associated with (realized by) a location (stream gage)</w:t>
      </w:r>
      <w:r w:rsidR="008B1965">
        <w:t>.</w:t>
      </w:r>
      <w:r w:rsidR="0019707D" w:rsidRPr="003377F2">
        <w:t xml:space="preserve"> </w:t>
      </w:r>
      <w:r w:rsidR="005756B2">
        <w:t>Once inserted as a new hydro nexus, t</w:t>
      </w:r>
      <w:r w:rsidR="0019707D" w:rsidRPr="003377F2">
        <w:t xml:space="preserve">he upstream catchment </w:t>
      </w:r>
      <w:r w:rsidR="000537BF">
        <w:t>would be</w:t>
      </w:r>
      <w:r w:rsidR="000537BF" w:rsidRPr="003377F2">
        <w:t xml:space="preserve"> </w:t>
      </w:r>
      <w:r w:rsidR="0019707D" w:rsidRPr="003377F2">
        <w:t xml:space="preserve">realized </w:t>
      </w:r>
      <w:r w:rsidR="00ED3501" w:rsidRPr="003377F2">
        <w:t xml:space="preserve">as </w:t>
      </w:r>
      <w:r w:rsidR="0019707D" w:rsidRPr="003377F2">
        <w:t xml:space="preserve">a flowpath </w:t>
      </w:r>
      <w:r w:rsidR="00905DDC">
        <w:t>between</w:t>
      </w:r>
      <w:r w:rsidR="0019707D" w:rsidRPr="003377F2">
        <w:t xml:space="preserve"> the location </w:t>
      </w:r>
      <w:r w:rsidR="000537BF">
        <w:t>(</w:t>
      </w:r>
      <w:r w:rsidR="00905DDC">
        <w:t xml:space="preserve">e.g. </w:t>
      </w:r>
      <w:r w:rsidR="000537BF">
        <w:t>stream gage)</w:t>
      </w:r>
      <w:r w:rsidR="00ED3501" w:rsidRPr="003377F2">
        <w:t xml:space="preserve"> </w:t>
      </w:r>
      <w:r w:rsidR="00905DDC">
        <w:t>and the</w:t>
      </w:r>
      <w:r w:rsidR="00905DDC" w:rsidRPr="003377F2">
        <w:t xml:space="preserve"> </w:t>
      </w:r>
      <w:r w:rsidR="0019707D" w:rsidRPr="003377F2">
        <w:t>inflow of the now split catchment</w:t>
      </w:r>
      <w:r w:rsidR="00905DDC">
        <w:t>. Similarly,</w:t>
      </w:r>
      <w:r w:rsidR="0019707D" w:rsidRPr="003377F2">
        <w:t xml:space="preserve"> the downstream catchment </w:t>
      </w:r>
      <w:r w:rsidR="00905DDC">
        <w:t>would be realized by</w:t>
      </w:r>
      <w:r w:rsidR="00905DDC" w:rsidRPr="003377F2">
        <w:t xml:space="preserve"> </w:t>
      </w:r>
      <w:r w:rsidR="0019707D" w:rsidRPr="003377F2">
        <w:t xml:space="preserve">a flowpath </w:t>
      </w:r>
      <w:r w:rsidR="00905DDC">
        <w:t>between</w:t>
      </w:r>
      <w:r w:rsidR="0019707D" w:rsidRPr="003377F2">
        <w:t xml:space="preserve"> the </w:t>
      </w:r>
      <w:r w:rsidR="00ED3501" w:rsidRPr="003377F2">
        <w:t xml:space="preserve">new </w:t>
      </w:r>
      <w:r w:rsidR="0019707D" w:rsidRPr="003377F2">
        <w:t>location</w:t>
      </w:r>
      <w:r w:rsidR="00905DDC">
        <w:t xml:space="preserve"> and</w:t>
      </w:r>
      <w:r w:rsidR="00890EB2">
        <w:t xml:space="preserve"> the</w:t>
      </w:r>
      <w:r w:rsidR="00E61A7A">
        <w:t xml:space="preserve"> </w:t>
      </w:r>
      <w:r w:rsidR="0019707D" w:rsidRPr="003377F2">
        <w:t xml:space="preserve">outflow of the split catchment. </w:t>
      </w:r>
    </w:p>
    <w:p w14:paraId="3E71397E" w14:textId="6E5191F2" w:rsidR="00283916" w:rsidRPr="0044571B" w:rsidRDefault="00905DDC" w:rsidP="005810D9">
      <w:pPr>
        <w:jc w:val="both"/>
      </w:pPr>
      <w:r>
        <w:t>In this case, t</w:t>
      </w:r>
      <w:r w:rsidR="0019707D" w:rsidRPr="003377F2">
        <w:t>he unknown</w:t>
      </w:r>
      <w:r>
        <w:t xml:space="preserve"> network </w:t>
      </w:r>
      <w:r w:rsidR="0019707D" w:rsidRPr="003377F2">
        <w:t xml:space="preserve">position of the </w:t>
      </w:r>
      <w:r>
        <w:t>new location</w:t>
      </w:r>
      <w:r w:rsidR="00890EB2">
        <w:t xml:space="preserve"> </w:t>
      </w:r>
      <w:r>
        <w:t>is known to be the inflow or outflow hydro nexus location.</w:t>
      </w:r>
      <w:r w:rsidR="0019707D" w:rsidRPr="003377F2">
        <w:t xml:space="preserve"> </w:t>
      </w:r>
      <w:r w:rsidR="00AD60C9">
        <w:fldChar w:fldCharType="begin"/>
      </w:r>
      <w:r w:rsidR="00AD60C9">
        <w:instrText xml:space="preserve"> REF _Ref471475754 \h </w:instrText>
      </w:r>
      <w:r w:rsidR="00AD60C9">
        <w:fldChar w:fldCharType="separate"/>
      </w:r>
      <w:r w:rsidR="00A95655">
        <w:t xml:space="preserve">Figure </w:t>
      </w:r>
      <w:r w:rsidR="00A95655">
        <w:rPr>
          <w:noProof/>
        </w:rPr>
        <w:t>14</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16289E">
        <w:t>hydro nexus</w:t>
      </w:r>
      <w:r w:rsidR="0044571B">
        <w:t xml:space="preserve"> </w:t>
      </w:r>
      <w:r w:rsidR="0016289E">
        <w:t>that now splits an</w:t>
      </w:r>
      <w:r w:rsidR="00890EB2">
        <w:t xml:space="preserve"> </w:t>
      </w:r>
      <w:r>
        <w:t>existing flowpath</w:t>
      </w:r>
      <w:r w:rsidR="00890EB2">
        <w:t xml:space="preserve">. </w:t>
      </w:r>
      <w:r w:rsidR="009E751B">
        <w:t>Because the new</w:t>
      </w:r>
      <w:r w:rsidR="005756B2">
        <w:t xml:space="preserve"> network</w:t>
      </w:r>
      <w:r w:rsidR="009E751B">
        <w:t xml:space="preserve"> location would now be</w:t>
      </w:r>
      <w:r w:rsidR="005756B2">
        <w:t xml:space="preserve"> a realization of</w:t>
      </w:r>
      <w:r w:rsidR="009E751B">
        <w:t xml:space="preserve"> the outflow hydro nexus of the upstream catchment and the inflow hydro nexus of the downstream catchment, it’s location is known to be the upstream or downstream end of one of the associated catchments</w:t>
      </w:r>
      <w:r w:rsidR="005756B2">
        <w:t>’ flowpaths</w:t>
      </w:r>
      <w:r w:rsidR="009E751B">
        <w:t>.</w:t>
      </w:r>
    </w:p>
    <w:p w14:paraId="5FB7514F" w14:textId="77777777" w:rsidR="005810D9" w:rsidRDefault="005810D9" w:rsidP="00EF7E53">
      <w:pPr>
        <w:keepNext/>
        <w:jc w:val="both"/>
      </w:pPr>
      <w:r>
        <w:rPr>
          <w:noProof/>
        </w:rPr>
        <w:drawing>
          <wp:inline distT="0" distB="0" distL="0" distR="0" wp14:anchorId="6FD67AEB" wp14:editId="0FF2F453">
            <wp:extent cx="5424244" cy="181832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4244" cy="1818320"/>
                    </a:xfrm>
                    <a:prstGeom prst="rect">
                      <a:avLst/>
                    </a:prstGeom>
                  </pic:spPr>
                </pic:pic>
              </a:graphicData>
            </a:graphic>
          </wp:inline>
        </w:drawing>
      </w:r>
    </w:p>
    <w:p w14:paraId="7CC33BC4" w14:textId="173B2DD1" w:rsidR="0044571B" w:rsidRDefault="005810D9" w:rsidP="00EF7E53">
      <w:pPr>
        <w:pStyle w:val="OGCFigure"/>
      </w:pPr>
      <w:bookmarkStart w:id="81" w:name="_Ref471475754"/>
      <w:bookmarkStart w:id="82" w:name="_Toc484066551"/>
      <w:r>
        <w:t xml:space="preserve">Figure </w:t>
      </w:r>
      <w:fldSimple w:instr=" SEQ Figure \* ARABIC ">
        <w:r w:rsidR="00214695">
          <w:rPr>
            <w:noProof/>
          </w:rPr>
          <w:t>14</w:t>
        </w:r>
      </w:fldSimple>
      <w:bookmarkEnd w:id="81"/>
      <w:r>
        <w:t>: New</w:t>
      </w:r>
      <w:r w:rsidR="00EF7E53">
        <w:t xml:space="preserve">ly introduced </w:t>
      </w:r>
      <w:r w:rsidR="00B45165">
        <w:t xml:space="preserve">hydro nexus </w:t>
      </w:r>
      <w:r>
        <w:t>referenced along a</w:t>
      </w:r>
      <w:r w:rsidR="00EF7E53">
        <w:t>n</w:t>
      </w:r>
      <w:r>
        <w:t xml:space="preserve"> upstream and downstream flowpath</w:t>
      </w:r>
      <w:bookmarkEnd w:id="82"/>
    </w:p>
    <w:p w14:paraId="0B16651F" w14:textId="75EB1B70" w:rsidR="005810D9" w:rsidRDefault="005810D9" w:rsidP="00D819AD">
      <w:pPr>
        <w:jc w:val="both"/>
      </w:pPr>
    </w:p>
    <w:p w14:paraId="1D65231E" w14:textId="550F3544" w:rsidR="00A66F26" w:rsidRDefault="00161DA7" w:rsidP="00D62331">
      <w:pPr>
        <w:pStyle w:val="Heading4"/>
      </w:pPr>
      <w:r>
        <w:t>Network l</w:t>
      </w:r>
      <w:r w:rsidR="00A66F26">
        <w:t>ocation of features not realiz</w:t>
      </w:r>
      <w:r w:rsidR="00A814CB">
        <w:t>ing</w:t>
      </w:r>
      <w:r w:rsidR="00A66F26">
        <w:t xml:space="preserve"> a </w:t>
      </w:r>
      <w:r>
        <w:t>hydro nexus</w:t>
      </w:r>
    </w:p>
    <w:p w14:paraId="08B5FC64" w14:textId="4A58EC2C" w:rsidR="00EF7E53" w:rsidRDefault="00015E02" w:rsidP="00D819AD">
      <w:pPr>
        <w:jc w:val="both"/>
      </w:pPr>
      <w:r>
        <w:t xml:space="preserve">In </w:t>
      </w:r>
      <w:r w:rsidR="00161DA7">
        <w:t xml:space="preserve">the </w:t>
      </w:r>
      <w:r>
        <w:t xml:space="preserve">case </w:t>
      </w:r>
      <w:r w:rsidR="000112AD">
        <w:t xml:space="preserve">that </w:t>
      </w:r>
      <w:r w:rsidR="00161DA7">
        <w:t>the existing catchment network is t</w:t>
      </w:r>
      <w:r w:rsidR="00495D75">
        <w:t>o be preserved,</w:t>
      </w:r>
      <w:r w:rsidR="00161DA7">
        <w:t xml:space="preserve"> </w:t>
      </w:r>
      <w:r w:rsidR="000112AD">
        <w:t>the</w:t>
      </w:r>
      <w:r w:rsidR="00FB0E71">
        <w:t xml:space="preserve"> </w:t>
      </w:r>
      <w:r w:rsidR="000112AD">
        <w:t>l</w:t>
      </w:r>
      <w:r>
        <w:t>ocation</w:t>
      </w:r>
      <w:r w:rsidR="00FB0E71">
        <w:t xml:space="preserve"> </w:t>
      </w:r>
      <w:r w:rsidR="00161DA7">
        <w:t>to be</w:t>
      </w:r>
      <w:r w:rsidR="000112AD">
        <w:t xml:space="preserve"> placed </w:t>
      </w:r>
      <w:r w:rsidR="00495D75">
        <w:t>cannot</w:t>
      </w:r>
      <w:r w:rsidR="00161DA7">
        <w:t xml:space="preserve"> become a hydro nexus</w:t>
      </w:r>
      <w:r w:rsidR="00495D75">
        <w:t xml:space="preserve"> with associated catchments. If t</w:t>
      </w:r>
      <w:r>
        <w:t xml:space="preserve">he catchment </w:t>
      </w:r>
      <w:r w:rsidR="00161DA7">
        <w:t>and flowpath realizing the catchment</w:t>
      </w:r>
      <w:r>
        <w:t xml:space="preserve"> </w:t>
      </w:r>
      <w:r w:rsidR="00495D75">
        <w:t>is</w:t>
      </w:r>
      <w:r w:rsidR="00161DA7">
        <w:t xml:space="preserve"> </w:t>
      </w:r>
      <w:r>
        <w:t>not</w:t>
      </w:r>
      <w:r w:rsidR="00161DA7">
        <w:t xml:space="preserve"> </w:t>
      </w:r>
      <w:r w:rsidR="00FB0E71">
        <w:t>split</w:t>
      </w:r>
      <w:r w:rsidR="00495D75">
        <w:t>,</w:t>
      </w:r>
      <w:r>
        <w:t xml:space="preserve"> </w:t>
      </w:r>
      <w:r w:rsidR="00495D75">
        <w:t>t</w:t>
      </w:r>
      <w:r w:rsidR="00005A8C">
        <w: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w:t>
      </w:r>
      <w:r w:rsidR="00495D75">
        <w:t xml:space="preserve">hydro nexus </w:t>
      </w:r>
      <w:r w:rsidR="002033C6">
        <w:t xml:space="preserve">and </w:t>
      </w:r>
      <w:r w:rsidR="000112AD">
        <w:t xml:space="preserve">the </w:t>
      </w:r>
      <w:r w:rsidR="002033C6">
        <w:t xml:space="preserve">outflow </w:t>
      </w:r>
      <w:r w:rsidR="00495D75">
        <w:t>hydro nexus</w:t>
      </w:r>
      <w:r w:rsidR="00005A8C" w:rsidRPr="00E61A7A">
        <w:t xml:space="preserve">, measured </w:t>
      </w:r>
      <w:r w:rsidR="00495D75">
        <w:t>along the connecting flowpath</w:t>
      </w:r>
      <w:r w:rsidR="00005A8C">
        <w:t xml:space="preserve">. </w:t>
      </w:r>
      <w:r w:rsidR="00AD60C9">
        <w:fldChar w:fldCharType="begin"/>
      </w:r>
      <w:r w:rsidR="00AD60C9">
        <w:instrText xml:space="preserve"> REF _Ref471475788 \h </w:instrText>
      </w:r>
      <w:r w:rsidR="00AD60C9">
        <w:fldChar w:fldCharType="separate"/>
      </w:r>
      <w:r w:rsidR="00A95655">
        <w:t xml:space="preserve">Figure </w:t>
      </w:r>
      <w:r w:rsidR="00A95655">
        <w:rPr>
          <w:noProof/>
        </w:rPr>
        <w:t>15</w:t>
      </w:r>
      <w:r w:rsidR="00AD60C9">
        <w:fldChar w:fldCharType="end"/>
      </w:r>
      <w:r w:rsidR="00005A8C">
        <w:t xml:space="preserve"> shows a new feature</w:t>
      </w:r>
      <w:r w:rsidR="00135A1B">
        <w:t xml:space="preserve"> </w:t>
      </w:r>
      <w:r w:rsidR="00737F38">
        <w:t>located</w:t>
      </w:r>
      <w:r w:rsidR="00005A8C">
        <w:t xml:space="preserve"> along a flowpath</w:t>
      </w:r>
      <w:r w:rsidR="00495D75">
        <w:t>.</w:t>
      </w:r>
      <w:r w:rsidR="00171125">
        <w:t xml:space="preserve"> </w:t>
      </w:r>
      <w:r w:rsidR="00495D75">
        <w:t xml:space="preserve">The location is </w:t>
      </w:r>
      <w:r w:rsidR="00171125">
        <w:t xml:space="preserve">expressed as </w:t>
      </w:r>
      <w:r w:rsidR="00495D75">
        <w:t xml:space="preserve">the </w:t>
      </w:r>
      <w:r w:rsidR="00005A8C">
        <w:t xml:space="preserve">distance </w:t>
      </w:r>
      <w:r w:rsidR="00171125">
        <w:t xml:space="preserve">measured </w:t>
      </w:r>
      <w:r w:rsidR="00005A8C">
        <w:t xml:space="preserve">from the </w:t>
      </w:r>
      <w:r w:rsidR="00743A84">
        <w:t xml:space="preserve">located </w:t>
      </w:r>
      <w:r w:rsidR="00005A8C">
        <w:t>outflow</w:t>
      </w:r>
      <w:r w:rsidR="00737F38">
        <w:t xml:space="preserve">. </w:t>
      </w:r>
      <w:r w:rsidR="00171125">
        <w:lastRenderedPageBreak/>
        <w:t>Similarly,</w:t>
      </w:r>
      <w:r w:rsidR="00005A8C" w:rsidRPr="00E61A7A">
        <w:t xml:space="preserve"> the</w:t>
      </w:r>
      <w:r w:rsidR="00D410CA">
        <w:t xml:space="preserve"> new</w:t>
      </w:r>
      <w:r w:rsidR="00005A8C" w:rsidRPr="00E61A7A">
        <w:t xml:space="preserve"> </w:t>
      </w:r>
      <w:r w:rsidR="00D410CA">
        <w:t xml:space="preserve">location </w:t>
      </w:r>
      <w:r w:rsidR="00495D75">
        <w:t xml:space="preserve">could </w:t>
      </w:r>
      <w:r w:rsidR="00D410CA">
        <w:t xml:space="preserve">be </w:t>
      </w:r>
      <w:r w:rsidR="00495D75">
        <w:t xml:space="preserve">located as a distance </w:t>
      </w:r>
      <w:r w:rsidR="00743A84">
        <w:t>from</w:t>
      </w:r>
      <w:r w:rsidR="00495D75">
        <w:t xml:space="preserve"> </w:t>
      </w:r>
      <w:r w:rsidR="00D410CA">
        <w:t xml:space="preserve">an upstream </w:t>
      </w:r>
      <w:r w:rsidR="004C016D">
        <w:t>hydro nexus measured along the flowpath</w:t>
      </w:r>
      <w:r w:rsidR="00737F38">
        <w:t>.</w:t>
      </w:r>
    </w:p>
    <w:p w14:paraId="4B23B512" w14:textId="77777777" w:rsidR="00D410CA" w:rsidRDefault="00D410CA" w:rsidP="00D410CA">
      <w:pPr>
        <w:keepNext/>
        <w:jc w:val="both"/>
      </w:pPr>
      <w:r>
        <w:rPr>
          <w:noProof/>
        </w:rPr>
        <w:drawing>
          <wp:inline distT="0" distB="0" distL="0" distR="0" wp14:anchorId="46D07FE6" wp14:editId="0501FFC1">
            <wp:extent cx="5401940" cy="2219640"/>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1940" cy="2219640"/>
                    </a:xfrm>
                    <a:prstGeom prst="rect">
                      <a:avLst/>
                    </a:prstGeom>
                  </pic:spPr>
                </pic:pic>
              </a:graphicData>
            </a:graphic>
          </wp:inline>
        </w:drawing>
      </w:r>
    </w:p>
    <w:p w14:paraId="7FB9AF65" w14:textId="7F2DAE12" w:rsidR="002033C6" w:rsidRDefault="00D410CA" w:rsidP="00D410CA">
      <w:pPr>
        <w:pStyle w:val="OGCFigure"/>
      </w:pPr>
      <w:bookmarkStart w:id="83" w:name="_Ref471475788"/>
      <w:bookmarkStart w:id="84" w:name="_Toc484066552"/>
      <w:r>
        <w:t xml:space="preserve">Figure </w:t>
      </w:r>
      <w:fldSimple w:instr=" SEQ Figure \* ARABIC ">
        <w:r w:rsidR="00214695">
          <w:rPr>
            <w:noProof/>
          </w:rPr>
          <w:t>15</w:t>
        </w:r>
      </w:fldSimple>
      <w:bookmarkEnd w:id="83"/>
      <w:r>
        <w:t>: New location referenced along a downstream flowpath, expressed as part of the known distance from outflow node</w:t>
      </w:r>
      <w:bookmarkEnd w:id="84"/>
    </w:p>
    <w:p w14:paraId="512CD755" w14:textId="77777777" w:rsidR="00023510" w:rsidRDefault="00023510" w:rsidP="00D819AD">
      <w:pPr>
        <w:jc w:val="both"/>
      </w:pPr>
    </w:p>
    <w:p w14:paraId="06F476A3" w14:textId="0867754E" w:rsidR="00A66F26" w:rsidRDefault="00F80612" w:rsidP="00D62331">
      <w:pPr>
        <w:pStyle w:val="Heading4"/>
      </w:pPr>
      <w:r>
        <w:t>Network l</w:t>
      </w:r>
      <w:r w:rsidR="00A66F26">
        <w:t>ocation of fe</w:t>
      </w:r>
      <w:r w:rsidR="00660BEA">
        <w:t>atures</w:t>
      </w:r>
      <w:r>
        <w:t xml:space="preserve"> </w:t>
      </w:r>
      <w:r w:rsidR="002B5ABD">
        <w:t xml:space="preserve">in </w:t>
      </w:r>
      <w:r w:rsidR="00A814CB">
        <w:t>refe</w:t>
      </w:r>
      <w:r w:rsidR="000A1A34">
        <w:t>renc</w:t>
      </w:r>
      <w:r>
        <w:t xml:space="preserve">e to </w:t>
      </w:r>
      <w:r w:rsidR="00EF04EA">
        <w:t>an already referenced location</w:t>
      </w:r>
    </w:p>
    <w:p w14:paraId="404DB670" w14:textId="788C360D" w:rsidR="00023510" w:rsidRDefault="002408EB" w:rsidP="00135A1B">
      <w:pPr>
        <w:jc w:val="both"/>
      </w:pPr>
      <w:r>
        <w:t xml:space="preserve">While not common in hydrographic datasets, </w:t>
      </w:r>
      <w:r w:rsidR="000112AD">
        <w:t xml:space="preserve">the </w:t>
      </w:r>
      <w:r>
        <w:t xml:space="preserve">known </w:t>
      </w:r>
      <w:r w:rsidR="00D3458A">
        <w:t>reference location does</w:t>
      </w:r>
      <w:r w:rsidR="000112AD">
        <w:t xml:space="preserve"> not</w:t>
      </w:r>
      <w:r w:rsidR="00D3458A">
        <w:t xml:space="preserve"> have to be a</w:t>
      </w:r>
      <w:r w:rsidR="00660BEA">
        <w:t xml:space="preserve"> </w:t>
      </w:r>
      <w:r w:rsidR="002B5ABD">
        <w:t>hydro nexus</w:t>
      </w:r>
      <w:r w:rsidR="00D3458A">
        <w:t>.</w:t>
      </w:r>
      <w:r w:rsidR="00660BEA">
        <w:t xml:space="preserve"> </w:t>
      </w:r>
      <w:r w:rsidR="00D3458A">
        <w:t xml:space="preserve">If a hydro location </w:t>
      </w:r>
      <w:r w:rsidR="00660BEA">
        <w:t>has a</w:t>
      </w:r>
      <w:r w:rsidR="00D3458A">
        <w:t>n already</w:t>
      </w:r>
      <w:r w:rsidR="00660BEA">
        <w:t xml:space="preserve"> known network location,</w:t>
      </w:r>
      <w:r w:rsidR="000112AD">
        <w:t xml:space="preserve"> the indirect position </w:t>
      </w:r>
      <w:r w:rsidR="00EF04EA">
        <w:t>can be</w:t>
      </w:r>
      <w:r w:rsidR="00EF04EA" w:rsidRPr="00E61A7A">
        <w:t xml:space="preserve"> </w:t>
      </w:r>
      <w:r w:rsidR="000112AD" w:rsidRPr="00E61A7A">
        <w:t xml:space="preserve">expressed as </w:t>
      </w:r>
      <w:r w:rsidR="000112AD" w:rsidRPr="000112AD">
        <w:t xml:space="preserve">part of the distance </w:t>
      </w:r>
      <w:r w:rsidR="00D3458A">
        <w:t>along the flowpath</w:t>
      </w:r>
      <w:r w:rsidR="000112AD" w:rsidRPr="00E61A7A">
        <w:t xml:space="preserve"> measured from </w:t>
      </w:r>
      <w:r w:rsidR="00660BEA">
        <w:t xml:space="preserve">such an already </w:t>
      </w:r>
      <w:r w:rsidR="00135A1B">
        <w:t>referenced location (located</w:t>
      </w:r>
      <w:r w:rsidR="000112AD" w:rsidRPr="00E61A7A">
        <w:t xml:space="preserve"> referent</w:t>
      </w:r>
      <w:r w:rsidR="00135A1B">
        <w:t>)</w:t>
      </w:r>
      <w:r w:rsidR="000112AD">
        <w:t xml:space="preserve">. </w:t>
      </w:r>
      <w:r w:rsidR="00AD60C9">
        <w:fldChar w:fldCharType="begin"/>
      </w:r>
      <w:r w:rsidR="00AD60C9">
        <w:instrText xml:space="preserve"> REF _Ref471475798 \h </w:instrText>
      </w:r>
      <w:r w:rsidR="00AD60C9">
        <w:fldChar w:fldCharType="separate"/>
      </w:r>
      <w:r w:rsidR="00A95655">
        <w:t xml:space="preserve">Figure </w:t>
      </w:r>
      <w:r w:rsidR="00A95655">
        <w:rPr>
          <w:noProof/>
        </w:rPr>
        <w:t>16</w:t>
      </w:r>
      <w:r w:rsidR="00AD60C9">
        <w:fldChar w:fldCharType="end"/>
      </w:r>
      <w:r w:rsidR="008A6E2D">
        <w:t xml:space="preserve"> </w:t>
      </w:r>
      <w:r w:rsidR="00D3458A">
        <w:t>shows a</w:t>
      </w:r>
      <w:r w:rsidR="000112AD">
        <w:t xml:space="preserve"> </w:t>
      </w:r>
      <w:r w:rsidR="00135A1B">
        <w:t>feature located</w:t>
      </w:r>
      <w:r w:rsidR="000112AD">
        <w:t xml:space="preserve"> along a flowpath </w:t>
      </w:r>
      <w:r w:rsidR="00D3458A">
        <w:t>in reference to</w:t>
      </w:r>
      <w:r w:rsidR="000112AD">
        <w:t xml:space="preserve"> a</w:t>
      </w:r>
      <w:r w:rsidR="00135A1B">
        <w:t xml:space="preserve"> downstream referent that is located along the same flowpath </w:t>
      </w:r>
      <w:r w:rsidR="00D3458A">
        <w:t>relative to its</w:t>
      </w:r>
      <w:r w:rsidR="00A77602">
        <w:t xml:space="preserve"> </w:t>
      </w:r>
      <w:r w:rsidR="00135A1B">
        <w:t>outflow.</w:t>
      </w:r>
      <w:r w:rsidR="000112AD" w:rsidRPr="00E61A7A">
        <w:t xml:space="preserve"> </w:t>
      </w:r>
    </w:p>
    <w:p w14:paraId="0C7AFA70" w14:textId="750A9A03" w:rsidR="00135A1B" w:rsidRDefault="00126614" w:rsidP="00126614">
      <w:pPr>
        <w:keepNext/>
        <w:jc w:val="both"/>
      </w:pPr>
      <w:r>
        <w:rPr>
          <w:noProof/>
        </w:rPr>
        <w:drawing>
          <wp:inline distT="0" distB="0" distL="0" distR="0" wp14:anchorId="32C36225" wp14:editId="7DAA35B8">
            <wp:extent cx="5455081" cy="223274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55081" cy="2232748"/>
                    </a:xfrm>
                    <a:prstGeom prst="rect">
                      <a:avLst/>
                    </a:prstGeom>
                  </pic:spPr>
                </pic:pic>
              </a:graphicData>
            </a:graphic>
          </wp:inline>
        </w:drawing>
      </w:r>
    </w:p>
    <w:p w14:paraId="7A1ABA2F" w14:textId="00560074" w:rsidR="00D410CA" w:rsidRPr="002B5ABD" w:rsidRDefault="00135A1B" w:rsidP="00126614">
      <w:pPr>
        <w:pStyle w:val="OGCFigure"/>
      </w:pPr>
      <w:bookmarkStart w:id="85" w:name="_Ref471475798"/>
      <w:bookmarkStart w:id="86" w:name="_Toc484066553"/>
      <w:r>
        <w:t xml:space="preserve">Figure </w:t>
      </w:r>
      <w:fldSimple w:instr=" SEQ Figure \* ARABIC ">
        <w:r w:rsidR="00214695">
          <w:rPr>
            <w:noProof/>
          </w:rPr>
          <w:t>16</w:t>
        </w:r>
      </w:fldSimple>
      <w:bookmarkEnd w:id="85"/>
      <w:r>
        <w:t xml:space="preserve">: New location referenced along a downstream flowpath, expressed </w:t>
      </w:r>
      <w:r w:rsidR="002B5ABD">
        <w:t xml:space="preserve">distance from a located feature, </w:t>
      </w:r>
      <w:r w:rsidR="00743A84">
        <w:t xml:space="preserve">and </w:t>
      </w:r>
      <w:r w:rsidR="002B5ABD">
        <w:t xml:space="preserve">finally </w:t>
      </w:r>
      <w:r>
        <w:t>as part of the known distance from outflow node</w:t>
      </w:r>
      <w:bookmarkEnd w:id="86"/>
    </w:p>
    <w:p w14:paraId="48F3D9B3" w14:textId="77777777" w:rsidR="00D410CA" w:rsidRDefault="00D410CA" w:rsidP="00D819AD">
      <w:pPr>
        <w:jc w:val="both"/>
      </w:pPr>
    </w:p>
    <w:p w14:paraId="64EEE0C6" w14:textId="70E4C3D9" w:rsidR="00377850" w:rsidRPr="00005A8C" w:rsidRDefault="00377850" w:rsidP="00D62331">
      <w:pPr>
        <w:pStyle w:val="Heading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4235E62B" w:rsidR="00D819AD" w:rsidRDefault="00D3458A" w:rsidP="00D819AD">
      <w:pPr>
        <w:jc w:val="both"/>
      </w:pPr>
      <w:r>
        <w:t xml:space="preserve">A </w:t>
      </w:r>
      <w:r w:rsidR="009210E0">
        <w:t xml:space="preserve">feature of interest </w:t>
      </w:r>
      <w:r w:rsidR="009210E0" w:rsidRPr="003377F2">
        <w:t xml:space="preserve">can be located </w:t>
      </w:r>
      <w:r w:rsidR="009210E0">
        <w:t xml:space="preserve">somewhere </w:t>
      </w:r>
      <w:r w:rsidR="00AA41F4">
        <w:t>along a particular network flowpath</w:t>
      </w:r>
      <w:r>
        <w:t xml:space="preserve"> in a flowpath network realizing a network of catchments in two ways:</w:t>
      </w:r>
      <w:r w:rsidR="00AA41F4">
        <w:t xml:space="preserve"> </w:t>
      </w:r>
      <w:r>
        <w:t>1) a</w:t>
      </w:r>
      <w:r w:rsidR="008A6E2D">
        <w:t xml:space="preserve">s </w:t>
      </w:r>
      <w:r>
        <w:t xml:space="preserve">a </w:t>
      </w:r>
      <w:r w:rsidR="008A6E2D">
        <w:t xml:space="preserve">new inflow or outflow </w:t>
      </w:r>
      <w:r>
        <w:t>hydro nexus node</w:t>
      </w:r>
      <w:r w:rsidR="00AA41F4">
        <w:t xml:space="preserve"> bounding </w:t>
      </w:r>
      <w:r>
        <w:t>a (newly split)</w:t>
      </w:r>
      <w:r w:rsidR="00AA41F4">
        <w:t xml:space="preserve"> flowpath</w:t>
      </w:r>
      <w:r w:rsidR="000B4534">
        <w:t xml:space="preserve"> at one end</w:t>
      </w:r>
      <w:r>
        <w:t xml:space="preserve"> and in reference to</w:t>
      </w:r>
      <w:r w:rsidR="000B4534">
        <w:t xml:space="preserve"> the other end</w:t>
      </w:r>
      <w:r>
        <w:t xml:space="preserve">, </w:t>
      </w:r>
      <w:r w:rsidR="00AA41F4">
        <w:t xml:space="preserve">or </w:t>
      </w:r>
      <w:r>
        <w:t>2) referenced upstream or downstream of a</w:t>
      </w:r>
      <w:r w:rsidR="00AA41F4">
        <w:t xml:space="preserve"> </w:t>
      </w:r>
      <w:r w:rsidR="000B4534">
        <w:t xml:space="preserve">flowpath </w:t>
      </w:r>
      <w:r>
        <w:t>end</w:t>
      </w:r>
      <w:r w:rsidR="00AA41F4">
        <w:t xml:space="preserve"> </w:t>
      </w:r>
      <w:r w:rsidR="000B4534">
        <w:t>or an alr</w:t>
      </w:r>
      <w:r>
        <w:t>eady referenced location on a given</w:t>
      </w:r>
      <w:r w:rsidR="000B4534">
        <w:t xml:space="preserve"> flowpath.</w:t>
      </w:r>
      <w:r w:rsidR="009210E0">
        <w:t xml:space="preserve"> </w:t>
      </w:r>
      <w:r w:rsidR="00AD60C9">
        <w:fldChar w:fldCharType="begin"/>
      </w:r>
      <w:r w:rsidR="00AD60C9">
        <w:instrText xml:space="preserve"> REF _Ref461114335 \h </w:instrText>
      </w:r>
      <w:r w:rsidR="00AD60C9">
        <w:fldChar w:fldCharType="separate"/>
      </w:r>
      <w:r w:rsidR="00A95655" w:rsidRPr="00EE2057">
        <w:t xml:space="preserve">Figure </w:t>
      </w:r>
      <w:r w:rsidR="00A95655">
        <w:rPr>
          <w:noProof/>
        </w:rPr>
        <w:t>17</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t xml:space="preserve"> graphically and with representative HY_Features UML</w:t>
      </w:r>
      <w:r w:rsidR="009210E0">
        <w:t xml:space="preserve">. </w:t>
      </w:r>
      <w:r w:rsidR="00AD60C9">
        <w:fldChar w:fldCharType="begin"/>
      </w:r>
      <w:r w:rsidR="00AD60C9">
        <w:instrText xml:space="preserve"> REF _Ref461114343 \h </w:instrText>
      </w:r>
      <w:r w:rsidR="00AD60C9">
        <w:fldChar w:fldCharType="separate"/>
      </w:r>
      <w:r w:rsidR="00A95655">
        <w:t xml:space="preserve">Figure </w:t>
      </w:r>
      <w:r w:rsidR="00A95655">
        <w:rPr>
          <w:noProof/>
        </w:rPr>
        <w:t>18</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6F50BD57">
            <wp:extent cx="4249680" cy="347653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9680" cy="3476533"/>
                    </a:xfrm>
                    <a:prstGeom prst="rect">
                      <a:avLst/>
                    </a:prstGeom>
                    <a:noFill/>
                    <a:ln>
                      <a:noFill/>
                    </a:ln>
                  </pic:spPr>
                </pic:pic>
              </a:graphicData>
            </a:graphic>
          </wp:inline>
        </w:drawing>
      </w:r>
    </w:p>
    <w:p w14:paraId="4C4FEA13" w14:textId="28B019DC" w:rsidR="00EE2057" w:rsidRPr="00EE2057" w:rsidRDefault="00EE2057" w:rsidP="00834E29">
      <w:pPr>
        <w:pStyle w:val="OGCFigure"/>
        <w:outlineLvl w:val="0"/>
      </w:pPr>
      <w:bookmarkStart w:id="87" w:name="_Ref461114335"/>
      <w:bookmarkStart w:id="88" w:name="_Toc484066554"/>
      <w:r w:rsidRPr="00EE2057">
        <w:t xml:space="preserve">Figure </w:t>
      </w:r>
      <w:fldSimple w:instr=" SEQ Figure \* ARABIC ">
        <w:r w:rsidR="00214695">
          <w:rPr>
            <w:noProof/>
          </w:rPr>
          <w:t>17</w:t>
        </w:r>
      </w:fldSimple>
      <w:bookmarkEnd w:id="87"/>
      <w:r w:rsidRPr="00EE2057">
        <w:t xml:space="preserve">: Position (yellow dot) </w:t>
      </w:r>
      <w:r w:rsidR="00D3330E">
        <w:t xml:space="preserve">of an outflow node </w:t>
      </w:r>
      <w:r w:rsidR="001C1786">
        <w:t>referencing</w:t>
      </w:r>
      <w:r w:rsidR="00D3330E">
        <w:t xml:space="preserve"> an inflow node, expressed as a measured distance from a upstream referent</w:t>
      </w:r>
      <w:r w:rsidR="00D3330E" w:rsidDel="001A4A9E">
        <w:t xml:space="preserve"> </w:t>
      </w:r>
      <w:r w:rsidRPr="00EE2057">
        <w:t>(red dot)</w:t>
      </w:r>
      <w:r w:rsidR="00D3458A">
        <w:t xml:space="preserve"> and representative UML classes</w:t>
      </w:r>
      <w:r w:rsidRPr="00EE2057">
        <w:t>.</w:t>
      </w:r>
      <w:bookmarkEnd w:id="88"/>
    </w:p>
    <w:p w14:paraId="49F9D1D7" w14:textId="51CDB636" w:rsidR="00BC5D5D" w:rsidRDefault="00BC5D5D" w:rsidP="00526406">
      <w:pPr>
        <w:pStyle w:val="Caption"/>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Caption"/>
        <w:keepNext/>
      </w:pPr>
      <w:r>
        <w:rPr>
          <w:noProof/>
          <w:lang w:val="en-US"/>
        </w:rPr>
        <w:lastRenderedPageBreak/>
        <w:drawing>
          <wp:inline distT="0" distB="0" distL="0" distR="0" wp14:anchorId="440B19E0" wp14:editId="52668917">
            <wp:extent cx="3816733" cy="32034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16733" cy="3203413"/>
                    </a:xfrm>
                    <a:prstGeom prst="rect">
                      <a:avLst/>
                    </a:prstGeom>
                    <a:noFill/>
                    <a:ln>
                      <a:noFill/>
                    </a:ln>
                  </pic:spPr>
                </pic:pic>
              </a:graphicData>
            </a:graphic>
          </wp:inline>
        </w:drawing>
      </w:r>
    </w:p>
    <w:p w14:paraId="16586A99" w14:textId="47D36044" w:rsidR="00EE2057" w:rsidRDefault="00EE2057" w:rsidP="00834E29">
      <w:pPr>
        <w:pStyle w:val="OGCFigure"/>
        <w:outlineLvl w:val="0"/>
      </w:pPr>
      <w:bookmarkStart w:id="89" w:name="_Ref461114343"/>
      <w:bookmarkStart w:id="90" w:name="_Toc484066555"/>
      <w:r>
        <w:t xml:space="preserve">Figure </w:t>
      </w:r>
      <w:fldSimple w:instr=" SEQ Figure \* ARABIC ">
        <w:r w:rsidR="00214695">
          <w:rPr>
            <w:noProof/>
          </w:rPr>
          <w:t>18</w:t>
        </w:r>
      </w:fldSimple>
      <w:bookmarkEnd w:id="89"/>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r w:rsidR="00BF4693">
        <w:t xml:space="preserve"> and representative UML classes</w:t>
      </w:r>
      <w:r w:rsidRPr="00526406">
        <w:t>.</w:t>
      </w:r>
      <w:bookmarkEnd w:id="90"/>
    </w:p>
    <w:p w14:paraId="46AB195B" w14:textId="5617B72A" w:rsidR="0019707D" w:rsidRDefault="00207200" w:rsidP="0019707D">
      <w:pPr>
        <w:pStyle w:val="Normal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00214695" w:rsidRPr="003377F2">
        <w:t xml:space="preserve">Figure </w:t>
      </w:r>
      <w:r w:rsidR="00214695">
        <w:rPr>
          <w:noProof/>
        </w:rPr>
        <w:t>19</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w:t>
      </w:r>
      <w:r w:rsidR="00606CCD">
        <w:rPr>
          <w:lang w:val="en-US"/>
        </w:rPr>
        <w:t>feature</w:t>
      </w:r>
      <w:r w:rsidR="0019707D" w:rsidRPr="003377F2">
        <w:rPr>
          <w:lang w:val="en-US"/>
        </w:rPr>
        <w:t xml:space="preserve">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w:t>
      </w:r>
      <w:r w:rsidR="00606CCD">
        <w:rPr>
          <w:lang w:val="en-US"/>
        </w:rPr>
        <w:t xml:space="preserve">that </w:t>
      </w:r>
      <w:r w:rsidR="0019707D" w:rsidRPr="003377F2">
        <w:rPr>
          <w:lang w:val="en-US"/>
        </w:rPr>
        <w:t>bound a flowpath in up</w:t>
      </w:r>
      <w:r w:rsidR="00BF4693">
        <w:rPr>
          <w:lang w:val="en-US"/>
        </w:rPr>
        <w:t>stream and downstream direction.</w:t>
      </w:r>
      <w:r w:rsidR="0019707D" w:rsidRPr="003377F2">
        <w:rPr>
          <w:lang w:val="en-US"/>
        </w:rPr>
        <w:t xml:space="preserve"> </w:t>
      </w:r>
      <w:r w:rsidR="00BF4693">
        <w:rPr>
          <w:lang w:val="en-US"/>
        </w:rPr>
        <w:t>T</w:t>
      </w:r>
      <w:r w:rsidR="0019707D" w:rsidRPr="003377F2">
        <w:rPr>
          <w:lang w:val="en-US"/>
        </w:rPr>
        <w:t xml:space="preserve">he origin </w:t>
      </w:r>
      <w:r w:rsidR="00606CCD">
        <w:rPr>
          <w:lang w:val="en-US"/>
        </w:rPr>
        <w:t>of</w:t>
      </w:r>
      <w:r w:rsidR="00606CCD" w:rsidRPr="003377F2">
        <w:rPr>
          <w:lang w:val="en-US"/>
        </w:rPr>
        <w:t xml:space="preserve"> </w:t>
      </w:r>
      <w:r w:rsidR="0019707D" w:rsidRPr="003377F2">
        <w:rPr>
          <w:lang w:val="en-US"/>
        </w:rPr>
        <w:t xml:space="preserve">the flowpath is set at one </w:t>
      </w:r>
      <w:r w:rsidR="00BF4693">
        <w:rPr>
          <w:lang w:val="en-US"/>
        </w:rPr>
        <w:t>of its ends</w:t>
      </w:r>
      <w:r w:rsidR="0019707D" w:rsidRPr="003377F2">
        <w:rPr>
          <w:lang w:val="en-US"/>
        </w:rPr>
        <w:t xml:space="preserve">, and directed to the other. This approach </w:t>
      </w:r>
      <w:r w:rsidR="00BF4693">
        <w:rPr>
          <w:lang w:val="en-US"/>
        </w:rPr>
        <w:t>is</w:t>
      </w:r>
      <w:r w:rsidR="0019707D" w:rsidRPr="003377F2">
        <w:rPr>
          <w:lang w:val="en-US"/>
        </w:rPr>
        <w:t xml:space="preserve"> used in </w:t>
      </w:r>
      <w:r w:rsidR="00BF4693">
        <w:rPr>
          <w:lang w:val="en-US"/>
        </w:rPr>
        <w:t>the case that the new location</w:t>
      </w:r>
      <w:r w:rsidR="0019707D" w:rsidRPr="003377F2">
        <w:rPr>
          <w:lang w:val="en-US"/>
        </w:rPr>
        <w:t xml:space="preserve"> is not</w:t>
      </w:r>
      <w:r w:rsidR="00BF4693">
        <w:rPr>
          <w:lang w:val="en-US"/>
        </w:rPr>
        <w:t xml:space="preserve"> to be</w:t>
      </w:r>
      <w:r w:rsidR="0019707D" w:rsidRPr="003377F2">
        <w:rPr>
          <w:lang w:val="en-US"/>
        </w:rPr>
        <w:t xml:space="preserve">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7A360294">
            <wp:extent cx="4058117" cy="33407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58117" cy="3340799"/>
                    </a:xfrm>
                    <a:prstGeom prst="rect">
                      <a:avLst/>
                    </a:prstGeom>
                    <a:noFill/>
                    <a:ln>
                      <a:noFill/>
                    </a:ln>
                  </pic:spPr>
                </pic:pic>
              </a:graphicData>
            </a:graphic>
          </wp:inline>
        </w:drawing>
      </w:r>
    </w:p>
    <w:p w14:paraId="277FA540" w14:textId="22AE90BF" w:rsidR="001A4A9E" w:rsidRPr="00D3330E" w:rsidRDefault="0019707D" w:rsidP="00D3330E">
      <w:pPr>
        <w:pStyle w:val="Caption"/>
        <w:rPr>
          <w:lang w:val="en-US"/>
        </w:rPr>
      </w:pPr>
      <w:bookmarkStart w:id="91" w:name="_Ref460919842"/>
      <w:bookmarkStart w:id="92" w:name="_Toc484066556"/>
      <w:r w:rsidRPr="003377F2">
        <w:t xml:space="preserve">Figure </w:t>
      </w:r>
      <w:r w:rsidRPr="003377F2">
        <w:fldChar w:fldCharType="begin"/>
      </w:r>
      <w:r w:rsidRPr="003377F2">
        <w:instrText xml:space="preserve"> SEQ Figure \* ARABIC </w:instrText>
      </w:r>
      <w:r w:rsidRPr="003377F2">
        <w:fldChar w:fldCharType="separate"/>
      </w:r>
      <w:r w:rsidR="00214695">
        <w:rPr>
          <w:noProof/>
        </w:rPr>
        <w:t>19</w:t>
      </w:r>
      <w:r w:rsidRPr="003377F2">
        <w:fldChar w:fldCharType="end"/>
      </w:r>
      <w:bookmarkEnd w:id="91"/>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92"/>
      <w:r w:rsidR="00DD072F" w:rsidRPr="003377F2">
        <w:t xml:space="preserve"> </w:t>
      </w:r>
    </w:p>
    <w:p w14:paraId="0EF0FA14" w14:textId="77777777" w:rsidR="00DD072F" w:rsidRPr="00D3330E" w:rsidRDefault="00DD072F" w:rsidP="005728BE">
      <w:pPr>
        <w:pStyle w:val="OGCFigure"/>
      </w:pPr>
    </w:p>
    <w:p w14:paraId="4E6F01DB" w14:textId="1D23C1FB" w:rsidR="00417539" w:rsidRDefault="00417539" w:rsidP="00417539">
      <w:pPr>
        <w:pStyle w:val="NormalWeb"/>
        <w:jc w:val="both"/>
      </w:pPr>
      <w:r>
        <w:t xml:space="preserve">The UML diagrams shown in </w:t>
      </w:r>
      <w:r w:rsidR="00DF2ED2">
        <w:fldChar w:fldCharType="begin"/>
      </w:r>
      <w:r w:rsidR="00DF2ED2">
        <w:instrText xml:space="preserve"> REF _Ref461114335 \h </w:instrText>
      </w:r>
      <w:r w:rsidR="00DF2ED2">
        <w:fldChar w:fldCharType="separate"/>
      </w:r>
      <w:r w:rsidR="00BF4693" w:rsidRPr="00EE2057">
        <w:t xml:space="preserve">Figure </w:t>
      </w:r>
      <w:r w:rsidR="00BF4693">
        <w:rPr>
          <w:noProof/>
        </w:rPr>
        <w:t>17</w:t>
      </w:r>
      <w:r w:rsidR="00DF2ED2">
        <w:fldChar w:fldCharType="end"/>
      </w:r>
      <w:r w:rsidR="00AD60C9">
        <w:t>-</w:t>
      </w:r>
      <w:r w:rsidR="00E71125">
        <w:t>19</w:t>
      </w:r>
      <w:r>
        <w:t xml:space="preserve"> illustrate that the </w:t>
      </w:r>
      <w:r w:rsidRPr="003377F2">
        <w:t xml:space="preserve">river </w:t>
      </w:r>
      <w:r w:rsidR="00626EF6">
        <w:t>referencing</w:t>
      </w:r>
      <w:r w:rsidR="00626EF6" w:rsidRPr="003377F2">
        <w:t xml:space="preserve"> </w:t>
      </w:r>
      <w:r w:rsidRPr="003377F2">
        <w:t xml:space="preserve">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UML </w:t>
      </w:r>
      <w:r w:rsidR="00A77602">
        <w:t xml:space="preserve">specifies </w:t>
      </w:r>
      <w:r w:rsidR="00BF4693">
        <w:t>fundamental properties of</w:t>
      </w:r>
      <w:r>
        <w:t xml:space="preserve"> linear referencing along a flowpath to express the referenced location as </w:t>
      </w:r>
      <w:r w:rsidR="00BF4693">
        <w:t xml:space="preserve">a </w:t>
      </w:r>
      <w:r>
        <w:t xml:space="preserve">distance from a located referent which may be the known inflow or outflow </w:t>
      </w:r>
      <w:r w:rsidR="00BF4693">
        <w:t xml:space="preserve">hydro nexus </w:t>
      </w:r>
      <w:r>
        <w:t xml:space="preserve">node </w:t>
      </w:r>
      <w:r w:rsidR="00BF4693">
        <w:t>or</w:t>
      </w:r>
      <w:r>
        <w:t xml:space="preserve"> another referenced location.</w:t>
      </w:r>
    </w:p>
    <w:p w14:paraId="15A76E37" w14:textId="76781B39" w:rsidR="00711F80" w:rsidRPr="00711F80" w:rsidRDefault="00711F80" w:rsidP="00417539">
      <w:pPr>
        <w:pStyle w:val="NormalWeb"/>
        <w:jc w:val="both"/>
      </w:pPr>
      <w:r>
        <w:t xml:space="preserve">Specific HY_Features classes supporting </w:t>
      </w:r>
      <w:r w:rsidRPr="003377F2">
        <w:t xml:space="preserve">the </w:t>
      </w:r>
      <w:r>
        <w:t>referencing</w:t>
      </w:r>
      <w:r w:rsidRPr="003377F2">
        <w:t xml:space="preserve"> ‘along a river’</w:t>
      </w:r>
      <w:r>
        <w:t xml:space="preserve"> include</w:t>
      </w:r>
      <w:r w:rsidR="00114FC3">
        <w:t xml:space="preserve"> </w:t>
      </w:r>
      <w:r w:rsidRPr="003377F2">
        <w:t>HY_IndirectPosition</w:t>
      </w:r>
      <w:r>
        <w:t xml:space="preserve">, </w:t>
      </w:r>
      <w:r w:rsidRPr="003377F2">
        <w:t>HY_Distance</w:t>
      </w:r>
      <w:r>
        <w:t>From</w:t>
      </w:r>
      <w:r w:rsidRPr="003377F2">
        <w:t>Referent and HY_</w:t>
      </w:r>
      <w:r>
        <w:t>Distance</w:t>
      </w:r>
      <w:r w:rsidRPr="003377F2">
        <w:t>Desc</w:t>
      </w:r>
      <w:r>
        <w:t>r</w:t>
      </w:r>
      <w:r w:rsidRPr="003377F2">
        <w:t>iption described in section 7.</w:t>
      </w:r>
      <w:r>
        <w:t>3.3</w:t>
      </w:r>
      <w:r w:rsidRPr="003377F2">
        <w:t xml:space="preserve"> of this standard</w:t>
      </w:r>
    </w:p>
    <w:p w14:paraId="4BF56605" w14:textId="6203DA87" w:rsidR="006060E4" w:rsidRPr="004A0037" w:rsidRDefault="00207200" w:rsidP="004A0037">
      <w:pPr>
        <w:pStyle w:val="NormalWeb"/>
        <w:jc w:val="both"/>
        <w:rPr>
          <w:rFonts w:eastAsia="MS Mincho"/>
          <w:lang w:val="en-AU"/>
        </w:rPr>
      </w:pPr>
      <w:r>
        <w:fldChar w:fldCharType="begin"/>
      </w:r>
      <w:r>
        <w:instrText xml:space="preserve"> REF _Ref471469991 \h </w:instrText>
      </w:r>
      <w:r w:rsidR="004A0037">
        <w:instrText xml:space="preserve"> \* MERGEFORMAT </w:instrText>
      </w:r>
      <w:r>
        <w:fldChar w:fldCharType="separate"/>
      </w:r>
      <w:r w:rsidR="000A1A34" w:rsidRPr="003377F2">
        <w:t xml:space="preserve">Table </w:t>
      </w:r>
      <w:r w:rsidR="000A1A34">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4A0037">
        <w:rPr>
          <w:rFonts w:eastAsia="MS Mincho"/>
          <w:lang w:val="en-AU"/>
        </w:rPr>
        <w:t xml:space="preserve"> referencing model.</w:t>
      </w:r>
      <w:r w:rsidR="001363F9" w:rsidRPr="004A0037">
        <w:rPr>
          <w:rFonts w:eastAsia="MS Mincho"/>
          <w:lang w:val="en-AU"/>
        </w:rPr>
        <w:t xml:space="preserve"> </w:t>
      </w:r>
      <w:r w:rsidR="00417539" w:rsidRPr="004A0037">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4A0037">
        <w:rPr>
          <w:rFonts w:eastAsia="MS Mincho"/>
          <w:lang w:val="en-AU"/>
        </w:rPr>
        <w:t>OGC Abstract Specification Topic 19, Linear referencing</w:t>
      </w:r>
      <w:r w:rsidR="00417539" w:rsidRPr="003377F2">
        <w:t xml:space="preserve"> </w:t>
      </w:r>
      <w:r w:rsidR="00B479B2" w:rsidRPr="003377F2">
        <w:t xml:space="preserve">(aka </w:t>
      </w:r>
      <w:r w:rsidR="00B479B2" w:rsidRPr="004A0037">
        <w:t>ISO/FDIS19148:2011</w:t>
      </w:r>
      <w:r w:rsidR="00B479B2" w:rsidRPr="003377F2">
        <w:t>)</w:t>
      </w:r>
      <w:r w:rsidR="00B479B2">
        <w:t>.</w:t>
      </w:r>
    </w:p>
    <w:p w14:paraId="006DF3BD" w14:textId="6B08D70E" w:rsidR="00247248" w:rsidRPr="003377F2" w:rsidRDefault="00247248" w:rsidP="00247248">
      <w:pPr>
        <w:pStyle w:val="OGCtableheader"/>
      </w:pPr>
      <w:bookmarkStart w:id="93" w:name="_Ref471469991"/>
      <w:bookmarkStart w:id="94" w:name="_Toc484066583"/>
      <w:r w:rsidRPr="003377F2">
        <w:t xml:space="preserve">Table </w:t>
      </w:r>
      <w:fldSimple w:instr=" SEQ Table \* ARABIC ">
        <w:r w:rsidR="000A1A34">
          <w:rPr>
            <w:noProof/>
          </w:rPr>
          <w:t>1</w:t>
        </w:r>
      </w:fldSimple>
      <w:bookmarkEnd w:id="93"/>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94"/>
    </w:p>
    <w:tbl>
      <w:tblPr>
        <w:tblStyle w:val="TableGrid"/>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jc w:val="center"/>
              <w:rPr>
                <w:b/>
                <w:bCs/>
              </w:rPr>
            </w:pPr>
            <w:r w:rsidRPr="002D7324">
              <w:rPr>
                <w:b/>
                <w:bCs/>
              </w:rPr>
              <w:t>OGC L</w:t>
            </w:r>
            <w:r w:rsidR="001B151F" w:rsidRPr="002D7324">
              <w:rPr>
                <w:b/>
                <w:bCs/>
              </w:rPr>
              <w:t>R concept</w:t>
            </w:r>
          </w:p>
          <w:p w14:paraId="5496A89C" w14:textId="01952973" w:rsidR="00936C41" w:rsidRPr="002D7324" w:rsidRDefault="00991EDB" w:rsidP="00991EDB">
            <w:pPr>
              <w:jc w:val="center"/>
              <w:rPr>
                <w:bCs/>
              </w:rPr>
            </w:pPr>
            <w:r w:rsidRPr="002D7324">
              <w:rPr>
                <w:bCs/>
              </w:rPr>
              <w:t>(</w:t>
            </w:r>
            <w:r>
              <w:rPr>
                <w:bCs/>
              </w:rPr>
              <w:t>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42ED128D" w:rsidR="004033C6" w:rsidRPr="003377F2" w:rsidRDefault="004033C6" w:rsidP="00214695">
            <w:pPr>
              <w:rPr>
                <w:b/>
                <w:bCs/>
              </w:rPr>
            </w:pPr>
            <w:r>
              <w:rPr>
                <w:b/>
                <w:bCs/>
              </w:rPr>
              <w:t xml:space="preserve">River </w:t>
            </w:r>
            <w:r w:rsidR="00214695">
              <w:rPr>
                <w:b/>
                <w:bCs/>
              </w:rPr>
              <w:t xml:space="preserve">Referencing </w:t>
            </w:r>
            <w:r w:rsidRPr="009D59D7">
              <w:rPr>
                <w:bCs/>
              </w:rPr>
              <w:t>(</w:t>
            </w:r>
            <w:r>
              <w:rPr>
                <w:bCs/>
              </w:rPr>
              <w:t xml:space="preserve">leaf </w:t>
            </w:r>
            <w:r>
              <w:rPr>
                <w:bCs/>
              </w:rPr>
              <w:lastRenderedPageBreak/>
              <w:t xml:space="preserve">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w:t>
            </w:r>
            <w:r w:rsidR="00214695">
              <w:t xml:space="preserve">hydrologic </w:t>
            </w:r>
            <w:r w:rsidR="00EE30C1" w:rsidRPr="00AB769F">
              <w:t>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214695">
              <w:t>/stream</w:t>
            </w:r>
            <w:r w:rsidR="00EE30C1" w:rsidRPr="00AB769F">
              <w:t xml:space="preserve"> </w:t>
            </w:r>
            <w:r w:rsidR="00F35720">
              <w:t>feature</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4A49858C" w:rsidR="004033C6" w:rsidRPr="003377F2" w:rsidRDefault="00F60135" w:rsidP="00214695">
            <w:pPr>
              <w:rPr>
                <w:b/>
                <w:bCs/>
              </w:rPr>
            </w:pPr>
            <w:r w:rsidRPr="00DE6827">
              <w:lastRenderedPageBreak/>
              <w:t xml:space="preserve">A (hydrologic) feature of interest </w:t>
            </w:r>
            <w:r w:rsidRPr="00DE6827">
              <w:lastRenderedPageBreak/>
              <w:t xml:space="preserve">which is located along the locating one-dimensional flowpath </w:t>
            </w:r>
            <w:r>
              <w:t xml:space="preserve">referencing </w:t>
            </w:r>
            <w:r w:rsidRPr="00DE6827">
              <w:t>inflow and</w:t>
            </w:r>
            <w:r w:rsidR="00214695">
              <w:t>/or</w:t>
            </w:r>
            <w:r w:rsidRPr="00DE6827">
              <w:t xml:space="preserve"> outflow </w:t>
            </w:r>
            <w:r w:rsidR="00214695">
              <w:t>already located on that</w:t>
            </w:r>
            <w:r>
              <w:t xml:space="preserve"> flowpath</w:t>
            </w:r>
            <w:r w:rsidRPr="00DE6827">
              <w:t xml:space="preserve">, corresponds in general to the linear referencing </w:t>
            </w:r>
            <w:r w:rsidR="00F35720">
              <w:t>along</w:t>
            </w:r>
            <w:r>
              <w:t xml:space="preserve">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r w:rsidRPr="004033C6">
              <w:rPr>
                <w:b/>
              </w:rPr>
              <w:lastRenderedPageBreak/>
              <w:t xml:space="preserve">Linear Referencing </w:t>
            </w:r>
            <w:r w:rsidRPr="004033C6">
              <w:rPr>
                <w:b/>
              </w:rPr>
              <w:lastRenderedPageBreak/>
              <w:t>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D34AEA1" w:rsidR="00DF2ED2" w:rsidRDefault="008B7FB2" w:rsidP="00846171">
            <w:r w:rsidRPr="009D59D7">
              <w:rPr>
                <w:b/>
              </w:rPr>
              <w:lastRenderedPageBreak/>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w:t>
            </w:r>
            <w:r w:rsidR="00214695">
              <w:t xml:space="preserve">hydrologic </w:t>
            </w:r>
            <w:r w:rsidR="00846171">
              <w:t xml:space="preserve">feature </w:t>
            </w:r>
            <w:r w:rsidR="00214695">
              <w:t xml:space="preserve">(of interest) </w:t>
            </w:r>
            <w:r w:rsidR="00846171" w:rsidRPr="004664CB">
              <w:t xml:space="preserve">relative to </w:t>
            </w:r>
            <w:r w:rsidR="00846171">
              <w:t>the known location of another feature</w:t>
            </w:r>
            <w:r w:rsidR="00253F3E">
              <w:t xml:space="preserve"> along a</w:t>
            </w:r>
            <w:r w:rsidR="00D6608C">
              <w:t>n</w:t>
            </w:r>
            <w:r w:rsidR="00253F3E">
              <w:t xml:space="preserve"> axis</w:t>
            </w:r>
            <w:r w:rsidR="00846171">
              <w:t xml:space="preserve">, </w:t>
            </w:r>
          </w:p>
          <w:p w14:paraId="61599C95" w14:textId="77777777" w:rsidR="00DF2ED2" w:rsidRDefault="00DF2ED2" w:rsidP="00846171"/>
          <w:p w14:paraId="4D28CBBE" w14:textId="5AE45CED" w:rsidR="008B7FB2" w:rsidRPr="00A845AF" w:rsidRDefault="00C524CB" w:rsidP="00C524CB">
            <w:pPr>
              <w:rPr>
                <w:i/>
              </w:rPr>
            </w:pPr>
            <w:r>
              <w:t>has</w:t>
            </w:r>
            <w:r w:rsidR="00846171">
              <w:t xml:space="preserve"> </w:t>
            </w:r>
            <w:r w:rsidR="008B7FB2" w:rsidRPr="00DF3197">
              <w:rPr>
                <w:i/>
              </w:rPr>
              <w:t>distance expression</w:t>
            </w:r>
            <w:r w:rsidR="008B7FB2">
              <w:t xml:space="preserve"> and </w:t>
            </w:r>
            <w:r w:rsidR="008B7FB2" w:rsidRPr="00DF3197">
              <w:rPr>
                <w:i/>
              </w:rPr>
              <w:t>distance description</w:t>
            </w:r>
            <w:r>
              <w:t>,</w:t>
            </w:r>
            <w:r w:rsidR="008B7FB2" w:rsidRPr="003377F2">
              <w:t xml:space="preserve"> </w:t>
            </w:r>
            <w:r w:rsidR="00743A84">
              <w:rPr>
                <w:i/>
              </w:rPr>
              <w:t>referenceLocation</w:t>
            </w:r>
            <w:r w:rsidR="00743A84" w:rsidRPr="00DF3197">
              <w:rPr>
                <w:i/>
              </w:rPr>
              <w:t xml:space="preserve"> </w:t>
            </w:r>
            <w:r w:rsidR="00743A84">
              <w:t xml:space="preserve">and an (already) </w:t>
            </w:r>
            <w:r w:rsidR="005F1777" w:rsidRPr="00DF3197">
              <w:rPr>
                <w:i/>
              </w:rPr>
              <w:t>located</w:t>
            </w:r>
            <w:r w:rsidR="0096748C">
              <w:rPr>
                <w:i/>
              </w:rPr>
              <w:t>Referent</w:t>
            </w:r>
            <w:r>
              <w:rPr>
                <w:i/>
              </w:rPr>
              <w:t xml:space="preserve"> association.</w:t>
            </w:r>
          </w:p>
        </w:tc>
        <w:tc>
          <w:tcPr>
            <w:tcW w:w="1940" w:type="pct"/>
          </w:tcPr>
          <w:p w14:paraId="4AEF03DC" w14:textId="6665F541" w:rsidR="00DF2ED2" w:rsidRDefault="00DB3530" w:rsidP="00555C6F">
            <w:r>
              <w:t>Feature that s</w:t>
            </w:r>
            <w:r w:rsidR="00253F3E">
              <w:t xml:space="preserve">pecifies a </w:t>
            </w:r>
            <w:r w:rsidR="008B7FB2" w:rsidRPr="004664CB">
              <w:t xml:space="preserve">location </w:t>
            </w:r>
            <w:r w:rsidR="00214695">
              <w:t>through referencing</w:t>
            </w:r>
            <w:r w:rsidR="00214695" w:rsidRPr="004664CB">
              <w:t xml:space="preserve"> </w:t>
            </w:r>
            <w:r w:rsidR="00253F3E">
              <w:t>along</w:t>
            </w:r>
            <w:r w:rsidR="00E05DD6">
              <w:t xml:space="preserve"> a ‘</w:t>
            </w:r>
            <w:r w:rsidR="00DF2ED2">
              <w:t xml:space="preserve">linear’ </w:t>
            </w:r>
            <w:r w:rsidR="00E05DD6">
              <w:t>hydrologic feature.</w:t>
            </w:r>
            <w:r w:rsidR="008B7FB2">
              <w:t xml:space="preserve"> </w:t>
            </w:r>
          </w:p>
          <w:p w14:paraId="51226216" w14:textId="77777777" w:rsidR="00DF2ED2" w:rsidRDefault="00DF2ED2" w:rsidP="00555C6F"/>
          <w:p w14:paraId="311D2502" w14:textId="28BA0DA4" w:rsidR="008B7FB2" w:rsidRDefault="008B7FB2" w:rsidP="00555C6F">
            <w:r>
              <w:t xml:space="preserve">Indirect position is expressed as </w:t>
            </w:r>
            <w:r w:rsidR="00214695">
              <w:t>‘</w:t>
            </w:r>
            <w:r>
              <w:t>distance from referent</w:t>
            </w:r>
            <w:r w:rsidR="00214695">
              <w:t>’</w:t>
            </w:r>
            <w:r w:rsidR="00F35720">
              <w:t xml:space="preserve"> </w:t>
            </w:r>
            <w:r w:rsidR="00214695">
              <w:t xml:space="preserve">located at the </w:t>
            </w:r>
            <w:r w:rsidR="00E05DD6">
              <w:t xml:space="preserve">upstream or downstream </w:t>
            </w:r>
            <w:r w:rsidR="00042BBB">
              <w:t xml:space="preserve">end </w:t>
            </w:r>
            <w:r w:rsidR="00E05DD6">
              <w:t xml:space="preserve">of the </w:t>
            </w:r>
            <w:r w:rsidR="00042BBB">
              <w:t>flowpath</w:t>
            </w:r>
            <w:r w:rsidR="00E05DD6">
              <w:t>, or as a term describing th</w:t>
            </w:r>
            <w:r w:rsidR="00DF2ED2">
              <w:t>is</w:t>
            </w:r>
            <w:r w:rsidR="00E05DD6">
              <w:t xml:space="preserve"> distance</w:t>
            </w:r>
            <w:r>
              <w:t>.</w:t>
            </w:r>
          </w:p>
          <w:p w14:paraId="035BED2A" w14:textId="77777777" w:rsidR="00042BBB" w:rsidRDefault="00042BBB" w:rsidP="00555C6F"/>
          <w:p w14:paraId="46218BF4" w14:textId="2BBC26D9" w:rsidR="008B7FB2" w:rsidRPr="00DF3197" w:rsidRDefault="008B7FB2">
            <w:pPr>
              <w:rPr>
                <w:i/>
              </w:rPr>
            </w:pPr>
          </w:p>
        </w:tc>
        <w:tc>
          <w:tcPr>
            <w:tcW w:w="1410" w:type="pct"/>
          </w:tcPr>
          <w:p w14:paraId="1002DB65" w14:textId="77AF95ED" w:rsidR="008B7FB2" w:rsidRDefault="008B7FB2" w:rsidP="00555C6F">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w:t>
            </w:r>
            <w:r w:rsidR="00214695">
              <w:t xml:space="preserve">‘distance expression’ and </w:t>
            </w:r>
            <w:r w:rsidR="006A628F">
              <w:t xml:space="preserve">‘LRM’ [linear referencing method] </w:t>
            </w:r>
            <w:r w:rsidR="00214695">
              <w:t>describing the ‘manner of measurement’.</w:t>
            </w:r>
          </w:p>
          <w:p w14:paraId="2C8CEA01" w14:textId="77777777" w:rsidR="008B7FB2" w:rsidRPr="003377F2" w:rsidRDefault="008B7FB2" w:rsidP="00555C6F"/>
        </w:tc>
      </w:tr>
      <w:tr w:rsidR="001B151F" w:rsidRPr="003377F2" w14:paraId="088298FF" w14:textId="77777777" w:rsidTr="008B7FB2">
        <w:tc>
          <w:tcPr>
            <w:tcW w:w="1650" w:type="pct"/>
            <w:shd w:val="clear" w:color="auto" w:fill="F2F2F2" w:themeFill="background1" w:themeFillShade="F2"/>
          </w:tcPr>
          <w:p w14:paraId="770AB4B1" w14:textId="3FA02CB1" w:rsidR="001B151F" w:rsidRPr="003377F2" w:rsidRDefault="00BC4757" w:rsidP="00E61A7A">
            <w:pPr>
              <w:rPr>
                <w:bCs/>
              </w:rPr>
            </w:pPr>
            <w:r w:rsidRPr="003377F2">
              <w:rPr>
                <w:bCs/>
              </w:rPr>
              <w:t xml:space="preserve"> </w:t>
            </w:r>
          </w:p>
        </w:tc>
        <w:tc>
          <w:tcPr>
            <w:tcW w:w="1940" w:type="pct"/>
          </w:tcPr>
          <w:p w14:paraId="14A06F16" w14:textId="30AA1DD4" w:rsidR="00042BBB" w:rsidRDefault="003036A2" w:rsidP="00042BBB">
            <w:r>
              <w:t>R</w:t>
            </w:r>
            <w:r w:rsidR="00131B67" w:rsidRPr="004F7A33">
              <w:t>iver referenc</w:t>
            </w:r>
            <w:r w:rsidR="00042BBB">
              <w:t>ing</w:t>
            </w:r>
            <w:r w:rsidR="00131B67" w:rsidRPr="004F7A33">
              <w:t xml:space="preserve"> </w:t>
            </w:r>
            <w:r w:rsidR="00936A14" w:rsidRPr="004F7A33">
              <w:t>may be</w:t>
            </w:r>
            <w:r w:rsidR="00131B67" w:rsidRPr="004F7A33">
              <w:t xml:space="preserve"> understood as </w:t>
            </w:r>
            <w:r w:rsidR="00936A14" w:rsidRPr="004F7A33">
              <w:t xml:space="preserve">a </w:t>
            </w:r>
            <w:r w:rsidR="00131B67" w:rsidRPr="004F7A33">
              <w:t>hydrology-specific referencing method applied to specify a location along a linear hydrologic feature.</w:t>
            </w:r>
            <w:r w:rsidR="00042BBB">
              <w:t xml:space="preserve"> The river referencing results in an abstract, interpolative or descriptive value, which implies the usage of an appropriate method.</w:t>
            </w:r>
          </w:p>
          <w:p w14:paraId="43BE4242" w14:textId="77777777" w:rsidR="00042BBB" w:rsidRDefault="00042BBB" w:rsidP="00042BBB"/>
          <w:p w14:paraId="70C2DB97" w14:textId="3847F6B6" w:rsidR="001B151F" w:rsidRPr="004F7A33" w:rsidRDefault="00042BBB" w:rsidP="00F35720">
            <w:pPr>
              <w:rPr>
                <w:bCs/>
              </w:rPr>
            </w:pPr>
            <w:r>
              <w:t>The ‘units’ and ‘type’ properties of the referencing method are covered by the HY_DistanceFromReferent data type.</w:t>
            </w:r>
          </w:p>
        </w:tc>
        <w:tc>
          <w:tcPr>
            <w:tcW w:w="1410" w:type="pct"/>
          </w:tcPr>
          <w:p w14:paraId="7E6F2244" w14:textId="4B1C5A4F" w:rsidR="001B151F" w:rsidRPr="00A97225" w:rsidRDefault="00A558C4" w:rsidP="004F7A33">
            <w:pPr>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591C29BB" w:rsidR="00E61A7A" w:rsidRDefault="008B7FB2" w:rsidP="00253F3E">
            <w:r w:rsidRPr="009D59D7">
              <w:rPr>
                <w:b/>
              </w:rPr>
              <w:t>Flowpath</w:t>
            </w:r>
            <w:r w:rsidRPr="003377F2">
              <w:t xml:space="preserve"> (</w:t>
            </w:r>
            <w:r>
              <w:t>7.3.2.6</w:t>
            </w:r>
            <w:r w:rsidR="00E40727">
              <w:t>)</w:t>
            </w:r>
            <w:r>
              <w:t xml:space="preserve">, </w:t>
            </w:r>
            <w:r w:rsidR="00042BBB">
              <w:t xml:space="preserve">realizes a catchment specifically as a path connecting the inflow and outflow of the catchment it realizes. </w:t>
            </w:r>
          </w:p>
          <w:p w14:paraId="4D632471" w14:textId="77777777" w:rsidR="00E61A7A" w:rsidRDefault="00E61A7A" w:rsidP="00253F3E"/>
          <w:p w14:paraId="1155E50D" w14:textId="656364C1" w:rsidR="008B7FB2" w:rsidRPr="003377F2" w:rsidRDefault="0053580E" w:rsidP="00253F3E">
            <w:r>
              <w:t>Has a</w:t>
            </w:r>
            <w:r w:rsidR="008B7FB2" w:rsidRPr="003377F2">
              <w:t xml:space="preserve"> </w:t>
            </w:r>
            <w:r w:rsidR="008B7FB2" w:rsidRPr="00386589">
              <w:rPr>
                <w:i/>
              </w:rPr>
              <w:t>realized catchment</w:t>
            </w:r>
            <w:r w:rsidR="008B7FB2" w:rsidRPr="003377F2">
              <w:t xml:space="preserve"> </w:t>
            </w:r>
            <w:r>
              <w:lastRenderedPageBreak/>
              <w:t>association.</w:t>
            </w:r>
          </w:p>
        </w:tc>
        <w:tc>
          <w:tcPr>
            <w:tcW w:w="1940" w:type="pct"/>
          </w:tcPr>
          <w:p w14:paraId="0B8791E9" w14:textId="77777777" w:rsidR="00042BBB" w:rsidRDefault="008B7FB2" w:rsidP="00846171">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t>determined.</w:t>
            </w:r>
            <w:r w:rsidR="00042BBB">
              <w:t xml:space="preserve"> </w:t>
            </w:r>
          </w:p>
          <w:p w14:paraId="5D670BEB" w14:textId="77777777" w:rsidR="00042BBB" w:rsidRDefault="00042BBB" w:rsidP="00846171"/>
          <w:p w14:paraId="3D87A8BC" w14:textId="77777777" w:rsidR="00042BBB" w:rsidRDefault="00042BBB" w:rsidP="00042BBB">
            <w:r>
              <w:t xml:space="preserve">topologically the flowpath can be </w:t>
            </w:r>
            <w:r>
              <w:lastRenderedPageBreak/>
              <w:t>understood as an edge bounded by catchment outlet nodes</w:t>
            </w:r>
          </w:p>
          <w:p w14:paraId="39A7E3E1" w14:textId="43DEE3EA" w:rsidR="00E40727" w:rsidRPr="003377F2" w:rsidRDefault="00E40727" w:rsidP="00846171"/>
        </w:tc>
        <w:tc>
          <w:tcPr>
            <w:tcW w:w="1410" w:type="pct"/>
          </w:tcPr>
          <w:p w14:paraId="78DE0607" w14:textId="1A35AC88" w:rsidR="008B7FB2" w:rsidRDefault="008B7FB2" w:rsidP="00555C6F">
            <w:r w:rsidRPr="009D59D7">
              <w:rPr>
                <w:b/>
              </w:rPr>
              <w:lastRenderedPageBreak/>
              <w:t xml:space="preserve">Linear </w:t>
            </w:r>
            <w:r w:rsidR="004033C6">
              <w:rPr>
                <w:b/>
              </w:rPr>
              <w:t>E</w:t>
            </w:r>
            <w:r w:rsidRPr="009D59D7">
              <w:rPr>
                <w:b/>
              </w:rPr>
              <w:t>lement</w:t>
            </w:r>
            <w:r w:rsidR="00E40727">
              <w:t xml:space="preserve"> (6.1.1.2) describes a feature that can be measured in a linear, one-dimensional, sense, incl. linear topological features </w:t>
            </w:r>
            <w:r w:rsidR="00E40727">
              <w:lastRenderedPageBreak/>
              <w:t>such instances of directed edges.</w:t>
            </w:r>
          </w:p>
          <w:p w14:paraId="4FB863F7" w14:textId="77777777" w:rsidR="008B7FB2" w:rsidRPr="003377F2" w:rsidRDefault="008B7FB2" w:rsidP="00E40727"/>
        </w:tc>
      </w:tr>
      <w:tr w:rsidR="00FC0DB4" w:rsidRPr="003377F2" w14:paraId="6819746F" w14:textId="77777777" w:rsidTr="00504712">
        <w:tc>
          <w:tcPr>
            <w:tcW w:w="1650" w:type="pct"/>
            <w:shd w:val="clear" w:color="auto" w:fill="F2F2F2" w:themeFill="background1" w:themeFillShade="F2"/>
          </w:tcPr>
          <w:p w14:paraId="469A4508" w14:textId="2C48FC7C" w:rsidR="00FC0DB4" w:rsidRDefault="00FC0DB4" w:rsidP="00504712">
            <w:r>
              <w:rPr>
                <w:b/>
              </w:rPr>
              <w:lastRenderedPageBreak/>
              <w:t>Hydro Location</w:t>
            </w:r>
            <w:r w:rsidRPr="003377F2">
              <w:t xml:space="preserve"> (</w:t>
            </w:r>
            <w:r>
              <w:t xml:space="preserve">7.3.2.7), </w:t>
            </w:r>
            <w:r w:rsidR="0096748C">
              <w:t xml:space="preserve">in the role of </w:t>
            </w:r>
            <w:r>
              <w:t xml:space="preserve">any </w:t>
            </w:r>
            <w:r w:rsidR="0096748C">
              <w:t>hydrologic feature</w:t>
            </w:r>
            <w:r>
              <w:t xml:space="preserve"> </w:t>
            </w:r>
            <w:r w:rsidR="00A845AF">
              <w:t>to be</w:t>
            </w:r>
            <w:r>
              <w:t xml:space="preserve"> </w:t>
            </w:r>
            <w:r w:rsidR="00A845AF">
              <w:t>located</w:t>
            </w:r>
            <w:r>
              <w:t xml:space="preserve"> on the network</w:t>
            </w:r>
            <w:r w:rsidR="0096748C">
              <w:t xml:space="preserve"> through referencing another hydrologically significant </w:t>
            </w:r>
            <w:r w:rsidR="00A845AF">
              <w:t xml:space="preserve">hydro </w:t>
            </w:r>
            <w:r w:rsidR="0096748C">
              <w:t>location</w:t>
            </w:r>
            <w:r w:rsidR="009E497C">
              <w:t>,</w:t>
            </w:r>
            <w:r>
              <w:t xml:space="preserve"> </w:t>
            </w:r>
          </w:p>
          <w:p w14:paraId="275723F7" w14:textId="77777777" w:rsidR="00FC0DB4" w:rsidRDefault="00FC0DB4" w:rsidP="00504712"/>
          <w:p w14:paraId="37863FC4" w14:textId="64AE8BF0" w:rsidR="00FC0DB4" w:rsidRPr="003377F2" w:rsidRDefault="000F0E40" w:rsidP="0096748C">
            <w:r>
              <w:t xml:space="preserve">Has a </w:t>
            </w:r>
            <w:r w:rsidR="0096748C">
              <w:rPr>
                <w:i/>
              </w:rPr>
              <w:t>referenced position</w:t>
            </w:r>
            <w:r>
              <w:rPr>
                <w:i/>
              </w:rPr>
              <w:t xml:space="preserve"> association</w:t>
            </w:r>
            <w:r w:rsidR="007C2CDA">
              <w:rPr>
                <w:i/>
              </w:rPr>
              <w:t>.</w:t>
            </w:r>
          </w:p>
        </w:tc>
        <w:tc>
          <w:tcPr>
            <w:tcW w:w="1940" w:type="pct"/>
          </w:tcPr>
          <w:p w14:paraId="34490929" w14:textId="77777777" w:rsidR="00FC0DB4" w:rsidRDefault="00FC0DB4" w:rsidP="00504712">
            <w:r>
              <w:t xml:space="preserve">Feature being linearly located, </w:t>
            </w:r>
          </w:p>
          <w:p w14:paraId="70F14441" w14:textId="671C1C72" w:rsidR="00FC0DB4" w:rsidRDefault="00FC0DB4" w:rsidP="00504712">
            <w:r>
              <w:t xml:space="preserve">understood as ‘feature event’ that ‘occurs’ somewhere in the network of </w:t>
            </w:r>
            <w:r w:rsidR="00D6608C">
              <w:t xml:space="preserve">abstract </w:t>
            </w:r>
            <w:r>
              <w:t xml:space="preserve">catchments which is </w:t>
            </w:r>
            <w:r w:rsidRPr="003377F2">
              <w:t xml:space="preserve">realized as </w:t>
            </w:r>
            <w:r>
              <w:t xml:space="preserve">a </w:t>
            </w:r>
            <w:r w:rsidRPr="003377F2">
              <w:t xml:space="preserve">network of its </w:t>
            </w:r>
            <w:r>
              <w:t>linear</w:t>
            </w:r>
            <w:r w:rsidRPr="003377F2">
              <w:t xml:space="preserve"> </w:t>
            </w:r>
            <w:r>
              <w:t>flowpaths.</w:t>
            </w:r>
          </w:p>
          <w:p w14:paraId="72D47410" w14:textId="77777777" w:rsidR="00FC0DB4" w:rsidRDefault="00FC0DB4" w:rsidP="00504712"/>
          <w:p w14:paraId="5B756CCB" w14:textId="77777777" w:rsidR="00FC0DB4" w:rsidRDefault="00FC0DB4" w:rsidP="00504712">
            <w:r>
              <w:t>A hydro location at distance 0 from the hydro nexus referent would be of type inlet or outlet and could be considered a realization of a hydro nexus.</w:t>
            </w:r>
          </w:p>
          <w:p w14:paraId="42DB7FA3" w14:textId="77777777" w:rsidR="00FC0DB4" w:rsidRDefault="00FC0DB4" w:rsidP="00504712"/>
          <w:p w14:paraId="79BC6C86" w14:textId="77777777" w:rsidR="00FC0DB4" w:rsidRPr="003377F2" w:rsidRDefault="00FC0DB4" w:rsidP="00504712"/>
        </w:tc>
        <w:tc>
          <w:tcPr>
            <w:tcW w:w="1410" w:type="pct"/>
          </w:tcPr>
          <w:p w14:paraId="4C9C487D" w14:textId="77777777" w:rsidR="00FC0DB4" w:rsidRDefault="00FC0DB4" w:rsidP="00504712">
            <w:pPr>
              <w:rPr>
                <w:highlight w:val="yellow"/>
              </w:rPr>
            </w:pPr>
            <w:r w:rsidRPr="00E61A7A">
              <w:t xml:space="preserve">Linearly located </w:t>
            </w:r>
            <w:r w:rsidRPr="004033C6">
              <w:rPr>
                <w:b/>
              </w:rPr>
              <w:t>F</w:t>
            </w:r>
            <w:r w:rsidRPr="009D59D7">
              <w:rPr>
                <w:b/>
              </w:rPr>
              <w:t>eature</w:t>
            </w:r>
            <w:r w:rsidRPr="00E61A7A">
              <w:t xml:space="preserve"> (6.1.1.5) that is located along an associated locating feature using a linear referencing system. A feature linearly located specifies where along the locating feature the located feature occurs (feature event) </w:t>
            </w:r>
          </w:p>
          <w:p w14:paraId="2295CE56" w14:textId="77777777" w:rsidR="00FC0DB4" w:rsidRPr="00E61A7A" w:rsidRDefault="00FC0DB4" w:rsidP="00504712">
            <w:pPr>
              <w:rPr>
                <w:highlight w:val="yellow"/>
              </w:rPr>
            </w:pPr>
          </w:p>
        </w:tc>
      </w:tr>
      <w:tr w:rsidR="001B151F" w:rsidRPr="003377F2" w14:paraId="1A9A7733" w14:textId="77777777" w:rsidTr="008B7FB2">
        <w:tc>
          <w:tcPr>
            <w:tcW w:w="1650" w:type="pct"/>
            <w:shd w:val="clear" w:color="auto" w:fill="F2F2F2" w:themeFill="background1" w:themeFillShade="F2"/>
          </w:tcPr>
          <w:p w14:paraId="4E449474" w14:textId="598149D1" w:rsidR="00E61A7A" w:rsidRDefault="00A82891" w:rsidP="00253F3E">
            <w:r>
              <w:rPr>
                <w:b/>
              </w:rPr>
              <w:t xml:space="preserve">Hydro </w:t>
            </w:r>
            <w:r w:rsidR="00FC0DB4">
              <w:rPr>
                <w:b/>
              </w:rPr>
              <w:t>Location</w:t>
            </w:r>
            <w:r w:rsidR="00FC0DB4" w:rsidRPr="003377F2">
              <w:t xml:space="preserve"> </w:t>
            </w:r>
            <w:r w:rsidR="001B151F" w:rsidRPr="003377F2">
              <w:t>(</w:t>
            </w:r>
            <w:r w:rsidR="00967EEB">
              <w:t>7.3.2.7)</w:t>
            </w:r>
            <w:r w:rsidR="00253F3E">
              <w:t>,</w:t>
            </w:r>
            <w:r w:rsidR="00E85BE3">
              <w:t xml:space="preserve"> </w:t>
            </w:r>
            <w:r w:rsidR="00FC0DB4">
              <w:t>in the role of a</w:t>
            </w:r>
            <w:r w:rsidR="00EF04EA">
              <w:t>n already</w:t>
            </w:r>
            <w:r w:rsidR="00FC0DB4">
              <w:t xml:space="preserve"> </w:t>
            </w:r>
            <w:r w:rsidR="00EF04EA">
              <w:t xml:space="preserve">located </w:t>
            </w:r>
            <w:r w:rsidR="00FC0DB4">
              <w:t xml:space="preserve">hydrologically significant </w:t>
            </w:r>
            <w:r w:rsidR="0096748C">
              <w:t>referen</w:t>
            </w:r>
            <w:r w:rsidR="00EF04EA">
              <w:t xml:space="preserve">t </w:t>
            </w:r>
            <w:r w:rsidR="00FC0DB4">
              <w:t xml:space="preserve">that </w:t>
            </w:r>
            <w:r w:rsidR="00A845AF">
              <w:t>may realize</w:t>
            </w:r>
            <w:r w:rsidR="00FC0DB4">
              <w:t xml:space="preserve"> the </w:t>
            </w:r>
            <w:r w:rsidR="00604992">
              <w:t xml:space="preserve">hydro nexus </w:t>
            </w:r>
            <w:r w:rsidR="00604992" w:rsidRPr="00365409">
              <w:t>where a catchment i</w:t>
            </w:r>
            <w:r w:rsidR="00604992">
              <w:t>nteracts with another catchment,</w:t>
            </w:r>
          </w:p>
          <w:p w14:paraId="73794CF0" w14:textId="77777777" w:rsidR="00E61A7A" w:rsidRDefault="00E61A7A" w:rsidP="00253F3E"/>
          <w:p w14:paraId="499BD6D5" w14:textId="77777777" w:rsidR="00E61A7A" w:rsidRDefault="00E61A7A" w:rsidP="00253F3E"/>
          <w:p w14:paraId="4B6A5D8A" w14:textId="585AFBF6" w:rsidR="00A845AF" w:rsidRDefault="00330D23" w:rsidP="00A845AF">
            <w:r>
              <w:t>Has a</w:t>
            </w:r>
            <w:r w:rsidR="0059657E">
              <w:t xml:space="preserve"> </w:t>
            </w:r>
            <w:r w:rsidR="0059657E" w:rsidRPr="0059657E">
              <w:rPr>
                <w:i/>
              </w:rPr>
              <w:t>realized</w:t>
            </w:r>
            <w:r w:rsidR="0059657E">
              <w:t xml:space="preserve"> </w:t>
            </w:r>
            <w:r w:rsidR="000328EE">
              <w:rPr>
                <w:i/>
              </w:rPr>
              <w:t xml:space="preserve">nexus </w:t>
            </w:r>
            <w:r>
              <w:t>association</w:t>
            </w:r>
          </w:p>
          <w:p w14:paraId="6EA0BC3C" w14:textId="694306D7" w:rsidR="002D61AE" w:rsidRPr="003377F2" w:rsidRDefault="002D61AE" w:rsidP="0059657E"/>
        </w:tc>
        <w:tc>
          <w:tcPr>
            <w:tcW w:w="1940" w:type="pct"/>
          </w:tcPr>
          <w:p w14:paraId="64CAA143" w14:textId="04979D34" w:rsidR="00642C08" w:rsidRDefault="00DB3530" w:rsidP="00642C08">
            <w:r>
              <w:t>F</w:t>
            </w:r>
            <w:r w:rsidR="00642C08">
              <w:t>eature</w:t>
            </w:r>
            <w:r w:rsidR="00642C08" w:rsidRPr="003377F2">
              <w:t xml:space="preserve"> </w:t>
            </w:r>
            <w:r w:rsidR="005A407C">
              <w:t>being</w:t>
            </w:r>
            <w:r w:rsidR="00D513E1">
              <w:t xml:space="preserve"> used as a reference</w:t>
            </w:r>
            <w:r w:rsidR="005A407C">
              <w:t xml:space="preserve">, </w:t>
            </w:r>
            <w:r w:rsidR="000328EE">
              <w:t xml:space="preserve">located </w:t>
            </w:r>
            <w:r w:rsidR="00A82891">
              <w:t xml:space="preserve">at the upstream or downstream end of a flowpath </w:t>
            </w:r>
            <w:r w:rsidR="0096748C">
              <w:t>which</w:t>
            </w:r>
            <w:r w:rsidR="0059657E">
              <w:t xml:space="preserve"> realizes the catchment whose hydro nexus is realized by </w:t>
            </w:r>
            <w:r w:rsidR="0096748C">
              <w:t>th</w:t>
            </w:r>
            <w:r w:rsidR="00A845AF">
              <w:t>e located</w:t>
            </w:r>
            <w:r w:rsidR="0096748C">
              <w:t xml:space="preserve"> referent</w:t>
            </w:r>
            <w:r w:rsidR="0059657E">
              <w:t>.</w:t>
            </w:r>
          </w:p>
          <w:p w14:paraId="2762402F" w14:textId="07015EC2" w:rsidR="00B804D8" w:rsidRPr="00E61A7A" w:rsidRDefault="00B804D8" w:rsidP="006667B8">
            <w:pPr>
              <w:rPr>
                <w:strike/>
              </w:rPr>
            </w:pPr>
          </w:p>
        </w:tc>
        <w:tc>
          <w:tcPr>
            <w:tcW w:w="1410" w:type="pct"/>
          </w:tcPr>
          <w:p w14:paraId="7F45249C" w14:textId="5D287327" w:rsidR="002D61AE" w:rsidRPr="003377F2" w:rsidRDefault="006667B8" w:rsidP="0059657E">
            <w:r w:rsidRPr="009D59D7">
              <w:rPr>
                <w:b/>
              </w:rPr>
              <w:t xml:space="preserve">Referent </w:t>
            </w:r>
            <w:r w:rsidRPr="00E61A7A">
              <w:t>(6.1.1.4.2) specifies a known, already referenced location on the linear element</w:t>
            </w:r>
            <w:r w:rsidR="0059657E" w:rsidRPr="00E61A7A" w:rsidDel="00FC0DB4">
              <w:t xml:space="preserve"> </w:t>
            </w:r>
            <w:r w:rsidRPr="00E61A7A">
              <w:t xml:space="preserve">‘from’ where a distance can be measured. </w:t>
            </w: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r w:rsidRPr="009D59D7">
              <w:rPr>
                <w:b/>
              </w:rPr>
              <w:t>Distance</w:t>
            </w:r>
            <w:r w:rsidR="009065F7" w:rsidRPr="009D59D7">
              <w:rPr>
                <w:b/>
              </w:rPr>
              <w:t xml:space="preserve"> From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r w:rsidRPr="003377F2">
              <w:t xml:space="preserve">Data type, expressing </w:t>
            </w:r>
            <w:r w:rsidR="00090EA9">
              <w:t>an</w:t>
            </w:r>
            <w:r w:rsidR="00090EA9" w:rsidRPr="003377F2">
              <w:t xml:space="preserve"> </w:t>
            </w:r>
            <w:r w:rsidRPr="003377F2">
              <w:t xml:space="preserve">indirect position </w:t>
            </w:r>
            <w:r w:rsidR="00D14A4B">
              <w:t xml:space="preserve">value </w:t>
            </w:r>
            <w:r w:rsidR="00090EA9">
              <w:t xml:space="preserve"> </w:t>
            </w:r>
            <w:r w:rsidR="00BF1035">
              <w:t xml:space="preserve">as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21147487" w14:textId="77777777" w:rsidR="00A92A21" w:rsidRDefault="00A92A21" w:rsidP="00D14A4B"/>
          <w:p w14:paraId="5F54BB69" w14:textId="2C09BD71" w:rsidR="00A92A21" w:rsidRDefault="00A92A21" w:rsidP="00D14A4B">
            <w:r>
              <w:t>The attribute names may reflect the ‘type’ property of LRM, the use of basic data types supports the ‘units’ property of LRM.</w:t>
            </w:r>
          </w:p>
          <w:p w14:paraId="16FB93F9" w14:textId="07341CD8" w:rsidR="0000657C" w:rsidRPr="003377F2" w:rsidRDefault="0000657C" w:rsidP="00D14A4B"/>
        </w:tc>
        <w:tc>
          <w:tcPr>
            <w:tcW w:w="1410" w:type="pct"/>
          </w:tcPr>
          <w:p w14:paraId="4C68652A" w14:textId="7DABD241" w:rsidR="0002492A" w:rsidRPr="003377F2" w:rsidRDefault="00090EA9" w:rsidP="00D14A4B">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42768CE7" w:rsidR="00F8795C" w:rsidRPr="003377F2" w:rsidRDefault="009065F7" w:rsidP="00DF2ED2">
            <w:r w:rsidRPr="009D59D7">
              <w:rPr>
                <w:b/>
              </w:rPr>
              <w:t>Distance Description</w:t>
            </w:r>
            <w:r w:rsidR="00A558C4">
              <w:t xml:space="preserve"> (Table B.2)</w:t>
            </w:r>
            <w:r w:rsidR="00DB3530">
              <w:t>,</w:t>
            </w:r>
            <w:r w:rsidR="003036A2">
              <w:t xml:space="preserve"> describes the</w:t>
            </w:r>
            <w:r w:rsidR="00BF1035">
              <w:t xml:space="preserve"> spatial relation between two locations </w:t>
            </w:r>
          </w:p>
        </w:tc>
        <w:tc>
          <w:tcPr>
            <w:tcW w:w="1940" w:type="pct"/>
          </w:tcPr>
          <w:p w14:paraId="3F8C1843" w14:textId="3C1821D7" w:rsidR="00D14A4B" w:rsidRPr="003377F2" w:rsidRDefault="00BF1035" w:rsidP="00925BDF">
            <w:r>
              <w:t>T</w:t>
            </w:r>
            <w:r w:rsidR="00AB6BBE" w:rsidRPr="003377F2">
              <w:t xml:space="preserve">erms </w:t>
            </w:r>
            <w:r w:rsidR="008B6318">
              <w:t>common</w:t>
            </w:r>
            <w:r>
              <w:t xml:space="preserve"> in hydrology </w:t>
            </w:r>
            <w:r w:rsidR="008B7FB2">
              <w:t xml:space="preserve">to describe the </w:t>
            </w:r>
            <w:r>
              <w:t>distance between a location being placed and a location being</w:t>
            </w:r>
            <w:r w:rsidR="004B387B">
              <w:t xml:space="preserve"> used as a reference</w:t>
            </w:r>
            <w:r w:rsidR="008B7FB2">
              <w:t>. The</w:t>
            </w:r>
            <w:r w:rsidR="00D14A4B">
              <w:t>se</w:t>
            </w:r>
            <w:r w:rsidR="008B7FB2">
              <w:t xml:space="preserve"> terms may be </w:t>
            </w:r>
            <w:r w:rsidR="008B7FB2">
              <w:lastRenderedPageBreak/>
              <w:t xml:space="preserve">used to express an offset </w:t>
            </w:r>
            <w:r w:rsidR="0000657C">
              <w:t xml:space="preserve">the </w:t>
            </w:r>
            <w:r w:rsidR="00D14A4B">
              <w:t>distance expression may have</w:t>
            </w:r>
            <w:r w:rsidR="008B7FB2">
              <w:t>.</w:t>
            </w:r>
          </w:p>
        </w:tc>
        <w:tc>
          <w:tcPr>
            <w:tcW w:w="1410" w:type="pct"/>
          </w:tcPr>
          <w:p w14:paraId="0991FAF5" w14:textId="34C5B57F" w:rsidR="008B7FB2" w:rsidRDefault="008B7FB2" w:rsidP="008B7FB2">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r w:rsidRPr="003377F2">
              <w:t xml:space="preserve"> </w:t>
            </w:r>
          </w:p>
        </w:tc>
      </w:tr>
    </w:tbl>
    <w:p w14:paraId="6D98B068" w14:textId="709689BC" w:rsidR="00D21FE6" w:rsidRPr="003377F2" w:rsidRDefault="004E763B" w:rsidP="00834E29">
      <w:pPr>
        <w:pStyle w:val="Heading3"/>
      </w:pPr>
      <w:bookmarkStart w:id="95" w:name="_Toc484502202"/>
      <w:r w:rsidRPr="003377F2">
        <w:lastRenderedPageBreak/>
        <w:t>Network n</w:t>
      </w:r>
      <w:r w:rsidR="00D21FE6" w:rsidRPr="003377F2">
        <w:t>avigation</w:t>
      </w:r>
      <w:bookmarkEnd w:id="95"/>
      <w:r w:rsidR="00D21FE6" w:rsidRPr="003377F2">
        <w:t xml:space="preserve"> </w:t>
      </w:r>
    </w:p>
    <w:p w14:paraId="247FCC1B" w14:textId="77777777" w:rsidR="003867D9" w:rsidRDefault="000F686D" w:rsidP="00D21FE6">
      <w:pPr>
        <w:pStyle w:val="NormalWeb"/>
        <w:jc w:val="both"/>
        <w:rPr>
          <w:lang w:val="en-US"/>
        </w:rPr>
      </w:pPr>
      <w:r>
        <w:rPr>
          <w:lang w:val="en-US"/>
        </w:rPr>
        <w:t>Realizing c</w:t>
      </w:r>
      <w:r w:rsidR="00D21FE6" w:rsidRPr="003377F2">
        <w:rPr>
          <w:lang w:val="en-US"/>
        </w:rPr>
        <w:t>atchment</w:t>
      </w:r>
      <w:r>
        <w:rPr>
          <w:lang w:val="en-US"/>
        </w:rPr>
        <w:t>s as</w:t>
      </w:r>
      <w:r w:rsidR="00D21FE6" w:rsidRPr="003377F2">
        <w:rPr>
          <w:lang w:val="en-US"/>
        </w:rPr>
        <w:t xml:space="preserve"> topological edges bounded by </w:t>
      </w:r>
      <w:r w:rsidR="00C42A60">
        <w:rPr>
          <w:lang w:val="en-US"/>
        </w:rPr>
        <w:t>hydro nexus</w:t>
      </w:r>
      <w:r w:rsidR="00C42A60" w:rsidRPr="003377F2">
        <w:rPr>
          <w:lang w:val="en-US"/>
        </w:rPr>
        <w:t xml:space="preserve"> </w:t>
      </w:r>
      <w:r w:rsidR="00D21FE6" w:rsidRPr="003377F2">
        <w:rPr>
          <w:lang w:val="en-US"/>
        </w:rPr>
        <w:t>nodes, a network of catchments may be traced up</w:t>
      </w:r>
      <w:r>
        <w:rPr>
          <w:lang w:val="en-US"/>
        </w:rPr>
        <w:t>stream from the sea or a sink traversing</w:t>
      </w:r>
      <w:r w:rsidR="00D21FE6" w:rsidRPr="003377F2">
        <w:rPr>
          <w:lang w:val="en-US"/>
        </w:rPr>
        <w:t xml:space="preserve"> </w:t>
      </w:r>
      <w:r>
        <w:rPr>
          <w:lang w:val="en-US"/>
        </w:rPr>
        <w:t xml:space="preserve">from outflow node along catchment edge to </w:t>
      </w:r>
      <w:r w:rsidR="00D21FE6" w:rsidRPr="003377F2">
        <w:rPr>
          <w:lang w:val="en-US"/>
        </w:rPr>
        <w:t>inflow</w:t>
      </w:r>
      <w:r>
        <w:rPr>
          <w:lang w:val="en-US"/>
        </w:rPr>
        <w:t xml:space="preserve"> node of </w:t>
      </w:r>
      <w:r w:rsidR="00D21FE6" w:rsidRPr="003377F2">
        <w:rPr>
          <w:lang w:val="en-US"/>
        </w:rPr>
        <w:t>(multiple) upper catchments</w:t>
      </w:r>
      <w:r>
        <w:rPr>
          <w:lang w:val="en-US"/>
        </w:rPr>
        <w:t xml:space="preserve"> recursively</w:t>
      </w:r>
      <w:r w:rsidR="00D21FE6" w:rsidRPr="003377F2">
        <w:rPr>
          <w:lang w:val="en-US"/>
        </w:rPr>
        <w:t>.</w:t>
      </w:r>
      <w:r>
        <w:rPr>
          <w:lang w:val="en-US"/>
        </w:rPr>
        <w:t xml:space="preserve"> O</w:t>
      </w:r>
      <w:r w:rsidR="00D21FE6" w:rsidRPr="003377F2">
        <w:rPr>
          <w:lang w:val="en-US"/>
        </w:rPr>
        <w:t xml:space="preserve">ne can navigate </w:t>
      </w:r>
      <w:r>
        <w:rPr>
          <w:lang w:val="en-US"/>
        </w:rPr>
        <w:t>all the way</w:t>
      </w:r>
      <w:r w:rsidR="00D21FE6" w:rsidRPr="003377F2">
        <w:rPr>
          <w:lang w:val="en-US"/>
        </w:rPr>
        <w:t xml:space="preserve"> ‘upstream’ eventually arriving at the outflow node of the headwater catchments</w:t>
      </w:r>
      <w:r>
        <w:rPr>
          <w:lang w:val="en-US"/>
        </w:rPr>
        <w:t>, which do not have an inflow hydro nexus</w:t>
      </w:r>
      <w:r w:rsidR="00D21FE6" w:rsidRPr="003377F2">
        <w:rPr>
          <w:lang w:val="en-US"/>
        </w:rPr>
        <w:t xml:space="preserve">. Starting at a spring, the catchment network can be traced in the ‘downstream’ direction, first to the single outflow node to which the catchment contributes then further downstream eventually arriving at </w:t>
      </w:r>
      <w:r>
        <w:rPr>
          <w:lang w:val="en-US"/>
        </w:rPr>
        <w:t xml:space="preserve">an outflow node of an </w:t>
      </w:r>
      <w:r w:rsidR="00D21FE6" w:rsidRPr="003377F2">
        <w:rPr>
          <w:lang w:val="en-US"/>
        </w:rPr>
        <w:t>estuary or delta</w:t>
      </w:r>
      <w:r>
        <w:rPr>
          <w:lang w:val="en-US"/>
        </w:rPr>
        <w:t xml:space="preserve"> with no downstream catchment</w:t>
      </w:r>
      <w:r w:rsidR="00D21FE6" w:rsidRPr="003377F2">
        <w:rPr>
          <w:lang w:val="en-US"/>
        </w:rPr>
        <w:t xml:space="preserve">. </w:t>
      </w:r>
      <w:r w:rsidR="000672B1">
        <w:rPr>
          <w:lang w:val="en-US"/>
        </w:rPr>
        <w:t>I</w:t>
      </w:r>
      <w:r w:rsidR="000672B1" w:rsidRPr="003377F2">
        <w:rPr>
          <w:lang w:val="en-US"/>
        </w:rPr>
        <w:t>n a given realization, a sequence of linear flowpaths, each realizing a catchment connected in the catchment network, may be drawn as streams or watercourses, which may or may not be geometrically c</w:t>
      </w:r>
      <w:r w:rsidR="000672B1">
        <w:rPr>
          <w:lang w:val="en-US"/>
        </w:rPr>
        <w:t xml:space="preserve">onnected in the representation. </w:t>
      </w:r>
    </w:p>
    <w:p w14:paraId="15B4810B" w14:textId="3D93CFBD" w:rsidR="00D21FE6" w:rsidRPr="003377F2" w:rsidRDefault="000672B1" w:rsidP="00D21FE6">
      <w:pPr>
        <w:pStyle w:val="NormalWeb"/>
        <w:jc w:val="both"/>
        <w:rPr>
          <w:lang w:val="en-US"/>
        </w:rPr>
      </w:pPr>
      <w:r>
        <w:rPr>
          <w:lang w:val="en-US"/>
        </w:rPr>
        <w:t>When geometrically connected, the edge-node topology describ</w:t>
      </w:r>
      <w:r w:rsidR="003867D9">
        <w:rPr>
          <w:lang w:val="en-US"/>
        </w:rPr>
        <w:t>ed a</w:t>
      </w:r>
      <w:r w:rsidR="004621C2">
        <w:rPr>
          <w:lang w:val="en-US"/>
        </w:rPr>
        <w:t>bove could be implemented based on</w:t>
      </w:r>
      <w:r w:rsidR="003867D9">
        <w:rPr>
          <w:lang w:val="en-US"/>
        </w:rPr>
        <w:t xml:space="preserve"> a geometric network made up entirely of geometrically connected flowpaths. In some cases, the geometric network is all that is required to satisfy network navigation requirements. A second approach is to use the geometric network to create a topological edge-node network. In other cases</w:t>
      </w:r>
      <w:r w:rsidR="00D21FE6" w:rsidRPr="003377F2">
        <w:rPr>
          <w:lang w:val="en-US"/>
        </w:rPr>
        <w:t xml:space="preserve">, </w:t>
      </w:r>
      <w:r w:rsidR="007735C1">
        <w:rPr>
          <w:lang w:val="en-US"/>
        </w:rPr>
        <w:t>waterbodies</w:t>
      </w:r>
      <w:r w:rsidR="00D21FE6" w:rsidRPr="003377F2">
        <w:rPr>
          <w:lang w:val="en-US"/>
        </w:rPr>
        <w:t xml:space="preserve"> and channel part</w:t>
      </w:r>
      <w:r w:rsidR="003867D9">
        <w:rPr>
          <w:lang w:val="en-US"/>
        </w:rPr>
        <w:t>s of a particular network may not form a well-connected network</w:t>
      </w:r>
      <w:r w:rsidR="00D21FE6" w:rsidRPr="003377F2">
        <w:rPr>
          <w:lang w:val="en-US"/>
        </w:rPr>
        <w:t xml:space="preserve"> </w:t>
      </w:r>
      <w:r w:rsidR="003867D9">
        <w:rPr>
          <w:lang w:val="en-US"/>
        </w:rPr>
        <w:t xml:space="preserve">or be represented </w:t>
      </w:r>
      <w:r w:rsidR="00D21FE6" w:rsidRPr="003377F2">
        <w:rPr>
          <w:lang w:val="en-US"/>
        </w:rPr>
        <w:t xml:space="preserve">using different </w:t>
      </w:r>
      <w:r w:rsidR="003867D9">
        <w:rPr>
          <w:lang w:val="en-US"/>
        </w:rPr>
        <w:t>types of geometry, not suited to geometric network traversal</w:t>
      </w:r>
      <w:r w:rsidR="00D21FE6" w:rsidRPr="003377F2">
        <w:rPr>
          <w:lang w:val="en-US"/>
        </w:rPr>
        <w:t>.</w:t>
      </w:r>
      <w:r w:rsidR="003867D9">
        <w:rPr>
          <w:lang w:val="en-US"/>
        </w:rPr>
        <w:t xml:space="preserve"> In such cases, a non-geometric topological (node-edge) realization, made up of catchments and hydro nexuses only could be used.</w:t>
      </w:r>
      <w:r w:rsidR="00D21FE6" w:rsidRPr="003377F2">
        <w:rPr>
          <w:lang w:val="en-US"/>
        </w:rPr>
        <w:t xml:space="preserve"> </w:t>
      </w:r>
    </w:p>
    <w:p w14:paraId="372A32B3" w14:textId="6A9558C1" w:rsidR="00FC5074" w:rsidRPr="003377F2" w:rsidRDefault="004E763B" w:rsidP="00FC5074">
      <w:pPr>
        <w:pStyle w:val="Normal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w:t>
      </w:r>
      <w:r w:rsidR="00C42A60" w:rsidRPr="003377F2">
        <w:rPr>
          <w:lang w:val="en-US"/>
        </w:rPr>
        <w:t xml:space="preserve">navigation </w:t>
      </w:r>
      <w:r w:rsidR="00C42A60" w:rsidRPr="003377F2">
        <w:t>which</w:t>
      </w:r>
      <w:r w:rsidRPr="003377F2">
        <w:t xml:space="preserve"> is considered as </w:t>
      </w:r>
      <w:r w:rsidR="00FC5074" w:rsidRPr="003377F2">
        <w:t>a</w:t>
      </w:r>
      <w:r w:rsidRPr="003377F2">
        <w:t xml:space="preserve"> general framework to </w:t>
      </w:r>
      <w:r w:rsidR="00FC5074" w:rsidRPr="003377F2">
        <w:t>trace a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w:t>
      </w:r>
      <w:r w:rsidR="007D7755">
        <w:rPr>
          <w:lang w:val="en-US"/>
        </w:rPr>
        <w:t>hydro nexus</w:t>
      </w:r>
      <w:r w:rsidR="007D7755" w:rsidRPr="003377F2">
        <w:rPr>
          <w:lang w:val="en-US"/>
        </w:rPr>
        <w:t xml:space="preserve"> </w:t>
      </w:r>
      <w:r w:rsidR="00FC5074" w:rsidRPr="003377F2">
        <w:rPr>
          <w:lang w:val="en-US"/>
        </w:rPr>
        <w:t xml:space="preserve">as directed (inflow/outflow) node, the catchment network (as well as its hydrographic, geomorphologic or hydrometric realizations) can be navigated </w:t>
      </w:r>
      <w:r w:rsidR="002A6D5F">
        <w:rPr>
          <w:lang w:val="en-US"/>
        </w:rPr>
        <w:t>using</w:t>
      </w:r>
      <w:r w:rsidR="00FC5074" w:rsidRPr="003377F2">
        <w:rPr>
          <w:lang w:val="en-US"/>
        </w:rPr>
        <w:t xml:space="preserve"> the concepts of the ISO network (navigation) model. </w:t>
      </w:r>
    </w:p>
    <w:p w14:paraId="2F98FCDF" w14:textId="1385BA12" w:rsidR="007F416C" w:rsidRPr="003377F2" w:rsidRDefault="00FC5074" w:rsidP="007F416C">
      <w:pPr>
        <w:pStyle w:val="Normal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14B82B52" w:rsidR="004E763B" w:rsidRPr="003377F2" w:rsidRDefault="008B4C0B" w:rsidP="002C1A4A">
      <w:pPr>
        <w:pStyle w:val="NormalWeb"/>
        <w:jc w:val="both"/>
        <w:rPr>
          <w:rFonts w:eastAsia="MS Mincho"/>
          <w:lang w:val="en-AU"/>
        </w:rPr>
      </w:pPr>
      <w:r w:rsidRPr="003377F2">
        <w:fldChar w:fldCharType="begin"/>
      </w:r>
      <w:r w:rsidRPr="003377F2">
        <w:instrText xml:space="preserve"> REF _Ref463952846 \h </w:instrText>
      </w:r>
      <w:r w:rsidRPr="003377F2">
        <w:fldChar w:fldCharType="separate"/>
      </w:r>
      <w:r w:rsidR="000A1A34" w:rsidRPr="003377F2">
        <w:t xml:space="preserve">Table </w:t>
      </w:r>
      <w:r w:rsidR="000A1A34">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6" w:name="_Ref463952846"/>
      <w:bookmarkStart w:id="97" w:name="_Ref463952777"/>
      <w:bookmarkStart w:id="98" w:name="_Toc484066584"/>
      <w:r w:rsidRPr="003377F2">
        <w:t xml:space="preserve">Table </w:t>
      </w:r>
      <w:fldSimple w:instr=" SEQ Table \* ARABIC ">
        <w:r w:rsidR="000A1A34">
          <w:rPr>
            <w:noProof/>
          </w:rPr>
          <w:t>2</w:t>
        </w:r>
      </w:fldSimple>
      <w:bookmarkEnd w:id="96"/>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7"/>
      <w:bookmarkEnd w:id="98"/>
    </w:p>
    <w:tbl>
      <w:tblPr>
        <w:tblStyle w:val="TableGrid"/>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rPr>
                <w:b/>
                <w:bCs/>
              </w:rPr>
            </w:pPr>
            <w:r w:rsidRPr="003377F2">
              <w:rPr>
                <w:b/>
                <w:bCs/>
              </w:rPr>
              <w:lastRenderedPageBreak/>
              <w:t>HY_Features concept</w:t>
            </w:r>
          </w:p>
        </w:tc>
        <w:tc>
          <w:tcPr>
            <w:tcW w:w="2046" w:type="pct"/>
            <w:hideMark/>
          </w:tcPr>
          <w:p w14:paraId="2A1292AC" w14:textId="77777777" w:rsidR="007F416C" w:rsidRPr="003377F2" w:rsidRDefault="007F416C" w:rsidP="00FC1881">
            <w:pPr>
              <w:rPr>
                <w:b/>
                <w:bCs/>
              </w:rPr>
            </w:pPr>
            <w:r w:rsidRPr="003377F2">
              <w:rPr>
                <w:b/>
                <w:bCs/>
              </w:rPr>
              <w:t xml:space="preserve">Description </w:t>
            </w:r>
          </w:p>
        </w:tc>
        <w:tc>
          <w:tcPr>
            <w:tcW w:w="1304" w:type="pct"/>
            <w:hideMark/>
          </w:tcPr>
          <w:p w14:paraId="25918FBA" w14:textId="74B47BE6" w:rsidR="007F416C" w:rsidRPr="003377F2" w:rsidRDefault="007F416C" w:rsidP="00FC1881">
            <w:pPr>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2A3B0BDB" w:rsidR="007F416C" w:rsidRPr="003377F2" w:rsidRDefault="003A7A8E" w:rsidP="00D6608C">
            <w:pPr>
              <w:rPr>
                <w:bCs/>
              </w:rPr>
            </w:pPr>
            <w:r>
              <w:rPr>
                <w:bCs/>
              </w:rPr>
              <w:t xml:space="preserve">Catchment realization network (6.3.1), </w:t>
            </w:r>
            <w:r w:rsidR="00CC5F5A" w:rsidRPr="003377F2">
              <w:rPr>
                <w:bCs/>
              </w:rPr>
              <w:t>aggregate of hydrologic features realizing a</w:t>
            </w:r>
            <w:r w:rsidR="00CC5F5A">
              <w:rPr>
                <w:bCs/>
              </w:rPr>
              <w:t xml:space="preserve"> </w:t>
            </w:r>
            <w:r w:rsidR="00CC5F5A" w:rsidRPr="003377F2">
              <w:rPr>
                <w:bCs/>
              </w:rPr>
              <w:t>catchment</w:t>
            </w:r>
          </w:p>
        </w:tc>
        <w:tc>
          <w:tcPr>
            <w:tcW w:w="2046" w:type="pct"/>
          </w:tcPr>
          <w:p w14:paraId="1D727860" w14:textId="5DAFDE00" w:rsidR="00CC5F5A" w:rsidRDefault="007C1E26" w:rsidP="00CC5F5A">
            <w:pPr>
              <w:pStyle w:val="NormalWeb"/>
            </w:pPr>
            <w:r>
              <w:rPr>
                <w:bCs/>
              </w:rPr>
              <w:t>The logical network</w:t>
            </w:r>
            <w:r w:rsidRPr="000B25ED">
              <w:rPr>
                <w:lang w:val="en-US"/>
              </w:rPr>
              <w:t xml:space="preserve"> of catchments interacting at </w:t>
            </w:r>
            <w:r w:rsidR="004067C5">
              <w:rPr>
                <w:lang w:val="en-US"/>
              </w:rPr>
              <w:t>hydro nexuse</w:t>
            </w:r>
            <w:r w:rsidR="004067C5" w:rsidRPr="000B25ED">
              <w:rPr>
                <w:lang w:val="en-US"/>
              </w:rPr>
              <w:t xml:space="preserve">s </w:t>
            </w:r>
            <w:r w:rsidRPr="000B25ED">
              <w:rPr>
                <w:lang w:val="en-US"/>
              </w:rPr>
              <w:t>can be realized as network</w:t>
            </w:r>
            <w:r>
              <w:rPr>
                <w:lang w:val="en-US"/>
              </w:rPr>
              <w:t>s</w:t>
            </w:r>
            <w:r w:rsidRPr="000B25ED">
              <w:rPr>
                <w:lang w:val="en-US"/>
              </w:rPr>
              <w:t xml:space="preserve"> of specific catchment realizations. </w:t>
            </w:r>
            <w:r>
              <w:rPr>
                <w:lang w:val="en-US"/>
              </w:rPr>
              <w:t>T</w:t>
            </w:r>
            <w:r w:rsidRPr="000B25ED">
              <w:rPr>
                <w:lang w:val="en-US"/>
              </w:rPr>
              <w:t xml:space="preserve">he 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NormalWeb"/>
              <w:rPr>
                <w:bCs/>
              </w:rPr>
            </w:pPr>
          </w:p>
        </w:tc>
        <w:tc>
          <w:tcPr>
            <w:tcW w:w="1304" w:type="pct"/>
          </w:tcPr>
          <w:p w14:paraId="729D1977" w14:textId="0EA806F5" w:rsidR="007F416C" w:rsidRPr="003377F2" w:rsidRDefault="00F849B7" w:rsidP="00D62331">
            <w:pPr>
              <w:pStyle w:val="NormalWeb"/>
              <w:rPr>
                <w:bCs/>
              </w:rPr>
            </w:pPr>
            <w:r w:rsidRPr="00D62331">
              <w:rPr>
                <w:bCs/>
              </w:rPr>
              <w:t>N</w:t>
            </w:r>
            <w:r w:rsidRPr="00D62331">
              <w:rPr>
                <w:bCs/>
                <w:lang w:val="en-US" w:eastAsia="en-US"/>
              </w:rPr>
              <w:t>etwork (4.17), abstract structure consisting of a set of 0-dimensional 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1F1A42D1" w:rsidR="007F416C" w:rsidRPr="003377F2" w:rsidRDefault="00676338" w:rsidP="00D6608C">
            <w:r w:rsidRPr="003377F2">
              <w:t>Flowpath (</w:t>
            </w:r>
            <w:r>
              <w:t xml:space="preserve">7.3.2.6), one-dimensional </w:t>
            </w:r>
            <w:r w:rsidRPr="00365409">
              <w:t xml:space="preserve">feature </w:t>
            </w:r>
            <w:r>
              <w:t>that realizes</w:t>
            </w:r>
            <w:r w:rsidRPr="00365409">
              <w:t xml:space="preserve"> </w:t>
            </w:r>
            <w:r>
              <w:t>a</w:t>
            </w:r>
            <w:r w:rsidRPr="00365409">
              <w:t xml:space="preserve"> catchment</w:t>
            </w:r>
            <w:r>
              <w:t>,</w:t>
            </w:r>
            <w:r w:rsidR="004621C2">
              <w:t xml:space="preserve"> associated to</w:t>
            </w:r>
            <w:r w:rsidRPr="003377F2">
              <w:t xml:space="preserve"> the </w:t>
            </w:r>
            <w:r w:rsidRPr="00386589">
              <w:rPr>
                <w:i/>
              </w:rPr>
              <w:t>realized catchment</w:t>
            </w:r>
          </w:p>
        </w:tc>
        <w:tc>
          <w:tcPr>
            <w:tcW w:w="2046" w:type="pct"/>
          </w:tcPr>
          <w:p w14:paraId="4038D762" w14:textId="2B5FE6ED" w:rsidR="007F416C" w:rsidRPr="003377F2" w:rsidRDefault="00F849B7" w:rsidP="003A7A8E">
            <w:r>
              <w:t>The</w:t>
            </w:r>
            <w:r w:rsidR="004621C2">
              <w:t xml:space="preserve"> topological realization, a</w:t>
            </w:r>
            <w:r w:rsidR="003A7A8E">
              <w:t xml:space="preserve">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rPr>
                <w:bCs/>
              </w:rPr>
            </w:pPr>
            <w:r w:rsidRPr="00D62331">
              <w:rPr>
                <w:bCs/>
              </w:rPr>
              <w:t xml:space="preserve">Link (4.8), </w:t>
            </w:r>
          </w:p>
          <w:p w14:paraId="57B08AA2" w14:textId="19824C11" w:rsidR="007F416C" w:rsidRPr="003377F2" w:rsidRDefault="00F849B7" w:rsidP="00D62331">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1C80D706" w:rsidR="00676338" w:rsidRDefault="004067C5" w:rsidP="00676338">
            <w:r>
              <w:t>Hydro Location</w:t>
            </w:r>
            <w:r w:rsidR="00676338" w:rsidRPr="003377F2">
              <w:t xml:space="preserve"> (</w:t>
            </w:r>
            <w:r w:rsidR="00676338">
              <w:t>7.3.2.5), h</w:t>
            </w:r>
            <w:r w:rsidR="00676338" w:rsidRPr="008E510D">
              <w:t xml:space="preserve">ydrologic feature </w:t>
            </w:r>
            <w:r w:rsidR="00676338">
              <w:t xml:space="preserve">that </w:t>
            </w:r>
            <w:r>
              <w:t xml:space="preserve">can be a </w:t>
            </w:r>
            <w:r w:rsidR="00676338">
              <w:t>realiz</w:t>
            </w:r>
            <w:r>
              <w:t>ation of</w:t>
            </w:r>
            <w:r w:rsidR="00676338" w:rsidRPr="008E510D">
              <w:t xml:space="preserve"> </w:t>
            </w:r>
            <w:r w:rsidR="00D6608C">
              <w:t>an</w:t>
            </w:r>
            <w:r w:rsidR="00676338">
              <w:t xml:space="preserve"> outlet, </w:t>
            </w:r>
            <w:r w:rsidR="00676338" w:rsidRPr="003377F2">
              <w:t>associate</w:t>
            </w:r>
            <w:r>
              <w:t>d to</w:t>
            </w:r>
            <w:r w:rsidR="00676338" w:rsidRPr="003377F2">
              <w:t xml:space="preserve"> the </w:t>
            </w:r>
            <w:r w:rsidR="00676338" w:rsidRPr="00E202B1">
              <w:rPr>
                <w:i/>
              </w:rPr>
              <w:t xml:space="preserve">realized </w:t>
            </w:r>
            <w:r>
              <w:rPr>
                <w:i/>
              </w:rPr>
              <w:t>hydro nexus</w:t>
            </w:r>
          </w:p>
          <w:p w14:paraId="236329A0" w14:textId="36ACEAA3" w:rsidR="007F416C" w:rsidRPr="003377F2" w:rsidRDefault="007F416C" w:rsidP="00676338"/>
        </w:tc>
        <w:tc>
          <w:tcPr>
            <w:tcW w:w="2046" w:type="pct"/>
          </w:tcPr>
          <w:p w14:paraId="2E40A4BC" w14:textId="6298648B" w:rsidR="007F416C" w:rsidRPr="003377F2" w:rsidRDefault="00F849B7" w:rsidP="00F849B7">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rPr>
                <w:bCs/>
              </w:rPr>
            </w:pPr>
            <w:r w:rsidRPr="00D62331">
              <w:rPr>
                <w:bCs/>
              </w:rPr>
              <w:t xml:space="preserve">Junction (4.6), </w:t>
            </w:r>
          </w:p>
          <w:p w14:paraId="54C3AC55" w14:textId="7E0DB6A1" w:rsidR="00F849B7" w:rsidRPr="00D62331" w:rsidRDefault="00F849B7" w:rsidP="00825927">
            <w:pPr>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tc>
      </w:tr>
    </w:tbl>
    <w:p w14:paraId="35AC948E" w14:textId="77777777" w:rsidR="00807D2F" w:rsidRDefault="00807D2F" w:rsidP="00807D2F">
      <w:pPr>
        <w:pStyle w:val="Heading1"/>
      </w:pPr>
      <w:bookmarkStart w:id="99" w:name="_Toc337499858"/>
      <w:bookmarkStart w:id="100" w:name="_Toc484502203"/>
      <w:bookmarkStart w:id="101" w:name="_Toc458775744"/>
      <w:r>
        <w:t>Clause containing normative material</w:t>
      </w:r>
      <w:bookmarkEnd w:id="99"/>
      <w:bookmarkEnd w:id="100"/>
    </w:p>
    <w:p w14:paraId="54E9DFC0" w14:textId="3EDFF45C" w:rsidR="00F062FF" w:rsidRPr="008E510D" w:rsidRDefault="00F062FF" w:rsidP="00834E29">
      <w:pPr>
        <w:pStyle w:val="Heading2"/>
        <w:jc w:val="both"/>
      </w:pPr>
      <w:bookmarkStart w:id="102" w:name="_Toc458775745"/>
      <w:bookmarkStart w:id="103" w:name="_Toc484502204"/>
      <w:bookmarkEnd w:id="101"/>
      <w:r w:rsidRPr="008E510D">
        <w:t>The HY_Features conceptual model</w:t>
      </w:r>
      <w:bookmarkEnd w:id="102"/>
      <w:bookmarkEnd w:id="103"/>
    </w:p>
    <w:p w14:paraId="2B39A2D1" w14:textId="0B4D9F3A"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 xml:space="preserve">organization </w:t>
      </w:r>
      <w:r w:rsidR="008A22D1">
        <w:rPr>
          <w:lang w:val="en-US"/>
        </w:rPr>
        <w:t>of</w:t>
      </w:r>
      <w:r w:rsidRPr="008E510D">
        <w:rPr>
          <w:lang w:val="en-US"/>
        </w:rPr>
        <w:t xml:space="preserve"> catchments</w:t>
      </w:r>
      <w:r w:rsidR="00872B25">
        <w:rPr>
          <w:lang w:val="en-US"/>
        </w:rPr>
        <w:t>,</w:t>
      </w:r>
      <w:r w:rsidRPr="008E510D">
        <w:rPr>
          <w:lang w:val="en-US"/>
        </w:rPr>
        <w:t xml:space="preserve"> waterbodies</w:t>
      </w:r>
      <w:r w:rsidR="00872B25">
        <w:rPr>
          <w:lang w:val="en-US"/>
        </w:rPr>
        <w:t xml:space="preserve"> or channels</w:t>
      </w:r>
      <w:r w:rsidR="008A22D1">
        <w:rPr>
          <w:lang w:val="en-US"/>
        </w:rPr>
        <w:t xml:space="preserve"> in networks</w:t>
      </w:r>
      <w:r w:rsidR="008A28CA">
        <w:rPr>
          <w:lang w:val="en-US"/>
        </w:rPr>
        <w:t>.</w:t>
      </w:r>
    </w:p>
    <w:p w14:paraId="5D27EC23" w14:textId="156820B8" w:rsidR="00F062FF" w:rsidRPr="008E510D" w:rsidRDefault="008A22D1" w:rsidP="00450C77">
      <w:pPr>
        <w:pStyle w:val="NormalWeb"/>
        <w:jc w:val="both"/>
        <w:rPr>
          <w:lang w:val="en-US"/>
        </w:rPr>
      </w:pPr>
      <w:r w:rsidRPr="008E510D">
        <w:rPr>
          <w:lang w:val="en-US"/>
        </w:rPr>
        <w:t xml:space="preserve">The single concept that governs HY_Features is </w:t>
      </w:r>
      <w:r>
        <w:rPr>
          <w:lang w:val="en-US"/>
        </w:rPr>
        <w:t xml:space="preserve">the hydrologically determined union of a catchment and its hydro nexus: </w:t>
      </w:r>
      <w:r w:rsidRPr="008E510D">
        <w:rPr>
          <w:lang w:val="en-US"/>
        </w:rPr>
        <w:t xml:space="preserve">any place on the land surface can be </w:t>
      </w:r>
      <w:r>
        <w:rPr>
          <w:lang w:val="en-US"/>
        </w:rPr>
        <w:t>considered</w:t>
      </w:r>
      <w:r w:rsidRPr="008E510D">
        <w:rPr>
          <w:lang w:val="en-US"/>
        </w:rPr>
        <w:t xml:space="preserve"> the </w:t>
      </w:r>
      <w:r>
        <w:rPr>
          <w:lang w:val="en-US"/>
        </w:rPr>
        <w:t xml:space="preserve">hydro </w:t>
      </w:r>
      <w:r>
        <w:rPr>
          <w:lang w:val="en-US"/>
        </w:rPr>
        <w:lastRenderedPageBreak/>
        <w:t>nexus</w:t>
      </w:r>
      <w:r w:rsidRPr="008E510D">
        <w:rPr>
          <w:lang w:val="en-US"/>
        </w:rPr>
        <w:t xml:space="preserve"> of a corresponding catchment</w:t>
      </w:r>
      <w:r>
        <w:rPr>
          <w:lang w:val="en-US"/>
        </w:rPr>
        <w:t>. Catchments and hydro nexuses together</w:t>
      </w:r>
      <w:r w:rsidRPr="008E510D">
        <w:rPr>
          <w:lang w:val="en-US"/>
        </w:rPr>
        <w:t xml:space="preserve"> </w:t>
      </w:r>
      <w:r>
        <w:rPr>
          <w:lang w:val="en-US"/>
        </w:rPr>
        <w:t>form the basis of</w:t>
      </w:r>
      <w:r w:rsidRPr="008E510D">
        <w:rPr>
          <w:lang w:val="en-US"/>
        </w:rPr>
        <w:t xml:space="preserve"> </w:t>
      </w:r>
      <w:r>
        <w:rPr>
          <w:lang w:val="en-US"/>
        </w:rPr>
        <w:t xml:space="preserve">networks </w:t>
      </w:r>
      <w:r w:rsidRPr="008E510D">
        <w:rPr>
          <w:lang w:val="en-US"/>
        </w:rPr>
        <w:t xml:space="preserve">of connected, </w:t>
      </w:r>
      <w:r>
        <w:rPr>
          <w:lang w:val="en-US"/>
        </w:rPr>
        <w:t>usually</w:t>
      </w:r>
      <w:r w:rsidRPr="008E510D">
        <w:rPr>
          <w:lang w:val="en-US"/>
        </w:rPr>
        <w:t xml:space="preserve"> named, hydrologic features.</w:t>
      </w:r>
      <w:r>
        <w:rPr>
          <w:lang w:val="en-US"/>
        </w:rPr>
        <w:t xml:space="preserve"> Other c</w:t>
      </w:r>
      <w:r w:rsidR="00F062FF" w:rsidRPr="008E510D">
        <w:rPr>
          <w:lang w:val="en-US"/>
        </w:rPr>
        <w:t xml:space="preserve">ore concepts of HY_Features are: 1) an abstract idea of 'catchment' </w:t>
      </w:r>
      <w:r w:rsidR="00056311">
        <w:rPr>
          <w:lang w:val="en-US"/>
        </w:rPr>
        <w:t>which</w:t>
      </w:r>
      <w:r w:rsidR="00056311" w:rsidRPr="008E510D">
        <w:rPr>
          <w:lang w:val="en-US"/>
        </w:rPr>
        <w:t xml:space="preserve"> </w:t>
      </w:r>
      <w:r w:rsidR="00F062FF" w:rsidRPr="008E510D">
        <w:rPr>
          <w:lang w:val="en-US"/>
        </w:rPr>
        <w:t xml:space="preserve">has many possible </w:t>
      </w:r>
      <w:r w:rsidR="00F368B0">
        <w:rPr>
          <w:lang w:val="en-US"/>
        </w:rPr>
        <w:t xml:space="preserve">geometric and/or topological feature </w:t>
      </w:r>
      <w:r w:rsidR="00F062FF" w:rsidRPr="008E510D">
        <w:rPr>
          <w:lang w:val="en-US"/>
        </w:rPr>
        <w:t xml:space="preserve">realizations, 2) </w:t>
      </w:r>
      <w:r w:rsidR="00872B25">
        <w:rPr>
          <w:lang w:val="en-US"/>
        </w:rPr>
        <w:t xml:space="preserve">catchments realized </w:t>
      </w:r>
      <w:r w:rsidR="00F368B0">
        <w:rPr>
          <w:lang w:val="en-US"/>
        </w:rPr>
        <w:t xml:space="preserve">as </w:t>
      </w:r>
      <w:r w:rsidR="00F062FF" w:rsidRPr="008E510D">
        <w:rPr>
          <w:lang w:val="en-US"/>
        </w:rPr>
        <w:t xml:space="preserve">networks of </w:t>
      </w:r>
      <w:r>
        <w:rPr>
          <w:lang w:val="en-US"/>
        </w:rPr>
        <w:t>waterbody</w:t>
      </w:r>
      <w:r w:rsidR="00F368B0">
        <w:rPr>
          <w:lang w:val="en-US"/>
        </w:rPr>
        <w:t xml:space="preserve"> features</w:t>
      </w:r>
      <w:r w:rsidR="00F062FF" w:rsidRPr="008E510D">
        <w:rPr>
          <w:lang w:val="en-US"/>
        </w:rPr>
        <w:t xml:space="preserve">, and </w:t>
      </w:r>
      <w:r w:rsidR="007164C2">
        <w:rPr>
          <w:lang w:val="en-US"/>
        </w:rPr>
        <w:t>3</w:t>
      </w:r>
      <w:r w:rsidR="00F062FF" w:rsidRPr="008E510D">
        <w:rPr>
          <w:lang w:val="en-US"/>
        </w:rPr>
        <w:t xml:space="preserve">) linear referencing </w:t>
      </w:r>
      <w:r w:rsidR="00F368B0">
        <w:rPr>
          <w:lang w:val="en-US"/>
        </w:rPr>
        <w:t xml:space="preserve">of river positions </w:t>
      </w:r>
      <w:r w:rsidR="00F062FF" w:rsidRPr="008E510D">
        <w:rPr>
          <w:lang w:val="en-US"/>
        </w:rPr>
        <w:t xml:space="preserve">using a nominal main </w:t>
      </w:r>
      <w:r w:rsidR="009E1773">
        <w:rPr>
          <w:lang w:val="en-US"/>
        </w:rPr>
        <w:t>flowpath</w:t>
      </w:r>
      <w:r w:rsidR="00F062FF" w:rsidRPr="008E510D">
        <w:rPr>
          <w:lang w:val="en-US"/>
        </w:rPr>
        <w:t xml:space="preserve">. </w:t>
      </w:r>
    </w:p>
    <w:p w14:paraId="5F9AEE1A" w14:textId="0F4F9D63" w:rsidR="00F062FF" w:rsidRDefault="00F062FF" w:rsidP="00450C77">
      <w:pPr>
        <w:pStyle w:val="Normal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0A1A34">
        <w:t xml:space="preserve">Table </w:t>
      </w:r>
      <w:r w:rsidR="000A1A34">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104" w:name="_Ref460920258"/>
      <w:bookmarkStart w:id="105" w:name="_Toc484066585"/>
      <w:r>
        <w:t xml:space="preserve">Table </w:t>
      </w:r>
      <w:fldSimple w:instr=" SEQ Table \* ARABIC ">
        <w:r w:rsidR="000A1A34">
          <w:rPr>
            <w:noProof/>
          </w:rPr>
          <w:t>3</w:t>
        </w:r>
      </w:fldSimple>
      <w:bookmarkEnd w:id="104"/>
      <w:r>
        <w:t xml:space="preserve">: HY_Features modules, </w:t>
      </w:r>
      <w:r w:rsidRPr="008D4EE7">
        <w:t>concepts</w:t>
      </w:r>
      <w:r>
        <w:t xml:space="preserve"> reflected</w:t>
      </w:r>
      <w:r w:rsidR="009138D6">
        <w:t>,</w:t>
      </w:r>
      <w:r>
        <w:t xml:space="preserve"> and leaf packages included</w:t>
      </w:r>
      <w:bookmarkEnd w:id="105"/>
    </w:p>
    <w:tbl>
      <w:tblPr>
        <w:tblStyle w:val="TableGrid"/>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jc w:val="both"/>
              <w:rPr>
                <w:b/>
                <w:bCs/>
              </w:rPr>
            </w:pPr>
            <w:r w:rsidRPr="008E510D">
              <w:rPr>
                <w:b/>
                <w:bCs/>
              </w:rPr>
              <w:t>Application schema</w:t>
            </w:r>
          </w:p>
        </w:tc>
        <w:tc>
          <w:tcPr>
            <w:tcW w:w="3473" w:type="dxa"/>
            <w:hideMark/>
          </w:tcPr>
          <w:p w14:paraId="5DCE59D6" w14:textId="77777777" w:rsidR="007C3984" w:rsidRPr="008E510D" w:rsidRDefault="007C3984" w:rsidP="00450C77">
            <w:pPr>
              <w:jc w:val="both"/>
              <w:rPr>
                <w:b/>
                <w:bCs/>
              </w:rPr>
            </w:pPr>
            <w:r w:rsidRPr="008E510D">
              <w:rPr>
                <w:b/>
                <w:bCs/>
              </w:rPr>
              <w:t>Concepts reflected</w:t>
            </w:r>
          </w:p>
        </w:tc>
        <w:tc>
          <w:tcPr>
            <w:tcW w:w="2634" w:type="dxa"/>
            <w:hideMark/>
          </w:tcPr>
          <w:p w14:paraId="50595662" w14:textId="77777777" w:rsidR="007C3984" w:rsidRPr="008E510D" w:rsidRDefault="007C3984" w:rsidP="00450C77">
            <w:pPr>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r w:rsidRPr="008E510D">
              <w:t>HY_HydroFeature</w:t>
            </w:r>
          </w:p>
        </w:tc>
        <w:tc>
          <w:tcPr>
            <w:tcW w:w="3473" w:type="dxa"/>
            <w:hideMark/>
          </w:tcPr>
          <w:p w14:paraId="18EE1185" w14:textId="35758F2A" w:rsidR="007C3984" w:rsidRPr="008E510D" w:rsidRDefault="007C3984" w:rsidP="00866323">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rPr>
                <w:b/>
                <w:bCs/>
                <w:i/>
                <w:iCs/>
              </w:rPr>
            </w:pPr>
            <w:r w:rsidRPr="008E510D">
              <w:t>Named</w:t>
            </w:r>
            <w:r w:rsidR="004D0877">
              <w:t xml:space="preserve"> </w:t>
            </w:r>
            <w:r w:rsidRPr="008E510D">
              <w:t xml:space="preserve">Feature </w:t>
            </w:r>
          </w:p>
          <w:p w14:paraId="2C2094CC" w14:textId="46709432" w:rsidR="004D0877" w:rsidRPr="00A558C4" w:rsidRDefault="007C3984" w:rsidP="00A558C4">
            <w:pPr>
              <w:rPr>
                <w:b/>
                <w:bCs/>
                <w:i/>
                <w:iCs/>
              </w:rPr>
            </w:pPr>
            <w:r w:rsidRPr="008E510D">
              <w:t>Hydro</w:t>
            </w:r>
            <w:r w:rsidR="004D0877">
              <w:t xml:space="preserve"> </w:t>
            </w:r>
            <w:r w:rsidRPr="008E510D">
              <w:t xml:space="preserve">Complex </w:t>
            </w:r>
          </w:p>
          <w:p w14:paraId="0022CBB9" w14:textId="78F91E56" w:rsidR="007C3984" w:rsidRPr="00A558C4" w:rsidRDefault="007C3984" w:rsidP="00A558C4">
            <w:pPr>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r w:rsidRPr="008E510D">
              <w:t>HY_SurfaceHydroFeature</w:t>
            </w:r>
          </w:p>
        </w:tc>
        <w:tc>
          <w:tcPr>
            <w:tcW w:w="3473" w:type="dxa"/>
            <w:hideMark/>
          </w:tcPr>
          <w:p w14:paraId="768213A3" w14:textId="6604DDA8" w:rsidR="007C3984" w:rsidRPr="008E510D" w:rsidRDefault="007C3984" w:rsidP="00866323">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rPr>
                <w:b/>
                <w:bCs/>
                <w:i/>
                <w:iCs/>
              </w:rPr>
            </w:pPr>
            <w:r w:rsidRPr="008E510D">
              <w:t>Channel</w:t>
            </w:r>
            <w:r w:rsidR="004D0877">
              <w:t xml:space="preserve"> </w:t>
            </w:r>
            <w:r w:rsidRPr="008E510D">
              <w:t>Network</w:t>
            </w:r>
          </w:p>
          <w:p w14:paraId="765DB6BC" w14:textId="4F70D54B" w:rsidR="004D0877" w:rsidRDefault="007C3984" w:rsidP="00A558C4">
            <w:r w:rsidRPr="008E510D">
              <w:t>Hydrographic</w:t>
            </w:r>
            <w:r w:rsidR="004D0877">
              <w:t xml:space="preserve"> </w:t>
            </w:r>
            <w:r w:rsidRPr="008E510D">
              <w:t xml:space="preserve">Network </w:t>
            </w:r>
          </w:p>
          <w:p w14:paraId="7F3B5A7C" w14:textId="3C1A3AE5" w:rsidR="004D0877" w:rsidRPr="00A558C4" w:rsidRDefault="007C3984" w:rsidP="00A558C4">
            <w:pPr>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r w:rsidRPr="008E510D">
              <w:t>HY_HydrometricNetwork</w:t>
            </w:r>
          </w:p>
        </w:tc>
        <w:tc>
          <w:tcPr>
            <w:tcW w:w="3473" w:type="dxa"/>
            <w:hideMark/>
          </w:tcPr>
          <w:p w14:paraId="763D7DED" w14:textId="77777777" w:rsidR="007C3984" w:rsidRPr="008E510D" w:rsidRDefault="007C3984" w:rsidP="00866323">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r w:rsidRPr="008E510D">
              <w:t>---</w:t>
            </w:r>
          </w:p>
        </w:tc>
      </w:tr>
    </w:tbl>
    <w:p w14:paraId="6A848EF6" w14:textId="620D2804" w:rsidR="000A3859" w:rsidRPr="008E510D" w:rsidRDefault="000A3859" w:rsidP="00450C77">
      <w:pPr>
        <w:jc w:val="both"/>
      </w:pPr>
    </w:p>
    <w:p w14:paraId="7A6D5DB0" w14:textId="01F9677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BC1551" w:rsidRPr="008E510D">
        <w:t xml:space="preserve">Figure </w:t>
      </w:r>
      <w:r w:rsidR="00BC1551">
        <w:rPr>
          <w:noProof/>
        </w:rPr>
        <w:t>20</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23F0F6C4">
            <wp:extent cx="5282975" cy="466379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82975" cy="4663799"/>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6" w:name="_Ref458769526"/>
      <w:bookmarkStart w:id="107" w:name="_Toc484066557"/>
      <w:r w:rsidRPr="008E510D">
        <w:t xml:space="preserve">Figure </w:t>
      </w:r>
      <w:fldSimple w:instr=" SEQ Figure \* ARABIC ">
        <w:r w:rsidR="00BC1551">
          <w:rPr>
            <w:noProof/>
          </w:rPr>
          <w:t>20</w:t>
        </w:r>
      </w:fldSimple>
      <w:bookmarkEnd w:id="106"/>
      <w:r w:rsidRPr="008E510D">
        <w:t>: HY_Features modules and packages</w:t>
      </w:r>
      <w:bookmarkEnd w:id="107"/>
    </w:p>
    <w:p w14:paraId="50B01F79" w14:textId="68D4C1C8" w:rsidR="000324CC" w:rsidRDefault="000324CC">
      <w:r>
        <w:br w:type="page"/>
      </w:r>
    </w:p>
    <w:p w14:paraId="451B060C" w14:textId="77777777" w:rsidR="000A3859" w:rsidRPr="008E510D" w:rsidRDefault="000A3859" w:rsidP="00450C77">
      <w:pPr>
        <w:jc w:val="both"/>
      </w:pPr>
    </w:p>
    <w:bookmarkStart w:id="108" w:name="_The_HY_Features_conceptual"/>
    <w:bookmarkStart w:id="109" w:name="_Toc458775746"/>
    <w:bookmarkStart w:id="110" w:name="_Ref462332916"/>
    <w:bookmarkEnd w:id="108"/>
    <w:p w14:paraId="5FA4B9CB" w14:textId="5B0ACA37" w:rsidR="00106C0B" w:rsidRPr="008E510D" w:rsidRDefault="009A6886" w:rsidP="00834E29">
      <w:pPr>
        <w:pStyle w:val="Heading2"/>
        <w:jc w:val="both"/>
      </w:pPr>
      <w:r>
        <w:fldChar w:fldCharType="begin"/>
      </w:r>
      <w:r>
        <w:instrText xml:space="preserve"> TC \f r \l  1 </w:instrText>
      </w:r>
      <w:r>
        <w:fldChar w:fldCharType="end"/>
      </w:r>
      <w:bookmarkStart w:id="111" w:name="_Toc484502205"/>
      <w:r w:rsidR="00106C0B" w:rsidRPr="008E510D">
        <w:t xml:space="preserve">HY_Features conceptual </w:t>
      </w:r>
      <w:r w:rsidR="000324CC">
        <w:t xml:space="preserve">model </w:t>
      </w:r>
      <w:r w:rsidR="00106C0B" w:rsidRPr="008E510D">
        <w:t>conformance</w:t>
      </w:r>
      <w:bookmarkEnd w:id="111"/>
      <w:r w:rsidR="00106C0B" w:rsidRPr="008E510D">
        <w:t xml:space="preserve"> </w:t>
      </w:r>
      <w:bookmarkEnd w:id="109"/>
      <w:bookmarkEnd w:id="110"/>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Strong"/>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12" w:name="_Toc341100939"/>
            <w:r w:rsidR="000C42F5" w:rsidRPr="0038732F">
              <w:rPr>
                <w:color w:val="0F2EFF"/>
                <w:u w:val="single"/>
              </w:rPr>
              <w:instrText xml:space="preserve">Class: </w:instrText>
            </w:r>
            <w:r w:rsidR="009A6886" w:rsidRPr="0038732F">
              <w:rPr>
                <w:color w:val="0F2EFF"/>
              </w:rPr>
              <w:instrText>/req/hy_features_conceptual_model</w:instrText>
            </w:r>
            <w:bookmarkEnd w:id="112"/>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/req/hy_features_conceptual_model</w:t>
            </w:r>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/iso/19103/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476168" w:rsidP="00A35AB1">
            <w:pPr>
              <w:jc w:val="both"/>
            </w:pPr>
            <w:hyperlink r:id="rId35" w:history="1">
              <w:r w:rsidR="00A35AB1" w:rsidRPr="008E510D">
                <w:rPr>
                  <w:rStyle w:val="Hyperlink"/>
                </w:rPr>
                <w:t>/iso/19109/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13"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14"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14"/>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/req/hy_features_conceptual_model/mapping</w:t>
            </w:r>
          </w:p>
          <w:bookmarkEnd w:id="113"/>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15"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15"/>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/req/hy_features_conceptual_model/</w:t>
            </w:r>
            <w:r w:rsidR="0062341A">
              <w:rPr>
                <w:color w:val="0000FF"/>
                <w:u w:val="single"/>
              </w:rPr>
              <w:t>GF_Feature</w:t>
            </w:r>
          </w:p>
          <w:p w14:paraId="7377ED2F" w14:textId="7F7F803B"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rsidR="00E85BE3">
              <w:t xml:space="preserve"> type</w:t>
            </w:r>
            <w:r w:rsidR="0062341A" w:rsidRPr="00EB5A8C">
              <w:t xml:space="preserve"> </w:t>
            </w:r>
            <w:r w:rsidR="0062341A" w:rsidRPr="00B149B7">
              <w:t>SHALL be an instance of the GF_FeatureType (aka FeatureType) «metaclass»</w:t>
            </w:r>
          </w:p>
        </w:tc>
      </w:tr>
    </w:tbl>
    <w:p w14:paraId="4D789C3A" w14:textId="4E56DBAD" w:rsidR="00106C0B" w:rsidRDefault="00106C0B" w:rsidP="00450C77">
      <w:pPr>
        <w:pStyle w:val="Normal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r>
        <w:rPr>
          <w:lang w:val="en-US"/>
        </w:rPr>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Heading2"/>
        <w:jc w:val="both"/>
      </w:pPr>
      <w:bookmarkStart w:id="116" w:name="_Toc467163350"/>
      <w:bookmarkStart w:id="117" w:name="_Toc467226158"/>
      <w:bookmarkStart w:id="118" w:name="_Toc467163351"/>
      <w:bookmarkStart w:id="119" w:name="_Toc467226159"/>
      <w:bookmarkStart w:id="120" w:name="_Toc467163352"/>
      <w:bookmarkStart w:id="121" w:name="_Toc467226160"/>
      <w:bookmarkStart w:id="122" w:name="_Toc467163353"/>
      <w:bookmarkStart w:id="123" w:name="_Toc467226161"/>
      <w:bookmarkStart w:id="124" w:name="_Toc467163354"/>
      <w:bookmarkStart w:id="125" w:name="_Toc467226162"/>
      <w:bookmarkStart w:id="126" w:name="_Toc467163380"/>
      <w:bookmarkStart w:id="127" w:name="_Toc467226188"/>
      <w:bookmarkStart w:id="128" w:name="_Toc458775748"/>
      <w:bookmarkStart w:id="129" w:name="_Toc484502206"/>
      <w:bookmarkEnd w:id="116"/>
      <w:bookmarkEnd w:id="117"/>
      <w:bookmarkEnd w:id="118"/>
      <w:bookmarkEnd w:id="119"/>
      <w:bookmarkEnd w:id="120"/>
      <w:bookmarkEnd w:id="121"/>
      <w:bookmarkEnd w:id="122"/>
      <w:bookmarkEnd w:id="123"/>
      <w:bookmarkEnd w:id="124"/>
      <w:bookmarkEnd w:id="125"/>
      <w:bookmarkEnd w:id="126"/>
      <w:bookmarkEnd w:id="127"/>
      <w:r w:rsidRPr="008E510D">
        <w:t>Hydro</w:t>
      </w:r>
      <w:r w:rsidR="007A6369">
        <w:t>F</w:t>
      </w:r>
      <w:r w:rsidRPr="008E510D">
        <w:t xml:space="preserve">eature </w:t>
      </w:r>
      <w:bookmarkEnd w:id="128"/>
      <w:r w:rsidR="0062341A">
        <w:t>module</w:t>
      </w:r>
      <w:bookmarkEnd w:id="129"/>
    </w:p>
    <w:p w14:paraId="48306C19" w14:textId="595157A4" w:rsidR="00855EAF" w:rsidRDefault="00855EAF" w:rsidP="00855EAF">
      <w:pPr>
        <w:pStyle w:val="NormalWeb"/>
        <w:jc w:val="both"/>
        <w:rPr>
          <w:lang w:val="en-US"/>
        </w:rPr>
      </w:pPr>
      <w:r>
        <w:rPr>
          <w:lang w:val="en-US"/>
        </w:rPr>
        <w:t xml:space="preserve">The HydroFeature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00002D2B">
        <w:rPr>
          <w:lang w:val="en-US"/>
        </w:rPr>
        <w:t>in which</w:t>
      </w:r>
      <w:r w:rsidRPr="008E510D">
        <w:rPr>
          <w:lang w:val="en-US"/>
        </w:rPr>
        <w:t xml:space="preserve"> the union of catchment and </w:t>
      </w:r>
      <w:r>
        <w:rPr>
          <w:lang w:val="en-US"/>
        </w:rPr>
        <w:t>its</w:t>
      </w:r>
      <w:r w:rsidRPr="008E510D">
        <w:rPr>
          <w:lang w:val="en-US"/>
        </w:rPr>
        <w:t xml:space="preserve"> c</w:t>
      </w:r>
      <w:r>
        <w:rPr>
          <w:lang w:val="en-US"/>
        </w:rPr>
        <w:t>ommon outlet is realized</w:t>
      </w:r>
      <w:r w:rsidR="008A22D1">
        <w:rPr>
          <w:lang w:val="en-US"/>
        </w:rPr>
        <w:t xml:space="preserve"> in several ways</w:t>
      </w:r>
      <w:r>
        <w:rPr>
          <w:lang w:val="en-US"/>
        </w:rPr>
        <w:t xml:space="preserve"> </w:t>
      </w:r>
      <w:r w:rsidR="008A22D1">
        <w:rPr>
          <w:lang w:val="en-US"/>
        </w:rPr>
        <w:t>by</w:t>
      </w:r>
      <w:r>
        <w:rPr>
          <w:lang w:val="en-US"/>
        </w:rPr>
        <w:t xml:space="preserve"> a collection of </w:t>
      </w:r>
      <w:r w:rsidRPr="008E510D">
        <w:rPr>
          <w:lang w:val="en-US"/>
        </w:rPr>
        <w:t>hydrologic features</w:t>
      </w:r>
      <w:r w:rsidR="00024219">
        <w:rPr>
          <w:lang w:val="en-US"/>
        </w:rPr>
        <w:t xml:space="preserve"> (shown in Blue)</w:t>
      </w:r>
      <w:r>
        <w:rPr>
          <w:lang w:val="en-US"/>
        </w:rPr>
        <w:t xml:space="preserve">, and of a river </w:t>
      </w:r>
      <w:r w:rsidR="00114FC3">
        <w:rPr>
          <w:lang w:val="en-US"/>
        </w:rPr>
        <w:t xml:space="preserve">referencing </w:t>
      </w:r>
      <w:r>
        <w:rPr>
          <w:lang w:val="en-US"/>
        </w:rPr>
        <w:t xml:space="preserve">system which allows </w:t>
      </w:r>
      <w:r w:rsidR="008A22D1">
        <w:rPr>
          <w:lang w:val="en-US"/>
        </w:rPr>
        <w:t>placement of</w:t>
      </w:r>
      <w:r>
        <w:rPr>
          <w:lang w:val="en-US"/>
        </w:rPr>
        <w:t xml:space="preserve"> an arbitrary </w:t>
      </w:r>
      <w:r w:rsidR="008A22D1">
        <w:rPr>
          <w:lang w:val="en-US"/>
        </w:rPr>
        <w:t xml:space="preserve">feature ‘along a river’ using </w:t>
      </w:r>
      <w:r>
        <w:rPr>
          <w:lang w:val="en-US"/>
        </w:rPr>
        <w:t xml:space="preserve">linear referencing </w:t>
      </w:r>
      <w:r w:rsidR="00024219">
        <w:rPr>
          <w:lang w:val="en-US"/>
        </w:rPr>
        <w:t xml:space="preserve">(shown in Green) </w:t>
      </w:r>
      <w:r>
        <w:rPr>
          <w:lang w:val="en-US"/>
        </w:rPr>
        <w:t xml:space="preserve">along a </w:t>
      </w:r>
      <w:r w:rsidR="00151794">
        <w:rPr>
          <w:lang w:val="en-US"/>
        </w:rPr>
        <w:t xml:space="preserve">one-dimensional </w:t>
      </w:r>
      <w:r>
        <w:rPr>
          <w:lang w:val="en-US"/>
        </w:rPr>
        <w:t>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268C9D3B">
            <wp:extent cx="5448560" cy="27101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48560" cy="2710165"/>
                    </a:xfrm>
                    <a:prstGeom prst="rect">
                      <a:avLst/>
                    </a:prstGeom>
                    <a:noFill/>
                    <a:ln>
                      <a:noFill/>
                    </a:ln>
                  </pic:spPr>
                </pic:pic>
              </a:graphicData>
            </a:graphic>
          </wp:inline>
        </w:drawing>
      </w:r>
    </w:p>
    <w:p w14:paraId="794162FE" w14:textId="51F00F41" w:rsidR="00024219" w:rsidRDefault="00F60DD4" w:rsidP="00834E29">
      <w:pPr>
        <w:pStyle w:val="OGCFigure"/>
        <w:outlineLvl w:val="0"/>
      </w:pPr>
      <w:bookmarkStart w:id="130" w:name="_Ref463955372"/>
      <w:bookmarkStart w:id="131" w:name="_Toc484066558"/>
      <w:r>
        <w:t xml:space="preserve">Figure </w:t>
      </w:r>
      <w:fldSimple w:instr=" SEQ Figure \* ARABIC ">
        <w:r w:rsidR="00BC1551">
          <w:rPr>
            <w:noProof/>
          </w:rPr>
          <w:t>21</w:t>
        </w:r>
      </w:fldSimple>
      <w:bookmarkEnd w:id="130"/>
      <w:r>
        <w:t xml:space="preserve">: Hydro Feature </w:t>
      </w:r>
      <w:r w:rsidR="00627DC3">
        <w:t>Requirements</w:t>
      </w:r>
      <w:r>
        <w:t xml:space="preserve"> Class Diagram</w:t>
      </w:r>
      <w:bookmarkEnd w:id="131"/>
      <w:r w:rsidRPr="008E510D">
        <w:t xml:space="preserve"> </w:t>
      </w:r>
    </w:p>
    <w:p w14:paraId="522E8F6F" w14:textId="77777777" w:rsidR="00F60DD4" w:rsidRPr="008E510D" w:rsidRDefault="00F60DD4" w:rsidP="00A35EAE">
      <w:pPr>
        <w:pStyle w:val="OGCFigure"/>
      </w:pPr>
    </w:p>
    <w:p w14:paraId="16469529" w14:textId="0BB7DFFC" w:rsidR="000A1A34" w:rsidRDefault="00024219" w:rsidP="00A755C7">
      <w:pPr>
        <w:pStyle w:val="Normal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r w:rsidR="00A261E4" w:rsidRPr="008E510D">
        <w:t>but should be</w:t>
      </w:r>
      <w:r w:rsidR="00A261E4">
        <w:t xml:space="preserve"> related to the terms in Annex B</w:t>
      </w:r>
      <w:r w:rsidR="00A261E4" w:rsidRPr="008E510D">
        <w:t>.</w:t>
      </w:r>
      <w:r w:rsidR="00A261E4">
        <w:t>4</w:t>
      </w:r>
      <w:r w:rsidR="00A261E4" w:rsidRPr="008E510D">
        <w:t xml:space="preserve"> using an appropriate formalism</w:t>
      </w:r>
      <w:r w:rsidR="00A261E4">
        <w:t>.</w:t>
      </w:r>
    </w:p>
    <w:p w14:paraId="5182A09A" w14:textId="2CD515FF" w:rsidR="00534974" w:rsidRPr="008E510D" w:rsidRDefault="00534974" w:rsidP="00A755C7">
      <w:pPr>
        <w:pStyle w:val="NormalWeb"/>
        <w:jc w:val="both"/>
      </w:pPr>
      <w:r w:rsidRPr="008E510D">
        <w:rPr>
          <w:noProof/>
          <w:lang w:val="en-US" w:eastAsia="en-US"/>
        </w:rPr>
        <w:drawing>
          <wp:inline distT="0" distB="0" distL="0" distR="0" wp14:anchorId="1D23DD8A" wp14:editId="6B29B173">
            <wp:extent cx="5486399" cy="2339088"/>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399" cy="2339088"/>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32" w:name="_Ref462736672"/>
      <w:bookmarkStart w:id="133" w:name="_Toc484066559"/>
      <w:r w:rsidRPr="008E510D">
        <w:t xml:space="preserve">Figure </w:t>
      </w:r>
      <w:fldSimple w:instr=" SEQ Figure \* ARABIC ">
        <w:r w:rsidR="00BC1551">
          <w:rPr>
            <w:noProof/>
          </w:rPr>
          <w:t>22</w:t>
        </w:r>
      </w:fldSimple>
      <w:bookmarkEnd w:id="132"/>
      <w:r w:rsidRPr="008E510D">
        <w:t>: Hydro Feature – external dependencies</w:t>
      </w:r>
      <w:bookmarkEnd w:id="133"/>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metaclass</w:t>
      </w:r>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27536AD1" w:rsidR="001708E4" w:rsidRPr="008E510D" w:rsidRDefault="00627DC3" w:rsidP="001708E4">
      <w:pPr>
        <w:pStyle w:val="NormalWeb"/>
        <w:jc w:val="both"/>
        <w:rPr>
          <w:lang w:val="en-US"/>
        </w:rPr>
      </w:pPr>
      <w:r>
        <w:rPr>
          <w:lang w:val="en-US"/>
        </w:rPr>
        <w:lastRenderedPageBreak/>
        <w:t>As an</w:t>
      </w:r>
      <w:r w:rsidR="001708E4">
        <w:rPr>
          <w:lang w:val="en-US"/>
        </w:rPr>
        <w:t xml:space="preserve"> instance of t</w:t>
      </w:r>
      <w:r>
        <w:rPr>
          <w:lang w:val="en-US"/>
        </w:rPr>
        <w:t>he General Feature metaclass a</w:t>
      </w:r>
      <w:r w:rsidR="001708E4">
        <w:rPr>
          <w:lang w:val="en-US"/>
        </w:rPr>
        <w:t xml:space="preserve"> feature type is identified by a unique identifier and typical properties. Typically, a hydrologic feature is additionally identified through names in common usage and through </w:t>
      </w:r>
      <w:r w:rsidR="001708E4" w:rsidRPr="008E510D">
        <w:rPr>
          <w:lang w:val="en-US"/>
        </w:rPr>
        <w:t>hydrologically significant characteristics</w:t>
      </w:r>
      <w:r w:rsidR="001708E4">
        <w:rPr>
          <w:lang w:val="en-US"/>
        </w:rPr>
        <w:t xml:space="preserve">. </w:t>
      </w:r>
    </w:p>
    <w:p w14:paraId="7F3F1639" w14:textId="46359BDB" w:rsidR="001708E4" w:rsidRPr="001B5AD0" w:rsidRDefault="001708E4" w:rsidP="00F22CC8">
      <w:pPr>
        <w:pStyle w:val="NormalWeb"/>
        <w:jc w:val="both"/>
        <w:rPr>
          <w:lang w:val="en-US"/>
        </w:rPr>
      </w:pPr>
      <w:r w:rsidRPr="008E510D">
        <w:rPr>
          <w:lang w:val="en-US"/>
        </w:rPr>
        <w:t xml:space="preserve">The </w:t>
      </w:r>
      <w:r>
        <w:rPr>
          <w:lang w:val="en-US"/>
        </w:rPr>
        <w:t xml:space="preserve">HY_HydroFeature feature type </w:t>
      </w:r>
      <w:r w:rsidRPr="008E510D">
        <w:rPr>
          <w:lang w:val="en-US"/>
        </w:rPr>
        <w:t xml:space="preserve">is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BC1551">
        <w:t xml:space="preserve">Figure </w:t>
      </w:r>
      <w:r w:rsidR="00BC1551">
        <w:rPr>
          <w:noProof/>
        </w:rPr>
        <w:t>23</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drawing>
          <wp:inline distT="0" distB="0" distL="0" distR="0" wp14:anchorId="5261C1C7" wp14:editId="69819793">
            <wp:extent cx="5486398" cy="4037043"/>
            <wp:effectExtent l="0" t="0" r="635"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398" cy="4037043"/>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34" w:name="_Ref462910194"/>
      <w:bookmarkStart w:id="135" w:name="_Ref462910188"/>
      <w:bookmarkStart w:id="136" w:name="_Toc484066560"/>
      <w:r>
        <w:t xml:space="preserve">Figure </w:t>
      </w:r>
      <w:fldSimple w:instr=" SEQ Figure \* ARABIC ">
        <w:r w:rsidR="00BC1551">
          <w:rPr>
            <w:noProof/>
          </w:rPr>
          <w:t>23</w:t>
        </w:r>
      </w:fldSimple>
      <w:bookmarkEnd w:id="134"/>
      <w:r>
        <w:t xml:space="preserve">: </w:t>
      </w:r>
      <w:r w:rsidRPr="008E510D">
        <w:t>Hydrologic features describing separate aspects of hydrology phenomen</w:t>
      </w:r>
      <w:r w:rsidR="00175F0F">
        <w:t>a</w:t>
      </w:r>
      <w:bookmarkEnd w:id="135"/>
      <w:bookmarkEnd w:id="136"/>
    </w:p>
    <w:p w14:paraId="27B21A0D" w14:textId="77777777" w:rsidR="00CE5B26" w:rsidRDefault="006238C9" w:rsidP="006238C9">
      <w:pPr>
        <w:jc w:val="both"/>
        <w:rPr>
          <w:rStyle w:val="Strong"/>
          <w:b w:val="0"/>
        </w:rPr>
      </w:pPr>
      <w:r w:rsidRPr="008E510D">
        <w:t xml:space="preserve">The definitions </w:t>
      </w:r>
      <w:r w:rsidR="0062341A">
        <w:t>of</w:t>
      </w:r>
      <w:r w:rsidRPr="008E510D">
        <w:t xml:space="preserve"> HydroFeature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2FFB2A2D" w14:textId="77777777" w:rsidR="00CE5B26" w:rsidRDefault="00CE5B26" w:rsidP="006238C9">
      <w:pPr>
        <w:jc w:val="both"/>
        <w:rPr>
          <w:rStyle w:val="Strong"/>
          <w:b w:val="0"/>
        </w:rPr>
      </w:pPr>
    </w:p>
    <w:p w14:paraId="19D54E69" w14:textId="769E3F9C"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Heading3"/>
        <w:jc w:val="both"/>
      </w:pPr>
      <w:bookmarkStart w:id="137" w:name="_Toc484502207"/>
      <w:r>
        <w:lastRenderedPageBreak/>
        <w:t>Named Feature Package</w:t>
      </w:r>
      <w:bookmarkEnd w:id="137"/>
    </w:p>
    <w:p w14:paraId="7707CB88" w14:textId="11810E08" w:rsidR="007C5290" w:rsidRDefault="007C5290" w:rsidP="007C5290">
      <w:pPr>
        <w:pStyle w:val="Normal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BC1551" w:rsidRPr="00B4245D">
        <w:t xml:space="preserve">Figure </w:t>
      </w:r>
      <w:r w:rsidR="00BC1551">
        <w:rPr>
          <w:noProof/>
        </w:rPr>
        <w:t>24</w:t>
      </w:r>
      <w:r w:rsidR="00700E20">
        <w:rPr>
          <w:lang w:val="en-US"/>
        </w:rPr>
        <w:fldChar w:fldCharType="end"/>
      </w:r>
      <w:r w:rsidRPr="008E510D">
        <w:rPr>
          <w:lang w:val="en-US"/>
        </w:rPr>
        <w:t xml:space="preserve">) </w:t>
      </w:r>
      <w:r>
        <w:rPr>
          <w:lang w:val="en-US"/>
        </w:rPr>
        <w:t xml:space="preserve">defines the HY_HydroFeature type as </w:t>
      </w:r>
      <w:r w:rsidR="00CE5B26">
        <w:rPr>
          <w:lang w:val="en-US"/>
        </w:rPr>
        <w:t xml:space="preserve">a </w:t>
      </w:r>
      <w:r>
        <w:rPr>
          <w:lang w:val="en-US"/>
        </w:rPr>
        <w:t xml:space="preserve">basic feature </w:t>
      </w:r>
      <w:r w:rsidRPr="008E510D">
        <w:rPr>
          <w:lang w:val="en-US"/>
        </w:rPr>
        <w:t xml:space="preserve">to reflect </w:t>
      </w:r>
      <w:r w:rsidR="00CE5B26">
        <w:rPr>
          <w:lang w:val="en-US"/>
        </w:rPr>
        <w:t>the</w:t>
      </w:r>
      <w:r w:rsidRPr="008E510D">
        <w:rPr>
          <w:lang w:val="en-US"/>
        </w:rPr>
        <w:t xml:space="preserve"> properties </w:t>
      </w:r>
      <w:r w:rsidR="00CE5B26">
        <w:rPr>
          <w:lang w:val="en-US"/>
        </w:rPr>
        <w:t xml:space="preserve">that all </w:t>
      </w:r>
      <w:r w:rsidRPr="008E510D">
        <w:rPr>
          <w:lang w:val="en-US"/>
        </w:rPr>
        <w:t>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pPr>
      <w:bookmarkStart w:id="138" w:name="_Toc484066586"/>
      <w:r>
        <w:t xml:space="preserve">Table </w:t>
      </w:r>
      <w:fldSimple w:instr=" SEQ Table \* ARABIC ">
        <w:r w:rsidR="000A1A34">
          <w:rPr>
            <w:noProof/>
          </w:rPr>
          <w:t>4</w:t>
        </w:r>
      </w:fldSimple>
      <w:r>
        <w:t>: HY_HydroFeature</w:t>
      </w:r>
      <w:bookmarkEnd w:id="138"/>
      <w:r>
        <w:t xml:space="preserve"> </w:t>
      </w:r>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jc w:val="both"/>
              <w:rPr>
                <w:b/>
                <w:bCs/>
              </w:rPr>
            </w:pPr>
            <w:r>
              <w:rPr>
                <w:b/>
                <w:bCs/>
              </w:rPr>
              <w:t>Property</w:t>
            </w:r>
          </w:p>
        </w:tc>
        <w:tc>
          <w:tcPr>
            <w:tcW w:w="3473" w:type="dxa"/>
            <w:hideMark/>
          </w:tcPr>
          <w:p w14:paraId="1F5DBB42" w14:textId="0A6B7399" w:rsidR="0085093F" w:rsidRPr="008E510D" w:rsidRDefault="0085093F">
            <w:pPr>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r w:rsidRPr="008E510D">
              <w:rPr>
                <w:rStyle w:val="Emphasis"/>
              </w:rPr>
              <w:t>name</w:t>
            </w:r>
          </w:p>
        </w:tc>
        <w:tc>
          <w:tcPr>
            <w:tcW w:w="3473" w:type="dxa"/>
            <w:hideMark/>
          </w:tcPr>
          <w:p w14:paraId="60D6F8BB" w14:textId="72115090" w:rsidR="0085093F" w:rsidRPr="008E510D" w:rsidRDefault="0085093F" w:rsidP="009E7E9D">
            <w:r w:rsidRPr="008E510D">
              <w:t>name given to the hydrologic feature in cultural, political or historical context</w:t>
            </w:r>
          </w:p>
        </w:tc>
        <w:tc>
          <w:tcPr>
            <w:tcW w:w="2634" w:type="dxa"/>
            <w:hideMark/>
          </w:tcPr>
          <w:p w14:paraId="7DDF3050" w14:textId="0130D698" w:rsidR="0085093F" w:rsidRPr="008E510D" w:rsidRDefault="0085093F" w:rsidP="00E575DD">
            <w:r>
              <w:t>Association</w:t>
            </w:r>
          </w:p>
        </w:tc>
      </w:tr>
    </w:tbl>
    <w:p w14:paraId="4755146E" w14:textId="77777777" w:rsidR="0085093F" w:rsidRDefault="0085093F" w:rsidP="00E575DD">
      <w:pPr>
        <w:rPr>
          <w:rStyle w:val="Strong"/>
        </w:rPr>
      </w:pPr>
    </w:p>
    <w:p w14:paraId="06C0E9C3" w14:textId="7688D22F" w:rsidR="0085093F" w:rsidRDefault="0085093F" w:rsidP="0085093F">
      <w:r>
        <w:rPr>
          <w:rStyle w:val="Strong"/>
          <w:b w:val="0"/>
        </w:rPr>
        <w:t xml:space="preserve">This </w:t>
      </w:r>
      <w:r>
        <w:t xml:space="preserve">links a </w:t>
      </w:r>
      <w:r w:rsidRPr="008E510D">
        <w:t xml:space="preserve">HY_HydroFeature </w:t>
      </w:r>
      <w:r>
        <w:t xml:space="preserve">object to zero or more </w:t>
      </w:r>
      <w:r w:rsidR="007C5290">
        <w:t>HY_HydroFeatureName</w:t>
      </w:r>
      <w:r>
        <w:t xml:space="preserve"> objects</w:t>
      </w:r>
      <w:r w:rsidR="007C5290" w:rsidRPr="008E510D">
        <w:t>.</w:t>
      </w:r>
      <w:r>
        <w:t xml:space="preserve"> </w:t>
      </w:r>
    </w:p>
    <w:p w14:paraId="13282931" w14:textId="2DDFD1E3" w:rsidR="0085093F" w:rsidRPr="00B149B7" w:rsidRDefault="0085093F" w:rsidP="0085093F">
      <w:r w:rsidRPr="00EB5A8C">
        <w:t>The HY_H</w:t>
      </w:r>
      <w:r w:rsidR="00CE5B26">
        <w:t>ydroFeatureName type provides a</w:t>
      </w:r>
      <w:r w:rsidRPr="00EB5A8C">
        <w:t xml:space="preserve">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 w14:paraId="305CD244" w14:textId="77777777" w:rsidR="00B4245D" w:rsidRPr="00B4245D" w:rsidRDefault="00B4245D" w:rsidP="00B4245D">
      <w:pPr>
        <w:pStyle w:val="OGCFigure"/>
      </w:pPr>
      <w:r w:rsidRPr="00B4245D">
        <w:rPr>
          <w:noProof/>
        </w:rPr>
        <w:drawing>
          <wp:inline distT="0" distB="0" distL="0" distR="0" wp14:anchorId="58816EAB" wp14:editId="5156BD34">
            <wp:extent cx="3619498" cy="267652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19498" cy="2676523"/>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9" w:name="_Ref462910244"/>
      <w:bookmarkStart w:id="140" w:name="_Toc484066561"/>
      <w:r w:rsidRPr="00B4245D">
        <w:t xml:space="preserve">Figure </w:t>
      </w:r>
      <w:fldSimple w:instr=" SEQ Figure \* ARABIC ">
        <w:r w:rsidR="00BC1551">
          <w:rPr>
            <w:noProof/>
          </w:rPr>
          <w:t>24</w:t>
        </w:r>
      </w:fldSimple>
      <w:bookmarkEnd w:id="139"/>
      <w:r w:rsidRPr="00B4245D">
        <w:t>: Nam</w:t>
      </w:r>
      <w:r w:rsidRPr="007451BA">
        <w:t>ed Feature (UML class diagram)</w:t>
      </w:r>
      <w:bookmarkEnd w:id="140"/>
    </w:p>
    <w:p w14:paraId="7D6D471A" w14:textId="77777777" w:rsidR="00E535D8" w:rsidRPr="007451BA" w:rsidRDefault="00E535D8" w:rsidP="00B4245D">
      <w:pPr>
        <w:pStyle w:val="OGCFigure"/>
      </w:pPr>
    </w:p>
    <w:p w14:paraId="67A90705" w14:textId="77777777" w:rsidR="00EB5A8C" w:rsidRDefault="00882BF5" w:rsidP="00EB5A8C">
      <w:r w:rsidRPr="00EB5A8C">
        <w:t xml:space="preserve">HY_HydroFeatureName carries five attributes: </w:t>
      </w:r>
      <w:r w:rsidRPr="004D58C8">
        <w:rPr>
          <w:i/>
        </w:rPr>
        <w:t>name</w:t>
      </w:r>
      <w:r w:rsidRPr="00EB5A8C">
        <w:t xml:space="preserve">, </w:t>
      </w:r>
      <w:r w:rsidRPr="004D58C8">
        <w:rPr>
          <w:i/>
        </w:rPr>
        <w:t>namesPart</w:t>
      </w:r>
      <w:r w:rsidRPr="00EB5A8C">
        <w:t xml:space="preserve">, </w:t>
      </w:r>
      <w:r w:rsidRPr="004D58C8">
        <w:rPr>
          <w:i/>
        </w:rPr>
        <w:t>preferredBy</w:t>
      </w:r>
      <w:r w:rsidRPr="00EB5A8C">
        <w:t xml:space="preserve">, </w:t>
      </w:r>
      <w:r w:rsidRPr="004D58C8">
        <w:rPr>
          <w:i/>
        </w:rPr>
        <w:t>usage</w:t>
      </w:r>
      <w:r w:rsidRPr="00EB5A8C">
        <w:t xml:space="preserve"> and </w:t>
      </w:r>
      <w:r w:rsidRPr="004D58C8">
        <w:rPr>
          <w:i/>
        </w:rPr>
        <w:t>variantSpelling</w:t>
      </w:r>
      <w:r w:rsidRPr="00EB5A8C">
        <w:t xml:space="preserve">. </w:t>
      </w:r>
    </w:p>
    <w:p w14:paraId="08400004" w14:textId="7F4FED56" w:rsidR="0085093F" w:rsidRDefault="0085093F" w:rsidP="0085093F">
      <w:pPr>
        <w:pStyle w:val="OGCtableheader"/>
      </w:pPr>
      <w:bookmarkStart w:id="141" w:name="_Toc484066587"/>
      <w:r>
        <w:t xml:space="preserve">Table </w:t>
      </w:r>
      <w:fldSimple w:instr=" SEQ Table \* ARABIC ">
        <w:r w:rsidR="000A1A34">
          <w:rPr>
            <w:noProof/>
          </w:rPr>
          <w:t>5</w:t>
        </w:r>
      </w:fldSimple>
      <w:r>
        <w:t>: HY_HydroFeature</w:t>
      </w:r>
      <w:r w:rsidR="00415CC7">
        <w:t>Name</w:t>
      </w:r>
      <w:bookmarkEnd w:id="141"/>
      <w:r>
        <w:t xml:space="preserve"> </w:t>
      </w:r>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jc w:val="both"/>
              <w:rPr>
                <w:b/>
                <w:bCs/>
              </w:rPr>
            </w:pPr>
            <w:r>
              <w:rPr>
                <w:b/>
                <w:bCs/>
              </w:rPr>
              <w:t>Property</w:t>
            </w:r>
          </w:p>
        </w:tc>
        <w:tc>
          <w:tcPr>
            <w:tcW w:w="4198" w:type="dxa"/>
            <w:hideMark/>
          </w:tcPr>
          <w:p w14:paraId="20179475" w14:textId="77777777" w:rsidR="0085093F" w:rsidRPr="008E510D" w:rsidRDefault="0085093F" w:rsidP="009E7E9D">
            <w:pPr>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jc w:val="both"/>
              <w:rPr>
                <w:b/>
                <w:bCs/>
              </w:rPr>
            </w:pPr>
            <w:r>
              <w:rPr>
                <w:b/>
                <w:bCs/>
              </w:rPr>
              <w:t>Relation</w:t>
            </w:r>
          </w:p>
        </w:tc>
        <w:tc>
          <w:tcPr>
            <w:tcW w:w="1736" w:type="dxa"/>
          </w:tcPr>
          <w:p w14:paraId="6CD3BAFE" w14:textId="26726915" w:rsidR="0085093F" w:rsidRDefault="0085093F" w:rsidP="009E7E9D">
            <w:pPr>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r w:rsidRPr="008E510D">
              <w:rPr>
                <w:rStyle w:val="Emphasis"/>
              </w:rPr>
              <w:t>name</w:t>
            </w:r>
          </w:p>
        </w:tc>
        <w:tc>
          <w:tcPr>
            <w:tcW w:w="4198" w:type="dxa"/>
            <w:hideMark/>
          </w:tcPr>
          <w:p w14:paraId="43B3B8D5" w14:textId="0141C195" w:rsidR="0085093F" w:rsidRPr="008E510D" w:rsidRDefault="0085093F" w:rsidP="009E7E9D">
            <w:r>
              <w:t>the</w:t>
            </w:r>
            <w:r w:rsidRPr="00EB5A8C">
              <w:t xml:space="preserve"> individual name used in a country or region under the conditions of</w:t>
            </w:r>
            <w:r>
              <w:t xml:space="preserve"> </w:t>
            </w:r>
            <w:r w:rsidRPr="00EB5A8C">
              <w:t xml:space="preserve">nation and </w:t>
            </w:r>
            <w:r w:rsidRPr="00EB5A8C">
              <w:lastRenderedPageBreak/>
              <w:t>language</w:t>
            </w:r>
          </w:p>
        </w:tc>
        <w:tc>
          <w:tcPr>
            <w:tcW w:w="1226" w:type="dxa"/>
            <w:hideMark/>
          </w:tcPr>
          <w:p w14:paraId="60C689BC" w14:textId="7F411858" w:rsidR="0085093F" w:rsidRPr="008E510D" w:rsidRDefault="00415CC7" w:rsidP="009E7E9D">
            <w:r>
              <w:lastRenderedPageBreak/>
              <w:t>Attribute</w:t>
            </w:r>
          </w:p>
        </w:tc>
        <w:tc>
          <w:tcPr>
            <w:tcW w:w="1736" w:type="dxa"/>
          </w:tcPr>
          <w:p w14:paraId="149EAD7E" w14:textId="52AC30BE" w:rsidR="0085093F" w:rsidRDefault="0085093F" w:rsidP="009E7E9D">
            <w:r>
              <w:t>CharacterString</w:t>
            </w:r>
          </w:p>
        </w:tc>
      </w:tr>
      <w:tr w:rsidR="00415CC7" w:rsidRPr="008E510D" w14:paraId="3678043C" w14:textId="77777777" w:rsidTr="00415CC7">
        <w:tc>
          <w:tcPr>
            <w:tcW w:w="1696" w:type="dxa"/>
          </w:tcPr>
          <w:p w14:paraId="4B6DC1B0" w14:textId="35473FA6" w:rsidR="00415CC7" w:rsidRPr="008E510D" w:rsidRDefault="00415CC7" w:rsidP="009E7E9D">
            <w:pPr>
              <w:rPr>
                <w:rStyle w:val="Emphasis"/>
              </w:rPr>
            </w:pPr>
            <w:r>
              <w:rPr>
                <w:rStyle w:val="Emphasis"/>
              </w:rPr>
              <w:lastRenderedPageBreak/>
              <w:t>namesPart</w:t>
            </w:r>
          </w:p>
        </w:tc>
        <w:tc>
          <w:tcPr>
            <w:tcW w:w="4198" w:type="dxa"/>
          </w:tcPr>
          <w:p w14:paraId="4CAC4A7D" w14:textId="0372F3E4" w:rsidR="00415CC7" w:rsidRDefault="00415CC7" w:rsidP="009E7E9D">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r>
              <w:t>Attribute</w:t>
            </w:r>
          </w:p>
        </w:tc>
        <w:tc>
          <w:tcPr>
            <w:tcW w:w="1736" w:type="dxa"/>
          </w:tcPr>
          <w:p w14:paraId="4192C40D" w14:textId="026801C8" w:rsidR="00415CC7" w:rsidRDefault="00415CC7" w:rsidP="009E7E9D">
            <w:r>
              <w:t>CharacterString</w:t>
            </w:r>
          </w:p>
        </w:tc>
      </w:tr>
      <w:tr w:rsidR="00415CC7" w:rsidRPr="008E510D" w14:paraId="262E9BE3" w14:textId="77777777" w:rsidTr="00415CC7">
        <w:tc>
          <w:tcPr>
            <w:tcW w:w="1696" w:type="dxa"/>
          </w:tcPr>
          <w:p w14:paraId="699A8E7C" w14:textId="651F2C1B" w:rsidR="00415CC7" w:rsidRDefault="00415CC7" w:rsidP="009E7E9D">
            <w:pPr>
              <w:rPr>
                <w:rStyle w:val="Emphasis"/>
              </w:rPr>
            </w:pPr>
            <w:r>
              <w:rPr>
                <w:rStyle w:val="Emphasis"/>
              </w:rPr>
              <w:t>preferredBy</w:t>
            </w:r>
          </w:p>
        </w:tc>
        <w:tc>
          <w:tcPr>
            <w:tcW w:w="4198" w:type="dxa"/>
          </w:tcPr>
          <w:p w14:paraId="69591691" w14:textId="1CC3F395" w:rsidR="00415CC7" w:rsidRDefault="00415CC7" w:rsidP="009E7E9D">
            <w:r w:rsidRPr="00EB5A8C">
              <w:t>specifies that the name is the preferred name according to the named entity</w:t>
            </w:r>
            <w:r>
              <w:t xml:space="preserve">. The </w:t>
            </w:r>
            <w:r w:rsidRPr="00EB5A8C">
              <w:t>CI_Responsib</w:t>
            </w:r>
            <w:r>
              <w:t>ility</w:t>
            </w:r>
            <w:r w:rsidRPr="00EB5A8C">
              <w:t xml:space="preserve"> type</w:t>
            </w:r>
            <w:r>
              <w:t xml:space="preserve"> may be used to further structure the information about the responsible party and their role</w:t>
            </w:r>
          </w:p>
        </w:tc>
        <w:tc>
          <w:tcPr>
            <w:tcW w:w="1226" w:type="dxa"/>
          </w:tcPr>
          <w:p w14:paraId="19C3AB9E" w14:textId="022D8318" w:rsidR="00415CC7" w:rsidRDefault="00415CC7" w:rsidP="009E7E9D">
            <w:r w:rsidRPr="00AD2BC2">
              <w:t>Attribute</w:t>
            </w:r>
          </w:p>
        </w:tc>
        <w:tc>
          <w:tcPr>
            <w:tcW w:w="1736" w:type="dxa"/>
          </w:tcPr>
          <w:p w14:paraId="029B984E" w14:textId="6B190081" w:rsidR="00415CC7" w:rsidRDefault="00415CC7" w:rsidP="009E7E9D">
            <w:r>
              <w:t>CharacterString</w:t>
            </w:r>
          </w:p>
        </w:tc>
      </w:tr>
      <w:tr w:rsidR="00415CC7" w:rsidRPr="008E510D" w14:paraId="55C29016" w14:textId="77777777" w:rsidTr="00415CC7">
        <w:tc>
          <w:tcPr>
            <w:tcW w:w="1696" w:type="dxa"/>
          </w:tcPr>
          <w:p w14:paraId="660045FE" w14:textId="241E8FAF" w:rsidR="00415CC7" w:rsidRDefault="00415CC7" w:rsidP="009E7E9D">
            <w:pPr>
              <w:rPr>
                <w:rStyle w:val="Emphasis"/>
              </w:rPr>
            </w:pPr>
            <w:r>
              <w:rPr>
                <w:rStyle w:val="Emphasis"/>
              </w:rPr>
              <w:t>usage</w:t>
            </w:r>
          </w:p>
        </w:tc>
        <w:tc>
          <w:tcPr>
            <w:tcW w:w="4198" w:type="dxa"/>
          </w:tcPr>
          <w:p w14:paraId="338A0EAB" w14:textId="2E6E4A33" w:rsidR="00415CC7" w:rsidRDefault="00415CC7" w:rsidP="009E7E9D">
            <w:r w:rsidRPr="00EB5A8C">
              <w:t xml:space="preserve">expresses the </w:t>
            </w:r>
            <w:r>
              <w:t>kind</w:t>
            </w:r>
            <w:r w:rsidRPr="00EB5A8C">
              <w:t xml:space="preserve"> of name usage in a specific community, using a term from the HY_NameUsage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r w:rsidR="00A261E4">
              <w:t>.</w:t>
            </w:r>
          </w:p>
        </w:tc>
        <w:tc>
          <w:tcPr>
            <w:tcW w:w="1226" w:type="dxa"/>
          </w:tcPr>
          <w:p w14:paraId="52619774" w14:textId="270ADD0D" w:rsidR="00415CC7" w:rsidRDefault="00415CC7" w:rsidP="009E7E9D">
            <w:r w:rsidRPr="00AD2BC2">
              <w:t>Attribute</w:t>
            </w:r>
          </w:p>
        </w:tc>
        <w:tc>
          <w:tcPr>
            <w:tcW w:w="1736" w:type="dxa"/>
          </w:tcPr>
          <w:p w14:paraId="04FC151C" w14:textId="393541EA" w:rsidR="00415CC7" w:rsidRDefault="00415CC7" w:rsidP="009E7E9D">
            <w:r>
              <w:t>CharacterString</w:t>
            </w:r>
          </w:p>
        </w:tc>
      </w:tr>
      <w:tr w:rsidR="00415CC7" w:rsidRPr="008E510D" w14:paraId="1711E5B3" w14:textId="77777777" w:rsidTr="00415CC7">
        <w:tc>
          <w:tcPr>
            <w:tcW w:w="1696" w:type="dxa"/>
          </w:tcPr>
          <w:p w14:paraId="69ADA1EA" w14:textId="24A5C165" w:rsidR="00415CC7" w:rsidRDefault="00415CC7" w:rsidP="009E7E9D">
            <w:pPr>
              <w:rPr>
                <w:rStyle w:val="Emphasis"/>
              </w:rPr>
            </w:pPr>
            <w:r>
              <w:rPr>
                <w:rStyle w:val="Emphasis"/>
              </w:rPr>
              <w:t>variantSpelling</w:t>
            </w:r>
          </w:p>
        </w:tc>
        <w:tc>
          <w:tcPr>
            <w:tcW w:w="4198" w:type="dxa"/>
          </w:tcPr>
          <w:p w14:paraId="45298F56" w14:textId="26A5A585" w:rsidR="00415CC7" w:rsidRDefault="00415CC7" w:rsidP="009E7E9D">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r w:rsidRPr="00AD2BC2">
              <w:t>Attribute</w:t>
            </w:r>
          </w:p>
        </w:tc>
        <w:tc>
          <w:tcPr>
            <w:tcW w:w="1736" w:type="dxa"/>
          </w:tcPr>
          <w:p w14:paraId="6FDD47A1" w14:textId="4B2E8AFE" w:rsidR="00415CC7" w:rsidRDefault="00415CC7" w:rsidP="009E7E9D">
            <w:r>
              <w:t>CharacterString</w:t>
            </w:r>
          </w:p>
        </w:tc>
      </w:tr>
    </w:tbl>
    <w:p w14:paraId="05C6D332" w14:textId="77777777" w:rsidR="0085093F" w:rsidRDefault="0085093F" w:rsidP="00EB5A8C"/>
    <w:p w14:paraId="1EAC4BAA" w14:textId="433B6B2E" w:rsidR="00334360" w:rsidRPr="003E594B" w:rsidRDefault="00334360" w:rsidP="00834E29">
      <w:pPr>
        <w:pStyle w:val="Heading3"/>
        <w:jc w:val="both"/>
      </w:pPr>
      <w:bookmarkStart w:id="142" w:name="_Toc458775750"/>
      <w:bookmarkStart w:id="143" w:name="_Toc484502208"/>
      <w:r w:rsidRPr="003E594B">
        <w:t xml:space="preserve">The HydroComplex </w:t>
      </w:r>
      <w:bookmarkEnd w:id="142"/>
      <w:r w:rsidR="0062341A">
        <w:t>package</w:t>
      </w:r>
      <w:bookmarkEnd w:id="143"/>
    </w:p>
    <w:p w14:paraId="10EA657D" w14:textId="6AB5E162" w:rsidR="00CF0CE0" w:rsidRDefault="00334360" w:rsidP="00450C77">
      <w:pPr>
        <w:pStyle w:val="Normal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w:t>
      </w:r>
      <w:r w:rsidR="00F60E4F">
        <w:rPr>
          <w:lang w:val="en-US"/>
        </w:rPr>
        <w:t>hydro nexuses</w:t>
      </w:r>
      <w:r w:rsidRPr="008E510D">
        <w:rPr>
          <w:lang w:val="en-US"/>
        </w:rPr>
        <w:t xml:space="preserve">)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w:t>
      </w:r>
      <w:r w:rsidR="00F60E4F">
        <w:rPr>
          <w:lang w:val="en-US"/>
        </w:rPr>
        <w:t xml:space="preserve">hydro nexuses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w:t>
      </w:r>
      <w:r w:rsidR="00D6608C">
        <w:rPr>
          <w:lang w:val="en-US"/>
        </w:rPr>
        <w:t>the topological closure of an abstract</w:t>
      </w:r>
      <w:r w:rsidR="00CF0CE0">
        <w:rPr>
          <w:lang w:val="en-US"/>
        </w:rPr>
        <w:t xml:space="preserve"> catchment and its </w:t>
      </w:r>
      <w:r w:rsidR="00F60E4F">
        <w:rPr>
          <w:lang w:val="en-US"/>
        </w:rPr>
        <w:t>inflow and outflow hydro nexuses</w:t>
      </w:r>
      <w:r w:rsidR="00CF0CE0">
        <w:rPr>
          <w:lang w:val="en-US"/>
        </w:rPr>
        <w:t xml:space="preserve">. </w:t>
      </w:r>
      <w:r w:rsidR="000C1474">
        <w:rPr>
          <w:lang w:val="en-US"/>
        </w:rPr>
        <w:t xml:space="preserve">The </w:t>
      </w:r>
      <w:r w:rsidR="00CF0CE0">
        <w:rPr>
          <w:lang w:val="en-US"/>
        </w:rPr>
        <w:t>catchment topology</w:t>
      </w:r>
      <w:r w:rsidR="00FA201E">
        <w:rPr>
          <w:lang w:val="en-US"/>
        </w:rPr>
        <w:t xml:space="preserve"> pattern, </w:t>
      </w:r>
      <w:r w:rsidR="00E64218">
        <w:rPr>
          <w:lang w:val="en-US"/>
        </w:rPr>
        <w:t xml:space="preserve">which could, be expressed </w:t>
      </w:r>
      <w:r w:rsidR="00FA201E">
        <w:rPr>
          <w:lang w:val="en-US"/>
        </w:rPr>
        <w:t xml:space="preserve">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E64218">
        <w:rPr>
          <w:lang w:val="en-US"/>
        </w:rPr>
        <w:t xml:space="preserve"> networks</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5E945A98" w:rsidR="00334360" w:rsidRPr="008E510D" w:rsidRDefault="00334360" w:rsidP="00450C77">
      <w:pPr>
        <w:pStyle w:val="NormalWeb"/>
        <w:jc w:val="both"/>
        <w:rPr>
          <w:lang w:val="en-US"/>
        </w:rPr>
      </w:pPr>
      <w:r w:rsidRPr="008E510D">
        <w:rPr>
          <w:lang w:val="en-US"/>
        </w:rPr>
        <w:t>The Hydro Complex model also allows catchments to be recognized through reference to a</w:t>
      </w:r>
      <w:r w:rsidR="00F60E4F">
        <w:rPr>
          <w:lang w:val="en-US"/>
        </w:rPr>
        <w:t xml:space="preserve"> hydro nexus</w:t>
      </w:r>
      <w:r w:rsidRPr="008E510D">
        <w:rPr>
          <w:lang w:val="en-US"/>
        </w:rPr>
        <w:t xml:space="preserve">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586E2A80"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00E64218">
        <w:rPr>
          <w:lang w:val="en-US"/>
        </w:rPr>
        <w:t xml:space="preserve"> of a catchment through</w:t>
      </w:r>
      <w:r w:rsidR="00F60E4F">
        <w:rPr>
          <w:lang w:val="en-US"/>
        </w:rPr>
        <w:t xml:space="preserve"> inflow and outflow</w:t>
      </w:r>
      <w:r w:rsidRPr="008E510D">
        <w:rPr>
          <w:lang w:val="en-US"/>
        </w:rPr>
        <w:t xml:space="preserve"> </w:t>
      </w:r>
      <w:r w:rsidR="00F60E4F">
        <w:rPr>
          <w:lang w:val="en-US"/>
        </w:rPr>
        <w:t xml:space="preserve">hydro nexus </w:t>
      </w:r>
      <w:r w:rsidRPr="008E510D">
        <w:rPr>
          <w:lang w:val="en-US"/>
        </w:rPr>
        <w:t>feature</w:t>
      </w:r>
      <w:r w:rsidR="00F60E4F">
        <w:rPr>
          <w:lang w:val="en-US"/>
        </w:rPr>
        <w:t>s</w:t>
      </w:r>
      <w:r w:rsidRPr="008E510D">
        <w:rPr>
          <w:lang w:val="en-US"/>
        </w:rPr>
        <w:t xml:space="preserv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BC1551">
        <w:t xml:space="preserve">Figure </w:t>
      </w:r>
      <w:r w:rsidR="00BC1551">
        <w:rPr>
          <w:noProof/>
        </w:rPr>
        <w:t>25</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BC1551">
        <w:t xml:space="preserve">Figure </w:t>
      </w:r>
      <w:r w:rsidR="00BC1551">
        <w:rPr>
          <w:noProof/>
        </w:rPr>
        <w:t>26</w:t>
      </w:r>
      <w:r w:rsidR="001B5AD0">
        <w:rPr>
          <w:lang w:val="en-US"/>
        </w:rPr>
        <w:fldChar w:fldCharType="end"/>
      </w:r>
      <w:r w:rsidRPr="001B5AD0">
        <w:rPr>
          <w:lang w:val="en-US"/>
        </w:rPr>
        <w:t xml:space="preserve">). </w:t>
      </w:r>
      <w:r w:rsidRPr="008E510D">
        <w:rPr>
          <w:lang w:val="en-US"/>
        </w:rPr>
        <w:t xml:space="preserve">Conceptually, each catchment has an </w:t>
      </w:r>
      <w:r w:rsidR="00F60E4F" w:rsidRPr="008E510D">
        <w:rPr>
          <w:lang w:val="en-US"/>
        </w:rPr>
        <w:t>out</w:t>
      </w:r>
      <w:r w:rsidR="00F60E4F">
        <w:rPr>
          <w:lang w:val="en-US"/>
        </w:rPr>
        <w:t>flow hydro nexus</w:t>
      </w:r>
      <w:r w:rsidRPr="008E510D">
        <w:rPr>
          <w:lang w:val="en-US"/>
        </w:rPr>
        <w:t xml:space="preserve">, and any </w:t>
      </w:r>
      <w:r w:rsidR="00F60E4F">
        <w:rPr>
          <w:lang w:val="en-US"/>
        </w:rPr>
        <w:t>hydro nexus</w:t>
      </w:r>
      <w:r w:rsidR="00F60E4F" w:rsidRPr="008E510D">
        <w:rPr>
          <w:lang w:val="en-US"/>
        </w:rPr>
        <w:t xml:space="preserve"> </w:t>
      </w:r>
      <w:r w:rsidRPr="008E510D">
        <w:rPr>
          <w:lang w:val="en-US"/>
        </w:rPr>
        <w:t xml:space="preserve">has a corresponding catchment, even if catchment and/or </w:t>
      </w:r>
      <w:r w:rsidR="00F60E4F">
        <w:rPr>
          <w:lang w:val="en-US"/>
        </w:rPr>
        <w:t>hydro nexus</w:t>
      </w:r>
      <w:r w:rsidR="00F60E4F" w:rsidRPr="008E510D">
        <w:rPr>
          <w:lang w:val="en-US"/>
        </w:rPr>
        <w:t xml:space="preserve"> </w:t>
      </w:r>
      <w:r w:rsidRPr="008E510D">
        <w:rPr>
          <w:lang w:val="en-US"/>
        </w:rPr>
        <w:t xml:space="preserve">may not be present in a particular application. A catchment interacts with upper and lower catchments via associated </w:t>
      </w:r>
      <w:r w:rsidR="00F60E4F">
        <w:rPr>
          <w:lang w:val="en-US"/>
        </w:rPr>
        <w:t>hydro nexuses</w:t>
      </w:r>
      <w:r w:rsidRPr="008E510D">
        <w:rPr>
          <w:lang w:val="en-US"/>
        </w:rPr>
        <w:t xml:space="preserve">, and ultimately contributes flow to the </w:t>
      </w:r>
      <w:r w:rsidR="00F60E4F">
        <w:rPr>
          <w:lang w:val="en-US"/>
        </w:rPr>
        <w:t xml:space="preserve">hydro </w:t>
      </w:r>
      <w:r w:rsidR="00F60E4F">
        <w:rPr>
          <w:lang w:val="en-US"/>
        </w:rPr>
        <w:lastRenderedPageBreak/>
        <w:t>nexus</w:t>
      </w:r>
      <w:r w:rsidR="00F60E4F" w:rsidRPr="008E510D">
        <w:rPr>
          <w:lang w:val="en-US"/>
        </w:rPr>
        <w:t xml:space="preserve"> </w:t>
      </w:r>
      <w:r w:rsidRPr="008E510D">
        <w:rPr>
          <w:lang w:val="en-US"/>
        </w:rPr>
        <w:t xml:space="preserve">of a containing catchment. The catchment should be understood as the logical link between </w:t>
      </w:r>
      <w:r>
        <w:rPr>
          <w:lang w:val="en-US"/>
        </w:rPr>
        <w:t xml:space="preserve">two </w:t>
      </w:r>
      <w:r w:rsidR="00F60E4F">
        <w:rPr>
          <w:lang w:val="en-US"/>
        </w:rPr>
        <w:t>hydro nexuses</w:t>
      </w:r>
      <w:r w:rsidRPr="008E510D">
        <w:rPr>
          <w:lang w:val="en-US"/>
        </w:rPr>
        <w:t>.</w:t>
      </w:r>
    </w:p>
    <w:p w14:paraId="26034CA2" w14:textId="77777777" w:rsidR="007451BA" w:rsidRDefault="007451BA" w:rsidP="007451BA">
      <w:pPr>
        <w:pStyle w:val="OGCFigure"/>
      </w:pPr>
      <w:r>
        <w:rPr>
          <w:noProof/>
        </w:rPr>
        <w:drawing>
          <wp:inline distT="0" distB="0" distL="0" distR="0" wp14:anchorId="2FF8AF1D" wp14:editId="147271AF">
            <wp:extent cx="4749455" cy="3711638"/>
            <wp:effectExtent l="0" t="0" r="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49455" cy="3711638"/>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44" w:name="_Ref462910280"/>
      <w:bookmarkStart w:id="145" w:name="_Toc484066562"/>
      <w:r>
        <w:t xml:space="preserve">Figure </w:t>
      </w:r>
      <w:fldSimple w:instr=" SEQ Figure \* ARABIC ">
        <w:r w:rsidR="00BC1551">
          <w:rPr>
            <w:noProof/>
          </w:rPr>
          <w:t>25</w:t>
        </w:r>
      </w:fldSimple>
      <w:bookmarkEnd w:id="144"/>
      <w:r>
        <w:t>: Catchment model (UML class diagram)</w:t>
      </w:r>
      <w:bookmarkEnd w:id="145"/>
    </w:p>
    <w:p w14:paraId="69919ED6" w14:textId="7B936DCF"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sidR="00F60E4F">
        <w:rPr>
          <w:lang w:val="en-US"/>
        </w:rPr>
        <w:t>hydro nexus</w:t>
      </w:r>
      <w:r>
        <w:rPr>
          <w:lang w:val="en-US"/>
        </w:rPr>
        <w:t xml:space="preserve">, and </w:t>
      </w:r>
      <w:r w:rsidR="007D57FE">
        <w:rPr>
          <w:lang w:val="en-US"/>
        </w:rPr>
        <w:t xml:space="preserve">the </w:t>
      </w:r>
      <w:r>
        <w:rPr>
          <w:lang w:val="en-US"/>
        </w:rPr>
        <w:t>multiple realization</w:t>
      </w:r>
      <w:r w:rsidR="00D6608C">
        <w:rPr>
          <w:lang w:val="en-US"/>
        </w:rPr>
        <w:t>s</w:t>
      </w:r>
      <w:r>
        <w:rPr>
          <w:lang w:val="en-US"/>
        </w:rPr>
        <w:t xml:space="preserve"> of the </w:t>
      </w:r>
      <w:r w:rsidR="00D6608C">
        <w:rPr>
          <w:lang w:val="en-US"/>
        </w:rPr>
        <w:t xml:space="preserve">holistic </w:t>
      </w:r>
      <w:r>
        <w:rPr>
          <w:lang w:val="en-US"/>
        </w:rPr>
        <w:t>catchment</w:t>
      </w:r>
      <w:r w:rsidR="00D6608C">
        <w:rPr>
          <w:lang w:val="en-US"/>
        </w:rPr>
        <w:t xml:space="preserve"> concept</w:t>
      </w:r>
      <w:r>
        <w:rPr>
          <w:lang w:val="en-US"/>
        </w:rPr>
        <w:t xml:space="preserve">. </w:t>
      </w:r>
      <w:r w:rsidRPr="00992987">
        <w:rPr>
          <w:lang w:val="en-US"/>
        </w:rPr>
        <w:t>These realizations include both topological realizations, as well as their geometr</w:t>
      </w:r>
      <w:r w:rsidR="00E85BE3">
        <w:rPr>
          <w:lang w:val="en-US"/>
        </w:rPr>
        <w:t>ic representation. HY_Catchment</w:t>
      </w:r>
      <w:r w:rsidR="00DD4F28">
        <w:rPr>
          <w:lang w:val="en-US"/>
        </w:rPr>
        <w:t xml:space="preserve"> may be</w:t>
      </w:r>
      <w:r w:rsidRPr="00992987">
        <w:rPr>
          <w:lang w:val="en-US"/>
        </w:rPr>
        <w:t xml:space="preserve"> further </w:t>
      </w:r>
      <w:r w:rsidR="00DD4F28" w:rsidRPr="00992987">
        <w:rPr>
          <w:lang w:val="en-US"/>
        </w:rPr>
        <w:t>specializ</w:t>
      </w:r>
      <w:r w:rsidR="00DD4F28">
        <w:rPr>
          <w:lang w:val="en-US"/>
        </w:rPr>
        <w:t>ed</w:t>
      </w:r>
      <w:r w:rsidR="00DD4F28" w:rsidRPr="00992987">
        <w:rPr>
          <w:lang w:val="en-US"/>
        </w:rPr>
        <w:t xml:space="preserve"> </w:t>
      </w:r>
      <w:r w:rsidRPr="00992987">
        <w:rPr>
          <w:lang w:val="en-US"/>
        </w:rPr>
        <w:t>with respect to catchment interaction.</w:t>
      </w:r>
      <w:r w:rsidRPr="008E510D">
        <w:rPr>
          <w:lang w:val="en-US"/>
        </w:rPr>
        <w:t xml:space="preserve"> </w:t>
      </w:r>
    </w:p>
    <w:p w14:paraId="7B81109B" w14:textId="156155F5" w:rsidR="00D03383" w:rsidRDefault="0004665B" w:rsidP="0004665B">
      <w:pPr>
        <w:pStyle w:val="NormalWeb"/>
        <w:jc w:val="both"/>
        <w:rPr>
          <w:lang w:val="en-US"/>
        </w:rPr>
      </w:pPr>
      <w:r w:rsidRPr="008E510D">
        <w:rPr>
          <w:lang w:val="en-US"/>
        </w:rPr>
        <w:t xml:space="preserve">The </w:t>
      </w:r>
      <w:r w:rsidRPr="00A261E4">
        <w:rPr>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BC1551">
        <w:t xml:space="preserve">Figure </w:t>
      </w:r>
      <w:r w:rsidR="00BC1551">
        <w:rPr>
          <w:noProof/>
        </w:rPr>
        <w:t>26</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w:t>
      </w:r>
      <w:r w:rsidR="00151794">
        <w:rPr>
          <w:rStyle w:val="Emphasis"/>
          <w:lang w:val="en-US"/>
        </w:rPr>
        <w:t>catchmentRealization</w:t>
      </w:r>
      <w:r w:rsidRPr="008E510D">
        <w:rPr>
          <w:lang w:val="en-US"/>
        </w:rPr>
        <w:t>.</w:t>
      </w:r>
    </w:p>
    <w:p w14:paraId="1EF1F1E2" w14:textId="4D466B5B" w:rsidR="00BD35D9" w:rsidRDefault="00BD35D9" w:rsidP="00BD35D9">
      <w:pPr>
        <w:pStyle w:val="OGCtableheader"/>
      </w:pPr>
      <w:bookmarkStart w:id="146" w:name="_Toc484066588"/>
      <w:r>
        <w:t xml:space="preserve">Table </w:t>
      </w:r>
      <w:fldSimple w:instr=" SEQ Table \* ARABIC ">
        <w:r w:rsidR="000A1A34">
          <w:rPr>
            <w:noProof/>
          </w:rPr>
          <w:t>6</w:t>
        </w:r>
      </w:fldSimple>
      <w:r>
        <w:t>: HY_</w:t>
      </w:r>
      <w:r w:rsidR="00CD51A2">
        <w:t>Catchment</w:t>
      </w:r>
      <w:bookmarkEnd w:id="146"/>
      <w:r>
        <w:t xml:space="preserve"> </w:t>
      </w:r>
    </w:p>
    <w:tbl>
      <w:tblPr>
        <w:tblStyle w:val="TableGrid"/>
        <w:tblW w:w="0" w:type="auto"/>
        <w:tblLook w:val="04A0" w:firstRow="1" w:lastRow="0" w:firstColumn="1" w:lastColumn="0" w:noHBand="0" w:noVBand="1"/>
      </w:tblPr>
      <w:tblGrid>
        <w:gridCol w:w="2296"/>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jc w:val="both"/>
              <w:rPr>
                <w:b/>
                <w:bCs/>
              </w:rPr>
            </w:pPr>
            <w:r>
              <w:rPr>
                <w:b/>
                <w:bCs/>
              </w:rPr>
              <w:t>Property</w:t>
            </w:r>
          </w:p>
        </w:tc>
        <w:tc>
          <w:tcPr>
            <w:tcW w:w="5115" w:type="dxa"/>
            <w:hideMark/>
          </w:tcPr>
          <w:p w14:paraId="23480DF5" w14:textId="77777777" w:rsidR="00CD51A2" w:rsidRPr="008E510D" w:rsidRDefault="00CD51A2" w:rsidP="00BD35D9">
            <w:pPr>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r>
              <w:rPr>
                <w:rStyle w:val="Emphasis"/>
              </w:rPr>
              <w:t>code</w:t>
            </w:r>
          </w:p>
        </w:tc>
        <w:tc>
          <w:tcPr>
            <w:tcW w:w="5115" w:type="dxa"/>
            <w:hideMark/>
          </w:tcPr>
          <w:p w14:paraId="308946F6" w14:textId="5021FC7F" w:rsidR="00CD51A2" w:rsidRPr="008E510D" w:rsidRDefault="00CD51A2" w:rsidP="00817838">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r>
              <w:t>Attribute</w:t>
            </w:r>
          </w:p>
        </w:tc>
      </w:tr>
      <w:tr w:rsidR="00CD51A2" w:rsidRPr="008E510D" w14:paraId="4019B985" w14:textId="77777777" w:rsidTr="00CD51A2">
        <w:tc>
          <w:tcPr>
            <w:tcW w:w="2283" w:type="dxa"/>
          </w:tcPr>
          <w:p w14:paraId="04A3792E" w14:textId="2269884E" w:rsidR="00CD51A2" w:rsidRPr="008E510D" w:rsidRDefault="00CD51A2" w:rsidP="00BD35D9">
            <w:pPr>
              <w:rPr>
                <w:rStyle w:val="Emphasis"/>
              </w:rPr>
            </w:pPr>
            <w:r>
              <w:rPr>
                <w:rStyle w:val="Emphasis"/>
              </w:rPr>
              <w:t>outflow and inflow</w:t>
            </w:r>
          </w:p>
        </w:tc>
        <w:tc>
          <w:tcPr>
            <w:tcW w:w="5115" w:type="dxa"/>
          </w:tcPr>
          <w:p w14:paraId="0E6C7FDA" w14:textId="63D9CD60" w:rsidR="00CD51A2" w:rsidRDefault="00F60E4F" w:rsidP="00BD35D9">
            <w:r>
              <w:t>hydro nexus</w:t>
            </w:r>
            <w:r w:rsidRPr="00CD51A2">
              <w:t xml:space="preserve"> </w:t>
            </w:r>
            <w:r w:rsidR="00CD51A2" w:rsidRPr="00CD51A2">
              <w:t xml:space="preserve">in terms of an outflow of the contributing catchment, or inflow to the receiving catchment. For a dendritic network of catchments, </w:t>
            </w:r>
            <w:r w:rsidR="00CD51A2" w:rsidRPr="00CD51A2">
              <w:lastRenderedPageBreak/>
              <w:t>the outflow of a contributing catchment coincides with the inflow to a receiving catchment. This supports description of upstream-downstream relationships between catchments.</w:t>
            </w:r>
          </w:p>
        </w:tc>
        <w:tc>
          <w:tcPr>
            <w:tcW w:w="1350" w:type="dxa"/>
          </w:tcPr>
          <w:p w14:paraId="73719320" w14:textId="616DDD42" w:rsidR="00CD51A2" w:rsidRDefault="00CD51A2" w:rsidP="00BD35D9">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rPr>
                <w:rStyle w:val="Emphasis"/>
              </w:rPr>
            </w:pPr>
            <w:r w:rsidRPr="00CD51A2">
              <w:rPr>
                <w:i/>
                <w:iCs/>
              </w:rPr>
              <w:lastRenderedPageBreak/>
              <w:t>containingCatchment and containedCatchment</w:t>
            </w:r>
          </w:p>
        </w:tc>
        <w:tc>
          <w:tcPr>
            <w:tcW w:w="5115" w:type="dxa"/>
          </w:tcPr>
          <w:p w14:paraId="2D55CEFD" w14:textId="6D4DF55E" w:rsidR="00CD51A2" w:rsidRDefault="00CD51A2" w:rsidP="00695BE7">
            <w:r w:rsidRPr="00CD51A2">
              <w:t xml:space="preserve">nesting of catchments in a simple “is-in” containment hierarchy as typically used for </w:t>
            </w:r>
            <w:r w:rsidR="00695BE7">
              <w:t xml:space="preserve">nested </w:t>
            </w:r>
            <w:r w:rsidRPr="00CD51A2">
              <w:t xml:space="preserve">organization of management and reporting units. </w:t>
            </w:r>
          </w:p>
        </w:tc>
        <w:tc>
          <w:tcPr>
            <w:tcW w:w="1350" w:type="dxa"/>
          </w:tcPr>
          <w:p w14:paraId="4FF286A4" w14:textId="7AEF2D1D" w:rsidR="00CD51A2" w:rsidRDefault="00CD51A2" w:rsidP="00BD35D9">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r w:rsidRPr="00CD51A2">
              <w:rPr>
                <w:rStyle w:val="Strong"/>
                <w:b w:val="0"/>
                <w:bCs w:val="0"/>
                <w:i/>
              </w:rPr>
              <w:t>conjointCatchment</w:t>
            </w:r>
            <w:r w:rsidRPr="00CD51A2">
              <w:rPr>
                <w:b/>
                <w:i/>
              </w:rPr>
              <w:t xml:space="preserve"> </w:t>
            </w:r>
          </w:p>
          <w:p w14:paraId="5D69B1DD" w14:textId="77777777" w:rsidR="00CD51A2" w:rsidRPr="00CD51A2" w:rsidRDefault="00CD51A2" w:rsidP="00CD51A2">
            <w:pPr>
              <w:jc w:val="right"/>
            </w:pPr>
          </w:p>
        </w:tc>
        <w:tc>
          <w:tcPr>
            <w:tcW w:w="5115" w:type="dxa"/>
          </w:tcPr>
          <w:p w14:paraId="7F098D5A" w14:textId="61A5433C" w:rsidR="00CD51A2" w:rsidRDefault="00CD51A2" w:rsidP="00F60E4F">
            <w:r w:rsidRPr="00CD51A2">
              <w:t>catchment interacting with another catchment ac</w:t>
            </w:r>
            <w:r w:rsidR="00E64218">
              <w:t xml:space="preserve">ross an internal boundary, and </w:t>
            </w:r>
            <w:r w:rsidRPr="00CD51A2">
              <w:t>contributing together with these</w:t>
            </w:r>
            <w:r w:rsidRPr="00CD51A2" w:rsidDel="003D0498">
              <w:t xml:space="preserve"> to a</w:t>
            </w:r>
            <w:r w:rsidRPr="00CD51A2">
              <w:t xml:space="preserve"> single, common </w:t>
            </w:r>
            <w:r w:rsidR="00F60E4F">
              <w:t>hydro nexus</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rPr>
                <w:rStyle w:val="Emphasis"/>
                <w:i w:val="0"/>
              </w:rPr>
            </w:pPr>
            <w:r w:rsidRPr="00CD51A2">
              <w:rPr>
                <w:bCs/>
                <w:i/>
              </w:rPr>
              <w:t>upperCatchment</w:t>
            </w:r>
            <w:r w:rsidRPr="00CD51A2">
              <w:rPr>
                <w:i/>
              </w:rPr>
              <w:t xml:space="preserve"> and </w:t>
            </w:r>
            <w:r w:rsidRPr="00CD51A2">
              <w:rPr>
                <w:bCs/>
                <w:i/>
              </w:rPr>
              <w:t>lowerCatchment</w:t>
            </w:r>
          </w:p>
        </w:tc>
        <w:tc>
          <w:tcPr>
            <w:tcW w:w="5115" w:type="dxa"/>
          </w:tcPr>
          <w:p w14:paraId="39790A66" w14:textId="77F68154" w:rsidR="00CD51A2" w:rsidRDefault="00CD51A2" w:rsidP="00BD35D9">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r>
              <w:t>Association</w:t>
            </w:r>
          </w:p>
        </w:tc>
      </w:tr>
      <w:tr w:rsidR="002A00D1" w:rsidRPr="008E510D" w14:paraId="271EE557" w14:textId="77777777" w:rsidTr="00CD51A2">
        <w:tc>
          <w:tcPr>
            <w:tcW w:w="2283" w:type="dxa"/>
          </w:tcPr>
          <w:p w14:paraId="557F488F" w14:textId="72387125" w:rsidR="002A00D1" w:rsidRPr="002A00D1" w:rsidRDefault="00151794" w:rsidP="00BD35D9">
            <w:pPr>
              <w:rPr>
                <w:bCs/>
                <w:i/>
              </w:rPr>
            </w:pPr>
            <w:r>
              <w:rPr>
                <w:bCs/>
                <w:i/>
              </w:rPr>
              <w:t>catchmentR</w:t>
            </w:r>
            <w:r w:rsidRPr="002A00D1">
              <w:rPr>
                <w:bCs/>
                <w:i/>
              </w:rPr>
              <w:t>ealization</w:t>
            </w:r>
          </w:p>
        </w:tc>
        <w:tc>
          <w:tcPr>
            <w:tcW w:w="5115" w:type="dxa"/>
          </w:tcPr>
          <w:p w14:paraId="0F0F7350" w14:textId="4954881C" w:rsidR="002A00D1" w:rsidRPr="00CD51A2" w:rsidRDefault="002A00D1" w:rsidP="00D6608C">
            <w:r w:rsidRPr="002A00D1">
              <w:t xml:space="preserve">topological or geographic feature which realizes the catchment </w:t>
            </w:r>
            <w:r w:rsidR="00D6608C">
              <w:t>concept</w:t>
            </w:r>
            <w:r w:rsidRPr="002A00D1">
              <w:t>.</w:t>
            </w:r>
          </w:p>
        </w:tc>
        <w:tc>
          <w:tcPr>
            <w:tcW w:w="1350" w:type="dxa"/>
          </w:tcPr>
          <w:p w14:paraId="5EC783FA" w14:textId="629212A9" w:rsidR="002A00D1" w:rsidRDefault="002A00D1" w:rsidP="00BD35D9">
            <w:r>
              <w:t>Association</w:t>
            </w:r>
          </w:p>
        </w:tc>
      </w:tr>
    </w:tbl>
    <w:p w14:paraId="5E675CE3" w14:textId="77777777" w:rsidR="007451BA" w:rsidRDefault="007451BA" w:rsidP="007451BA">
      <w:pPr>
        <w:pStyle w:val="OGCFigure"/>
      </w:pPr>
      <w:r>
        <w:rPr>
          <w:noProof/>
        </w:rPr>
        <w:drawing>
          <wp:inline distT="0" distB="0" distL="0" distR="0" wp14:anchorId="6ED3BF38" wp14:editId="016B2AF6">
            <wp:extent cx="2943224" cy="283421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43224" cy="2834215"/>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7" w:name="_Ref462910290"/>
      <w:bookmarkStart w:id="148" w:name="_Toc484066563"/>
      <w:r>
        <w:t xml:space="preserve">Figure </w:t>
      </w:r>
      <w:fldSimple w:instr=" SEQ Figure \* ARABIC ">
        <w:r w:rsidR="00BC1551">
          <w:rPr>
            <w:noProof/>
          </w:rPr>
          <w:t>26</w:t>
        </w:r>
      </w:fldSimple>
      <w:bookmarkEnd w:id="147"/>
      <w:r>
        <w:t>: Catchment and outfall (UML class diagram)</w:t>
      </w:r>
      <w:bookmarkEnd w:id="148"/>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6683F35C">
            <wp:extent cx="2914647" cy="1343023"/>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14647" cy="1343023"/>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9" w:name="_Toc484066564"/>
      <w:r>
        <w:t xml:space="preserve">Figure </w:t>
      </w:r>
      <w:fldSimple w:instr=" SEQ Figure \* ARABIC ">
        <w:r w:rsidR="00BC1551">
          <w:rPr>
            <w:noProof/>
          </w:rPr>
          <w:t>27</w:t>
        </w:r>
      </w:fldSimple>
      <w:r>
        <w:t xml:space="preserve">: </w:t>
      </w:r>
      <w:r w:rsidRPr="008E510D">
        <w:t>Containing / contained catchment (UML class diagram</w:t>
      </w:r>
      <w:r>
        <w:t>)</w:t>
      </w:r>
      <w:bookmarkEnd w:id="149"/>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1E513E78">
            <wp:extent cx="2771772" cy="1019174"/>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71772" cy="1019174"/>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50" w:name="_Toc484066565"/>
      <w:r>
        <w:t xml:space="preserve">Figure </w:t>
      </w:r>
      <w:fldSimple w:instr=" SEQ Figure \* ARABIC ">
        <w:r w:rsidR="00214695">
          <w:rPr>
            <w:noProof/>
          </w:rPr>
          <w:t>29</w:t>
        </w:r>
      </w:fldSimple>
      <w:r>
        <w:t xml:space="preserve">: </w:t>
      </w:r>
      <w:r w:rsidRPr="008E510D">
        <w:t>Conjoint catchment (UML class diagram</w:t>
      </w:r>
      <w:r>
        <w:t>)</w:t>
      </w:r>
      <w:bookmarkEnd w:id="150"/>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0E87FC29">
            <wp:extent cx="2666998" cy="1447798"/>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66998" cy="1447798"/>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51" w:name="_Toc484066566"/>
      <w:r>
        <w:t xml:space="preserve">Figure </w:t>
      </w:r>
      <w:fldSimple w:instr=" SEQ Figure \* ARABIC ">
        <w:r w:rsidR="00BC1551">
          <w:rPr>
            <w:noProof/>
          </w:rPr>
          <w:t>29</w:t>
        </w:r>
      </w:fldSimple>
      <w:r>
        <w:t xml:space="preserve">: </w:t>
      </w:r>
      <w:r w:rsidRPr="008E510D">
        <w:t>Upper / lower catchment (UML class diagram</w:t>
      </w:r>
      <w:r>
        <w:t>)</w:t>
      </w:r>
      <w:bookmarkEnd w:id="151"/>
    </w:p>
    <w:p w14:paraId="00D2AFC4" w14:textId="77777777" w:rsidR="00002E89" w:rsidRPr="008E510D" w:rsidRDefault="00002E89" w:rsidP="006D2CB5">
      <w:pPr>
        <w:pStyle w:val="OGCFigure"/>
      </w:pPr>
    </w:p>
    <w:p w14:paraId="21A39CE4" w14:textId="05FAA99C" w:rsidR="00D11AB2" w:rsidRPr="008C473D" w:rsidRDefault="00D11AB2" w:rsidP="00834E29">
      <w:pPr>
        <w:pStyle w:val="Heading4"/>
        <w:jc w:val="both"/>
      </w:pPr>
      <w:r w:rsidRPr="008C473D">
        <w:t>Catchment Aggregate</w:t>
      </w:r>
    </w:p>
    <w:p w14:paraId="3096FD2C" w14:textId="1C1136BB" w:rsidR="00320041" w:rsidRDefault="00D11AB2" w:rsidP="00450C77">
      <w:pPr>
        <w:pStyle w:val="NormalWeb"/>
        <w:jc w:val="both"/>
        <w:rPr>
          <w:lang w:val="en-US"/>
        </w:rPr>
      </w:pPr>
      <w:r w:rsidRPr="008E510D">
        <w:rPr>
          <w:lang w:val="en-US"/>
        </w:rPr>
        <w:t>The HY_CatchmentAggregate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614086">
        <w:t xml:space="preserve">Figure </w:t>
      </w:r>
      <w:r w:rsidR="00614086">
        <w:rPr>
          <w:noProof/>
        </w:rPr>
        <w:t>30</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w:t>
      </w:r>
      <w:r w:rsidR="00E64218">
        <w:rPr>
          <w:lang w:val="en-US"/>
        </w:rPr>
        <w:t xml:space="preserve">a </w:t>
      </w:r>
      <w:r w:rsidRPr="008E510D">
        <w:rPr>
          <w:lang w:val="en-US"/>
        </w:rPr>
        <w:t xml:space="preserve">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w:t>
      </w:r>
      <w:r w:rsidR="00F60E4F">
        <w:rPr>
          <w:lang w:val="en-US"/>
        </w:rPr>
        <w:t>hydro nexus</w:t>
      </w:r>
      <w:r w:rsidR="00F60E4F" w:rsidRPr="008E510D">
        <w:rPr>
          <w:lang w:val="en-US"/>
        </w:rPr>
        <w:t xml:space="preserve">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0BD69A20">
            <wp:extent cx="3962399" cy="4371973"/>
            <wp:effectExtent l="0" t="0" r="63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2399" cy="4371973"/>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52" w:name="_Ref462910330"/>
      <w:bookmarkStart w:id="153" w:name="_Toc484066567"/>
      <w:r>
        <w:t xml:space="preserve">Figure </w:t>
      </w:r>
      <w:fldSimple w:instr=" SEQ Figure \* ARABIC ">
        <w:r w:rsidR="00BC1551">
          <w:rPr>
            <w:noProof/>
          </w:rPr>
          <w:t>30</w:t>
        </w:r>
      </w:fldSimple>
      <w:bookmarkEnd w:id="152"/>
      <w:r>
        <w:t xml:space="preserve">: </w:t>
      </w:r>
      <w:r w:rsidRPr="008E510D">
        <w:t>Catchment aggregate (UML class diagram</w:t>
      </w:r>
      <w:r>
        <w:t>)</w:t>
      </w:r>
      <w:bookmarkEnd w:id="153"/>
    </w:p>
    <w:p w14:paraId="051170BC" w14:textId="768AEE2F" w:rsidR="00B817B2" w:rsidRPr="008E510D" w:rsidRDefault="00B817B2" w:rsidP="006D2CB5">
      <w:pPr>
        <w:pStyle w:val="OGCFigure"/>
      </w:pPr>
    </w:p>
    <w:p w14:paraId="1B8DA702" w14:textId="266DE218" w:rsidR="00D11AB2" w:rsidRDefault="00D11AB2" w:rsidP="00450C77">
      <w:pPr>
        <w:pStyle w:val="NormalWeb"/>
        <w:jc w:val="both"/>
        <w:rPr>
          <w:lang w:val="en-US"/>
        </w:rPr>
      </w:pPr>
      <w:r w:rsidRPr="008E510D">
        <w:rPr>
          <w:lang w:val="en-US"/>
        </w:rPr>
        <w:t xml:space="preserve">HY_CatchmentAggregate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00151794" w:rsidRPr="008E510D">
        <w:rPr>
          <w:lang w:val="en-US"/>
        </w:rPr>
        <w:t xml:space="preserve"> </w:t>
      </w:r>
      <w:r w:rsidRPr="008E510D">
        <w:rPr>
          <w:lang w:val="en-US"/>
        </w:rPr>
        <w:t xml:space="preserve">properties, and </w:t>
      </w:r>
      <w:r w:rsidR="00330D23">
        <w:rPr>
          <w:lang w:val="en-US"/>
        </w:rPr>
        <w:t>has</w:t>
      </w:r>
      <w:r w:rsidRPr="008E510D">
        <w:rPr>
          <w:lang w:val="en-US"/>
        </w:rPr>
        <w:t xml:space="preserve"> </w:t>
      </w:r>
      <w:r w:rsidRPr="008E510D">
        <w:rPr>
          <w:rStyle w:val="Emphasis"/>
          <w:lang w:val="en-US"/>
        </w:rPr>
        <w:t>exorheicDrainage</w:t>
      </w:r>
      <w:r w:rsidRPr="008E510D">
        <w:rPr>
          <w:lang w:val="en-US"/>
        </w:rPr>
        <w:t xml:space="preserve"> and </w:t>
      </w:r>
      <w:r w:rsidRPr="008E510D">
        <w:rPr>
          <w:rStyle w:val="Emphasis"/>
          <w:lang w:val="en-US"/>
        </w:rPr>
        <w:t>endorheicDrainage</w:t>
      </w:r>
      <w:r w:rsidR="00330D23">
        <w:rPr>
          <w:rStyle w:val="Emphasis"/>
          <w:lang w:val="en-US"/>
        </w:rPr>
        <w:t xml:space="preserve"> </w:t>
      </w:r>
      <w:r w:rsidR="00330D23" w:rsidRPr="00330D23">
        <w:rPr>
          <w:rStyle w:val="Emphasis"/>
          <w:i w:val="0"/>
          <w:lang w:val="en-US"/>
        </w:rPr>
        <w:t>associations</w:t>
      </w:r>
      <w:r w:rsidRPr="008E510D">
        <w:rPr>
          <w:lang w:val="en-US"/>
        </w:rPr>
        <w:t xml:space="preserve">. </w:t>
      </w:r>
    </w:p>
    <w:p w14:paraId="1794CEC4" w14:textId="0CCB54EB" w:rsidR="00817838" w:rsidRDefault="00817838" w:rsidP="00817838">
      <w:pPr>
        <w:pStyle w:val="OGCtableheader"/>
      </w:pPr>
      <w:bookmarkStart w:id="154" w:name="_Toc484066589"/>
      <w:r>
        <w:t xml:space="preserve">Table </w:t>
      </w:r>
      <w:fldSimple w:instr=" SEQ Table \* ARABIC ">
        <w:r w:rsidR="000A1A34">
          <w:rPr>
            <w:noProof/>
          </w:rPr>
          <w:t>7</w:t>
        </w:r>
      </w:fldSimple>
      <w:r>
        <w:t>: HY_CatchmentAggregate</w:t>
      </w:r>
      <w:bookmarkEnd w:id="154"/>
    </w:p>
    <w:tbl>
      <w:tblPr>
        <w:tblStyle w:val="TableGrid"/>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jc w:val="both"/>
              <w:rPr>
                <w:b/>
                <w:bCs/>
              </w:rPr>
            </w:pPr>
            <w:r>
              <w:rPr>
                <w:b/>
                <w:bCs/>
              </w:rPr>
              <w:t>Property</w:t>
            </w:r>
          </w:p>
        </w:tc>
        <w:tc>
          <w:tcPr>
            <w:tcW w:w="5115" w:type="dxa"/>
            <w:hideMark/>
          </w:tcPr>
          <w:p w14:paraId="4B65DD1B" w14:textId="77777777" w:rsidR="00817838" w:rsidRPr="008E510D" w:rsidRDefault="00817838" w:rsidP="000352BA">
            <w:pPr>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r w:rsidRPr="000352BA">
              <w:rPr>
                <w:rStyle w:val="Strong"/>
                <w:b w:val="0"/>
                <w:i/>
              </w:rPr>
              <w:t>exorheicDrainage</w:t>
            </w:r>
          </w:p>
        </w:tc>
        <w:tc>
          <w:tcPr>
            <w:tcW w:w="5115" w:type="dxa"/>
            <w:hideMark/>
          </w:tcPr>
          <w:p w14:paraId="04EF08AE" w14:textId="4E51C840" w:rsidR="00817838" w:rsidRPr="008E510D" w:rsidRDefault="00817838" w:rsidP="00817838">
            <w:r w:rsidRPr="00817838">
              <w:t>should be used to identify an exorheic</w:t>
            </w:r>
            <w:r w:rsidR="00E64218">
              <w:t>-</w:t>
            </w:r>
            <w:r w:rsidRPr="00817838">
              <w:t xml:space="preserve">drained catchment which is not, but may be temporarily connected to enveloping catchments. </w:t>
            </w:r>
          </w:p>
        </w:tc>
        <w:tc>
          <w:tcPr>
            <w:tcW w:w="1350" w:type="dxa"/>
            <w:hideMark/>
          </w:tcPr>
          <w:p w14:paraId="612CB415" w14:textId="77777777" w:rsidR="00817838" w:rsidRPr="008E510D" w:rsidRDefault="00817838" w:rsidP="000352BA">
            <w:r>
              <w:t>Association</w:t>
            </w:r>
          </w:p>
        </w:tc>
      </w:tr>
      <w:tr w:rsidR="00817838" w:rsidRPr="008E510D" w14:paraId="3E74ADF3" w14:textId="77777777" w:rsidTr="00E64218">
        <w:trPr>
          <w:trHeight w:val="809"/>
        </w:trPr>
        <w:tc>
          <w:tcPr>
            <w:tcW w:w="2283" w:type="dxa"/>
          </w:tcPr>
          <w:p w14:paraId="69B87B5E" w14:textId="0F03F4D0" w:rsidR="00817838" w:rsidRPr="008E510D" w:rsidRDefault="00817838" w:rsidP="000352BA">
            <w:pPr>
              <w:rPr>
                <w:rStyle w:val="Emphasis"/>
              </w:rPr>
            </w:pPr>
            <w:r w:rsidRPr="000352BA">
              <w:rPr>
                <w:rStyle w:val="Strong"/>
                <w:b w:val="0"/>
                <w:i/>
              </w:rPr>
              <w:t>endorheicDrainage</w:t>
            </w:r>
          </w:p>
        </w:tc>
        <w:tc>
          <w:tcPr>
            <w:tcW w:w="5115" w:type="dxa"/>
          </w:tcPr>
          <w:p w14:paraId="6561B131" w14:textId="5CAAA6BC" w:rsidR="00817838" w:rsidRDefault="00817838" w:rsidP="000352BA">
            <w:pPr>
              <w:pStyle w:val="NormalWeb"/>
              <w:jc w:val="both"/>
            </w:pPr>
            <w:r w:rsidRPr="00817838">
              <w:t>should b</w:t>
            </w:r>
            <w:r w:rsidR="00E64218">
              <w:t>e used to identify an endorheic-</w:t>
            </w:r>
            <w:r w:rsidRPr="00817838">
              <w:t>d</w:t>
            </w:r>
            <w:r w:rsidR="00E64218">
              <w:t>rained catchment, which is</w:t>
            </w:r>
            <w:r w:rsidRPr="00817838">
              <w:t xml:space="preserve">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r>
              <w:t>Association</w:t>
            </w:r>
          </w:p>
        </w:tc>
      </w:tr>
    </w:tbl>
    <w:p w14:paraId="0ED18981" w14:textId="77777777" w:rsidR="00817838" w:rsidRPr="008E510D" w:rsidRDefault="00817838" w:rsidP="00450C77">
      <w:pPr>
        <w:pStyle w:val="NormalWeb"/>
        <w:jc w:val="both"/>
        <w:rPr>
          <w:lang w:val="en-US"/>
        </w:rPr>
      </w:pPr>
    </w:p>
    <w:p w14:paraId="10F55612" w14:textId="37244C49" w:rsidR="00D11AB2" w:rsidRPr="008E510D" w:rsidRDefault="00D11AB2" w:rsidP="00834E29">
      <w:pPr>
        <w:pStyle w:val="Heading4"/>
        <w:jc w:val="both"/>
      </w:pPr>
      <w:r w:rsidRPr="008E510D">
        <w:lastRenderedPageBreak/>
        <w:t>Dendritic Catchment</w:t>
      </w:r>
    </w:p>
    <w:p w14:paraId="2EA1BDE6" w14:textId="1C0020CD" w:rsidR="00A81F60" w:rsidRDefault="00D11AB2" w:rsidP="00450C77">
      <w:pPr>
        <w:pStyle w:val="NormalWeb"/>
        <w:jc w:val="both"/>
        <w:rPr>
          <w:lang w:val="en-US"/>
        </w:rPr>
      </w:pPr>
      <w:r w:rsidRPr="008E510D">
        <w:rPr>
          <w:lang w:val="en-US"/>
        </w:rPr>
        <w:t>The HY_DendriticCatchment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614086">
        <w:t xml:space="preserve">Figure </w:t>
      </w:r>
      <w:r w:rsidR="00614086">
        <w:rPr>
          <w:noProof/>
        </w:rPr>
        <w:t>31</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49322A98">
            <wp:extent cx="4067173" cy="2838449"/>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67173" cy="2838449"/>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55" w:name="_Ref462910340"/>
      <w:bookmarkStart w:id="156" w:name="_Toc484066568"/>
      <w:r>
        <w:t xml:space="preserve">Figure </w:t>
      </w:r>
      <w:fldSimple w:instr=" SEQ Figure \* ARABIC ">
        <w:r w:rsidR="00BC1551">
          <w:rPr>
            <w:noProof/>
          </w:rPr>
          <w:t>31</w:t>
        </w:r>
      </w:fldSimple>
      <w:bookmarkEnd w:id="155"/>
      <w:r>
        <w:t xml:space="preserve">: </w:t>
      </w:r>
      <w:r w:rsidRPr="008E510D">
        <w:t>Dendritic catchment (UML class diagram</w:t>
      </w:r>
      <w:r>
        <w:t>)</w:t>
      </w:r>
      <w:bookmarkEnd w:id="156"/>
    </w:p>
    <w:p w14:paraId="44E35E5B" w14:textId="4D119C62" w:rsidR="00B817B2" w:rsidRPr="00FF37ED" w:rsidRDefault="00B817B2" w:rsidP="00B817B2">
      <w:pPr>
        <w:pStyle w:val="Caption"/>
        <w:jc w:val="both"/>
        <w:rPr>
          <w:highlight w:val="yellow"/>
          <w:lang w:val="en-US"/>
        </w:rPr>
      </w:pPr>
    </w:p>
    <w:p w14:paraId="05CDB643" w14:textId="74421C5C" w:rsidR="00D11AB2" w:rsidRDefault="00D11AB2" w:rsidP="00450C77">
      <w:pPr>
        <w:pStyle w:val="NormalWeb"/>
        <w:jc w:val="both"/>
        <w:rPr>
          <w:lang w:val="en-US"/>
        </w:rPr>
      </w:pPr>
      <w:r w:rsidRPr="008E510D">
        <w:rPr>
          <w:lang w:val="en-US"/>
        </w:rPr>
        <w:t xml:space="preserve">HY_DendriticCatchment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005B0252">
        <w:rPr>
          <w:rStyle w:val="Emphasis"/>
          <w:lang w:val="en-US"/>
        </w:rPr>
        <w:t>containing</w:t>
      </w:r>
      <w:r w:rsidRPr="008E510D">
        <w:rPr>
          <w:rStyle w:val="Emphasis"/>
          <w:lang w:val="en-US"/>
        </w:rPr>
        <w:t>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00151794" w:rsidRPr="008E510D">
        <w:rPr>
          <w:lang w:val="en-US"/>
        </w:rPr>
        <w:t xml:space="preserve"> </w:t>
      </w:r>
      <w:r w:rsidRPr="008E510D">
        <w:rPr>
          <w:lang w:val="en-US"/>
        </w:rPr>
        <w:t xml:space="preserve">properties, and </w:t>
      </w:r>
      <w:r w:rsidR="00330D23">
        <w:rPr>
          <w:lang w:val="en-US"/>
        </w:rPr>
        <w:t>has an</w:t>
      </w:r>
      <w:r w:rsidRPr="008E510D">
        <w:rPr>
          <w:lang w:val="en-US"/>
        </w:rPr>
        <w:t xml:space="preserve"> </w:t>
      </w:r>
      <w:r w:rsidRPr="008E510D">
        <w:rPr>
          <w:rStyle w:val="Emphasis"/>
          <w:lang w:val="en-US"/>
        </w:rPr>
        <w:t>encompassingCatchment</w:t>
      </w:r>
      <w:r w:rsidR="00330D23" w:rsidRPr="00330D23">
        <w:rPr>
          <w:rStyle w:val="Emphasis"/>
          <w:i w:val="0"/>
          <w:lang w:val="en-US"/>
        </w:rPr>
        <w:t xml:space="preserve"> association</w:t>
      </w:r>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r w:rsidR="00B86035" w:rsidRPr="00FF37ED">
        <w:rPr>
          <w:i/>
          <w:lang w:val="en-US"/>
        </w:rPr>
        <w:t>single</w:t>
      </w:r>
      <w:r w:rsidR="00151794">
        <w:rPr>
          <w:i/>
          <w:lang w:val="en-US"/>
        </w:rPr>
        <w:t>-o</w:t>
      </w:r>
      <w:r w:rsidR="00151794" w:rsidRPr="00FF37ED">
        <w:rPr>
          <w:i/>
          <w:lang w:val="en-US"/>
        </w:rPr>
        <w:t>utflow</w:t>
      </w:r>
      <w:r w:rsidR="00B86035" w:rsidRPr="00FF37ED">
        <w:rPr>
          <w:i/>
          <w:lang w:val="en-US"/>
        </w:rPr>
        <w:t xml:space="preserve">, </w:t>
      </w:r>
      <w:r w:rsidR="00151794">
        <w:rPr>
          <w:i/>
          <w:lang w:val="en-US"/>
        </w:rPr>
        <w:t>single-</w:t>
      </w:r>
      <w:r w:rsidR="00B86035" w:rsidRPr="00FF37ED">
        <w:rPr>
          <w:i/>
          <w:lang w:val="en-US"/>
        </w:rPr>
        <w:t>receiving</w:t>
      </w:r>
      <w:r w:rsidR="00151794">
        <w:rPr>
          <w:i/>
          <w:lang w:val="en-US"/>
        </w:rPr>
        <w:t>-c</w:t>
      </w:r>
      <w:r w:rsidR="00B86035" w:rsidRPr="00FF37ED">
        <w:rPr>
          <w:i/>
          <w:lang w:val="en-US"/>
        </w:rPr>
        <w:t xml:space="preserve">atchment </w:t>
      </w:r>
      <w:r w:rsidR="00E85BE3">
        <w:rPr>
          <w:lang w:val="en-US"/>
        </w:rPr>
        <w:t>and</w:t>
      </w:r>
      <w:r w:rsidR="00B86035" w:rsidRPr="00FF37ED">
        <w:rPr>
          <w:i/>
          <w:lang w:val="en-US"/>
        </w:rPr>
        <w:t xml:space="preserve"> </w:t>
      </w:r>
      <w:r w:rsidR="00151794">
        <w:rPr>
          <w:i/>
          <w:lang w:val="en-US"/>
        </w:rPr>
        <w:t>single-</w:t>
      </w:r>
      <w:r w:rsidR="00B86035" w:rsidRPr="00FF37ED">
        <w:rPr>
          <w:i/>
          <w:lang w:val="en-US"/>
        </w:rPr>
        <w:t>lower</w:t>
      </w:r>
      <w:r w:rsidR="00151794">
        <w:rPr>
          <w:i/>
          <w:lang w:val="en-US"/>
        </w:rPr>
        <w:t>-</w:t>
      </w:r>
      <w:r w:rsidR="00B86035" w:rsidRPr="00FF37ED">
        <w:rPr>
          <w:i/>
          <w:lang w:val="en-US"/>
        </w:rPr>
        <w:t>catchment</w:t>
      </w:r>
      <w:r w:rsidR="00B86035" w:rsidRPr="00FF37ED">
        <w:rPr>
          <w:lang w:val="en-US"/>
        </w:rPr>
        <w:t xml:space="preserve"> constraints.</w:t>
      </w:r>
    </w:p>
    <w:p w14:paraId="22C875F1" w14:textId="354E8A35" w:rsidR="00B65C28" w:rsidRDefault="00B65C28" w:rsidP="00B65C28">
      <w:pPr>
        <w:pStyle w:val="OGCtableheader"/>
      </w:pPr>
      <w:bookmarkStart w:id="157" w:name="_Toc484066590"/>
      <w:r>
        <w:t xml:space="preserve">Table </w:t>
      </w:r>
      <w:fldSimple w:instr=" SEQ Table \* ARABIC ">
        <w:r w:rsidR="000A1A34">
          <w:rPr>
            <w:noProof/>
          </w:rPr>
          <w:t>8</w:t>
        </w:r>
      </w:fldSimple>
      <w:r>
        <w:t>: HY_DendriticCatchment</w:t>
      </w:r>
      <w:bookmarkEnd w:id="157"/>
      <w:r>
        <w:t xml:space="preserve"> </w:t>
      </w:r>
    </w:p>
    <w:tbl>
      <w:tblPr>
        <w:tblStyle w:val="TableGrid"/>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jc w:val="both"/>
              <w:rPr>
                <w:b/>
                <w:bCs/>
              </w:rPr>
            </w:pPr>
            <w:r>
              <w:rPr>
                <w:b/>
                <w:bCs/>
              </w:rPr>
              <w:t>Property</w:t>
            </w:r>
          </w:p>
        </w:tc>
        <w:tc>
          <w:tcPr>
            <w:tcW w:w="5115" w:type="dxa"/>
            <w:hideMark/>
          </w:tcPr>
          <w:p w14:paraId="557A725C" w14:textId="77777777" w:rsidR="00B65C28" w:rsidRPr="008E510D" w:rsidRDefault="00B65C28" w:rsidP="000352BA">
            <w:pPr>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rPr>
                <w:b/>
                <w:i/>
              </w:rPr>
            </w:pPr>
            <w:r w:rsidRPr="000352BA">
              <w:rPr>
                <w:rStyle w:val="Strong"/>
                <w:b w:val="0"/>
                <w:i/>
              </w:rPr>
              <w:t>encompassingCatchment</w:t>
            </w:r>
          </w:p>
        </w:tc>
        <w:tc>
          <w:tcPr>
            <w:tcW w:w="5115" w:type="dxa"/>
            <w:hideMark/>
          </w:tcPr>
          <w:p w14:paraId="194284F4" w14:textId="545687BD" w:rsidR="00B65C28" w:rsidRPr="008E510D" w:rsidRDefault="00B65C28" w:rsidP="00B65C28">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r>
              <w:t>Association</w:t>
            </w:r>
          </w:p>
        </w:tc>
      </w:tr>
      <w:tr w:rsidR="00B65C28" w:rsidRPr="008E510D" w14:paraId="0EE32CCF" w14:textId="77777777" w:rsidTr="000352BA">
        <w:tc>
          <w:tcPr>
            <w:tcW w:w="2283" w:type="dxa"/>
          </w:tcPr>
          <w:p w14:paraId="1A52432B" w14:textId="0DD10F3D" w:rsidR="00B65C28" w:rsidRPr="000352BA" w:rsidRDefault="00B65C28" w:rsidP="000352BA">
            <w:pPr>
              <w:rPr>
                <w:rStyle w:val="Emphasis"/>
                <w:i w:val="0"/>
              </w:rPr>
            </w:pPr>
            <w:r w:rsidRPr="000352BA">
              <w:rPr>
                <w:i/>
              </w:rPr>
              <w:t>single-Outflow</w:t>
            </w:r>
          </w:p>
        </w:tc>
        <w:tc>
          <w:tcPr>
            <w:tcW w:w="5115" w:type="dxa"/>
          </w:tcPr>
          <w:p w14:paraId="60E788E8" w14:textId="4AF67BA7" w:rsidR="00B65C28" w:rsidRDefault="00B65C28" w:rsidP="00D6608C">
            <w:pPr>
              <w:pStyle w:val="Normal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w:t>
            </w:r>
            <w:r>
              <w:rPr>
                <w:lang w:val="en-US"/>
              </w:rPr>
              <w:lastRenderedPageBreak/>
              <w:t>for example in case of a delta to which a virtual outflow is assigned. An implementation SHOULD unambiguously specify whether the outflow exists, or is nillable.</w:t>
            </w:r>
            <w:r w:rsidRPr="008E510D">
              <w:rPr>
                <w:lang w:val="en-US"/>
              </w:rPr>
              <w:t xml:space="preserve"> </w:t>
            </w:r>
          </w:p>
        </w:tc>
        <w:tc>
          <w:tcPr>
            <w:tcW w:w="1350" w:type="dxa"/>
          </w:tcPr>
          <w:p w14:paraId="2D7C26A4" w14:textId="38FB3177" w:rsidR="00B65C28" w:rsidRDefault="00817838" w:rsidP="000352BA">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rPr>
                <w:rStyle w:val="Emphasis"/>
                <w:i w:val="0"/>
              </w:rPr>
            </w:pPr>
            <w:r w:rsidRPr="000352BA">
              <w:rPr>
                <w:i/>
              </w:rPr>
              <w:lastRenderedPageBreak/>
              <w:t>single-Receiving-Catchment</w:t>
            </w:r>
          </w:p>
        </w:tc>
        <w:tc>
          <w:tcPr>
            <w:tcW w:w="5115" w:type="dxa"/>
          </w:tcPr>
          <w:p w14:paraId="5D795A54" w14:textId="6CF29B91" w:rsidR="00B65C28" w:rsidRPr="00CD51A2" w:rsidRDefault="00B65C28" w:rsidP="00D6608C">
            <w:pPr>
              <w:tabs>
                <w:tab w:val="left" w:pos="1080"/>
              </w:tabs>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receiving catchment exists, or is nillable.</w:t>
            </w:r>
          </w:p>
        </w:tc>
        <w:tc>
          <w:tcPr>
            <w:tcW w:w="1350" w:type="dxa"/>
          </w:tcPr>
          <w:p w14:paraId="138B1FE3" w14:textId="20B3E07C" w:rsidR="00B65C28" w:rsidRDefault="00817838" w:rsidP="000352BA">
            <w:r>
              <w:t>Constraint</w:t>
            </w:r>
          </w:p>
        </w:tc>
      </w:tr>
      <w:tr w:rsidR="00B65C28" w:rsidRPr="008E510D" w14:paraId="70318853" w14:textId="77777777" w:rsidTr="000352BA">
        <w:tc>
          <w:tcPr>
            <w:tcW w:w="2283" w:type="dxa"/>
          </w:tcPr>
          <w:p w14:paraId="4210F757" w14:textId="42A99A63" w:rsidR="00B65C28" w:rsidRPr="000352BA" w:rsidRDefault="00B65C28" w:rsidP="000352BA">
            <w:pPr>
              <w:rPr>
                <w:rStyle w:val="Emphasis"/>
                <w:i w:val="0"/>
              </w:rPr>
            </w:pPr>
            <w:r w:rsidRPr="000352BA">
              <w:rPr>
                <w:i/>
              </w:rPr>
              <w:t>single-Lower-Catchment</w:t>
            </w:r>
          </w:p>
        </w:tc>
        <w:tc>
          <w:tcPr>
            <w:tcW w:w="5115" w:type="dxa"/>
          </w:tcPr>
          <w:p w14:paraId="1FED8E0A" w14:textId="346114AC" w:rsidR="00B65C28" w:rsidRPr="00CD51A2" w:rsidRDefault="00B65C28" w:rsidP="00D6608C">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lower catchment exists, or is nillable.</w:t>
            </w:r>
          </w:p>
        </w:tc>
        <w:tc>
          <w:tcPr>
            <w:tcW w:w="1350" w:type="dxa"/>
          </w:tcPr>
          <w:p w14:paraId="776EC968" w14:textId="2FB7B8B5" w:rsidR="00B65C28" w:rsidRDefault="00817838" w:rsidP="000352BA">
            <w:r>
              <w:t>Constraint</w:t>
            </w:r>
          </w:p>
        </w:tc>
      </w:tr>
    </w:tbl>
    <w:p w14:paraId="7946751D" w14:textId="0797E486" w:rsidR="00D11AB2" w:rsidRPr="008E510D" w:rsidRDefault="00D11AB2" w:rsidP="00834E29">
      <w:pPr>
        <w:pStyle w:val="Heading4"/>
        <w:jc w:val="both"/>
      </w:pPr>
      <w:r w:rsidRPr="008E510D">
        <w:t>Interior Catchment</w:t>
      </w:r>
    </w:p>
    <w:p w14:paraId="1F07D864" w14:textId="5EDD2318" w:rsidR="00D11AB2" w:rsidRDefault="00D11AB2" w:rsidP="00450C77">
      <w:pPr>
        <w:pStyle w:val="NormalWeb"/>
        <w:jc w:val="both"/>
        <w:rPr>
          <w:lang w:val="en-US"/>
        </w:rPr>
      </w:pPr>
      <w:r w:rsidRPr="008E510D">
        <w:rPr>
          <w:lang w:val="en-US"/>
        </w:rPr>
        <w:t>The HY_InteriorCatchment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614086">
        <w:t xml:space="preserve">Figure </w:t>
      </w:r>
      <w:r w:rsidR="00614086">
        <w:rPr>
          <w:noProof/>
        </w:rPr>
        <w:t>32</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16997BA7">
            <wp:extent cx="3962398" cy="2600324"/>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398"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8" w:name="_Ref462910349"/>
      <w:bookmarkStart w:id="159" w:name="_Toc484066569"/>
      <w:r>
        <w:lastRenderedPageBreak/>
        <w:t xml:space="preserve">Figure </w:t>
      </w:r>
      <w:fldSimple w:instr=" SEQ Figure \* ARABIC ">
        <w:r w:rsidR="00BC1551">
          <w:rPr>
            <w:noProof/>
          </w:rPr>
          <w:t>32</w:t>
        </w:r>
      </w:fldSimple>
      <w:bookmarkEnd w:id="158"/>
      <w:r>
        <w:t xml:space="preserve">: </w:t>
      </w:r>
      <w:r w:rsidRPr="008E510D">
        <w:t>Interior catchment (UML class diagram)</w:t>
      </w:r>
      <w:bookmarkEnd w:id="159"/>
    </w:p>
    <w:p w14:paraId="72D29311" w14:textId="4253E8C5" w:rsidR="00D11AB2" w:rsidRDefault="00D11AB2" w:rsidP="00450C77">
      <w:pPr>
        <w:pStyle w:val="NormalWeb"/>
        <w:jc w:val="both"/>
        <w:rPr>
          <w:lang w:val="en-US"/>
        </w:rPr>
      </w:pPr>
      <w:r w:rsidRPr="008E510D">
        <w:rPr>
          <w:lang w:val="en-US"/>
        </w:rPr>
        <w:t xml:space="preserve">HY_InteriorCatchment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Pr="008E510D">
        <w:rPr>
          <w:lang w:val="en-US"/>
        </w:rPr>
        <w:t xml:space="preserve"> properties, and </w:t>
      </w:r>
      <w:r w:rsidR="009D03D5">
        <w:rPr>
          <w:lang w:val="en-US"/>
        </w:rPr>
        <w:t>has an</w:t>
      </w:r>
      <w:r w:rsidRPr="008E510D">
        <w:rPr>
          <w:lang w:val="en-US"/>
        </w:rPr>
        <w:t xml:space="preserve"> </w:t>
      </w:r>
      <w:r w:rsidRPr="008E510D">
        <w:rPr>
          <w:rStyle w:val="Emphasis"/>
          <w:lang w:val="en-US"/>
        </w:rPr>
        <w:t>envelopingCatchment</w:t>
      </w:r>
      <w:r w:rsidR="009D03D5">
        <w:rPr>
          <w:rStyle w:val="Emphasis"/>
          <w:lang w:val="en-US"/>
        </w:rPr>
        <w:t xml:space="preserve"> </w:t>
      </w:r>
      <w:r w:rsidR="009D03D5">
        <w:rPr>
          <w:rStyle w:val="Emphasis"/>
          <w:i w:val="0"/>
          <w:lang w:val="en-US"/>
        </w:rPr>
        <w:t>association</w:t>
      </w:r>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60" w:name="_Toc484066591"/>
      <w:r>
        <w:t xml:space="preserve">Table </w:t>
      </w:r>
      <w:fldSimple w:instr=" SEQ Table \* ARABIC ">
        <w:r w:rsidR="000A1A34">
          <w:rPr>
            <w:noProof/>
          </w:rPr>
          <w:t>9</w:t>
        </w:r>
      </w:fldSimple>
      <w:r>
        <w:t>: HY_</w:t>
      </w:r>
      <w:r w:rsidRPr="000352BA">
        <w:t xml:space="preserve"> </w:t>
      </w:r>
      <w:r w:rsidRPr="008E510D">
        <w:t>InteriorCatchment</w:t>
      </w:r>
      <w:bookmarkEnd w:id="160"/>
    </w:p>
    <w:tbl>
      <w:tblPr>
        <w:tblStyle w:val="TableGrid"/>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jc w:val="both"/>
              <w:rPr>
                <w:b/>
                <w:bCs/>
              </w:rPr>
            </w:pPr>
            <w:r>
              <w:rPr>
                <w:b/>
                <w:bCs/>
              </w:rPr>
              <w:t>Property</w:t>
            </w:r>
          </w:p>
        </w:tc>
        <w:tc>
          <w:tcPr>
            <w:tcW w:w="5115" w:type="dxa"/>
            <w:hideMark/>
          </w:tcPr>
          <w:p w14:paraId="6F78BB9A" w14:textId="77777777" w:rsidR="000352BA" w:rsidRPr="008E510D" w:rsidRDefault="000352BA" w:rsidP="000352BA">
            <w:pPr>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rPr>
                <w:b/>
                <w:i/>
              </w:rPr>
            </w:pPr>
            <w:r w:rsidRPr="000352BA">
              <w:rPr>
                <w:rStyle w:val="Strong"/>
                <w:b w:val="0"/>
                <w:i/>
              </w:rPr>
              <w:t>envelopingCatchment</w:t>
            </w:r>
          </w:p>
        </w:tc>
        <w:tc>
          <w:tcPr>
            <w:tcW w:w="5115" w:type="dxa"/>
            <w:hideMark/>
          </w:tcPr>
          <w:p w14:paraId="5A9E05A3" w14:textId="34B78E98" w:rsidR="000352BA" w:rsidRPr="008E510D" w:rsidRDefault="00DF6EEB" w:rsidP="000352BA">
            <w:r w:rsidRPr="00DF6EEB">
              <w:t xml:space="preserve">identifies a catchment surrounding the interior catchment. </w:t>
            </w:r>
          </w:p>
        </w:tc>
        <w:tc>
          <w:tcPr>
            <w:tcW w:w="1350" w:type="dxa"/>
            <w:hideMark/>
          </w:tcPr>
          <w:p w14:paraId="7B4B29A9" w14:textId="77777777" w:rsidR="000352BA" w:rsidRPr="008E510D" w:rsidRDefault="000352BA" w:rsidP="000352BA">
            <w:r>
              <w:t>Association</w:t>
            </w:r>
          </w:p>
        </w:tc>
      </w:tr>
      <w:tr w:rsidR="000352BA" w:rsidRPr="008E510D" w14:paraId="083B3D43" w14:textId="77777777" w:rsidTr="000352BA">
        <w:tc>
          <w:tcPr>
            <w:tcW w:w="2283" w:type="dxa"/>
          </w:tcPr>
          <w:p w14:paraId="07A1FA40" w14:textId="5C6968A1" w:rsidR="000352BA" w:rsidRPr="000352BA" w:rsidRDefault="000352BA" w:rsidP="000352BA">
            <w:pPr>
              <w:rPr>
                <w:rStyle w:val="Emphasis"/>
                <w:i w:val="0"/>
              </w:rPr>
            </w:pPr>
            <w:r w:rsidRPr="000352BA">
              <w:rPr>
                <w:rStyle w:val="Strong"/>
                <w:b w:val="0"/>
                <w:i/>
              </w:rPr>
              <w:t>nillable</w:t>
            </w:r>
            <w:r>
              <w:rPr>
                <w:rStyle w:val="Strong"/>
              </w:rPr>
              <w:t>-</w:t>
            </w:r>
            <w:r w:rsidRPr="000352BA">
              <w:rPr>
                <w:rStyle w:val="Strong"/>
                <w:b w:val="0"/>
                <w:i/>
              </w:rPr>
              <w:t>outflow</w:t>
            </w:r>
          </w:p>
        </w:tc>
        <w:tc>
          <w:tcPr>
            <w:tcW w:w="5115" w:type="dxa"/>
          </w:tcPr>
          <w:p w14:paraId="6C0A2364" w14:textId="442301FC" w:rsidR="000352BA" w:rsidRDefault="00DF6EEB" w:rsidP="00DF6EEB">
            <w:pPr>
              <w:pStyle w:val="Normal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r>
              <w:t>Constraint</w:t>
            </w:r>
          </w:p>
        </w:tc>
      </w:tr>
    </w:tbl>
    <w:p w14:paraId="504A8578" w14:textId="0775BC46" w:rsidR="00D11AB2" w:rsidRPr="008E510D" w:rsidRDefault="00F60E4F" w:rsidP="00834E29">
      <w:pPr>
        <w:pStyle w:val="Heading4"/>
        <w:jc w:val="both"/>
      </w:pPr>
      <w:r>
        <w:t>Hydro Nexus</w:t>
      </w:r>
    </w:p>
    <w:p w14:paraId="4FA8BEAC" w14:textId="261D720C" w:rsidR="00056156" w:rsidRDefault="00D11AB2" w:rsidP="00450C77">
      <w:pPr>
        <w:pStyle w:val="NormalWeb"/>
        <w:jc w:val="both"/>
        <w:rPr>
          <w:lang w:val="en-US"/>
        </w:rPr>
      </w:pPr>
      <w:r w:rsidRPr="008E510D">
        <w:rPr>
          <w:lang w:val="en-US"/>
        </w:rPr>
        <w:t>The HY_</w:t>
      </w:r>
      <w:r w:rsidR="002D0177">
        <w:rPr>
          <w:lang w:val="en-US"/>
        </w:rPr>
        <w:t>Hydro</w:t>
      </w:r>
      <w:r w:rsidR="00974268">
        <w:rPr>
          <w:lang w:val="en-US"/>
        </w:rPr>
        <w:t>Nexus</w:t>
      </w:r>
      <w:r w:rsidR="002D017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614086">
        <w:t xml:space="preserve">Figure </w:t>
      </w:r>
      <w:r w:rsidR="00614086">
        <w:rPr>
          <w:noProof/>
        </w:rPr>
        <w:t>33</w:t>
      </w:r>
      <w:r w:rsidR="00874BCD">
        <w:rPr>
          <w:lang w:val="en-US"/>
        </w:rPr>
        <w:fldChar w:fldCharType="end"/>
      </w:r>
      <w:r w:rsidRPr="001B5AD0">
        <w:rPr>
          <w:lang w:val="en-US"/>
        </w:rPr>
        <w:t xml:space="preserve">) conceptualizes </w:t>
      </w:r>
      <w:r w:rsidR="000D662B">
        <w:rPr>
          <w:lang w:val="en-US"/>
        </w:rPr>
        <w:t>a</w:t>
      </w:r>
      <w:r w:rsidRPr="001B5AD0">
        <w:rPr>
          <w:lang w:val="en-US"/>
        </w:rPr>
        <w:t xml:space="preserve"> hydrologically determined </w:t>
      </w:r>
      <w:r w:rsidR="00974268">
        <w:rPr>
          <w:lang w:val="en-US"/>
        </w:rPr>
        <w:t>nexus</w:t>
      </w:r>
      <w:r w:rsidR="00974268" w:rsidRPr="001B5AD0">
        <w:rPr>
          <w:lang w:val="en-US"/>
        </w:rPr>
        <w:t xml:space="preserve"> </w:t>
      </w:r>
      <w:r w:rsidRPr="001B5AD0">
        <w:rPr>
          <w:lang w:val="en-US"/>
        </w:rPr>
        <w:t>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614086">
        <w:t xml:space="preserve">Figure </w:t>
      </w:r>
      <w:r w:rsidR="00614086">
        <w:rPr>
          <w:noProof/>
        </w:rPr>
        <w:t>26</w:t>
      </w:r>
      <w:r w:rsidR="00874BCD">
        <w:rPr>
          <w:lang w:val="en-US"/>
        </w:rPr>
        <w:fldChar w:fldCharType="end"/>
      </w:r>
      <w:r w:rsidRPr="001B5AD0">
        <w:rPr>
          <w:lang w:val="en-US"/>
        </w:rPr>
        <w:t xml:space="preserve">). </w:t>
      </w:r>
      <w:r w:rsidRPr="008E510D">
        <w:rPr>
          <w:lang w:val="en-US"/>
        </w:rPr>
        <w:t xml:space="preserve">The </w:t>
      </w:r>
      <w:r w:rsidR="00974268">
        <w:rPr>
          <w:lang w:val="en-US"/>
        </w:rPr>
        <w:t>hydro nexus</w:t>
      </w:r>
      <w:r w:rsidR="00974268" w:rsidRPr="008E510D">
        <w:rPr>
          <w:lang w:val="en-US"/>
        </w:rPr>
        <w:t xml:space="preserve"> </w:t>
      </w:r>
      <w:r w:rsidRPr="008E510D">
        <w:rPr>
          <w:lang w:val="en-US"/>
        </w:rPr>
        <w:t xml:space="preserve">represents the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w:t>
      </w:r>
      <w:r w:rsidR="00974268">
        <w:rPr>
          <w:lang w:val="en-US"/>
        </w:rPr>
        <w:t>hydro nexus</w:t>
      </w:r>
      <w:r w:rsidRPr="008E510D">
        <w:rPr>
          <w:lang w:val="en-US"/>
        </w:rPr>
        <w:t>. Through</w:t>
      </w:r>
      <w:r w:rsidR="000D662B">
        <w:rPr>
          <w:lang w:val="en-US"/>
        </w:rPr>
        <w:t xml:space="preserve"> shared</w:t>
      </w:r>
      <w:r w:rsidRPr="008E510D">
        <w:rPr>
          <w:lang w:val="en-US"/>
        </w:rPr>
        <w:t xml:space="preserve"> identity, each </w:t>
      </w:r>
      <w:r w:rsidR="00974268">
        <w:rPr>
          <w:lang w:val="en-US"/>
        </w:rPr>
        <w:t>hydro nexus</w:t>
      </w:r>
      <w:r w:rsidR="00974268" w:rsidRPr="008E510D">
        <w:rPr>
          <w:lang w:val="en-US"/>
        </w:rPr>
        <w:t xml:space="preserve"> </w:t>
      </w:r>
      <w:r w:rsidRPr="008E510D">
        <w:rPr>
          <w:lang w:val="en-US"/>
        </w:rPr>
        <w:t xml:space="preserve">feature may </w:t>
      </w:r>
      <w:r w:rsidR="00974268">
        <w:rPr>
          <w:lang w:val="en-US"/>
        </w:rPr>
        <w:t xml:space="preserve">be </w:t>
      </w:r>
      <w:r w:rsidRPr="008E510D">
        <w:rPr>
          <w:lang w:val="en-US"/>
        </w:rPr>
        <w:t>associate</w:t>
      </w:r>
      <w:r w:rsidR="00974268">
        <w:rPr>
          <w:lang w:val="en-US"/>
        </w:rPr>
        <w:t>d with</w:t>
      </w:r>
      <w:r w:rsidRPr="008E510D">
        <w:rPr>
          <w:lang w:val="en-US"/>
        </w:rPr>
        <w:t xml:space="preserve"> different</w:t>
      </w:r>
      <w:r w:rsidR="00974268">
        <w:rPr>
          <w:lang w:val="en-US"/>
        </w:rPr>
        <w:t xml:space="preserve"> </w:t>
      </w:r>
      <w:r w:rsidR="000D662B">
        <w:rPr>
          <w:lang w:val="en-US"/>
        </w:rPr>
        <w:t>realizations within a</w:t>
      </w:r>
      <w:r w:rsidRPr="008E510D">
        <w:rPr>
          <w:lang w:val="en-US"/>
        </w:rPr>
        <w:t xml:space="preserve"> hydrologic complex given that each realization has the same hydrologic </w:t>
      </w:r>
      <w:r w:rsidR="000D662B">
        <w:rPr>
          <w:lang w:val="en-US"/>
        </w:rPr>
        <w:t>function or characteristics</w:t>
      </w:r>
      <w:r w:rsidRPr="008E510D">
        <w:rPr>
          <w:lang w:val="en-US"/>
        </w:rPr>
        <w:t xml:space="preserve">.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3A2C0F0F" w:rsidR="00D11AB2" w:rsidRDefault="00A067D6" w:rsidP="00450C77">
      <w:pPr>
        <w:pStyle w:val="NormalWeb"/>
        <w:jc w:val="both"/>
        <w:rPr>
          <w:lang w:val="en-US"/>
        </w:rPr>
      </w:pPr>
      <w:r>
        <w:rPr>
          <w:lang w:val="en-US"/>
        </w:rPr>
        <w:t>P</w:t>
      </w:r>
      <w:r w:rsidR="00056156" w:rsidRPr="008E510D">
        <w:rPr>
          <w:lang w:val="en-US"/>
        </w:rPr>
        <w:t>laced</w:t>
      </w:r>
      <w:r>
        <w:rPr>
          <w:lang w:val="en-US"/>
        </w:rPr>
        <w:t xml:space="preserve"> </w:t>
      </w:r>
      <w:r w:rsidR="00D6608C">
        <w:rPr>
          <w:lang w:val="en-US"/>
        </w:rPr>
        <w:t>topologically</w:t>
      </w:r>
      <w:r w:rsidR="00056156" w:rsidRPr="008E510D">
        <w:rPr>
          <w:lang w:val="en-US"/>
        </w:rPr>
        <w:t xml:space="preserve"> </w:t>
      </w:r>
      <w:r>
        <w:rPr>
          <w:lang w:val="en-US"/>
        </w:rPr>
        <w:t>relative</w:t>
      </w:r>
      <w:r w:rsidR="00056156" w:rsidRPr="008E510D">
        <w:rPr>
          <w:lang w:val="en-US"/>
        </w:rPr>
        <w:t xml:space="preserve"> to a catchment which links inflow and outflow, </w:t>
      </w:r>
      <w:r w:rsidR="00974268">
        <w:rPr>
          <w:lang w:val="en-US"/>
        </w:rPr>
        <w:t>a hydro nexus</w:t>
      </w:r>
      <w:r w:rsidR="00056156" w:rsidRPr="008E510D">
        <w:rPr>
          <w:lang w:val="en-US"/>
        </w:rPr>
        <w:t xml:space="preserve"> has a position relative to another </w:t>
      </w:r>
      <w:r w:rsidR="00974268">
        <w:rPr>
          <w:lang w:val="en-US"/>
        </w:rPr>
        <w:t>hydro nexus</w:t>
      </w:r>
      <w:r w:rsidR="00974268" w:rsidRPr="008E510D">
        <w:rPr>
          <w:lang w:val="en-US"/>
        </w:rPr>
        <w:t xml:space="preserve"> </w:t>
      </w:r>
      <w:r w:rsidR="00056156" w:rsidRPr="008E510D">
        <w:rPr>
          <w:lang w:val="en-US"/>
        </w:rPr>
        <w:t xml:space="preserve">that is 'fixed' </w:t>
      </w:r>
      <w:r w:rsidR="00270059">
        <w:rPr>
          <w:lang w:val="en-US"/>
        </w:rPr>
        <w:t xml:space="preserve">in the network </w:t>
      </w:r>
      <w:r w:rsidR="00056156" w:rsidRPr="008E510D">
        <w:rPr>
          <w:lang w:val="en-US"/>
        </w:rPr>
        <w:t>by the catchment</w:t>
      </w:r>
      <w:r w:rsidR="00270059">
        <w:rPr>
          <w:lang w:val="en-US"/>
        </w:rPr>
        <w:t>s it is associated with.</w:t>
      </w:r>
      <w:r w:rsidR="00026E27">
        <w:rPr>
          <w:lang w:val="en-US"/>
        </w:rPr>
        <w:t xml:space="preserve"> </w:t>
      </w:r>
      <w:r w:rsidR="00270059">
        <w:rPr>
          <w:lang w:val="en-US"/>
        </w:rPr>
        <w:t>Additionally, t</w:t>
      </w:r>
      <w:r w:rsidR="00026E27">
        <w:rPr>
          <w:lang w:val="en-US"/>
        </w:rPr>
        <w:t xml:space="preserve">he </w:t>
      </w:r>
      <w:r w:rsidR="00423F3C">
        <w:rPr>
          <w:lang w:val="en-US"/>
        </w:rPr>
        <w:t>union</w:t>
      </w:r>
      <w:r w:rsidR="00026E27">
        <w:rPr>
          <w:lang w:val="en-US"/>
        </w:rPr>
        <w:t xml:space="preserve"> of catchment and </w:t>
      </w:r>
      <w:r w:rsidR="00974268">
        <w:rPr>
          <w:lang w:val="en-US"/>
        </w:rPr>
        <w:t>hydro nexus</w:t>
      </w:r>
      <w:r w:rsidR="00270059">
        <w:rPr>
          <w:lang w:val="en-US"/>
        </w:rPr>
        <w:t xml:space="preserve">(es) </w:t>
      </w:r>
      <w:r w:rsidR="00423F3C">
        <w:rPr>
          <w:lang w:val="en-US"/>
        </w:rPr>
        <w:t xml:space="preserve">can be used to define </w:t>
      </w:r>
      <w:r w:rsidR="00026E27">
        <w:rPr>
          <w:lang w:val="en-US"/>
        </w:rPr>
        <w:t>a linear river reference system</w:t>
      </w:r>
      <w:r w:rsidR="00270059">
        <w:rPr>
          <w:lang w:val="en-US"/>
        </w:rPr>
        <w:t>, where</w:t>
      </w:r>
      <w:r w:rsidR="00026E27">
        <w:rPr>
          <w:lang w:val="en-US"/>
        </w:rPr>
        <w:t xml:space="preserve"> </w:t>
      </w:r>
      <w:r w:rsidR="00270059">
        <w:rPr>
          <w:lang w:val="en-US"/>
        </w:rPr>
        <w:t>an inflow or outflow node is the</w:t>
      </w:r>
      <w:r w:rsidR="00026E27">
        <w:rPr>
          <w:lang w:val="en-US"/>
        </w:rPr>
        <w:t xml:space="preserve"> origin and the flowpath realizing t</w:t>
      </w:r>
      <w:r w:rsidR="00270059">
        <w:rPr>
          <w:lang w:val="en-US"/>
        </w:rPr>
        <w:t>he catchment is the</w:t>
      </w:r>
      <w:r w:rsidR="00026E27">
        <w:rPr>
          <w:lang w:val="en-US"/>
        </w:rPr>
        <w:t xml:space="preserve">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2999B2E">
            <wp:extent cx="5486399" cy="2478279"/>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399" cy="2478279"/>
                    </a:xfrm>
                    <a:prstGeom prst="rect">
                      <a:avLst/>
                    </a:prstGeom>
                    <a:noFill/>
                    <a:ln>
                      <a:noFill/>
                    </a:ln>
                  </pic:spPr>
                </pic:pic>
              </a:graphicData>
            </a:graphic>
          </wp:inline>
        </w:drawing>
      </w:r>
    </w:p>
    <w:p w14:paraId="11AFA0AF" w14:textId="7D928BAF" w:rsidR="00B817B2" w:rsidRDefault="00B817B2" w:rsidP="00834E29">
      <w:pPr>
        <w:pStyle w:val="OGCFigure"/>
        <w:outlineLvl w:val="0"/>
      </w:pPr>
      <w:bookmarkStart w:id="161" w:name="_Ref462910358"/>
      <w:bookmarkStart w:id="162" w:name="_Toc484066570"/>
      <w:r>
        <w:t xml:space="preserve">Figure </w:t>
      </w:r>
      <w:fldSimple w:instr=" SEQ Figure \* ARABIC ">
        <w:r w:rsidR="00BC1551">
          <w:rPr>
            <w:noProof/>
          </w:rPr>
          <w:t>33</w:t>
        </w:r>
      </w:fldSimple>
      <w:bookmarkEnd w:id="161"/>
      <w:r>
        <w:t xml:space="preserve">: </w:t>
      </w:r>
      <w:r w:rsidR="00E36B17">
        <w:t>Hydro nexus</w:t>
      </w:r>
      <w:r w:rsidR="00E36B17" w:rsidRPr="00C96558">
        <w:t xml:space="preserve"> </w:t>
      </w:r>
      <w:r w:rsidRPr="00C96558">
        <w:t>(UML class diagram)</w:t>
      </w:r>
      <w:bookmarkEnd w:id="162"/>
    </w:p>
    <w:p w14:paraId="151C2741" w14:textId="3D23138C" w:rsidR="00033C57" w:rsidRDefault="00372327" w:rsidP="00505D54">
      <w:pPr>
        <w:pStyle w:val="NormalWeb"/>
        <w:jc w:val="both"/>
      </w:pPr>
      <w:r>
        <w:t>HY_</w:t>
      </w:r>
      <w:r w:rsidR="00E36B17">
        <w:t xml:space="preserve">HydroNexus </w:t>
      </w:r>
      <w:r w:rsidR="00033C57" w:rsidRPr="008E510D">
        <w:t xml:space="preserve">carries the associations: </w:t>
      </w:r>
      <w:r w:rsidR="00033C57" w:rsidRPr="008E510D">
        <w:rPr>
          <w:rStyle w:val="Emphasis"/>
        </w:rPr>
        <w:t>contributingCatchment</w:t>
      </w:r>
      <w:r w:rsidR="00033C57" w:rsidRPr="008E510D">
        <w:t xml:space="preserve">, </w:t>
      </w:r>
      <w:r w:rsidR="00033C57" w:rsidRPr="008E510D">
        <w:rPr>
          <w:rStyle w:val="Emphasis"/>
        </w:rPr>
        <w:t>receivingCatchment</w:t>
      </w:r>
      <w:r w:rsidR="00033C57" w:rsidRPr="008E510D">
        <w:t xml:space="preserve">, and </w:t>
      </w:r>
      <w:r w:rsidR="00E36B17">
        <w:rPr>
          <w:rStyle w:val="Emphasis"/>
        </w:rPr>
        <w:t>nexusRealization</w:t>
      </w:r>
      <w:r w:rsidR="00033C57" w:rsidRPr="008E510D">
        <w:t xml:space="preserve">. </w:t>
      </w:r>
    </w:p>
    <w:p w14:paraId="43BA6984" w14:textId="01230E3A" w:rsidR="00D01866" w:rsidRDefault="00D01866" w:rsidP="00D01866">
      <w:pPr>
        <w:pStyle w:val="OGCtableheader"/>
      </w:pPr>
      <w:bookmarkStart w:id="163" w:name="_Toc484066592"/>
      <w:r>
        <w:t xml:space="preserve">Table </w:t>
      </w:r>
      <w:fldSimple w:instr=" SEQ Table \* ARABIC ">
        <w:r w:rsidR="000A1A34">
          <w:rPr>
            <w:noProof/>
          </w:rPr>
          <w:t>10</w:t>
        </w:r>
      </w:fldSimple>
      <w:r>
        <w:t>: HY_</w:t>
      </w:r>
      <w:r w:rsidR="00DD4F28">
        <w:t>HydroNexus</w:t>
      </w:r>
      <w:bookmarkEnd w:id="163"/>
    </w:p>
    <w:tbl>
      <w:tblPr>
        <w:tblStyle w:val="TableGrid"/>
        <w:tblW w:w="0" w:type="auto"/>
        <w:tblLook w:val="04A0" w:firstRow="1" w:lastRow="0" w:firstColumn="1" w:lastColumn="0" w:noHBand="0" w:noVBand="1"/>
      </w:tblPr>
      <w:tblGrid>
        <w:gridCol w:w="2443"/>
        <w:gridCol w:w="5063"/>
        <w:gridCol w:w="1350"/>
      </w:tblGrid>
      <w:tr w:rsidR="00D01866" w:rsidRPr="008E510D" w14:paraId="786A8AC8" w14:textId="77777777" w:rsidTr="008F1961">
        <w:tc>
          <w:tcPr>
            <w:tcW w:w="2443" w:type="dxa"/>
            <w:hideMark/>
          </w:tcPr>
          <w:p w14:paraId="616EC8AA" w14:textId="77777777" w:rsidR="00D01866" w:rsidRPr="008E510D" w:rsidRDefault="00D01866" w:rsidP="00EF6B54">
            <w:pPr>
              <w:jc w:val="both"/>
              <w:rPr>
                <w:b/>
                <w:bCs/>
              </w:rPr>
            </w:pPr>
            <w:r>
              <w:rPr>
                <w:b/>
                <w:bCs/>
              </w:rPr>
              <w:t>Property</w:t>
            </w:r>
          </w:p>
        </w:tc>
        <w:tc>
          <w:tcPr>
            <w:tcW w:w="5063" w:type="dxa"/>
            <w:hideMark/>
          </w:tcPr>
          <w:p w14:paraId="7215082F" w14:textId="77777777" w:rsidR="00D01866" w:rsidRPr="008E510D" w:rsidRDefault="00D01866" w:rsidP="00EF6B54">
            <w:pPr>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jc w:val="both"/>
              <w:rPr>
                <w:b/>
                <w:bCs/>
              </w:rPr>
            </w:pPr>
            <w:r>
              <w:rPr>
                <w:b/>
                <w:bCs/>
              </w:rPr>
              <w:t>Relation</w:t>
            </w:r>
          </w:p>
        </w:tc>
      </w:tr>
      <w:tr w:rsidR="00D01866" w:rsidRPr="008E510D" w14:paraId="2E3586A9" w14:textId="77777777" w:rsidTr="008F1961">
        <w:tc>
          <w:tcPr>
            <w:tcW w:w="2443" w:type="dxa"/>
            <w:hideMark/>
          </w:tcPr>
          <w:p w14:paraId="2A5B0F65" w14:textId="5DF6FC3B" w:rsidR="00D01866" w:rsidRPr="000C043D" w:rsidRDefault="00D01866" w:rsidP="00EF6B54">
            <w:pPr>
              <w:rPr>
                <w:b/>
                <w:i/>
              </w:rPr>
            </w:pPr>
            <w:r w:rsidRPr="000C043D">
              <w:rPr>
                <w:rStyle w:val="Strong"/>
                <w:b w:val="0"/>
                <w:i/>
              </w:rPr>
              <w:t>contributingCatchment</w:t>
            </w:r>
          </w:p>
        </w:tc>
        <w:tc>
          <w:tcPr>
            <w:tcW w:w="5063" w:type="dxa"/>
            <w:hideMark/>
          </w:tcPr>
          <w:p w14:paraId="026A6F89" w14:textId="4A3EA007" w:rsidR="00D01866" w:rsidRPr="008E510D" w:rsidRDefault="00D01866" w:rsidP="005D28A0">
            <w:pPr>
              <w:pStyle w:val="NormalWeb"/>
              <w:jc w:val="both"/>
            </w:pPr>
            <w:r w:rsidRPr="005D28A0">
              <w:rPr>
                <w:lang w:val="en-US"/>
              </w:rPr>
              <w:t>identifies the catchment that contributes flow to this outfall. This allows connect</w:t>
            </w:r>
            <w:r w:rsidR="005D28A0" w:rsidRPr="005D28A0">
              <w:rPr>
                <w:lang w:val="en-US"/>
              </w:rPr>
              <w:t>ion of</w:t>
            </w:r>
            <w:r w:rsidRPr="005D28A0">
              <w:rPr>
                <w:lang w:val="en-US"/>
              </w:rPr>
              <w:t xml:space="preserve"> a catchment's outflow to an identified inflow and to determine its position through referencing the inflow.</w:t>
            </w:r>
            <w:r w:rsidRPr="00D01866">
              <w:t xml:space="preserve"> </w:t>
            </w:r>
          </w:p>
        </w:tc>
        <w:tc>
          <w:tcPr>
            <w:tcW w:w="1350" w:type="dxa"/>
            <w:hideMark/>
          </w:tcPr>
          <w:p w14:paraId="48458614" w14:textId="77777777" w:rsidR="00D01866" w:rsidRPr="008E510D" w:rsidRDefault="00D01866" w:rsidP="00EF6B54">
            <w:r>
              <w:t>Association</w:t>
            </w:r>
          </w:p>
        </w:tc>
      </w:tr>
      <w:tr w:rsidR="00D01866" w:rsidRPr="008E510D" w14:paraId="29029AC7" w14:textId="77777777" w:rsidTr="008F1961">
        <w:tc>
          <w:tcPr>
            <w:tcW w:w="2443" w:type="dxa"/>
          </w:tcPr>
          <w:p w14:paraId="567BC042" w14:textId="23CD8412" w:rsidR="00D01866" w:rsidRPr="000C043D" w:rsidRDefault="00D01866" w:rsidP="00EF6B54">
            <w:pPr>
              <w:rPr>
                <w:rStyle w:val="Emphasis"/>
                <w:b/>
                <w:i w:val="0"/>
              </w:rPr>
            </w:pPr>
            <w:r w:rsidRPr="000C043D">
              <w:rPr>
                <w:rStyle w:val="Strong"/>
                <w:b w:val="0"/>
                <w:i/>
              </w:rPr>
              <w:t>receivingCatchment</w:t>
            </w:r>
          </w:p>
        </w:tc>
        <w:tc>
          <w:tcPr>
            <w:tcW w:w="5063" w:type="dxa"/>
          </w:tcPr>
          <w:p w14:paraId="648B8D06" w14:textId="12C10170" w:rsidR="00D01866" w:rsidRPr="00D01866" w:rsidRDefault="00D01866" w:rsidP="00EF6B54">
            <w:pPr>
              <w:pStyle w:val="NormalWeb"/>
              <w:jc w:val="both"/>
              <w:rPr>
                <w:lang w:val="en-US"/>
              </w:rPr>
            </w:pPr>
            <w:r>
              <w:rPr>
                <w:lang w:val="en-US"/>
              </w:rPr>
              <w:t>identifies the</w:t>
            </w:r>
            <w:r w:rsidRPr="008E510D">
              <w:rPr>
                <w:lang w:val="en-US"/>
              </w:rPr>
              <w:t xml:space="preserve"> catchment that receives flow from </w:t>
            </w:r>
            <w:r>
              <w:rPr>
                <w:lang w:val="en-US"/>
              </w:rPr>
              <w:t>this outfall</w:t>
            </w:r>
            <w:r w:rsidRPr="008E510D">
              <w:rPr>
                <w:lang w:val="en-US"/>
              </w:rPr>
              <w:t xml:space="preserve">. This allows </w:t>
            </w:r>
            <w:r>
              <w:rPr>
                <w:lang w:val="en-US"/>
              </w:rPr>
              <w:t>connect</w:t>
            </w:r>
            <w:r w:rsidR="005D28A0">
              <w:rPr>
                <w:lang w:val="en-US"/>
              </w:rPr>
              <w:t>ion of</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r>
              <w:t>Association</w:t>
            </w:r>
          </w:p>
        </w:tc>
      </w:tr>
      <w:tr w:rsidR="00D01866" w:rsidRPr="008E510D" w14:paraId="3316DCCF" w14:textId="77777777" w:rsidTr="008F1961">
        <w:tc>
          <w:tcPr>
            <w:tcW w:w="2443" w:type="dxa"/>
          </w:tcPr>
          <w:p w14:paraId="6F89DE9B" w14:textId="50E7AAD2" w:rsidR="00D01866" w:rsidRPr="000C043D" w:rsidRDefault="00151794" w:rsidP="009D63E9">
            <w:pPr>
              <w:rPr>
                <w:b/>
                <w:i/>
              </w:rPr>
            </w:pPr>
            <w:r>
              <w:rPr>
                <w:rStyle w:val="Strong"/>
                <w:b w:val="0"/>
                <w:i/>
              </w:rPr>
              <w:t>nexus</w:t>
            </w:r>
            <w:r w:rsidRPr="000C043D">
              <w:rPr>
                <w:rStyle w:val="Strong"/>
                <w:b w:val="0"/>
                <w:i/>
              </w:rPr>
              <w:t>Realization</w:t>
            </w:r>
            <w:r w:rsidRPr="000C043D">
              <w:rPr>
                <w:b/>
                <w:i/>
              </w:rPr>
              <w:t xml:space="preserve"> </w:t>
            </w:r>
          </w:p>
        </w:tc>
        <w:tc>
          <w:tcPr>
            <w:tcW w:w="5063" w:type="dxa"/>
          </w:tcPr>
          <w:p w14:paraId="3A4075D3" w14:textId="05511CE4" w:rsidR="00D01866" w:rsidRPr="00D01866" w:rsidRDefault="00D01866" w:rsidP="00836A5C">
            <w:pPr>
              <w:pStyle w:val="Normal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w:t>
            </w:r>
            <w:r w:rsidR="00151794">
              <w:rPr>
                <w:lang w:val="en-US"/>
              </w:rPr>
              <w:t>hydro nexus</w:t>
            </w:r>
            <w:r>
              <w:rPr>
                <w:lang w:val="en-US"/>
              </w:rPr>
              <w:t xml:space="preserve">. </w:t>
            </w:r>
            <w:r w:rsidR="00836A5C">
              <w:rPr>
                <w:lang w:val="en-US"/>
              </w:rPr>
              <w:t xml:space="preserve">A topological nexus realization </w:t>
            </w:r>
            <w:r>
              <w:rPr>
                <w:lang w:val="en-US"/>
              </w:rPr>
              <w:t>is</w:t>
            </w:r>
            <w:r w:rsidRPr="008E510D">
              <w:rPr>
                <w:lang w:val="en-US"/>
              </w:rPr>
              <w:t xml:space="preserve"> of lower dimension than the realization of the corresponding catchment.</w:t>
            </w:r>
            <w:r>
              <w:rPr>
                <w:lang w:val="en-US"/>
              </w:rPr>
              <w:t xml:space="preserve"> Example: an outflow node realizing the </w:t>
            </w:r>
            <w:r w:rsidR="00151794">
              <w:rPr>
                <w:lang w:val="en-US"/>
              </w:rPr>
              <w:t xml:space="preserve">nexus would be </w:t>
            </w:r>
            <w:r>
              <w:rPr>
                <w:lang w:val="en-US"/>
              </w:rPr>
              <w:t xml:space="preserve">of lower dimension than the flowpath </w:t>
            </w:r>
            <w:r w:rsidR="009D63E9">
              <w:rPr>
                <w:lang w:val="en-US"/>
              </w:rPr>
              <w:t xml:space="preserve">edge </w:t>
            </w:r>
            <w:r>
              <w:rPr>
                <w:lang w:val="en-US"/>
              </w:rPr>
              <w:t xml:space="preserve">realizing the contributing catchment. </w:t>
            </w:r>
          </w:p>
        </w:tc>
        <w:tc>
          <w:tcPr>
            <w:tcW w:w="1350" w:type="dxa"/>
          </w:tcPr>
          <w:p w14:paraId="53ABCA48" w14:textId="0DB0A331" w:rsidR="00D01866" w:rsidRPr="00D01866" w:rsidRDefault="00D01866" w:rsidP="00D01866">
            <w:r>
              <w:t>Association</w:t>
            </w:r>
          </w:p>
        </w:tc>
      </w:tr>
    </w:tbl>
    <w:p w14:paraId="4A95B82A" w14:textId="679481CF" w:rsidR="00033C57" w:rsidRPr="008E510D" w:rsidRDefault="00033C57" w:rsidP="00834E29">
      <w:pPr>
        <w:pStyle w:val="Heading4"/>
        <w:jc w:val="both"/>
      </w:pPr>
      <w:r w:rsidRPr="008E510D">
        <w:t>Catchment Realization</w:t>
      </w:r>
    </w:p>
    <w:p w14:paraId="5482B059" w14:textId="11CEBAC2" w:rsidR="00D11D52" w:rsidRDefault="00033C57" w:rsidP="00450C77">
      <w:pPr>
        <w:pStyle w:val="NormalWeb"/>
        <w:jc w:val="both"/>
        <w:rPr>
          <w:lang w:val="en-US"/>
        </w:rPr>
      </w:pPr>
      <w:r w:rsidRPr="008E510D">
        <w:rPr>
          <w:lang w:val="en-US"/>
        </w:rPr>
        <w:t>The HY_Catchment</w:t>
      </w:r>
      <w:r w:rsidR="002C3C8A">
        <w:rPr>
          <w:lang w:val="en-US"/>
        </w:rPr>
        <w:t>Realization</w:t>
      </w:r>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614086">
        <w:t xml:space="preserve">Figure </w:t>
      </w:r>
      <w:r w:rsidR="00614086">
        <w:rPr>
          <w:noProof/>
        </w:rPr>
        <w:t>34</w:t>
      </w:r>
      <w:r w:rsidR="00874BCD">
        <w:rPr>
          <w:lang w:val="en-US"/>
        </w:rPr>
        <w:fldChar w:fldCharType="end"/>
      </w:r>
      <w:r w:rsidRPr="008E510D">
        <w:rPr>
          <w:lang w:val="en-US"/>
        </w:rPr>
        <w:t xml:space="preserve">) </w:t>
      </w:r>
      <w:r w:rsidR="00491596">
        <w:rPr>
          <w:lang w:val="en-US"/>
        </w:rPr>
        <w:t>is based on</w:t>
      </w:r>
      <w:r w:rsidRPr="008E510D">
        <w:rPr>
          <w:lang w:val="en-US"/>
        </w:rPr>
        <w:t xml:space="preserve"> the </w:t>
      </w:r>
      <w:r w:rsidR="00D6608C">
        <w:rPr>
          <w:lang w:val="en-US"/>
        </w:rPr>
        <w:t xml:space="preserve">idea </w:t>
      </w:r>
      <w:r w:rsidR="00465DF6">
        <w:rPr>
          <w:lang w:val="en-US"/>
        </w:rPr>
        <w:t xml:space="preserve">that </w:t>
      </w:r>
      <w:r w:rsidR="00491596">
        <w:rPr>
          <w:lang w:val="en-US"/>
        </w:rPr>
        <w:t>there are multiple hydrology-specific perspectives of the</w:t>
      </w:r>
      <w:r w:rsidR="00D6608C">
        <w:rPr>
          <w:lang w:val="en-US"/>
        </w:rPr>
        <w:t xml:space="preserve"> holistic </w:t>
      </w:r>
      <w:r w:rsidRPr="008E510D">
        <w:rPr>
          <w:lang w:val="en-US"/>
        </w:rPr>
        <w:t>catchment</w:t>
      </w:r>
      <w:r w:rsidR="00D6608C">
        <w:rPr>
          <w:lang w:val="en-US"/>
        </w:rPr>
        <w:t xml:space="preserve"> concept</w:t>
      </w:r>
      <w:r w:rsidR="00D86557">
        <w:rPr>
          <w:lang w:val="en-US"/>
        </w:rPr>
        <w:t xml:space="preserve"> that are </w:t>
      </w:r>
      <w:r w:rsidRPr="008E510D">
        <w:rPr>
          <w:lang w:val="en-US"/>
        </w:rPr>
        <w:t xml:space="preserve">used to describe a catchment as a unit of study shared across sub-domains and studies. </w:t>
      </w:r>
    </w:p>
    <w:p w14:paraId="05880982" w14:textId="19BC1D68" w:rsidR="00D11D52" w:rsidRPr="008E510D" w:rsidRDefault="00D86557" w:rsidP="00D11D52">
      <w:pPr>
        <w:pStyle w:val="NormalWeb"/>
        <w:jc w:val="both"/>
        <w:rPr>
          <w:lang w:val="en-US"/>
        </w:rPr>
      </w:pPr>
      <w:r>
        <w:rPr>
          <w:lang w:val="en-US"/>
        </w:rPr>
        <w:lastRenderedPageBreak/>
        <w:t>A given catchment realization exists within</w:t>
      </w:r>
      <w:r w:rsidR="00033C57" w:rsidRPr="008E510D">
        <w:rPr>
          <w:lang w:val="en-US"/>
        </w:rPr>
        <w:t xml:space="preserve"> a hydrologic complex in that, if a catchment realization exists, </w:t>
      </w:r>
      <w:r w:rsidR="00465DF6">
        <w:rPr>
          <w:lang w:val="en-US"/>
        </w:rPr>
        <w:t>it</w:t>
      </w:r>
      <w:r w:rsidR="000C6BB2">
        <w:rPr>
          <w:lang w:val="en-US"/>
        </w:rPr>
        <w:t xml:space="preserve"> exists </w:t>
      </w:r>
      <w:r w:rsidR="00033C57" w:rsidRPr="008E510D">
        <w:rPr>
          <w:lang w:val="en-US"/>
        </w:rPr>
        <w:t xml:space="preserve">in the same hydrologic complex as the catchment </w:t>
      </w:r>
      <w:r w:rsidR="000C6BB2">
        <w:rPr>
          <w:lang w:val="en-US"/>
        </w:rPr>
        <w:t>it</w:t>
      </w:r>
      <w:r w:rsidR="000C6BB2" w:rsidRPr="008E510D">
        <w:rPr>
          <w:lang w:val="en-US"/>
        </w:rPr>
        <w:t xml:space="preserve"> </w:t>
      </w:r>
      <w:r w:rsidR="00033C57" w:rsidRPr="008E510D">
        <w:rPr>
          <w:lang w:val="en-US"/>
        </w:rPr>
        <w:t>realize</w:t>
      </w:r>
      <w:r w:rsidR="000C6BB2">
        <w:rPr>
          <w:lang w:val="en-US"/>
        </w:rPr>
        <w:t>s</w:t>
      </w:r>
      <w:r w:rsidR="00033C57" w:rsidRPr="008E510D">
        <w:rPr>
          <w:lang w:val="en-US"/>
        </w:rPr>
        <w:t xml:space="preserve">. In this way, any realization of a catchment </w:t>
      </w:r>
      <w:r w:rsidR="00465DF6">
        <w:rPr>
          <w:lang w:val="en-US"/>
        </w:rPr>
        <w:t>has the same</w:t>
      </w:r>
      <w:r w:rsidR="00D11D52">
        <w:rPr>
          <w:lang w:val="en-US"/>
        </w:rPr>
        <w:t xml:space="preserve"> </w:t>
      </w:r>
      <w:r w:rsidR="00033C57" w:rsidRPr="008E510D">
        <w:rPr>
          <w:lang w:val="en-US"/>
        </w:rPr>
        <w:t xml:space="preserve">hydrologic determination </w:t>
      </w:r>
      <w:r w:rsidR="00D11D52">
        <w:rPr>
          <w:lang w:val="en-US"/>
        </w:rPr>
        <w:t>of</w:t>
      </w:r>
      <w:r w:rsidR="00D11D52" w:rsidRPr="008E510D">
        <w:rPr>
          <w:lang w:val="en-US"/>
        </w:rPr>
        <w:t xml:space="preserve"> </w:t>
      </w:r>
      <w:r w:rsidR="00033C57" w:rsidRPr="008E510D">
        <w:rPr>
          <w:lang w:val="en-US"/>
        </w:rPr>
        <w:t>the catchment</w:t>
      </w:r>
      <w:r w:rsidR="00465DF6">
        <w:rPr>
          <w:lang w:val="en-US"/>
        </w:rPr>
        <w:t xml:space="preserve"> it realizes. If a </w:t>
      </w:r>
      <w:r w:rsidR="00033C57" w:rsidRPr="008E510D">
        <w:rPr>
          <w:lang w:val="en-US"/>
        </w:rPr>
        <w:t xml:space="preserve">catchment is connected with other catchments via </w:t>
      </w:r>
      <w:r w:rsidR="009A7AD0">
        <w:rPr>
          <w:lang w:val="en-US"/>
        </w:rPr>
        <w:t>inflow and/or outflow hydro nexuses</w:t>
      </w:r>
      <w:r w:rsidR="00033C57" w:rsidRPr="008E510D">
        <w:rPr>
          <w:lang w:val="en-US"/>
        </w:rPr>
        <w:t xml:space="preserve">, </w:t>
      </w:r>
      <w:r w:rsidR="00465DF6">
        <w:rPr>
          <w:lang w:val="en-US"/>
        </w:rPr>
        <w:t>its</w:t>
      </w:r>
      <w:r w:rsidR="00033C57" w:rsidRPr="008E510D">
        <w:rPr>
          <w:lang w:val="en-US"/>
        </w:rPr>
        <w:t xml:space="preserve"> realizations are also connected. </w:t>
      </w:r>
      <w:r w:rsidR="00D11D52" w:rsidRPr="00D11D52">
        <w:rPr>
          <w:lang w:val="en-US"/>
        </w:rPr>
        <w:t xml:space="preserve">A realization of the logical catchment is always of higher topological dimension than the realization of the corresponding </w:t>
      </w:r>
      <w:r w:rsidR="009A7AD0">
        <w:rPr>
          <w:lang w:val="en-US"/>
        </w:rPr>
        <w:t>hydro nexus</w:t>
      </w:r>
      <w:r w:rsidR="009A7AD0" w:rsidRPr="00D11D52">
        <w:rPr>
          <w:lang w:val="en-US"/>
        </w:rPr>
        <w:t xml:space="preserve"> </w:t>
      </w:r>
      <w:r w:rsidR="00D11D52" w:rsidRPr="00D11D52">
        <w:rPr>
          <w:lang w:val="en-US"/>
        </w:rPr>
        <w:t>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drawing>
          <wp:inline distT="0" distB="0" distL="0" distR="0" wp14:anchorId="4E3DE095" wp14:editId="0B8DF5CA">
            <wp:extent cx="5479659" cy="3194064"/>
            <wp:effectExtent l="0" t="0" r="6985"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79659" cy="3194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64" w:name="_Ref462910384"/>
      <w:bookmarkStart w:id="165" w:name="_Toc484066571"/>
      <w:r>
        <w:t xml:space="preserve">Figure </w:t>
      </w:r>
      <w:fldSimple w:instr=" SEQ Figure \* ARABIC ">
        <w:r w:rsidR="00BC1551">
          <w:rPr>
            <w:noProof/>
          </w:rPr>
          <w:t>34</w:t>
        </w:r>
      </w:fldSimple>
      <w:bookmarkEnd w:id="164"/>
      <w:r>
        <w:t xml:space="preserve">: </w:t>
      </w:r>
      <w:r w:rsidRPr="008E510D">
        <w:t>Catchment realization and its specialization (UML class diagram</w:t>
      </w:r>
      <w:r w:rsidRPr="00571B2C">
        <w:rPr>
          <w:rStyle w:val="Hyperlink"/>
          <w:color w:val="auto"/>
          <w:u w:val="none"/>
        </w:rPr>
        <w:t>)</w:t>
      </w:r>
      <w:bookmarkEnd w:id="165"/>
    </w:p>
    <w:p w14:paraId="29825AE1" w14:textId="10AC8B39"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the general HY_Catchment</w:t>
      </w:r>
      <w:r w:rsidR="002C3C8A">
        <w:rPr>
          <w:lang w:val="en-US"/>
        </w:rPr>
        <w:t>Realization</w:t>
      </w:r>
      <w:r w:rsidRPr="008E510D">
        <w:rPr>
          <w:lang w:val="en-US"/>
        </w:rPr>
        <w:t xml:space="preserve"> type. </w:t>
      </w:r>
      <w:r w:rsidR="000C7924" w:rsidRPr="008E510D">
        <w:rPr>
          <w:lang w:val="en-US"/>
        </w:rPr>
        <w:t>HY_Catchment</w:t>
      </w:r>
      <w:r w:rsidR="002C3C8A">
        <w:rPr>
          <w:lang w:val="en-US"/>
        </w:rPr>
        <w:t>Realization</w:t>
      </w:r>
      <w:r w:rsidR="000C7924" w:rsidRPr="008E510D">
        <w:rPr>
          <w:lang w:val="en-US"/>
        </w:rPr>
        <w:t xml:space="preserve"> carries </w:t>
      </w:r>
      <w:r w:rsidR="00901A19">
        <w:rPr>
          <w:lang w:val="en-US"/>
        </w:rPr>
        <w:t>a</w:t>
      </w:r>
      <w:r w:rsidR="009D63E9" w:rsidRPr="008E510D">
        <w:rPr>
          <w:lang w:val="en-US"/>
        </w:rPr>
        <w:t xml:space="preserve"> </w:t>
      </w:r>
      <w:r w:rsidR="009D63E9" w:rsidRPr="008F1961">
        <w:rPr>
          <w:i/>
          <w:lang w:val="en-US"/>
        </w:rPr>
        <w:t xml:space="preserve">shape </w:t>
      </w:r>
      <w:r w:rsidR="00901A19" w:rsidRPr="00901A19">
        <w:rPr>
          <w:lang w:val="en-US"/>
        </w:rPr>
        <w:t>attribute</w:t>
      </w:r>
      <w:r w:rsidR="00901A19">
        <w:rPr>
          <w:i/>
          <w:lang w:val="en-US"/>
        </w:rPr>
        <w:t xml:space="preserve"> </w:t>
      </w:r>
      <w:r w:rsidR="009D63E9">
        <w:rPr>
          <w:lang w:val="en-US"/>
        </w:rPr>
        <w:t xml:space="preserve">and </w:t>
      </w:r>
      <w:r w:rsidR="003968E1">
        <w:rPr>
          <w:lang w:val="en-US"/>
        </w:rPr>
        <w:t>as a</w:t>
      </w:r>
      <w:r w:rsidR="000C7924" w:rsidRPr="008E510D">
        <w:rPr>
          <w:lang w:val="en-US"/>
        </w:rPr>
        <w:t xml:space="preserve"> </w:t>
      </w:r>
      <w:r w:rsidR="002C3C8A">
        <w:rPr>
          <w:rStyle w:val="Emphasis"/>
          <w:lang w:val="en-US"/>
        </w:rPr>
        <w:t>realized</w:t>
      </w:r>
      <w:r w:rsidR="000C7924" w:rsidRPr="008E510D">
        <w:rPr>
          <w:rStyle w:val="Emphasis"/>
          <w:lang w:val="en-US"/>
        </w:rPr>
        <w:t>Catchment</w:t>
      </w:r>
      <w:r w:rsidR="003968E1">
        <w:rPr>
          <w:rStyle w:val="Emphasis"/>
          <w:lang w:val="en-US"/>
        </w:rPr>
        <w:t xml:space="preserve"> </w:t>
      </w:r>
      <w:r w:rsidR="003968E1">
        <w:rPr>
          <w:rStyle w:val="Emphasis"/>
          <w:i w:val="0"/>
          <w:lang w:val="en-US"/>
        </w:rPr>
        <w:t>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6" w:name="_Toc484066593"/>
      <w:r>
        <w:t xml:space="preserve">Table </w:t>
      </w:r>
      <w:fldSimple w:instr=" SEQ Table \* ARABIC ">
        <w:r w:rsidR="000A1A34">
          <w:rPr>
            <w:noProof/>
          </w:rPr>
          <w:t>11</w:t>
        </w:r>
      </w:fldSimple>
      <w:r>
        <w:t>: HY_</w:t>
      </w:r>
      <w:r w:rsidR="002320A2">
        <w:t>CatchmentRealization</w:t>
      </w:r>
      <w:bookmarkEnd w:id="166"/>
      <w:r>
        <w:t xml:space="preserve"> </w:t>
      </w:r>
    </w:p>
    <w:tbl>
      <w:tblPr>
        <w:tblStyle w:val="TableGrid"/>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jc w:val="both"/>
              <w:rPr>
                <w:b/>
                <w:bCs/>
              </w:rPr>
            </w:pPr>
            <w:r>
              <w:rPr>
                <w:b/>
                <w:bCs/>
              </w:rPr>
              <w:t>Property</w:t>
            </w:r>
          </w:p>
        </w:tc>
        <w:tc>
          <w:tcPr>
            <w:tcW w:w="5115" w:type="dxa"/>
            <w:hideMark/>
          </w:tcPr>
          <w:p w14:paraId="70E285E8" w14:textId="77777777" w:rsidR="00733BF8" w:rsidRPr="008E510D" w:rsidRDefault="00733BF8" w:rsidP="00EF6B54">
            <w:pPr>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jc w:val="both"/>
              <w:rPr>
                <w:b/>
                <w:bCs/>
              </w:rPr>
            </w:pPr>
            <w:r>
              <w:rPr>
                <w:b/>
                <w:bCs/>
              </w:rPr>
              <w:t>Relation</w:t>
            </w:r>
          </w:p>
        </w:tc>
      </w:tr>
      <w:tr w:rsidR="009D63E9" w:rsidRPr="008E510D" w14:paraId="0A385987" w14:textId="77777777" w:rsidTr="00504712">
        <w:tc>
          <w:tcPr>
            <w:tcW w:w="2283" w:type="dxa"/>
            <w:hideMark/>
          </w:tcPr>
          <w:p w14:paraId="02BE6F82" w14:textId="77777777" w:rsidR="009D63E9" w:rsidRPr="00A85D8D" w:rsidRDefault="009D63E9" w:rsidP="00504712">
            <w:pPr>
              <w:rPr>
                <w:b/>
                <w:i/>
              </w:rPr>
            </w:pPr>
            <w:r w:rsidRPr="00A85D8D">
              <w:rPr>
                <w:rStyle w:val="Strong"/>
                <w:b w:val="0"/>
                <w:i/>
              </w:rPr>
              <w:t>shape</w:t>
            </w:r>
          </w:p>
        </w:tc>
        <w:tc>
          <w:tcPr>
            <w:tcW w:w="5115" w:type="dxa"/>
            <w:hideMark/>
          </w:tcPr>
          <w:p w14:paraId="5EC88A64" w14:textId="2F2DF607" w:rsidR="009D63E9" w:rsidRPr="008E510D" w:rsidRDefault="009D63E9" w:rsidP="009D63E9">
            <w:r w:rsidRPr="00D240E1">
              <w:t xml:space="preserve">linear geometric representation of </w:t>
            </w:r>
            <w:r>
              <w:t xml:space="preserve">a particular catchment realization.  </w:t>
            </w:r>
          </w:p>
        </w:tc>
        <w:tc>
          <w:tcPr>
            <w:tcW w:w="1350" w:type="dxa"/>
            <w:hideMark/>
          </w:tcPr>
          <w:p w14:paraId="4E721910" w14:textId="77777777" w:rsidR="009D63E9" w:rsidRPr="008E510D" w:rsidRDefault="009D63E9" w:rsidP="00504712">
            <w:r>
              <w:t>Attribute</w:t>
            </w:r>
          </w:p>
        </w:tc>
      </w:tr>
      <w:tr w:rsidR="00733BF8" w:rsidRPr="008E510D" w14:paraId="3E4F46D5" w14:textId="77777777" w:rsidTr="00EF6B54">
        <w:tc>
          <w:tcPr>
            <w:tcW w:w="2283" w:type="dxa"/>
            <w:hideMark/>
          </w:tcPr>
          <w:p w14:paraId="663077C0" w14:textId="7A8E2967" w:rsidR="00733BF8" w:rsidRPr="000352BA" w:rsidRDefault="00733BF8" w:rsidP="00EF6B54">
            <w:pPr>
              <w:rPr>
                <w:b/>
                <w:i/>
              </w:rPr>
            </w:pPr>
            <w:r w:rsidRPr="00733BF8">
              <w:rPr>
                <w:rStyle w:val="Strong"/>
                <w:b w:val="0"/>
                <w:i/>
              </w:rPr>
              <w:t>realizedCatchment</w:t>
            </w:r>
          </w:p>
        </w:tc>
        <w:tc>
          <w:tcPr>
            <w:tcW w:w="5115" w:type="dxa"/>
            <w:hideMark/>
          </w:tcPr>
          <w:p w14:paraId="6C6EDBC9" w14:textId="7F63EB1A" w:rsidR="00733BF8" w:rsidRPr="00733BF8" w:rsidRDefault="00733BF8" w:rsidP="00733BF8">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w:t>
            </w:r>
            <w:r w:rsidRPr="008E510D">
              <w:rPr>
                <w:lang w:val="en-US"/>
              </w:rPr>
              <w:lastRenderedPageBreak/>
              <w:t xml:space="preserve">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r>
              <w:lastRenderedPageBreak/>
              <w:t>Association</w:t>
            </w:r>
          </w:p>
        </w:tc>
      </w:tr>
    </w:tbl>
    <w:p w14:paraId="0142FCAF" w14:textId="7F257C5D" w:rsidR="00033C57" w:rsidRDefault="002B2109" w:rsidP="00450C77">
      <w:pPr>
        <w:pStyle w:val="NormalWeb"/>
        <w:jc w:val="both"/>
        <w:rPr>
          <w:lang w:val="en-US"/>
        </w:rPr>
      </w:pPr>
      <w:r>
        <w:rPr>
          <w:lang w:val="en-US"/>
        </w:rPr>
        <w:lastRenderedPageBreak/>
        <w:t xml:space="preserve">The </w:t>
      </w:r>
      <w:r w:rsidR="00033C57" w:rsidRPr="002B2109">
        <w:rPr>
          <w:b/>
          <w:lang w:val="en-US"/>
        </w:rPr>
        <w:t>HY_Flowpath</w:t>
      </w:r>
      <w:r w:rsidR="00033C57" w:rsidRPr="008E510D">
        <w:rPr>
          <w:lang w:val="en-US"/>
        </w:rPr>
        <w:t xml:space="preserve"> feature type </w:t>
      </w:r>
      <w:r w:rsidR="00C62790">
        <w:t>realizes a catchment specifically as a path connecting the inflow and outflow of the catchment it realizes. HY_Flowpath specializes HY_</w:t>
      </w:r>
      <w:r w:rsidR="0049222C">
        <w:t xml:space="preserve">CatchmentRealization </w:t>
      </w:r>
      <w:r w:rsidR="00C62790">
        <w:t xml:space="preserve">with respect to an implied linear geometric representation including a straight or curved line. </w:t>
      </w:r>
      <w:r w:rsidR="00E80059">
        <w:t xml:space="preserve">Topologically, the flowpath connects the inflow and outflow of the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HY_Flowpath inherits the </w:t>
      </w:r>
      <w:r w:rsidR="00901A19" w:rsidRPr="00901A19">
        <w:rPr>
          <w:i/>
          <w:lang w:val="en-US"/>
        </w:rPr>
        <w:t>shape</w:t>
      </w:r>
      <w:r w:rsidR="00901A19">
        <w:rPr>
          <w:lang w:val="en-US"/>
        </w:rPr>
        <w:t xml:space="preserve"> and the </w:t>
      </w:r>
      <w:r w:rsidR="002C3C8A">
        <w:rPr>
          <w:rStyle w:val="Emphasis"/>
          <w:lang w:val="en-US"/>
        </w:rPr>
        <w:t>realized</w:t>
      </w:r>
      <w:r w:rsidR="00033C57" w:rsidRPr="008E510D">
        <w:rPr>
          <w:rStyle w:val="Emphasis"/>
          <w:lang w:val="en-US"/>
        </w:rPr>
        <w:t>Catchment</w:t>
      </w:r>
      <w:r w:rsidR="00033C57" w:rsidRPr="008E510D">
        <w:rPr>
          <w:lang w:val="en-US"/>
        </w:rPr>
        <w:t xml:space="preserve"> </w:t>
      </w:r>
      <w:r w:rsidR="00901A19">
        <w:rPr>
          <w:lang w:val="en-US"/>
        </w:rPr>
        <w:t>properties</w:t>
      </w:r>
      <w:r w:rsidR="0049222C">
        <w:rPr>
          <w:lang w:val="en-US"/>
        </w:rPr>
        <w:t xml:space="preserve">. </w:t>
      </w:r>
      <w:r w:rsidR="00901A19">
        <w:rPr>
          <w:lang w:val="en-US"/>
        </w:rPr>
        <w:t xml:space="preserve">The </w:t>
      </w:r>
      <w:r w:rsidR="009921C8">
        <w:rPr>
          <w:lang w:val="en-US"/>
        </w:rPr>
        <w:t xml:space="preserve">optional </w:t>
      </w:r>
      <w:r w:rsidR="00901A19" w:rsidRPr="00901A19">
        <w:rPr>
          <w:i/>
          <w:lang w:val="en-US"/>
        </w:rPr>
        <w:t>shape</w:t>
      </w:r>
      <w:r w:rsidR="00901A19">
        <w:rPr>
          <w:lang w:val="en-US"/>
        </w:rPr>
        <w:t xml:space="preserve"> of the flowpath is usually a single curve. </w:t>
      </w:r>
    </w:p>
    <w:p w14:paraId="7BDD708D" w14:textId="282C2C0F" w:rsidR="00EF6B54" w:rsidRDefault="00033C57" w:rsidP="00E36B17">
      <w:pPr>
        <w:pStyle w:val="NormalWeb"/>
        <w:jc w:val="both"/>
      </w:pPr>
      <w:r w:rsidRPr="008E510D">
        <w:rPr>
          <w:lang w:val="en-US"/>
        </w:rPr>
        <w:t xml:space="preserve">The </w:t>
      </w:r>
      <w:r w:rsidRPr="00F20882">
        <w:rPr>
          <w:b/>
          <w:lang w:val="en-US"/>
        </w:rPr>
        <w:t>HY_</w:t>
      </w:r>
      <w:r w:rsidR="00E36B17" w:rsidRPr="00F20882">
        <w:rPr>
          <w:b/>
          <w:lang w:val="en-US"/>
        </w:rPr>
        <w:t>Catchment</w:t>
      </w:r>
      <w:r w:rsidR="00E36B17">
        <w:rPr>
          <w:b/>
          <w:lang w:val="en-US"/>
        </w:rPr>
        <w:t>Divide</w:t>
      </w:r>
      <w:r w:rsidR="00E36B17" w:rsidRPr="008E510D">
        <w:rPr>
          <w:lang w:val="en-US"/>
        </w:rPr>
        <w:t xml:space="preserve"> </w:t>
      </w:r>
      <w:r w:rsidRPr="008E510D">
        <w:rPr>
          <w:lang w:val="en-US"/>
        </w:rPr>
        <w:t xml:space="preserve">feature type </w:t>
      </w:r>
      <w:r w:rsidR="00E80059">
        <w:t xml:space="preserve">realizes </w:t>
      </w:r>
      <w:r w:rsidR="007F498E">
        <w:t>a</w:t>
      </w:r>
      <w:r w:rsidR="00B67EBE">
        <w:t xml:space="preserve"> catchment specifically as catchment boundary connecting the inflow and outflow of th</w:t>
      </w:r>
      <w:r w:rsidR="00E80059">
        <w:t xml:space="preserve">e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r w:rsidR="00D86557">
        <w:rPr>
          <w:lang w:val="en-US"/>
        </w:rPr>
        <w:t>Through g</w:t>
      </w:r>
      <w:r w:rsidR="00D86557" w:rsidRPr="008E510D">
        <w:rPr>
          <w:lang w:val="en-US"/>
        </w:rPr>
        <w:t>eneralization</w:t>
      </w:r>
      <w:r w:rsidR="00D86557">
        <w:rPr>
          <w:lang w:val="en-US"/>
        </w:rPr>
        <w:t>,</w:t>
      </w:r>
      <w:r w:rsidR="00D86557" w:rsidRPr="008E510D">
        <w:rPr>
          <w:lang w:val="en-US"/>
        </w:rPr>
        <w:t xml:space="preserve"> </w:t>
      </w:r>
      <w:r w:rsidRPr="008E510D">
        <w:rPr>
          <w:lang w:val="en-US"/>
        </w:rPr>
        <w:t>HY_</w:t>
      </w:r>
      <w:r w:rsidR="00E36B17" w:rsidRPr="008E510D">
        <w:rPr>
          <w:lang w:val="en-US"/>
        </w:rPr>
        <w:t>Catchment</w:t>
      </w:r>
      <w:r w:rsidR="00E36B17">
        <w:rPr>
          <w:lang w:val="en-US"/>
        </w:rPr>
        <w:t>Divide</w:t>
      </w:r>
      <w:r w:rsidR="00E36B17" w:rsidRPr="008E510D">
        <w:rPr>
          <w:lang w:val="en-US"/>
        </w:rPr>
        <w:t xml:space="preserve"> </w:t>
      </w:r>
      <w:r w:rsidRPr="008E510D">
        <w:rPr>
          <w:lang w:val="en-US"/>
        </w:rPr>
        <w:t xml:space="preserve">inherits </w:t>
      </w:r>
      <w:r w:rsidR="00901A19">
        <w:rPr>
          <w:lang w:val="en-US"/>
        </w:rPr>
        <w:t xml:space="preserve">the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The </w:t>
      </w:r>
      <w:r w:rsidR="00901A19" w:rsidRPr="00901A19">
        <w:rPr>
          <w:i/>
          <w:lang w:val="en-US"/>
        </w:rPr>
        <w:t>shape</w:t>
      </w:r>
      <w:r w:rsidR="00901A19">
        <w:rPr>
          <w:lang w:val="en-US"/>
        </w:rPr>
        <w:t xml:space="preserve"> of the catchment divide may be implemented as a composition of succeeding curves or a polygon ring. </w:t>
      </w:r>
    </w:p>
    <w:p w14:paraId="40D76872" w14:textId="0948A6C0" w:rsidR="00033C57" w:rsidRDefault="00033C57" w:rsidP="00E761E7">
      <w:pPr>
        <w:pStyle w:val="NormalWeb"/>
        <w:jc w:val="both"/>
      </w:pPr>
      <w:r w:rsidRPr="008E510D">
        <w:t xml:space="preserve">The </w:t>
      </w:r>
      <w:r w:rsidRPr="00B41C54">
        <w:rPr>
          <w:b/>
        </w:rPr>
        <w:t>HY_CatchmentArea</w:t>
      </w:r>
      <w:r w:rsidRPr="008E510D">
        <w:t xml:space="preserve"> feature type </w:t>
      </w:r>
      <w:r w:rsidR="00F20882">
        <w:t>realizes a catchment specifically as a catchment area connecting the inflow and outflow of the catchment it realizes</w:t>
      </w:r>
      <w:r w:rsidR="00B41C54">
        <w:t>.</w:t>
      </w:r>
      <w:r w:rsidR="00F20882">
        <w:t xml:space="preserve"> HY_CatchmentArea specializes HY_CatchmentRealization with respect to an implied areal geometric representation</w:t>
      </w:r>
      <w:r w:rsidR="00E761E7">
        <w:t>.</w:t>
      </w:r>
      <w:r w:rsidR="00F20882">
        <w:t xml:space="preserve"> T</w:t>
      </w:r>
      <w:r w:rsidR="00B41C54">
        <w:t>opologically, t</w:t>
      </w:r>
      <w:r w:rsidR="00F20882">
        <w:t>he catchment area connecting</w:t>
      </w:r>
      <w:r w:rsidR="00465DF6">
        <w:t xml:space="preserve"> the inflow and outflow of the</w:t>
      </w:r>
      <w:r w:rsidR="00F20882">
        <w:t xml:space="preserve">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area having</w:t>
      </w:r>
      <w:r w:rsidR="00BB295C">
        <w:t xml:space="preserve"> a common outlet for its runoff. </w:t>
      </w:r>
      <w:r w:rsidR="00BB295C">
        <w:rPr>
          <w:lang w:val="en-US"/>
        </w:rPr>
        <w:t>Through g</w:t>
      </w:r>
      <w:r w:rsidR="00BB295C" w:rsidRPr="008E510D">
        <w:rPr>
          <w:lang w:val="en-US"/>
        </w:rPr>
        <w:t>eneralization</w:t>
      </w:r>
      <w:r w:rsidR="00BB295C">
        <w:rPr>
          <w:lang w:val="en-US"/>
        </w:rPr>
        <w:t>,</w:t>
      </w:r>
      <w:r w:rsidR="004E2941" w:rsidRPr="004E2941">
        <w:t xml:space="preserve"> </w:t>
      </w:r>
      <w:r w:rsidRPr="008E510D">
        <w:t xml:space="preserve">HY_CatchmentArea inherits </w:t>
      </w:r>
      <w:r w:rsidR="00BB295C">
        <w:t>t</w:t>
      </w:r>
      <w:r w:rsidRPr="008E510D">
        <w:t xml:space="preserve">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The </w:t>
      </w:r>
      <w:r w:rsidR="009921C8">
        <w:rPr>
          <w:lang w:val="en-US"/>
        </w:rPr>
        <w:t xml:space="preserve">optional </w:t>
      </w:r>
      <w:r w:rsidR="00901A19" w:rsidRPr="00901A19">
        <w:rPr>
          <w:i/>
          <w:lang w:val="en-US"/>
        </w:rPr>
        <w:t>shape</w:t>
      </w:r>
      <w:r w:rsidR="00217BF5">
        <w:rPr>
          <w:lang w:val="en-US"/>
        </w:rPr>
        <w:t xml:space="preserve"> of the catchment</w:t>
      </w:r>
      <w:r w:rsidR="00901A19">
        <w:rPr>
          <w:lang w:val="en-US"/>
        </w:rPr>
        <w:t xml:space="preserve"> may b</w:t>
      </w:r>
      <w:r w:rsidR="00BB295C">
        <w:rPr>
          <w:lang w:val="en-US"/>
        </w:rPr>
        <w:t>e implemented as a surface.</w:t>
      </w:r>
    </w:p>
    <w:p w14:paraId="049284E8" w14:textId="40289132" w:rsidR="00033C57" w:rsidRPr="00901A19" w:rsidRDefault="00033C57" w:rsidP="00901A19">
      <w:pPr>
        <w:pStyle w:val="NormalWeb"/>
        <w:jc w:val="both"/>
        <w:rPr>
          <w:lang w:val="en-US"/>
        </w:rPr>
      </w:pPr>
      <w:r w:rsidRPr="008E510D">
        <w:t xml:space="preserve">The </w:t>
      </w:r>
      <w:r w:rsidRPr="005A2A63">
        <w:rPr>
          <w:b/>
        </w:rPr>
        <w:t>HY_HydroNetwork</w:t>
      </w:r>
      <w:r w:rsidRPr="008E510D">
        <w:t xml:space="preserve"> </w:t>
      </w:r>
      <w:r w:rsidRPr="005A2A63">
        <w:t xml:space="preserve">feature type </w:t>
      </w:r>
      <w:r w:rsidR="00C75B19" w:rsidRPr="004E2941">
        <w:t xml:space="preserve">realizes a catchment as a network of connected hydrologic features. </w:t>
      </w:r>
      <w:r w:rsidR="005A2A63" w:rsidRPr="005A2A63">
        <w:t xml:space="preserve">Such a network realizes the hierarchical network of logically connected catchments contained in a </w:t>
      </w:r>
      <w:r w:rsidR="00695BE7">
        <w:t>larger</w:t>
      </w:r>
      <w:r w:rsidR="005A2A63" w:rsidRPr="005A2A63">
        <w:t xml:space="preserve"> catchment. It may be a sequence of flowpat</w:t>
      </w:r>
      <w:r w:rsidR="00217BF5">
        <w:t>hs,</w:t>
      </w:r>
      <w:r w:rsidR="005A2A63" w:rsidRPr="005A2A63">
        <w:t xml:space="preserve"> an aggregate of catchment areas or a mesh of catchment </w:t>
      </w:r>
      <w:r w:rsidR="00901A19">
        <w:t>divides</w:t>
      </w:r>
      <w:r w:rsidR="005A2A63" w:rsidRPr="005A2A63">
        <w:t xml:space="preserve">. </w:t>
      </w:r>
      <w:r w:rsidR="00C75B19" w:rsidRPr="004E2941">
        <w:t>HY_HydroNetwork feature type specializes HY_CatchmentRealization</w:t>
      </w:r>
      <w:r w:rsidR="005A2A63" w:rsidRPr="004E2941">
        <w:t>.</w:t>
      </w:r>
      <w:r w:rsidR="00C75B19" w:rsidRPr="004E2941">
        <w:t xml:space="preserve"> </w:t>
      </w:r>
      <w:r w:rsidR="005A2A63" w:rsidRPr="004E2941">
        <w:t xml:space="preserve">Through </w:t>
      </w:r>
      <w:r w:rsidR="005A2A63" w:rsidRPr="005A2A63">
        <w:t>generalization it</w:t>
      </w:r>
      <w:r w:rsidRPr="005A2A63">
        <w:t xml:space="preserve"> inherits the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w:t>
      </w:r>
      <w:r w:rsidRPr="005A2A63">
        <w:t xml:space="preserve">and carries the associations </w:t>
      </w:r>
      <w:r w:rsidRPr="005A2A63">
        <w:rPr>
          <w:rStyle w:val="Emphasis"/>
        </w:rPr>
        <w:t>flowpath</w:t>
      </w:r>
      <w:r w:rsidRPr="005A2A63">
        <w:t xml:space="preserve">, </w:t>
      </w:r>
      <w:r w:rsidR="00E36B17" w:rsidRPr="005A2A63">
        <w:rPr>
          <w:rStyle w:val="Emphasis"/>
        </w:rPr>
        <w:t>catchment</w:t>
      </w:r>
      <w:r w:rsidR="00E36B17">
        <w:rPr>
          <w:rStyle w:val="Emphasis"/>
        </w:rPr>
        <w:t>Divide</w:t>
      </w:r>
      <w:r w:rsidR="00E36B17" w:rsidRPr="005A2A63">
        <w:t xml:space="preserve"> </w:t>
      </w:r>
      <w:r w:rsidRPr="005A2A63">
        <w:t xml:space="preserve">and </w:t>
      </w:r>
      <w:r w:rsidRPr="005A2A63">
        <w:rPr>
          <w:rStyle w:val="Emphasis"/>
        </w:rPr>
        <w:t>catchmentArea</w:t>
      </w:r>
      <w:r w:rsidRPr="008E510D">
        <w:t xml:space="preserve">. </w:t>
      </w:r>
      <w:r w:rsidR="009921C8">
        <w:rPr>
          <w:lang w:val="en-US"/>
        </w:rPr>
        <w:t xml:space="preserve">The optional </w:t>
      </w:r>
      <w:r w:rsidR="009921C8" w:rsidRPr="00901A19">
        <w:rPr>
          <w:i/>
          <w:lang w:val="en-US"/>
        </w:rPr>
        <w:t>shape</w:t>
      </w:r>
      <w:r w:rsidR="009921C8">
        <w:rPr>
          <w:lang w:val="en-US"/>
        </w:rPr>
        <w:t xml:space="preserve"> of the is usually given through the individual geometry of the network parts. </w:t>
      </w:r>
    </w:p>
    <w:p w14:paraId="694C678D" w14:textId="49F89F34" w:rsidR="00754A98" w:rsidRDefault="00754A98" w:rsidP="00754A98">
      <w:pPr>
        <w:pStyle w:val="OGCtableheader"/>
      </w:pPr>
      <w:bookmarkStart w:id="167" w:name="_Toc484066594"/>
      <w:r>
        <w:t xml:space="preserve">Table </w:t>
      </w:r>
      <w:fldSimple w:instr=" SEQ Table \* ARABIC ">
        <w:r w:rsidR="00A818C3">
          <w:rPr>
            <w:noProof/>
          </w:rPr>
          <w:t>12</w:t>
        </w:r>
      </w:fldSimple>
      <w:r>
        <w:t>: HY_</w:t>
      </w:r>
      <w:r w:rsidR="00CC60B7">
        <w:t>HydroNetwork</w:t>
      </w:r>
      <w:bookmarkEnd w:id="167"/>
    </w:p>
    <w:tbl>
      <w:tblPr>
        <w:tblStyle w:val="TableGrid"/>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jc w:val="both"/>
              <w:rPr>
                <w:b/>
                <w:bCs/>
              </w:rPr>
            </w:pPr>
            <w:r>
              <w:rPr>
                <w:b/>
                <w:bCs/>
              </w:rPr>
              <w:lastRenderedPageBreak/>
              <w:t>Property</w:t>
            </w:r>
          </w:p>
        </w:tc>
        <w:tc>
          <w:tcPr>
            <w:tcW w:w="5115" w:type="dxa"/>
            <w:hideMark/>
          </w:tcPr>
          <w:p w14:paraId="707A7C6E" w14:textId="77777777" w:rsidR="00754A98" w:rsidRPr="008E510D" w:rsidRDefault="00754A98" w:rsidP="00754A98">
            <w:pPr>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4342280B" w:rsidR="00754A98" w:rsidRPr="00754A98" w:rsidRDefault="00754A98" w:rsidP="007B655A">
            <w:pPr>
              <w:spacing w:before="100" w:beforeAutospacing="1" w:after="100" w:afterAutospacing="1"/>
              <w:rPr>
                <w:i/>
              </w:rPr>
            </w:pPr>
          </w:p>
        </w:tc>
        <w:tc>
          <w:tcPr>
            <w:tcW w:w="5115" w:type="dxa"/>
          </w:tcPr>
          <w:p w14:paraId="67C433CA" w14:textId="44138381" w:rsidR="00754A98" w:rsidRPr="00D01866" w:rsidRDefault="00754A98" w:rsidP="007B655A">
            <w:pPr>
              <w:pStyle w:val="NormalWeb"/>
              <w:jc w:val="both"/>
              <w:rPr>
                <w:lang w:val="en-US"/>
              </w:rPr>
            </w:pPr>
          </w:p>
        </w:tc>
        <w:tc>
          <w:tcPr>
            <w:tcW w:w="1350" w:type="dxa"/>
          </w:tcPr>
          <w:p w14:paraId="6D03C4A4" w14:textId="2BC4C224" w:rsidR="00754A98" w:rsidRDefault="00754A98" w:rsidP="007B655A">
            <w:pPr>
              <w:spacing w:before="100" w:beforeAutospacing="1" w:after="100" w:afterAutospacing="1"/>
            </w:pP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Emphasis"/>
                <w:i w:val="0"/>
              </w:rPr>
            </w:pPr>
            <w:r w:rsidRPr="00754A98">
              <w:rPr>
                <w:i/>
              </w:rPr>
              <w:t>catchmentBoundary</w:t>
            </w:r>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r w:rsidRPr="00754A98">
              <w:rPr>
                <w:i/>
              </w:rPr>
              <w:t xml:space="preserve">catchmentArea </w:t>
            </w:r>
          </w:p>
        </w:tc>
        <w:tc>
          <w:tcPr>
            <w:tcW w:w="5115" w:type="dxa"/>
          </w:tcPr>
          <w:p w14:paraId="33E4A5DD" w14:textId="4D8428B2" w:rsidR="00754A98" w:rsidRPr="00D01866" w:rsidRDefault="007B655A" w:rsidP="007B655A">
            <w:pPr>
              <w:pStyle w:val="Normal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2555D30E" w:rsidR="00033C57" w:rsidRDefault="00033C57" w:rsidP="004E2941">
      <w:pPr>
        <w:pStyle w:val="NormalWeb"/>
        <w:jc w:val="both"/>
        <w:rPr>
          <w:lang w:val="en-US"/>
        </w:rPr>
      </w:pPr>
      <w:r w:rsidRPr="008E510D">
        <w:rPr>
          <w:lang w:val="en-US"/>
        </w:rPr>
        <w:t>The HY_Cartographic</w:t>
      </w:r>
      <w:r w:rsidR="002C3C8A">
        <w:rPr>
          <w:lang w:val="en-US"/>
        </w:rPr>
        <w:t>Realization</w:t>
      </w:r>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HY_CatchmentRealization, it </w:t>
      </w:r>
      <w:r w:rsidRPr="004E2941">
        <w:rPr>
          <w:lang w:val="en-US"/>
        </w:rPr>
        <w:t xml:space="preserve">inherits from generalization the </w:t>
      </w:r>
      <w:r w:rsidR="00DD4F28" w:rsidRPr="00901A19">
        <w:rPr>
          <w:i/>
          <w:lang w:val="en-US"/>
        </w:rPr>
        <w:t>shape</w:t>
      </w:r>
      <w:r w:rsidR="00DD4F28">
        <w:rPr>
          <w:lang w:val="en-US"/>
        </w:rPr>
        <w:t xml:space="preserve"> attribute and the </w:t>
      </w:r>
      <w:r w:rsidR="002C3C8A" w:rsidRPr="004E2941">
        <w:rPr>
          <w:rStyle w:val="Emphasis"/>
          <w:lang w:val="en-US"/>
        </w:rPr>
        <w:t>realized</w:t>
      </w:r>
      <w:r w:rsidRPr="004E2941">
        <w:rPr>
          <w:rStyle w:val="Emphasis"/>
          <w:lang w:val="en-US"/>
        </w:rPr>
        <w:t>Catchment</w:t>
      </w:r>
      <w:r w:rsidRPr="004E2941">
        <w:rPr>
          <w:lang w:val="en-US"/>
        </w:rPr>
        <w:t xml:space="preserve"> association</w:t>
      </w:r>
      <w:r w:rsidRPr="008E510D">
        <w:rPr>
          <w:lang w:val="en-US"/>
        </w:rPr>
        <w:t>.</w:t>
      </w:r>
    </w:p>
    <w:p w14:paraId="47FF8716" w14:textId="445874F2" w:rsidR="00033C57" w:rsidRPr="008E510D" w:rsidRDefault="00E36B17" w:rsidP="00834E29">
      <w:pPr>
        <w:pStyle w:val="Heading4"/>
        <w:jc w:val="both"/>
      </w:pPr>
      <w:r>
        <w:t>Hydro Location</w:t>
      </w:r>
    </w:p>
    <w:p w14:paraId="30EE2478" w14:textId="36712061" w:rsidR="00033C57" w:rsidRPr="008E510D" w:rsidRDefault="00033C57" w:rsidP="00450C77">
      <w:pPr>
        <w:pStyle w:val="NormalWeb"/>
        <w:jc w:val="both"/>
        <w:rPr>
          <w:lang w:val="en-US"/>
        </w:rPr>
      </w:pPr>
      <w:r w:rsidRPr="008E510D">
        <w:rPr>
          <w:lang w:val="en-US"/>
        </w:rPr>
        <w:t>The HY_</w:t>
      </w:r>
      <w:r w:rsidR="00E36B17">
        <w:rPr>
          <w:lang w:val="en-US"/>
        </w:rPr>
        <w:t>HydroLocation</w:t>
      </w:r>
      <w:r w:rsidR="00E36B1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614086">
        <w:t xml:space="preserve">Figure </w:t>
      </w:r>
      <w:r w:rsidR="00614086">
        <w:rPr>
          <w:noProof/>
        </w:rPr>
        <w:t>35</w:t>
      </w:r>
      <w:r w:rsidR="00874BCD">
        <w:rPr>
          <w:lang w:val="en-US"/>
        </w:rPr>
        <w:fldChar w:fldCharType="end"/>
      </w:r>
      <w:r w:rsidRPr="008E510D">
        <w:rPr>
          <w:lang w:val="en-US"/>
        </w:rPr>
        <w:t xml:space="preserve">) conceptualizes the idea that </w:t>
      </w:r>
      <w:r w:rsidR="006A520F">
        <w:rPr>
          <w:lang w:val="en-US"/>
        </w:rPr>
        <w:t>a</w:t>
      </w:r>
      <w:r w:rsidR="00250561">
        <w:rPr>
          <w:lang w:val="en-US"/>
        </w:rPr>
        <w:t xml:space="preserve"> hydro nexus</w:t>
      </w:r>
      <w:r w:rsidRPr="008E510D">
        <w:rPr>
          <w:lang w:val="en-US"/>
        </w:rPr>
        <w:t xml:space="preserve"> can be realized by practically any feature of interest. </w:t>
      </w:r>
      <w:r w:rsidR="00C82430">
        <w:rPr>
          <w:lang w:val="en-US"/>
        </w:rPr>
        <w:t>T</w:t>
      </w:r>
      <w:r w:rsidRPr="008E510D">
        <w:rPr>
          <w:lang w:val="en-US"/>
        </w:rPr>
        <w:t xml:space="preserve">he </w:t>
      </w:r>
      <w:r w:rsidR="00250561">
        <w:rPr>
          <w:lang w:val="en-US"/>
        </w:rPr>
        <w:t>hydro nexus</w:t>
      </w:r>
      <w:r w:rsidR="00250561" w:rsidRPr="008E510D">
        <w:rPr>
          <w:lang w:val="en-US"/>
        </w:rPr>
        <w:t xml:space="preserve"> </w:t>
      </w:r>
      <w:r w:rsidR="00C82430">
        <w:rPr>
          <w:lang w:val="en-US"/>
        </w:rPr>
        <w:t xml:space="preserve">concept is used to </w:t>
      </w:r>
      <w:r w:rsidRPr="008E510D">
        <w:rPr>
          <w:lang w:val="en-US"/>
        </w:rPr>
        <w:t>define the hydrologic determination of a catchment</w:t>
      </w:r>
      <w:r w:rsidR="00C82430">
        <w:rPr>
          <w:lang w:val="en-US"/>
        </w:rPr>
        <w:t xml:space="preserve"> but, like the catchment concept, does not have inherent realization(s).</w:t>
      </w:r>
      <w:r w:rsidRPr="008E510D">
        <w:rPr>
          <w:lang w:val="en-US"/>
        </w:rPr>
        <w:t xml:space="preserve"> Any </w:t>
      </w:r>
      <w:r w:rsidR="00250561">
        <w:rPr>
          <w:lang w:val="en-US"/>
        </w:rPr>
        <w:t xml:space="preserve">hydrologically significant </w:t>
      </w:r>
      <w:r w:rsidRPr="008E510D">
        <w:rPr>
          <w:lang w:val="en-US"/>
        </w:rPr>
        <w:t xml:space="preserve">feature that can be identified as (said to be) the </w:t>
      </w:r>
      <w:r w:rsidR="00250561">
        <w:rPr>
          <w:lang w:val="en-US"/>
        </w:rPr>
        <w:t>outlet</w:t>
      </w:r>
      <w:r w:rsidR="00250561" w:rsidRPr="008E510D">
        <w:rPr>
          <w:lang w:val="en-US"/>
        </w:rPr>
        <w:t xml:space="preserve"> </w:t>
      </w:r>
      <w:r w:rsidRPr="008E510D">
        <w:rPr>
          <w:lang w:val="en-US"/>
        </w:rPr>
        <w:t xml:space="preserve">of a catchment may realize the </w:t>
      </w:r>
      <w:r w:rsidR="00250561">
        <w:rPr>
          <w:lang w:val="en-US"/>
        </w:rPr>
        <w:t>hydro nexus</w:t>
      </w:r>
      <w:r w:rsidRPr="008E510D">
        <w:rPr>
          <w:lang w:val="en-US"/>
        </w:rPr>
        <w:t>. Typically</w:t>
      </w:r>
      <w:r w:rsidR="00217BF5">
        <w:rPr>
          <w:lang w:val="en-US"/>
        </w:rPr>
        <w:t>,</w:t>
      </w:r>
      <w:r w:rsidRPr="008E510D">
        <w:rPr>
          <w:lang w:val="en-US"/>
        </w:rPr>
        <w:t xml:space="preserve"> this will be a permanent, stable location that is fixed and/or referenced by coordinates. </w:t>
      </w:r>
    </w:p>
    <w:p w14:paraId="3AF9E264" w14:textId="5E6D4B1F" w:rsidR="00033C57" w:rsidRPr="008E510D" w:rsidRDefault="00033C57" w:rsidP="00450C77">
      <w:pPr>
        <w:pStyle w:val="NormalWeb"/>
        <w:jc w:val="both"/>
        <w:rPr>
          <w:lang w:val="en-US"/>
        </w:rPr>
      </w:pPr>
      <w:r w:rsidRPr="008E510D">
        <w:rPr>
          <w:lang w:val="en-US"/>
        </w:rPr>
        <w:t>Landmarks such as confluences, points corresponding to vertical sections, or the position of a monitoring station on a river are typical realizations</w:t>
      </w:r>
      <w:r w:rsidR="00250561">
        <w:rPr>
          <w:lang w:val="en-US"/>
        </w:rPr>
        <w:t xml:space="preserve"> of the hydro nexus</w:t>
      </w:r>
      <w:r w:rsidRPr="008E510D">
        <w:rPr>
          <w:lang w:val="en-US"/>
        </w:rPr>
        <w:t xml:space="preserve">. Other kinds of </w:t>
      </w:r>
      <w:r w:rsidR="00A818C3">
        <w:rPr>
          <w:lang w:val="en-US"/>
        </w:rPr>
        <w:t>hydro nexus</w:t>
      </w:r>
      <w:r w:rsidR="00A818C3" w:rsidRPr="008E510D">
        <w:rPr>
          <w:lang w:val="en-US"/>
        </w:rPr>
        <w:t xml:space="preserve"> </w:t>
      </w:r>
      <w:r w:rsidRPr="008E510D">
        <w:rPr>
          <w:lang w:val="en-US"/>
        </w:rPr>
        <w:t>realizations that don't carry normal surface water characteristics as defined in this standard, e.g. a spring where groundwater enters the surface, an arbitrary point p</w:t>
      </w:r>
      <w:r w:rsidR="004B6AFE">
        <w:rPr>
          <w:lang w:val="en-US"/>
        </w:rPr>
        <w:t>rojected onto the surface, or a</w:t>
      </w:r>
      <w:r w:rsidRPr="008E510D">
        <w:rPr>
          <w:lang w:val="en-US"/>
        </w:rPr>
        <w:t xml:space="preserve"> </w:t>
      </w:r>
      <w:r w:rsidR="00250561">
        <w:rPr>
          <w:lang w:val="en-US"/>
        </w:rPr>
        <w:t>nexus</w:t>
      </w:r>
      <w:r w:rsidR="00250561" w:rsidRPr="008E510D">
        <w:rPr>
          <w:lang w:val="en-US"/>
        </w:rPr>
        <w:t xml:space="preserve"> </w:t>
      </w:r>
      <w:r w:rsidRPr="008E510D">
        <w:rPr>
          <w:lang w:val="en-US"/>
        </w:rPr>
        <w:t xml:space="preserve">that collects many disjoint locations may use or specialize the general </w:t>
      </w:r>
      <w:r w:rsidR="00E36B17" w:rsidRPr="008E510D">
        <w:rPr>
          <w:lang w:val="en-US"/>
        </w:rPr>
        <w:t>HY_</w:t>
      </w:r>
      <w:r w:rsidR="00E36B17">
        <w:rPr>
          <w:lang w:val="en-US"/>
        </w:rPr>
        <w:t>HydroLocation</w:t>
      </w:r>
      <w:r w:rsidR="00E36B17" w:rsidRPr="008E510D">
        <w:rPr>
          <w:lang w:val="en-US"/>
        </w:rPr>
        <w:t xml:space="preserve"> </w:t>
      </w:r>
      <w:r w:rsidRPr="008E510D">
        <w:rPr>
          <w:lang w:val="en-US"/>
        </w:rPr>
        <w:t xml:space="preserve">type. </w:t>
      </w:r>
    </w:p>
    <w:p w14:paraId="1F6EE528" w14:textId="115EA027" w:rsidR="00033C57" w:rsidRDefault="00033C57" w:rsidP="00450C77">
      <w:pPr>
        <w:pStyle w:val="NormalWeb"/>
        <w:jc w:val="both"/>
        <w:rPr>
          <w:lang w:val="en-US"/>
        </w:rPr>
      </w:pPr>
      <w:r w:rsidRPr="008E510D">
        <w:rPr>
          <w:lang w:val="en-US"/>
        </w:rPr>
        <w:t xml:space="preserve">Topologically, the </w:t>
      </w:r>
      <w:r w:rsidR="00E36B17" w:rsidRPr="008E510D">
        <w:rPr>
          <w:lang w:val="en-US"/>
        </w:rPr>
        <w:t>HY_</w:t>
      </w:r>
      <w:r w:rsidR="00E36B17">
        <w:rPr>
          <w:lang w:val="en-US"/>
        </w:rPr>
        <w:t>HydroLocation</w:t>
      </w:r>
      <w:r w:rsidR="00E36B17" w:rsidRPr="008E510D">
        <w:rPr>
          <w:lang w:val="en-US"/>
        </w:rPr>
        <w:t xml:space="preserve"> </w:t>
      </w:r>
      <w:r w:rsidRPr="008E510D">
        <w:rPr>
          <w:lang w:val="en-US"/>
        </w:rPr>
        <w:t xml:space="preserve">should be understood to be the boundary of the corresponding catchment, and always of lower topological dimension than the catchment. Even though the topological realization of </w:t>
      </w:r>
      <w:r w:rsidR="00250561">
        <w:rPr>
          <w:lang w:val="en-US"/>
        </w:rPr>
        <w:t>a hydro nexus</w:t>
      </w:r>
      <w:r w:rsidRPr="008E510D">
        <w:rPr>
          <w:lang w:val="en-US"/>
        </w:rPr>
        <w:t xml:space="preserve"> is typically as a node between catchment edges, </w:t>
      </w:r>
      <w:r w:rsidR="00250561">
        <w:rPr>
          <w:lang w:val="en-US"/>
        </w:rPr>
        <w:t xml:space="preserve">a nexus </w:t>
      </w:r>
      <w:r w:rsidRPr="008E510D">
        <w:rPr>
          <w:lang w:val="en-US"/>
        </w:rPr>
        <w:t>realization may also have any geometric representation, including a single point.</w:t>
      </w:r>
    </w:p>
    <w:p w14:paraId="13A63F38" w14:textId="0F03FC6F" w:rsidR="00A95978" w:rsidRDefault="00A95978" w:rsidP="00450C77">
      <w:pPr>
        <w:pStyle w:val="NormalWeb"/>
        <w:jc w:val="both"/>
        <w:rPr>
          <w:lang w:val="en-US"/>
        </w:rPr>
      </w:pPr>
      <w:r>
        <w:rPr>
          <w:lang w:val="en-US"/>
        </w:rPr>
        <w:t xml:space="preserve">In many cases, HY_HydroLocations are known but corresponding catchments and hydro nexuses are not defined. For example, stream gages that are part of a catchment dataset whose hydro nexus features are realized by confluences. Both the stream gages and confluences are HY_HydroLocations, but the stream gages’ hydro nexus features are not defined. Using this concept, HY_HydroLocation is expected to be used to link between datasets that have </w:t>
      </w:r>
      <w:r w:rsidR="00CD485F">
        <w:rPr>
          <w:lang w:val="en-US"/>
        </w:rPr>
        <w:t xml:space="preserve">catchments delineated for </w:t>
      </w:r>
      <w:r>
        <w:rPr>
          <w:lang w:val="en-US"/>
        </w:rPr>
        <w:t xml:space="preserve">different </w:t>
      </w:r>
      <w:r w:rsidR="00CD485F">
        <w:rPr>
          <w:lang w:val="en-US"/>
        </w:rPr>
        <w:t>HY_HydroLocations.</w:t>
      </w:r>
    </w:p>
    <w:p w14:paraId="4DF20984" w14:textId="77777777" w:rsidR="00C20518" w:rsidRDefault="00C20518" w:rsidP="00C20518">
      <w:pPr>
        <w:pStyle w:val="OGCFigure"/>
      </w:pPr>
      <w:r>
        <w:rPr>
          <w:noProof/>
        </w:rPr>
        <w:lastRenderedPageBreak/>
        <w:drawing>
          <wp:inline distT="0" distB="0" distL="0" distR="0" wp14:anchorId="181F747C" wp14:editId="37E2EF50">
            <wp:extent cx="5473816" cy="2535664"/>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73816" cy="2535664"/>
                    </a:xfrm>
                    <a:prstGeom prst="rect">
                      <a:avLst/>
                    </a:prstGeom>
                    <a:noFill/>
                    <a:ln>
                      <a:noFill/>
                    </a:ln>
                  </pic:spPr>
                </pic:pic>
              </a:graphicData>
            </a:graphic>
          </wp:inline>
        </w:drawing>
      </w:r>
    </w:p>
    <w:p w14:paraId="3A0CDC5A" w14:textId="6477A1E8" w:rsidR="00C20518" w:rsidRDefault="00C20518" w:rsidP="00834E29">
      <w:pPr>
        <w:pStyle w:val="OGCFigure"/>
        <w:outlineLvl w:val="0"/>
      </w:pPr>
      <w:bookmarkStart w:id="168" w:name="_Ref462910459"/>
      <w:bookmarkStart w:id="169" w:name="_Toc484066572"/>
      <w:r>
        <w:t xml:space="preserve">Figure </w:t>
      </w:r>
      <w:fldSimple w:instr=" SEQ Figure \* ARABIC ">
        <w:r w:rsidR="00BC1551">
          <w:rPr>
            <w:noProof/>
          </w:rPr>
          <w:t>35</w:t>
        </w:r>
      </w:fldSimple>
      <w:bookmarkEnd w:id="168"/>
      <w:r>
        <w:t xml:space="preserve">: </w:t>
      </w:r>
      <w:r w:rsidR="008F1961">
        <w:t>Hydro Nexus Realization - HydroLocation</w:t>
      </w:r>
      <w:r w:rsidRPr="008E510D">
        <w:t xml:space="preserve"> (UML class diagram)</w:t>
      </w:r>
      <w:bookmarkEnd w:id="169"/>
    </w:p>
    <w:p w14:paraId="2C3B27B7" w14:textId="6F5D8600" w:rsidR="00033C57" w:rsidRDefault="00E36B17" w:rsidP="00450C77">
      <w:pPr>
        <w:pStyle w:val="NormalWeb"/>
        <w:jc w:val="both"/>
        <w:rPr>
          <w:lang w:val="en-US"/>
        </w:rPr>
      </w:pPr>
      <w:r w:rsidRPr="008E510D">
        <w:rPr>
          <w:lang w:val="en-US"/>
        </w:rPr>
        <w:t>HY_</w:t>
      </w:r>
      <w:r>
        <w:rPr>
          <w:lang w:val="en-US"/>
        </w:rPr>
        <w:t>HydroLocation</w:t>
      </w:r>
      <w:r w:rsidRPr="008E510D">
        <w:rPr>
          <w:lang w:val="en-US"/>
        </w:rPr>
        <w:t xml:space="preserve"> </w:t>
      </w:r>
      <w:r w:rsidR="00033C57" w:rsidRPr="008E510D">
        <w:rPr>
          <w:lang w:val="en-US"/>
        </w:rPr>
        <w:t xml:space="preserve">carries </w:t>
      </w:r>
      <w:r w:rsidR="00D31B47" w:rsidRPr="008E510D">
        <w:rPr>
          <w:lang w:val="en-US"/>
        </w:rPr>
        <w:t xml:space="preserve">two attributes: </w:t>
      </w:r>
      <w:r w:rsidR="00D31B47" w:rsidRPr="008E510D">
        <w:rPr>
          <w:rStyle w:val="Emphasis"/>
          <w:lang w:val="en-US"/>
        </w:rPr>
        <w:t>shape</w:t>
      </w:r>
      <w:r w:rsidR="00D31B47" w:rsidRPr="008E510D">
        <w:rPr>
          <w:lang w:val="en-US"/>
        </w:rPr>
        <w:t xml:space="preserve"> and </w:t>
      </w:r>
      <w:r w:rsidR="00D31B47">
        <w:rPr>
          <w:rStyle w:val="Emphasis"/>
          <w:lang w:val="en-US"/>
        </w:rPr>
        <w:t>hydroLocation</w:t>
      </w:r>
      <w:r w:rsidR="00D31B47" w:rsidRPr="008E510D">
        <w:rPr>
          <w:rStyle w:val="Emphasis"/>
          <w:lang w:val="en-US"/>
        </w:rPr>
        <w:t>Type</w:t>
      </w:r>
      <w:r w:rsidR="009C30E5">
        <w:rPr>
          <w:lang w:val="en-US"/>
        </w:rPr>
        <w:t>. It</w:t>
      </w:r>
      <w:r w:rsidR="00D31B47">
        <w:rPr>
          <w:lang w:val="en-US"/>
        </w:rPr>
        <w:t xml:space="preserve"> </w:t>
      </w:r>
      <w:r w:rsidR="00535628">
        <w:rPr>
          <w:lang w:val="en-US"/>
        </w:rPr>
        <w:t xml:space="preserve">has </w:t>
      </w:r>
      <w:r w:rsidR="00250561" w:rsidRPr="000448A9">
        <w:rPr>
          <w:i/>
          <w:lang w:val="en-US"/>
        </w:rPr>
        <w:t>reference</w:t>
      </w:r>
      <w:r w:rsidR="00250561">
        <w:rPr>
          <w:i/>
          <w:lang w:val="en-US"/>
        </w:rPr>
        <w:t>dPosition</w:t>
      </w:r>
      <w:r w:rsidR="00250561" w:rsidRPr="008E510D">
        <w:rPr>
          <w:lang w:val="en-US"/>
        </w:rPr>
        <w:t xml:space="preserve"> </w:t>
      </w:r>
      <w:r w:rsidR="00535628">
        <w:rPr>
          <w:lang w:val="en-US"/>
        </w:rPr>
        <w:t>and</w:t>
      </w:r>
      <w:r w:rsidR="00033C57" w:rsidRPr="008E510D">
        <w:rPr>
          <w:lang w:val="en-US"/>
        </w:rPr>
        <w:t xml:space="preserve"> </w:t>
      </w:r>
      <w:r>
        <w:rPr>
          <w:rStyle w:val="Emphasis"/>
          <w:lang w:val="en-US"/>
        </w:rPr>
        <w:t>realizedNexus</w:t>
      </w:r>
      <w:r w:rsidRPr="008E510D">
        <w:rPr>
          <w:lang w:val="en-US"/>
        </w:rPr>
        <w:t xml:space="preserve"> </w:t>
      </w:r>
      <w:r w:rsidR="00535628">
        <w:rPr>
          <w:lang w:val="en-US"/>
        </w:rPr>
        <w:t xml:space="preserve">associations </w:t>
      </w:r>
      <w:r w:rsidR="00033C57" w:rsidRPr="008E510D">
        <w:rPr>
          <w:lang w:val="en-US"/>
        </w:rPr>
        <w:t xml:space="preserve">implying the </w:t>
      </w:r>
      <w:r w:rsidR="00033C57" w:rsidRPr="00250561">
        <w:rPr>
          <w:rStyle w:val="Emphasis"/>
          <w:i w:val="0"/>
          <w:lang w:val="en-US"/>
        </w:rPr>
        <w:t>hydro</w:t>
      </w:r>
      <w:r w:rsidR="00250561">
        <w:rPr>
          <w:rStyle w:val="Emphasis"/>
          <w:i w:val="0"/>
          <w:lang w:val="en-US"/>
        </w:rPr>
        <w:t>-c</w:t>
      </w:r>
      <w:r w:rsidR="00250561" w:rsidRPr="00250561">
        <w:rPr>
          <w:rStyle w:val="Emphasis"/>
          <w:i w:val="0"/>
          <w:lang w:val="en-US"/>
        </w:rPr>
        <w:t>omplex</w:t>
      </w:r>
      <w:r w:rsidR="00250561" w:rsidRPr="00250561">
        <w:rPr>
          <w:i/>
          <w:lang w:val="en-US"/>
        </w:rPr>
        <w:t xml:space="preserve"> </w:t>
      </w:r>
      <w:r w:rsidR="00033C57" w:rsidRPr="008E510D">
        <w:rPr>
          <w:lang w:val="en-US"/>
        </w:rPr>
        <w:t>feature collection</w:t>
      </w:r>
      <w:r w:rsidR="00D31B47">
        <w:rPr>
          <w:lang w:val="en-US"/>
        </w:rPr>
        <w:t>.</w:t>
      </w:r>
    </w:p>
    <w:p w14:paraId="5F2AFF31" w14:textId="7F5799A2" w:rsidR="002168BF" w:rsidRDefault="002168BF" w:rsidP="002168BF">
      <w:pPr>
        <w:pStyle w:val="OGCtableheader"/>
      </w:pPr>
      <w:bookmarkStart w:id="170" w:name="_Toc484066595"/>
      <w:r>
        <w:t xml:space="preserve">Table </w:t>
      </w:r>
      <w:fldSimple w:instr=" SEQ Table \* ARABIC ">
        <w:r w:rsidR="000D41B1">
          <w:rPr>
            <w:noProof/>
          </w:rPr>
          <w:t>13</w:t>
        </w:r>
      </w:fldSimple>
      <w:r>
        <w:t>: HY_</w:t>
      </w:r>
      <w:r w:rsidR="00D31B47">
        <w:t>HydroLocation</w:t>
      </w:r>
      <w:bookmarkEnd w:id="170"/>
    </w:p>
    <w:tbl>
      <w:tblPr>
        <w:tblStyle w:val="TableGrid"/>
        <w:tblW w:w="0" w:type="auto"/>
        <w:tblLook w:val="04A0" w:firstRow="1" w:lastRow="0" w:firstColumn="1" w:lastColumn="0" w:noHBand="0" w:noVBand="1"/>
      </w:tblPr>
      <w:tblGrid>
        <w:gridCol w:w="4016"/>
        <w:gridCol w:w="3490"/>
        <w:gridCol w:w="1350"/>
      </w:tblGrid>
      <w:tr w:rsidR="002168BF" w:rsidRPr="008E510D" w14:paraId="5AECCD6C" w14:textId="77777777" w:rsidTr="00D31B47">
        <w:tc>
          <w:tcPr>
            <w:tcW w:w="4016"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3490"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D31B47">
        <w:tc>
          <w:tcPr>
            <w:tcW w:w="4016" w:type="dxa"/>
            <w:hideMark/>
          </w:tcPr>
          <w:p w14:paraId="49917C61" w14:textId="77777777" w:rsidR="002168BF" w:rsidRPr="00EF6B54" w:rsidRDefault="002168BF" w:rsidP="002168BF">
            <w:pPr>
              <w:spacing w:before="100" w:beforeAutospacing="1" w:after="100" w:afterAutospacing="1"/>
              <w:rPr>
                <w:b/>
                <w:i/>
              </w:rPr>
            </w:pPr>
            <w:r w:rsidRPr="00EF6B54">
              <w:rPr>
                <w:rStyle w:val="Strong"/>
                <w:b w:val="0"/>
                <w:i/>
              </w:rPr>
              <w:t>shape</w:t>
            </w:r>
            <w:r w:rsidRPr="00EF6B54">
              <w:rPr>
                <w:b/>
                <w:i/>
              </w:rPr>
              <w:t xml:space="preserve"> </w:t>
            </w:r>
          </w:p>
        </w:tc>
        <w:tc>
          <w:tcPr>
            <w:tcW w:w="3490" w:type="dxa"/>
            <w:hideMark/>
          </w:tcPr>
          <w:p w14:paraId="6D5D6E67" w14:textId="34D279D5" w:rsidR="002168BF" w:rsidRPr="008E510D" w:rsidRDefault="002168BF" w:rsidP="00E36B17">
            <w:pPr>
              <w:spacing w:before="100" w:beforeAutospacing="1" w:after="100" w:afterAutospacing="1"/>
              <w:jc w:val="both"/>
            </w:pPr>
            <w:r w:rsidRPr="008E510D">
              <w:t xml:space="preserve">geometric representation of the realized </w:t>
            </w:r>
            <w:r w:rsidR="00E36B17">
              <w:t>nexus</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D31B47">
        <w:tc>
          <w:tcPr>
            <w:tcW w:w="4016" w:type="dxa"/>
          </w:tcPr>
          <w:p w14:paraId="57981509" w14:textId="75D0F5D3" w:rsidR="002168BF" w:rsidRPr="002168BF" w:rsidRDefault="00E36B17" w:rsidP="002168BF">
            <w:pPr>
              <w:spacing w:before="100" w:beforeAutospacing="1" w:after="100" w:afterAutospacing="1"/>
              <w:rPr>
                <w:rStyle w:val="Emphasis"/>
                <w:b/>
                <w:i w:val="0"/>
              </w:rPr>
            </w:pPr>
            <w:r>
              <w:rPr>
                <w:rStyle w:val="Strong"/>
                <w:b w:val="0"/>
                <w:i/>
              </w:rPr>
              <w:t>hydroLocation</w:t>
            </w:r>
            <w:r w:rsidRPr="002168BF">
              <w:rPr>
                <w:rStyle w:val="Strong"/>
                <w:b w:val="0"/>
                <w:i/>
              </w:rPr>
              <w:t>Type</w:t>
            </w:r>
          </w:p>
        </w:tc>
        <w:tc>
          <w:tcPr>
            <w:tcW w:w="3490" w:type="dxa"/>
          </w:tcPr>
          <w:p w14:paraId="006BE19A" w14:textId="2A5B18E5" w:rsidR="002168BF" w:rsidRPr="00EF6B54" w:rsidRDefault="002168BF" w:rsidP="00E36B17">
            <w:pPr>
              <w:spacing w:before="100" w:beforeAutospacing="1" w:after="100" w:afterAutospacing="1"/>
            </w:pPr>
            <w:r w:rsidRPr="00EB5A8C">
              <w:t xml:space="preserve">expresses the </w:t>
            </w:r>
            <w:r>
              <w:t xml:space="preserve">type of the realized </w:t>
            </w:r>
            <w:r w:rsidR="00E36B17">
              <w:t>nexus</w:t>
            </w:r>
            <w:r w:rsidRPr="00EB5A8C">
              <w:t>, using a term from the HY_</w:t>
            </w:r>
            <w:r w:rsidR="00E36B17">
              <w:t>HydroLocation</w:t>
            </w:r>
            <w:r w:rsidR="00E36B17" w:rsidRPr="008E510D">
              <w:t xml:space="preserve">Type </w:t>
            </w:r>
            <w:r w:rsidRPr="008E510D">
              <w:t>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D31B47" w:rsidRPr="008E510D" w14:paraId="22F15130" w14:textId="77777777" w:rsidTr="00D31B47">
        <w:tc>
          <w:tcPr>
            <w:tcW w:w="4016" w:type="dxa"/>
          </w:tcPr>
          <w:p w14:paraId="56D3029A" w14:textId="3250A6F4" w:rsidR="00D31B47" w:rsidRPr="00EF6B54" w:rsidRDefault="00250561" w:rsidP="00250561">
            <w:pPr>
              <w:spacing w:before="100" w:beforeAutospacing="1" w:after="100" w:afterAutospacing="1"/>
              <w:rPr>
                <w:rStyle w:val="Strong"/>
                <w:b w:val="0"/>
                <w:i/>
              </w:rPr>
            </w:pPr>
            <w:r>
              <w:rPr>
                <w:rStyle w:val="Strong"/>
                <w:b w:val="0"/>
                <w:i/>
              </w:rPr>
              <w:t>referencedPosition</w:t>
            </w:r>
          </w:p>
        </w:tc>
        <w:tc>
          <w:tcPr>
            <w:tcW w:w="3490" w:type="dxa"/>
          </w:tcPr>
          <w:p w14:paraId="7817C514" w14:textId="73AD6F43" w:rsidR="00D31B47" w:rsidRPr="008E510D" w:rsidRDefault="00504712" w:rsidP="00A818C3">
            <w:pPr>
              <w:spacing w:before="100" w:beforeAutospacing="1" w:after="100" w:afterAutospacing="1"/>
              <w:jc w:val="both"/>
            </w:pPr>
            <w:r w:rsidRPr="009C30E5">
              <w:t>position expressed as measured or otherwise described distance from a known, already located referent. Commonly, this is used to locate a feature of interest such as a hydrometric station in relation to a catchment's outlet fixed by co-ordinates.</w:t>
            </w:r>
          </w:p>
        </w:tc>
        <w:tc>
          <w:tcPr>
            <w:tcW w:w="1350" w:type="dxa"/>
          </w:tcPr>
          <w:p w14:paraId="42F09783" w14:textId="60F2E522" w:rsidR="00D31B47" w:rsidRDefault="009C30E5" w:rsidP="00F45A2F">
            <w:pPr>
              <w:spacing w:before="100" w:beforeAutospacing="1" w:after="100" w:afterAutospacing="1"/>
            </w:pPr>
            <w:r>
              <w:t>Association</w:t>
            </w:r>
          </w:p>
        </w:tc>
      </w:tr>
      <w:tr w:rsidR="002168BF" w:rsidRPr="008E510D" w14:paraId="3C044942" w14:textId="77777777" w:rsidTr="00D31B47">
        <w:tc>
          <w:tcPr>
            <w:tcW w:w="4016" w:type="dxa"/>
          </w:tcPr>
          <w:p w14:paraId="3B07434B" w14:textId="50E0538F" w:rsidR="002168BF" w:rsidRPr="002168BF" w:rsidRDefault="00E36B17" w:rsidP="00E36B17">
            <w:pPr>
              <w:spacing w:before="100" w:beforeAutospacing="1" w:after="100" w:afterAutospacing="1"/>
              <w:rPr>
                <w:rStyle w:val="Strong"/>
                <w:b w:val="0"/>
                <w:i/>
              </w:rPr>
            </w:pPr>
            <w:r w:rsidRPr="002168BF">
              <w:rPr>
                <w:rStyle w:val="Strong"/>
                <w:b w:val="0"/>
                <w:i/>
              </w:rPr>
              <w:t>realized</w:t>
            </w:r>
            <w:r>
              <w:rPr>
                <w:rStyle w:val="Strong"/>
                <w:b w:val="0"/>
                <w:i/>
              </w:rPr>
              <w:t>Nexus</w:t>
            </w:r>
          </w:p>
        </w:tc>
        <w:tc>
          <w:tcPr>
            <w:tcW w:w="3490" w:type="dxa"/>
          </w:tcPr>
          <w:p w14:paraId="20AD72CF" w14:textId="7691A536" w:rsidR="002168BF" w:rsidRPr="002168BF" w:rsidRDefault="002168BF" w:rsidP="00E36B17">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00E36B17">
              <w:rPr>
                <w:lang w:val="en-US"/>
              </w:rPr>
              <w:t xml:space="preserve">nexus </w:t>
            </w:r>
            <w:r>
              <w:rPr>
                <w:lang w:val="en-US"/>
              </w:rPr>
              <w:t>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E36B17">
              <w:rPr>
                <w:lang w:val="en-US"/>
              </w:rPr>
              <w:t>hydro nexus</w:t>
            </w:r>
            <w:r w:rsidR="00E36B17" w:rsidRPr="008E510D">
              <w:rPr>
                <w:lang w:val="en-US"/>
              </w:rPr>
              <w:t xml:space="preserve"> </w:t>
            </w:r>
            <w:r w:rsidRPr="008E510D">
              <w:rPr>
                <w:lang w:val="en-US"/>
              </w:rPr>
              <w:t xml:space="preserve">and </w:t>
            </w:r>
            <w:r>
              <w:rPr>
                <w:lang w:val="en-US"/>
              </w:rPr>
              <w:lastRenderedPageBreak/>
              <w:t xml:space="preserve">all of </w:t>
            </w:r>
            <w:r w:rsidRPr="008E510D">
              <w:rPr>
                <w:lang w:val="en-US"/>
              </w:rPr>
              <w:t xml:space="preserve">its realizations, </w:t>
            </w:r>
            <w:r>
              <w:rPr>
                <w:lang w:val="en-US"/>
              </w:rPr>
              <w:t>supports</w:t>
            </w:r>
            <w:r w:rsidRPr="008E510D">
              <w:rPr>
                <w:lang w:val="en-US"/>
              </w:rPr>
              <w:t xml:space="preserve"> </w:t>
            </w:r>
            <w:r>
              <w:rPr>
                <w:lang w:val="en-US"/>
              </w:rPr>
              <w:t xml:space="preserve">an arbitrary feature of interest </w:t>
            </w:r>
            <w:r w:rsidRPr="008E510D">
              <w:rPr>
                <w:lang w:val="en-US"/>
              </w:rPr>
              <w:t xml:space="preserve">to be recognized </w:t>
            </w:r>
            <w:r>
              <w:rPr>
                <w:lang w:val="en-US"/>
              </w:rPr>
              <w:t xml:space="preserve">as </w:t>
            </w:r>
            <w:r w:rsidR="00E36B17">
              <w:rPr>
                <w:lang w:val="en-US"/>
              </w:rPr>
              <w:t xml:space="preserve">outlet </w:t>
            </w:r>
            <w:r>
              <w:rPr>
                <w:lang w:val="en-US"/>
              </w:rPr>
              <w:t xml:space="preserve">of a catchment, </w:t>
            </w:r>
            <w:r w:rsidRPr="008E510D">
              <w:rPr>
                <w:lang w:val="en-US"/>
              </w:rPr>
              <w:t xml:space="preserve">and </w:t>
            </w:r>
            <w:r>
              <w:rPr>
                <w:lang w:val="en-US"/>
              </w:rPr>
              <w:t xml:space="preserve">to be placed using the river </w:t>
            </w:r>
            <w:r w:rsidR="00E36B17">
              <w:rPr>
                <w:lang w:val="en-US"/>
              </w:rPr>
              <w:t>referencing</w:t>
            </w:r>
            <w:r>
              <w:rPr>
                <w:lang w:val="en-US"/>
              </w:rPr>
              <w:t xml:space="preserve">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lastRenderedPageBreak/>
              <w:t>Association</w:t>
            </w:r>
          </w:p>
          <w:p w14:paraId="391A2B84" w14:textId="77777777" w:rsidR="002168BF" w:rsidRDefault="002168BF" w:rsidP="002168BF">
            <w:pPr>
              <w:spacing w:before="100" w:beforeAutospacing="1" w:after="100" w:afterAutospacing="1"/>
            </w:pPr>
          </w:p>
        </w:tc>
      </w:tr>
    </w:tbl>
    <w:p w14:paraId="2D1E9DB1" w14:textId="2D6D4B88" w:rsidR="00033C57" w:rsidRPr="008E510D" w:rsidRDefault="00033C57" w:rsidP="00834E29">
      <w:pPr>
        <w:pStyle w:val="Heading3"/>
        <w:jc w:val="both"/>
      </w:pPr>
      <w:r w:rsidRPr="008E510D">
        <w:lastRenderedPageBreak/>
        <w:t xml:space="preserve"> </w:t>
      </w:r>
      <w:bookmarkStart w:id="171" w:name="_Toc484502209"/>
      <w:bookmarkStart w:id="172" w:name="_Toc458775751"/>
      <w:r w:rsidRPr="008E510D">
        <w:t xml:space="preserve">River </w:t>
      </w:r>
      <w:r w:rsidR="00E36B17">
        <w:t>Referencing</w:t>
      </w:r>
      <w:bookmarkEnd w:id="171"/>
      <w:r w:rsidRPr="008E510D">
        <w:t xml:space="preserve"> </w:t>
      </w:r>
      <w:bookmarkEnd w:id="172"/>
    </w:p>
    <w:p w14:paraId="0A944DCB" w14:textId="0E5DD0BB" w:rsidR="00033C57" w:rsidRPr="008E510D" w:rsidRDefault="00033C57" w:rsidP="00450C77">
      <w:pPr>
        <w:pStyle w:val="NormalWeb"/>
        <w:jc w:val="both"/>
        <w:rPr>
          <w:lang w:val="en-US"/>
        </w:rPr>
      </w:pPr>
      <w:r w:rsidRPr="008E510D">
        <w:rPr>
          <w:lang w:val="en-US"/>
        </w:rPr>
        <w:t xml:space="preserve">The River </w:t>
      </w:r>
      <w:r w:rsidR="00E36B17">
        <w:rPr>
          <w:lang w:val="en-US"/>
        </w:rPr>
        <w:t>Referencing</w:t>
      </w:r>
      <w:r w:rsidR="005E132D">
        <w:rPr>
          <w:lang w:val="en-US"/>
        </w:rPr>
        <w:t xml:space="preserve"> model</w:t>
      </w:r>
      <w:r w:rsidRPr="008E510D">
        <w:rPr>
          <w:lang w:val="en-US"/>
        </w:rPr>
        <w:t xml:space="preserve">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614086">
        <w:t xml:space="preserve">Figure </w:t>
      </w:r>
      <w:r w:rsidR="00614086">
        <w:rPr>
          <w:noProof/>
        </w:rPr>
        <w:t>36</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w:t>
      </w:r>
      <w:r w:rsidR="005E132D">
        <w:rPr>
          <w:lang w:val="en-US"/>
        </w:rPr>
        <w:t>model defines a</w:t>
      </w:r>
      <w:r w:rsidRPr="008E510D">
        <w:rPr>
          <w:lang w:val="en-US"/>
        </w:rPr>
        <w:t xml:space="preserve"> linear river referenc</w:t>
      </w:r>
      <w:r w:rsidR="00A818C3">
        <w:rPr>
          <w:lang w:val="en-US"/>
        </w:rPr>
        <w:t>ing</w:t>
      </w:r>
      <w:r w:rsidR="00703A77">
        <w:rPr>
          <w:lang w:val="en-US"/>
        </w:rPr>
        <w:t xml:space="preserve"> </w:t>
      </w:r>
      <w:r w:rsidR="005E132D">
        <w:rPr>
          <w:lang w:val="en-US"/>
        </w:rPr>
        <w:t xml:space="preserve">system </w:t>
      </w:r>
      <w:r w:rsidRPr="008E510D">
        <w:rPr>
          <w:lang w:val="en-US"/>
        </w:rPr>
        <w:t xml:space="preserve">whose linear shape is given by a flowpath realizing the catchment between </w:t>
      </w:r>
      <w:r w:rsidR="00C028C5">
        <w:rPr>
          <w:lang w:val="en-US"/>
        </w:rPr>
        <w:t xml:space="preserve">its </w:t>
      </w:r>
      <w:r w:rsidR="00496195">
        <w:rPr>
          <w:lang w:val="en-US"/>
        </w:rPr>
        <w:t>inflow and outflow</w:t>
      </w:r>
      <w:r w:rsidRPr="008E510D">
        <w:rPr>
          <w:lang w:val="en-US"/>
        </w:rPr>
        <w:t>. It i</w:t>
      </w:r>
      <w:r w:rsidR="00465DF6">
        <w:rPr>
          <w:lang w:val="en-US"/>
        </w:rPr>
        <w:t>s important to note, that each</w:t>
      </w:r>
      <w:r w:rsidRPr="008E510D">
        <w:rPr>
          <w:lang w:val="en-US"/>
        </w:rPr>
        <w:t xml:space="preserve"> catchment has its own reference system, </w:t>
      </w:r>
      <w:r w:rsidR="00696B45">
        <w:rPr>
          <w:lang w:val="en-US"/>
        </w:rPr>
        <w:t>which define</w:t>
      </w:r>
      <w:r w:rsidR="00C25F4E">
        <w:rPr>
          <w:lang w:val="en-US"/>
        </w:rPr>
        <w:t>s</w:t>
      </w:r>
      <w:r w:rsidR="00696B45">
        <w:rPr>
          <w:lang w:val="en-US"/>
        </w:rPr>
        <w:t xml:space="preserve"> the </w:t>
      </w:r>
      <w:r w:rsidR="00C25F4E">
        <w:rPr>
          <w:lang w:val="en-US"/>
        </w:rPr>
        <w:t xml:space="preserve">start (origin) and the </w:t>
      </w:r>
      <w:r w:rsidR="00696B45">
        <w:rPr>
          <w:lang w:val="en-US"/>
        </w:rPr>
        <w:t xml:space="preserve">orientation of the linear flowpath </w:t>
      </w:r>
      <w:r w:rsidR="00C25F4E">
        <w:rPr>
          <w:lang w:val="en-US"/>
        </w:rPr>
        <w:t>(axis) along which the distance from a known referent can be measured.</w:t>
      </w:r>
      <w:r w:rsidRPr="008E510D">
        <w:rPr>
          <w:lang w:val="en-US"/>
        </w:rPr>
        <w:t xml:space="preserve"> </w:t>
      </w:r>
      <w:r w:rsidR="00A818C3">
        <w:rPr>
          <w:lang w:val="en-US"/>
        </w:rPr>
        <w:t>A</w:t>
      </w:r>
      <w:r w:rsidR="00A818C3">
        <w:t xml:space="preserve">n </w:t>
      </w:r>
      <w:r w:rsidR="00A818C3">
        <w:rPr>
          <w:lang w:val="en-US"/>
        </w:rPr>
        <w:t xml:space="preserve">implementation SHOULD unambiguously specify </w:t>
      </w:r>
      <w:r w:rsidR="00696B45">
        <w:rPr>
          <w:lang w:val="en-US"/>
        </w:rPr>
        <w:t xml:space="preserve">whether the direction of </w:t>
      </w:r>
      <w:r w:rsidR="00C25F4E">
        <w:rPr>
          <w:lang w:val="en-US"/>
        </w:rPr>
        <w:t xml:space="preserve">the </w:t>
      </w:r>
      <w:r w:rsidR="00696B45">
        <w:rPr>
          <w:lang w:val="en-US"/>
        </w:rPr>
        <w:t xml:space="preserve">measure (from referent) </w:t>
      </w:r>
      <w:r w:rsidR="00C25F4E">
        <w:rPr>
          <w:lang w:val="en-US"/>
        </w:rPr>
        <w:t xml:space="preserve">is with </w:t>
      </w:r>
      <w:r w:rsidR="00696B45">
        <w:rPr>
          <w:lang w:val="en-US"/>
        </w:rPr>
        <w:t xml:space="preserve">the </w:t>
      </w:r>
      <w:r w:rsidR="00C67C28">
        <w:rPr>
          <w:lang w:val="en-US"/>
        </w:rPr>
        <w:t xml:space="preserve">catchment-specific </w:t>
      </w:r>
      <w:r w:rsidR="00696B45">
        <w:t>orientation</w:t>
      </w:r>
      <w:r w:rsidR="00A818C3">
        <w:t xml:space="preserve"> of the flowpath</w:t>
      </w:r>
      <w:r w:rsidR="00992351">
        <w:t xml:space="preserve">, or </w:t>
      </w:r>
      <w:r w:rsidR="00992351">
        <w:rPr>
          <w:lang w:val="en-US"/>
        </w:rPr>
        <w:t>opposite to this</w:t>
      </w:r>
      <w:r w:rsidR="00C25F4E">
        <w:t>.</w:t>
      </w:r>
    </w:p>
    <w:p w14:paraId="36EA858C" w14:textId="77777777" w:rsidR="00C20518" w:rsidRDefault="00C20518" w:rsidP="00C20518">
      <w:pPr>
        <w:pStyle w:val="OGCFigure"/>
      </w:pPr>
      <w:r>
        <w:rPr>
          <w:noProof/>
        </w:rPr>
        <w:drawing>
          <wp:inline distT="0" distB="0" distL="0" distR="0" wp14:anchorId="5815AFFA" wp14:editId="4469C93D">
            <wp:extent cx="4714068" cy="4118188"/>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4068" cy="4118188"/>
                    </a:xfrm>
                    <a:prstGeom prst="rect">
                      <a:avLst/>
                    </a:prstGeom>
                    <a:noFill/>
                    <a:ln>
                      <a:noFill/>
                    </a:ln>
                  </pic:spPr>
                </pic:pic>
              </a:graphicData>
            </a:graphic>
          </wp:inline>
        </w:drawing>
      </w:r>
    </w:p>
    <w:p w14:paraId="199F743B" w14:textId="300579B6" w:rsidR="00C20518" w:rsidRDefault="00C20518" w:rsidP="00834E29">
      <w:pPr>
        <w:pStyle w:val="OGCFigure"/>
        <w:outlineLvl w:val="0"/>
      </w:pPr>
      <w:bookmarkStart w:id="173" w:name="_Ref462910474"/>
      <w:bookmarkStart w:id="174" w:name="_Toc484066573"/>
      <w:r>
        <w:t xml:space="preserve">Figure </w:t>
      </w:r>
      <w:fldSimple w:instr=" SEQ Figure \* ARABIC ">
        <w:r w:rsidR="00BC1551">
          <w:rPr>
            <w:noProof/>
          </w:rPr>
          <w:t>36</w:t>
        </w:r>
      </w:fldSimple>
      <w:bookmarkEnd w:id="173"/>
      <w:r>
        <w:t xml:space="preserve">: </w:t>
      </w:r>
      <w:r w:rsidR="005E132D">
        <w:t>River Referencing</w:t>
      </w:r>
      <w:r w:rsidRPr="0029760E">
        <w:t xml:space="preserve"> (UML class diagram</w:t>
      </w:r>
      <w:r>
        <w:t>)</w:t>
      </w:r>
      <w:bookmarkEnd w:id="174"/>
    </w:p>
    <w:p w14:paraId="0D2A7055" w14:textId="69151F7B" w:rsidR="00C20518" w:rsidRPr="004F45EA" w:rsidRDefault="004F45EA" w:rsidP="004F45EA">
      <w:pPr>
        <w:pStyle w:val="NormalWeb"/>
        <w:jc w:val="both"/>
        <w:rPr>
          <w:lang w:val="en-US"/>
        </w:rPr>
      </w:pPr>
      <w:r w:rsidRPr="00705D32">
        <w:rPr>
          <w:lang w:val="en-US"/>
        </w:rPr>
        <w:lastRenderedPageBreak/>
        <w:t xml:space="preserve">The River </w:t>
      </w:r>
      <w:r w:rsidR="00D31B47">
        <w:rPr>
          <w:lang w:val="en-US"/>
        </w:rPr>
        <w:t>Referencing system</w:t>
      </w:r>
      <w:r w:rsidRPr="00705D32">
        <w:rPr>
          <w:lang w:val="en-US"/>
        </w:rPr>
        <w:t xml:space="preserve"> </w:t>
      </w:r>
      <w:r w:rsidR="00D31B47">
        <w:rPr>
          <w:lang w:val="en-US"/>
        </w:rPr>
        <w:t>us</w:t>
      </w:r>
      <w:r w:rsidR="00D31B47" w:rsidRPr="00705D32">
        <w:rPr>
          <w:lang w:val="en-US"/>
        </w:rPr>
        <w:t xml:space="preserve">es </w:t>
      </w:r>
      <w:r w:rsidRPr="00705D32">
        <w:rPr>
          <w:lang w:val="en-US"/>
        </w:rPr>
        <w:t>the one-dimensional topological realization of catchment within t</w:t>
      </w:r>
      <w:r w:rsidR="00581852">
        <w:rPr>
          <w:lang w:val="en-US"/>
        </w:rPr>
        <w:t>he implied hydrologic complex</w:t>
      </w:r>
      <w:r w:rsidRPr="00705D32">
        <w:rPr>
          <w:lang w:val="en-US"/>
        </w:rPr>
        <w:t xml:space="preserve"> such that the </w:t>
      </w:r>
      <w:r w:rsidR="00D31B47">
        <w:rPr>
          <w:lang w:val="en-US"/>
        </w:rPr>
        <w:t>feature to be placed</w:t>
      </w:r>
      <w:r w:rsidR="00D31B47" w:rsidRPr="00705D32">
        <w:rPr>
          <w:lang w:val="en-US"/>
        </w:rPr>
        <w:t xml:space="preserve"> </w:t>
      </w:r>
      <w:r w:rsidRPr="00705D32">
        <w:rPr>
          <w:lang w:val="en-US"/>
        </w:rPr>
        <w:t xml:space="preserve">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w:t>
      </w:r>
      <w:r w:rsidR="00465DF6">
        <w:rPr>
          <w:lang w:val="en-US"/>
        </w:rPr>
        <w:t>that a flowpath realizes a</w:t>
      </w:r>
      <w:r w:rsidRPr="00705D32">
        <w:rPr>
          <w:lang w:val="en-US"/>
        </w:rPr>
        <w:t xml:space="preserve"> catchment between inflow and outflow nodes, the feature of interest </w:t>
      </w:r>
      <w:r w:rsidR="00A34374">
        <w:rPr>
          <w:lang w:val="en-US"/>
        </w:rPr>
        <w:t>is placed some distance along a flowpath</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w:t>
      </w:r>
      <w:r w:rsidR="004B387B">
        <w:rPr>
          <w:lang w:val="en-US"/>
        </w:rPr>
        <w:t>used as a reference</w:t>
      </w:r>
      <w:r w:rsidR="00A34374">
        <w:rPr>
          <w:lang w:val="en-US"/>
        </w:rPr>
        <w:t xml:space="preserve"> location</w:t>
      </w:r>
      <w:r w:rsidR="00363BEE" w:rsidRPr="002E65D6">
        <w:rPr>
          <w:lang w:val="en-US"/>
        </w:rPr>
        <w:t xml:space="preserve">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w:t>
      </w:r>
      <w:r w:rsidR="00A34374">
        <w:rPr>
          <w:lang w:val="en-US"/>
        </w:rPr>
        <w:t>a percentage of the distance along a flowpath</w:t>
      </w:r>
      <w:r w:rsidRPr="00705D32">
        <w:rPr>
          <w:lang w:val="en-US"/>
        </w:rPr>
        <w:t xml:space="preserve"> </w:t>
      </w:r>
      <w:r w:rsidRPr="002E65D6">
        <w:rPr>
          <w:lang w:val="en-US"/>
        </w:rPr>
        <w:t>even if the realized catchment is not explicitly delineated.</w:t>
      </w:r>
      <w:r w:rsidRPr="008E510D">
        <w:rPr>
          <w:lang w:val="en-US"/>
        </w:rPr>
        <w:t xml:space="preserve"> </w:t>
      </w:r>
    </w:p>
    <w:p w14:paraId="1C05BA83" w14:textId="0DE98F1F" w:rsidR="008D3FA4" w:rsidRDefault="008D3FA4" w:rsidP="00834E29">
      <w:pPr>
        <w:pStyle w:val="Heading4"/>
      </w:pPr>
      <w:r w:rsidRPr="008E510D">
        <w:t>Indirect</w:t>
      </w:r>
      <w:r>
        <w:t xml:space="preserve"> </w:t>
      </w:r>
      <w:r w:rsidRPr="008E510D">
        <w:t>Position</w:t>
      </w:r>
    </w:p>
    <w:p w14:paraId="51511346" w14:textId="6969A709" w:rsidR="00AC778C" w:rsidRPr="002E65D6" w:rsidRDefault="00033C57" w:rsidP="00AC778C">
      <w:pPr>
        <w:pStyle w:val="NormalWeb"/>
        <w:jc w:val="both"/>
        <w:rPr>
          <w:lang w:val="en-US"/>
        </w:rPr>
      </w:pPr>
      <w:r w:rsidRPr="002E65D6">
        <w:rPr>
          <w:lang w:val="en-US"/>
        </w:rPr>
        <w:t xml:space="preserve">The HY_IndirectPosition feature type defines the </w:t>
      </w:r>
      <w:r w:rsidR="00CB054F" w:rsidRPr="002E65D6">
        <w:rPr>
          <w:lang w:val="en-US"/>
        </w:rPr>
        <w:t>location referenced along a</w:t>
      </w:r>
      <w:r w:rsidR="00465DF6">
        <w:rPr>
          <w:lang w:val="en-US"/>
        </w:rPr>
        <w:t>n</w:t>
      </w:r>
      <w:r w:rsidR="00CB054F" w:rsidRPr="002E65D6">
        <w:rPr>
          <w:lang w:val="en-US"/>
        </w:rPr>
        <w:t xml:space="preserve"> axis, without the necessity of a geometric realization.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E27BC5">
        <w:rPr>
          <w:lang w:val="en-US"/>
        </w:rPr>
        <w:t xml:space="preserve">. </w:t>
      </w:r>
      <w:r w:rsidR="00CB054F" w:rsidRPr="002E65D6">
        <w:rPr>
          <w:lang w:val="en-US"/>
        </w:rPr>
        <w:t>The</w:t>
      </w:r>
      <w:r w:rsidR="00F24CE1" w:rsidRPr="002E65D6">
        <w:rPr>
          <w:lang w:val="en-US"/>
        </w:rPr>
        <w:t xml:space="preserve"> indirect position </w:t>
      </w:r>
      <w:r w:rsidR="00E27BC5">
        <w:rPr>
          <w:lang w:val="en-US"/>
        </w:rPr>
        <w:t>is then</w:t>
      </w:r>
      <w:r w:rsidR="00F24CE1" w:rsidRPr="002E65D6">
        <w:rPr>
          <w:lang w:val="en-US"/>
        </w:rPr>
        <w:t xml:space="preserve"> </w:t>
      </w:r>
      <w:r w:rsidR="00CB054F" w:rsidRPr="002E65D6">
        <w:rPr>
          <w:lang w:val="en-US"/>
        </w:rPr>
        <w:t xml:space="preserve">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 xml:space="preserve">the upstream </w:t>
      </w:r>
      <w:r w:rsidR="00E27BC5">
        <w:rPr>
          <w:lang w:val="en-US"/>
        </w:rPr>
        <w:t>and/or</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C8B699D" w:rsidR="00B375D5" w:rsidRPr="0023342C" w:rsidRDefault="00FB3432" w:rsidP="00AC778C">
      <w:pPr>
        <w:pStyle w:val="Normal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EE2057">
        <w:t xml:space="preserve">Figure </w:t>
      </w:r>
      <w:r w:rsidR="00D31B47">
        <w:rPr>
          <w:noProof/>
        </w:rPr>
        <w:t>17</w:t>
      </w:r>
      <w:r w:rsidR="00700E20" w:rsidRPr="0023342C">
        <w:rPr>
          <w:lang w:val="en-US"/>
        </w:rPr>
        <w:fldChar w:fldCharType="end"/>
      </w:r>
      <w:r w:rsidR="00AC778C" w:rsidRPr="0023342C">
        <w:rPr>
          <w:lang w:val="en-US"/>
        </w:rPr>
        <w:t xml:space="preserve">) can be expressed as </w:t>
      </w:r>
      <w:r w:rsidR="00E27BC5">
        <w:rPr>
          <w:lang w:val="en-US"/>
        </w:rPr>
        <w:t xml:space="preserve">the </w:t>
      </w:r>
      <w:r w:rsidR="00AC778C" w:rsidRPr="0023342C">
        <w:rPr>
          <w:lang w:val="en-US"/>
        </w:rPr>
        <w:t xml:space="preserve">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flowpath,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614086">
        <w:rPr>
          <w:lang w:val="en-US"/>
        </w:rPr>
        <w:fldChar w:fldCharType="begin"/>
      </w:r>
      <w:r w:rsidR="00614086">
        <w:rPr>
          <w:lang w:val="en-US"/>
        </w:rPr>
        <w:instrText xml:space="preserve"> REF _Ref461114343 \h </w:instrText>
      </w:r>
      <w:r w:rsidR="00614086">
        <w:rPr>
          <w:lang w:val="en-US"/>
        </w:rPr>
      </w:r>
      <w:r w:rsidR="00614086">
        <w:rPr>
          <w:lang w:val="en-US"/>
        </w:rPr>
        <w:fldChar w:fldCharType="separate"/>
      </w:r>
      <w:r w:rsidR="00614086">
        <w:t xml:space="preserve">Figure </w:t>
      </w:r>
      <w:r w:rsidR="00614086">
        <w:rPr>
          <w:noProof/>
        </w:rPr>
        <w:t>18</w:t>
      </w:r>
      <w:r w:rsidR="00614086">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flowpath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3377F2">
        <w:t xml:space="preserve">Figure </w:t>
      </w:r>
      <w:r w:rsidR="00D31B47">
        <w:rPr>
          <w:noProof/>
        </w:rPr>
        <w:t>19</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 xml:space="preserve">the upstream end of an upstream flowpath, </w:t>
      </w:r>
      <w:r w:rsidR="00E27BC5">
        <w:rPr>
          <w:lang w:val="en-US"/>
        </w:rPr>
        <w:t>and/or</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1BB294F5" w:rsidR="00033C57" w:rsidRPr="0023342C" w:rsidRDefault="00033C57" w:rsidP="00450C77">
      <w:pPr>
        <w:pStyle w:val="NormalWeb"/>
        <w:jc w:val="both"/>
        <w:rPr>
          <w:lang w:val="en-US"/>
        </w:rPr>
      </w:pPr>
      <w:r w:rsidRPr="0023342C">
        <w:rPr>
          <w:lang w:val="en-US"/>
        </w:rPr>
        <w:t xml:space="preserve">HY_IndirectPosition </w:t>
      </w:r>
      <w:r w:rsidR="008420BD" w:rsidRPr="0023342C">
        <w:rPr>
          <w:lang w:val="en-US"/>
        </w:rPr>
        <w:t xml:space="preserve">carries the </w:t>
      </w:r>
      <w:r w:rsidR="0006128D" w:rsidRPr="0023342C">
        <w:rPr>
          <w:rStyle w:val="Emphasis"/>
          <w:lang w:val="en-US"/>
        </w:rPr>
        <w:t>distanceExpre</w:t>
      </w:r>
      <w:r w:rsidR="00774A99" w:rsidRPr="0023342C">
        <w:rPr>
          <w:rStyle w:val="Emphasis"/>
          <w:lang w:val="en-US"/>
        </w:rPr>
        <w:t>ssion</w:t>
      </w:r>
      <w:r w:rsidRPr="0023342C">
        <w:rPr>
          <w:lang w:val="en-US"/>
        </w:rPr>
        <w:t xml:space="preserve">, </w:t>
      </w:r>
      <w:r w:rsidR="008420BD" w:rsidRPr="0023342C">
        <w:rPr>
          <w:lang w:val="en-US"/>
        </w:rPr>
        <w:t xml:space="preserve">and </w:t>
      </w:r>
      <w:r w:rsidR="0006128D" w:rsidRPr="0023342C">
        <w:rPr>
          <w:rStyle w:val="Emphasis"/>
          <w:lang w:val="en-US"/>
        </w:rPr>
        <w:t>distanceDescription</w:t>
      </w:r>
      <w:r w:rsidR="0006128D" w:rsidRPr="0023342C">
        <w:rPr>
          <w:rStyle w:val="Emphasis"/>
          <w:i w:val="0"/>
          <w:lang w:val="en-US"/>
        </w:rPr>
        <w:t xml:space="preserve"> </w:t>
      </w:r>
      <w:r w:rsidR="00B71767" w:rsidRPr="0023342C">
        <w:rPr>
          <w:rStyle w:val="Emphasis"/>
          <w:i w:val="0"/>
          <w:lang w:val="en-US"/>
        </w:rPr>
        <w:t>attributes</w:t>
      </w:r>
      <w:r w:rsidRPr="0023342C">
        <w:rPr>
          <w:lang w:val="en-US"/>
        </w:rPr>
        <w:t>,</w:t>
      </w:r>
      <w:r w:rsidR="008420BD" w:rsidRPr="0023342C">
        <w:rPr>
          <w:lang w:val="en-US"/>
        </w:rPr>
        <w:t xml:space="preserve"> and </w:t>
      </w:r>
      <w:r w:rsidR="00AF7BB6">
        <w:rPr>
          <w:lang w:val="en-US"/>
        </w:rPr>
        <w:t>has</w:t>
      </w:r>
      <w:r w:rsidR="00774A99" w:rsidRPr="0023342C">
        <w:rPr>
          <w:lang w:val="en-US"/>
        </w:rPr>
        <w:t xml:space="preserve"> </w:t>
      </w:r>
      <w:r w:rsidR="00D31B47" w:rsidRPr="00D31B47">
        <w:rPr>
          <w:i/>
          <w:lang w:val="en-US"/>
        </w:rPr>
        <w:t>linearElement</w:t>
      </w:r>
      <w:r w:rsidR="00D31B47">
        <w:rPr>
          <w:lang w:val="en-US"/>
        </w:rPr>
        <w:t xml:space="preserve">, </w:t>
      </w:r>
      <w:r w:rsidR="00932868" w:rsidRPr="0023342C">
        <w:rPr>
          <w:rStyle w:val="Emphasis"/>
          <w:lang w:val="en-US"/>
        </w:rPr>
        <w:t>locatedReferent</w:t>
      </w:r>
      <w:r w:rsidR="00932868" w:rsidRPr="0023342C">
        <w:rPr>
          <w:lang w:val="en-US"/>
        </w:rPr>
        <w:t xml:space="preserve"> </w:t>
      </w:r>
      <w:r w:rsidR="008420BD" w:rsidRPr="0023342C">
        <w:rPr>
          <w:lang w:val="en-US"/>
        </w:rPr>
        <w:t xml:space="preserve">and </w:t>
      </w:r>
      <w:r w:rsidR="00D31B47">
        <w:rPr>
          <w:lang w:val="en-US"/>
        </w:rPr>
        <w:t xml:space="preserve">a </w:t>
      </w:r>
      <w:r w:rsidR="00C67C28">
        <w:rPr>
          <w:i/>
          <w:lang w:val="en-US"/>
        </w:rPr>
        <w:t>referenceLocation</w:t>
      </w:r>
      <w:r w:rsidR="00AF7BB6">
        <w:rPr>
          <w:i/>
          <w:lang w:val="en-US"/>
        </w:rPr>
        <w:t xml:space="preserve"> </w:t>
      </w:r>
      <w:r w:rsidR="00AF7BB6">
        <w:rPr>
          <w:lang w:val="en-US"/>
        </w:rPr>
        <w:t>associations</w:t>
      </w:r>
      <w:r w:rsidRPr="0023342C">
        <w:rPr>
          <w:lang w:val="en-US"/>
        </w:rPr>
        <w:t xml:space="preserve">. </w:t>
      </w:r>
      <w:r w:rsidR="008B3B3F">
        <w:rPr>
          <w:lang w:val="en-US"/>
        </w:rPr>
        <w:t xml:space="preserve">A </w:t>
      </w:r>
      <w:r w:rsidR="008B3B3F" w:rsidRPr="008B3B3F">
        <w:rPr>
          <w:i/>
          <w:lang w:val="en-US"/>
        </w:rPr>
        <w:t>p</w:t>
      </w:r>
      <w:r w:rsidR="00504712" w:rsidRPr="008B3B3F">
        <w:rPr>
          <w:i/>
          <w:lang w:val="en-US"/>
        </w:rPr>
        <w:t>o</w:t>
      </w:r>
      <w:r w:rsidR="00504712" w:rsidRPr="00504712">
        <w:rPr>
          <w:i/>
          <w:lang w:val="en-US"/>
        </w:rPr>
        <w:t>int-referent</w:t>
      </w:r>
      <w:r w:rsidR="00504712">
        <w:rPr>
          <w:lang w:val="en-US"/>
        </w:rPr>
        <w:t xml:space="preserve"> </w:t>
      </w:r>
      <w:r w:rsidR="008B3B3F">
        <w:rPr>
          <w:lang w:val="en-US"/>
        </w:rPr>
        <w:t>constraint emphasizes the topological relationship between the linear element and point representation of the reference location</w:t>
      </w:r>
      <w:r w:rsidR="00727F3B">
        <w:rPr>
          <w:lang w:val="en-US"/>
        </w:rPr>
        <w:t>;</w:t>
      </w:r>
      <w:r w:rsidR="00504712">
        <w:rPr>
          <w:lang w:val="en-US"/>
        </w:rPr>
        <w:t xml:space="preserve"> a </w:t>
      </w:r>
      <w:r w:rsidR="00504712" w:rsidRPr="00504712">
        <w:rPr>
          <w:i/>
          <w:lang w:val="en-US"/>
        </w:rPr>
        <w:t>measure-along-flowpath</w:t>
      </w:r>
      <w:r w:rsidR="008B0458">
        <w:rPr>
          <w:lang w:val="en-US"/>
        </w:rPr>
        <w:t xml:space="preserve"> constraint</w:t>
      </w:r>
      <w:r w:rsidR="00504712">
        <w:rPr>
          <w:lang w:val="en-US"/>
        </w:rPr>
        <w:t xml:space="preserve"> </w:t>
      </w:r>
      <w:r w:rsidR="008B0458">
        <w:rPr>
          <w:lang w:val="en-US"/>
        </w:rPr>
        <w:t xml:space="preserve">defines </w:t>
      </w:r>
      <w:r w:rsidR="007F5F43">
        <w:rPr>
          <w:lang w:val="en-US"/>
        </w:rPr>
        <w:t xml:space="preserve">the flowpath as the linear element to be used whenever a position is expressed as </w:t>
      </w:r>
      <w:r w:rsidR="00E27BC5">
        <w:rPr>
          <w:lang w:val="en-US"/>
        </w:rPr>
        <w:t xml:space="preserve">a </w:t>
      </w:r>
      <w:r w:rsidR="007F5F43">
        <w:rPr>
          <w:lang w:val="en-US"/>
        </w:rPr>
        <w:t xml:space="preserve">distance from a referent. </w:t>
      </w:r>
      <w:r w:rsidR="00504712">
        <w:rPr>
          <w:lang w:val="en-US"/>
        </w:rPr>
        <w:t xml:space="preserve"> </w:t>
      </w:r>
    </w:p>
    <w:p w14:paraId="03AE82E3" w14:textId="0BE75714" w:rsidR="004F45EA" w:rsidRPr="0023342C" w:rsidRDefault="004F45EA" w:rsidP="004F45EA">
      <w:pPr>
        <w:pStyle w:val="OGCtableheader"/>
      </w:pPr>
      <w:bookmarkStart w:id="175" w:name="_Toc484066596"/>
      <w:r w:rsidRPr="0023342C">
        <w:t xml:space="preserve">Table </w:t>
      </w:r>
      <w:fldSimple w:instr=" SEQ Table \* ARABIC ">
        <w:r w:rsidR="000D41B1">
          <w:rPr>
            <w:noProof/>
          </w:rPr>
          <w:t>14</w:t>
        </w:r>
      </w:fldSimple>
      <w:r w:rsidRPr="0023342C">
        <w:t>: HY_IndirectPosition</w:t>
      </w:r>
      <w:bookmarkEnd w:id="175"/>
    </w:p>
    <w:tbl>
      <w:tblPr>
        <w:tblStyle w:val="TableGrid"/>
        <w:tblW w:w="0" w:type="auto"/>
        <w:tblLayout w:type="fixed"/>
        <w:tblLook w:val="04A0" w:firstRow="1" w:lastRow="0" w:firstColumn="1" w:lastColumn="0" w:noHBand="0" w:noVBand="1"/>
      </w:tblPr>
      <w:tblGrid>
        <w:gridCol w:w="2309"/>
        <w:gridCol w:w="5115"/>
        <w:gridCol w:w="1350"/>
      </w:tblGrid>
      <w:tr w:rsidR="004F45EA" w:rsidRPr="0023342C" w14:paraId="7A9DC157" w14:textId="77777777" w:rsidTr="009C30E5">
        <w:tc>
          <w:tcPr>
            <w:tcW w:w="2309"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9C30E5">
        <w:tc>
          <w:tcPr>
            <w:tcW w:w="2309" w:type="dxa"/>
            <w:hideMark/>
          </w:tcPr>
          <w:p w14:paraId="110F28AF" w14:textId="60C579CD" w:rsidR="004F45EA" w:rsidRPr="0023342C" w:rsidRDefault="001F776E" w:rsidP="004F45EA">
            <w:pPr>
              <w:spacing w:before="100" w:beforeAutospacing="1" w:after="100" w:afterAutospacing="1"/>
              <w:rPr>
                <w:b/>
                <w:i/>
              </w:rPr>
            </w:pPr>
            <w:r w:rsidRPr="0023342C">
              <w:rPr>
                <w:rStyle w:val="Strong"/>
                <w:b w:val="0"/>
                <w:i/>
              </w:rPr>
              <w:t>distanceExpression</w:t>
            </w:r>
          </w:p>
        </w:tc>
        <w:tc>
          <w:tcPr>
            <w:tcW w:w="5115" w:type="dxa"/>
            <w:hideMark/>
          </w:tcPr>
          <w:p w14:paraId="0D9881A4" w14:textId="10F56446" w:rsidR="004F45EA" w:rsidRPr="0023342C" w:rsidRDefault="0006128D" w:rsidP="00246308">
            <w:pPr>
              <w:pStyle w:val="Normal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w:t>
            </w:r>
            <w:r w:rsidR="004B387B">
              <w:rPr>
                <w:lang w:val="en-US"/>
              </w:rPr>
              <w:t>used as a reference</w:t>
            </w:r>
            <w:r w:rsidR="004F45EA" w:rsidRPr="0023342C">
              <w:rPr>
                <w:lang w:val="en-US"/>
              </w:rPr>
              <w:t>, including an indication of accuracy and precision of the absolute value. An implementation may use the HY_</w:t>
            </w:r>
            <w:r w:rsidRPr="0023342C">
              <w:rPr>
                <w:lang w:val="en-US"/>
              </w:rPr>
              <w:t xml:space="preserve">DistanceFromReferent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9C30E5">
        <w:tc>
          <w:tcPr>
            <w:tcW w:w="2309" w:type="dxa"/>
          </w:tcPr>
          <w:p w14:paraId="34FCD229" w14:textId="3D01EADC" w:rsidR="004F45EA" w:rsidRPr="0023342C" w:rsidRDefault="0006128D" w:rsidP="0006128D">
            <w:pPr>
              <w:spacing w:before="100" w:beforeAutospacing="1" w:after="100" w:afterAutospacing="1"/>
              <w:rPr>
                <w:b/>
                <w:i/>
              </w:rPr>
            </w:pPr>
            <w:r w:rsidRPr="0023342C">
              <w:rPr>
                <w:i/>
              </w:rPr>
              <w:lastRenderedPageBreak/>
              <w:t>distanceDescription</w:t>
            </w:r>
          </w:p>
        </w:tc>
        <w:tc>
          <w:tcPr>
            <w:tcW w:w="5115" w:type="dxa"/>
          </w:tcPr>
          <w:p w14:paraId="4A916F4D" w14:textId="68A6D79C" w:rsidR="004F45EA" w:rsidRPr="0023342C" w:rsidRDefault="0006128D" w:rsidP="00925BDF">
            <w:pPr>
              <w:pStyle w:val="NormalWeb"/>
              <w:jc w:val="both"/>
            </w:pPr>
            <w:r w:rsidRPr="0023342C">
              <w:rPr>
                <w:lang w:val="en-US"/>
              </w:rPr>
              <w:t xml:space="preserve">term describing the distance </w:t>
            </w:r>
            <w:r w:rsidR="00246308" w:rsidRPr="0023342C">
              <w:rPr>
                <w:lang w:val="en-US"/>
              </w:rPr>
              <w:t>from</w:t>
            </w:r>
            <w:r w:rsidRPr="0023342C">
              <w:rPr>
                <w:lang w:val="en-US"/>
              </w:rPr>
              <w:t xml:space="preserve"> the feature being</w:t>
            </w:r>
            <w:r w:rsidR="004B387B">
              <w:rPr>
                <w:lang w:val="en-US"/>
              </w:rPr>
              <w:t xml:space="preserve"> used as a reference.</w:t>
            </w:r>
            <w:r w:rsidRPr="0023342C" w:rsidDel="0006128D">
              <w:rPr>
                <w:lang w:val="en-US"/>
              </w:rPr>
              <w:t xml:space="preserve"> </w:t>
            </w:r>
            <w:r w:rsidR="004F45EA" w:rsidRPr="0023342C">
              <w:rPr>
                <w:lang w:val="en-US"/>
              </w:rPr>
              <w:t>An implementation may use the HY_</w:t>
            </w:r>
            <w:r w:rsidRPr="0023342C">
              <w:rPr>
                <w:lang w:val="en-US"/>
              </w:rPr>
              <w:t xml:space="preserve">DistanceDescription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9C30E5" w:rsidRPr="0023342C" w14:paraId="46F62EC0" w14:textId="77777777" w:rsidTr="009C30E5">
        <w:tc>
          <w:tcPr>
            <w:tcW w:w="2309" w:type="dxa"/>
          </w:tcPr>
          <w:p w14:paraId="26EC14FA" w14:textId="20817B09" w:rsidR="009C30E5" w:rsidRPr="0023342C" w:rsidRDefault="009C30E5" w:rsidP="0006128D">
            <w:pPr>
              <w:spacing w:before="100" w:beforeAutospacing="1" w:after="100" w:afterAutospacing="1"/>
              <w:rPr>
                <w:i/>
              </w:rPr>
            </w:pPr>
            <w:r w:rsidRPr="00252EC6">
              <w:rPr>
                <w:rStyle w:val="Strong"/>
                <w:b w:val="0"/>
                <w:i/>
              </w:rPr>
              <w:t>linearElement</w:t>
            </w:r>
          </w:p>
        </w:tc>
        <w:tc>
          <w:tcPr>
            <w:tcW w:w="5115" w:type="dxa"/>
          </w:tcPr>
          <w:p w14:paraId="49ED7244" w14:textId="5B1286DA" w:rsidR="009C30E5" w:rsidRPr="0023342C" w:rsidRDefault="009C30E5" w:rsidP="00925BDF">
            <w:pPr>
              <w:pStyle w:val="Normal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Pr>
                <w:lang w:val="en-US"/>
              </w:rPr>
              <w:t xml:space="preserve">along which a position is determined. </w:t>
            </w:r>
            <w:r>
              <w:t xml:space="preserve">To describe the linear axis in detail, including the unit of measure, an implementation may use the </w:t>
            </w:r>
            <w:r w:rsidRPr="00B85EF4">
              <w:rPr>
                <w:lang w:val="en-US"/>
              </w:rPr>
              <w:t xml:space="preserve">types described in ISO 19103: </w:t>
            </w:r>
            <w:r w:rsidRPr="00B85EF4">
              <w:t>Conceptual Schema</w:t>
            </w:r>
            <w:r>
              <w:t>.</w:t>
            </w:r>
          </w:p>
        </w:tc>
        <w:tc>
          <w:tcPr>
            <w:tcW w:w="1350" w:type="dxa"/>
          </w:tcPr>
          <w:p w14:paraId="3545846E" w14:textId="7C492A48" w:rsidR="009C30E5" w:rsidRPr="0023342C" w:rsidRDefault="009C30E5" w:rsidP="004F45EA">
            <w:pPr>
              <w:spacing w:before="100" w:beforeAutospacing="1" w:after="100" w:afterAutospacing="1"/>
            </w:pPr>
            <w:r>
              <w:t>Association</w:t>
            </w:r>
          </w:p>
        </w:tc>
      </w:tr>
      <w:tr w:rsidR="004F45EA" w:rsidRPr="0023342C" w14:paraId="3D6902B0" w14:textId="77777777" w:rsidTr="009C30E5">
        <w:tc>
          <w:tcPr>
            <w:tcW w:w="2309" w:type="dxa"/>
          </w:tcPr>
          <w:p w14:paraId="6CEB0F44" w14:textId="3E1DE9C7" w:rsidR="004F45EA" w:rsidRPr="0023342C" w:rsidRDefault="00932868" w:rsidP="004F45EA">
            <w:pPr>
              <w:spacing w:before="100" w:beforeAutospacing="1" w:after="100" w:afterAutospacing="1"/>
              <w:rPr>
                <w:b/>
                <w:i/>
              </w:rPr>
            </w:pPr>
            <w:r w:rsidRPr="0023342C">
              <w:rPr>
                <w:rStyle w:val="Strong"/>
                <w:b w:val="0"/>
                <w:i/>
              </w:rPr>
              <w:t>locatedReferent</w:t>
            </w:r>
            <w:r w:rsidRPr="0023342C">
              <w:rPr>
                <w:b/>
                <w:i/>
              </w:rPr>
              <w:t xml:space="preserve"> </w:t>
            </w:r>
          </w:p>
        </w:tc>
        <w:tc>
          <w:tcPr>
            <w:tcW w:w="5115" w:type="dxa"/>
          </w:tcPr>
          <w:p w14:paraId="52C39214" w14:textId="1809C158" w:rsidR="00504712" w:rsidRDefault="00504712" w:rsidP="00504712">
            <w:pPr>
              <w:pStyle w:val="NormalWeb"/>
              <w:jc w:val="both"/>
              <w:rPr>
                <w:lang w:val="en-US"/>
              </w:rPr>
            </w:pPr>
            <w:r w:rsidRPr="00504712">
              <w:rPr>
                <w:lang w:val="en-US"/>
              </w:rPr>
              <w:t xml:space="preserve">identifies </w:t>
            </w:r>
            <w:r>
              <w:rPr>
                <w:lang w:val="en-US"/>
              </w:rPr>
              <w:t xml:space="preserve">an </w:t>
            </w:r>
            <w:r w:rsidRPr="00504712">
              <w:rPr>
                <w:lang w:val="en-US"/>
              </w:rPr>
              <w:t xml:space="preserve">already </w:t>
            </w:r>
            <w:r>
              <w:rPr>
                <w:lang w:val="en-US"/>
              </w:rPr>
              <w:t xml:space="preserve">referenced location </w:t>
            </w:r>
            <w:r w:rsidRPr="00504712">
              <w:rPr>
                <w:lang w:val="en-US"/>
              </w:rPr>
              <w:t>such as a catchment outlet relative to which a position may be assigned to a feature of interest.</w:t>
            </w:r>
          </w:p>
          <w:p w14:paraId="627777D6" w14:textId="6329F640" w:rsidR="00504712" w:rsidRPr="0023342C" w:rsidRDefault="00504712" w:rsidP="00504712">
            <w:pPr>
              <w:pStyle w:val="NormalWeb"/>
              <w:jc w:val="both"/>
              <w:rPr>
                <w:lang w:val="en-US"/>
              </w:rPr>
            </w:pP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9C30E5" w:rsidRPr="0023342C" w14:paraId="27373EEE" w14:textId="77777777" w:rsidTr="009C30E5">
        <w:tc>
          <w:tcPr>
            <w:tcW w:w="2309" w:type="dxa"/>
          </w:tcPr>
          <w:p w14:paraId="5978CBA0" w14:textId="2CDF402E" w:rsidR="009C30E5" w:rsidRPr="0023342C" w:rsidRDefault="00C67C28" w:rsidP="004F45EA">
            <w:pPr>
              <w:spacing w:before="100" w:beforeAutospacing="1" w:after="100" w:afterAutospacing="1"/>
              <w:rPr>
                <w:rStyle w:val="Strong"/>
                <w:b w:val="0"/>
                <w:i/>
              </w:rPr>
            </w:pPr>
            <w:r>
              <w:rPr>
                <w:rStyle w:val="Strong"/>
                <w:b w:val="0"/>
                <w:i/>
              </w:rPr>
              <w:t>referenceLocation</w:t>
            </w:r>
          </w:p>
        </w:tc>
        <w:tc>
          <w:tcPr>
            <w:tcW w:w="5115" w:type="dxa"/>
          </w:tcPr>
          <w:p w14:paraId="10F8BE96" w14:textId="51ADC050" w:rsidR="00504712" w:rsidRDefault="00504712" w:rsidP="00504712">
            <w:pPr>
              <w:pStyle w:val="NormalWeb"/>
              <w:jc w:val="both"/>
              <w:rPr>
                <w:lang w:val="en-US"/>
              </w:rPr>
            </w:pPr>
            <w:r w:rsidRPr="0023342C">
              <w:rPr>
                <w:lang w:val="en-US"/>
              </w:rPr>
              <w:t>identifies the permanent reference location</w:t>
            </w:r>
            <w:r>
              <w:rPr>
                <w:lang w:val="en-US"/>
              </w:rPr>
              <w:t xml:space="preserve">, usually </w:t>
            </w:r>
            <w:r w:rsidRPr="0023342C">
              <w:rPr>
                <w:lang w:val="en-US"/>
              </w:rPr>
              <w:t xml:space="preserve">an existing </w:t>
            </w:r>
            <w:r>
              <w:rPr>
                <w:lang w:val="en-US"/>
              </w:rPr>
              <w:t>inflow or outflow hydro nexus</w:t>
            </w:r>
            <w:r w:rsidRPr="0023342C">
              <w:rPr>
                <w:lang w:val="en-US"/>
              </w:rPr>
              <w:t xml:space="preserve"> relative to which a position is assigned to a</w:t>
            </w:r>
            <w:r>
              <w:rPr>
                <w:lang w:val="en-US"/>
              </w:rPr>
              <w:t xml:space="preserve"> hydro location feature of interest.</w:t>
            </w:r>
          </w:p>
          <w:p w14:paraId="0A28AADF" w14:textId="26D5A27B" w:rsidR="009C30E5" w:rsidRPr="0023342C" w:rsidRDefault="009C30E5" w:rsidP="00504712">
            <w:pPr>
              <w:pStyle w:val="NormalWeb"/>
              <w:jc w:val="both"/>
              <w:rPr>
                <w:lang w:val="en-US"/>
              </w:rPr>
            </w:pPr>
          </w:p>
        </w:tc>
        <w:tc>
          <w:tcPr>
            <w:tcW w:w="1350" w:type="dxa"/>
          </w:tcPr>
          <w:p w14:paraId="552FD625" w14:textId="77777777" w:rsidR="009C30E5" w:rsidRPr="0023342C" w:rsidRDefault="009C30E5" w:rsidP="004F45EA">
            <w:pPr>
              <w:spacing w:before="100" w:beforeAutospacing="1" w:after="100" w:afterAutospacing="1"/>
            </w:pPr>
          </w:p>
        </w:tc>
      </w:tr>
      <w:tr w:rsidR="004F45EA" w:rsidRPr="008E510D" w14:paraId="3BB1A8F1" w14:textId="77777777" w:rsidTr="009C30E5">
        <w:tc>
          <w:tcPr>
            <w:tcW w:w="2309" w:type="dxa"/>
          </w:tcPr>
          <w:p w14:paraId="56A31359" w14:textId="7A238853" w:rsidR="004F45EA" w:rsidRPr="0023342C" w:rsidRDefault="00C67C28" w:rsidP="00C67C28">
            <w:pPr>
              <w:spacing w:before="100" w:beforeAutospacing="1" w:after="100" w:afterAutospacing="1"/>
              <w:rPr>
                <w:rStyle w:val="Strong"/>
                <w:b w:val="0"/>
                <w:i/>
              </w:rPr>
            </w:pPr>
            <w:r>
              <w:rPr>
                <w:rStyle w:val="Strong"/>
                <w:b w:val="0"/>
                <w:i/>
              </w:rPr>
              <w:t>point-Referent</w:t>
            </w:r>
          </w:p>
        </w:tc>
        <w:tc>
          <w:tcPr>
            <w:tcW w:w="5115" w:type="dxa"/>
          </w:tcPr>
          <w:p w14:paraId="492A1F0A" w14:textId="196EAA47" w:rsidR="004F45EA" w:rsidRPr="0023342C" w:rsidRDefault="008B3B3F" w:rsidP="008B3B3F">
            <w:pPr>
              <w:pStyle w:val="NormalWeb"/>
              <w:jc w:val="both"/>
              <w:rPr>
                <w:lang w:val="en-US"/>
              </w:rPr>
            </w:pPr>
            <w:r>
              <w:t>defines that whenever</w:t>
            </w:r>
            <w:r w:rsidRPr="008E510D">
              <w:t xml:space="preserve"> </w:t>
            </w:r>
            <w:r>
              <w:t>a linear element exists, the referent should be recognized as a point. Geometrically represented as a point, the indirect position will support a direct position fixed by coordinates.</w:t>
            </w:r>
          </w:p>
        </w:tc>
        <w:tc>
          <w:tcPr>
            <w:tcW w:w="1350" w:type="dxa"/>
          </w:tcPr>
          <w:p w14:paraId="6FF59713" w14:textId="1EDA9838" w:rsidR="004F45EA" w:rsidRDefault="00C67C28" w:rsidP="004F45EA">
            <w:pPr>
              <w:spacing w:before="100" w:beforeAutospacing="1" w:after="100" w:afterAutospacing="1"/>
            </w:pPr>
            <w:r>
              <w:t>Constraint</w:t>
            </w:r>
          </w:p>
        </w:tc>
      </w:tr>
      <w:tr w:rsidR="00C67C28" w:rsidRPr="008E510D" w14:paraId="04A420D4" w14:textId="77777777" w:rsidTr="009C30E5">
        <w:tc>
          <w:tcPr>
            <w:tcW w:w="2309" w:type="dxa"/>
          </w:tcPr>
          <w:p w14:paraId="0558B134" w14:textId="4CC0E33E" w:rsidR="00C67C28" w:rsidRDefault="00C67C28" w:rsidP="00C67C28">
            <w:pPr>
              <w:spacing w:before="100" w:beforeAutospacing="1" w:after="100" w:afterAutospacing="1"/>
              <w:rPr>
                <w:rStyle w:val="Strong"/>
                <w:b w:val="0"/>
                <w:i/>
              </w:rPr>
            </w:pPr>
            <w:r>
              <w:rPr>
                <w:rStyle w:val="Strong"/>
                <w:b w:val="0"/>
                <w:i/>
              </w:rPr>
              <w:t xml:space="preserve">measure-Along-Flowpath </w:t>
            </w:r>
          </w:p>
        </w:tc>
        <w:tc>
          <w:tcPr>
            <w:tcW w:w="5115" w:type="dxa"/>
          </w:tcPr>
          <w:p w14:paraId="3692D170" w14:textId="221AEC69" w:rsidR="008B0458" w:rsidRPr="0023342C" w:rsidRDefault="008B3B3F" w:rsidP="008B0458">
            <w:pPr>
              <w:pStyle w:val="NormalWeb"/>
              <w:jc w:val="both"/>
              <w:rPr>
                <w:lang w:val="en-US"/>
              </w:rPr>
            </w:pPr>
            <w:r>
              <w:t>defines that whenever</w:t>
            </w:r>
            <w:r w:rsidRPr="008E510D">
              <w:t xml:space="preserve"> </w:t>
            </w:r>
            <w:r>
              <w:t>a distance expression exists, the linear element should be recognized as a flowpath</w:t>
            </w:r>
            <w:r w:rsidR="008B0458">
              <w:t xml:space="preserve"> to support the geometric representation as a curve that can be measured as length and expressed by an appropriate unit of measure.</w:t>
            </w:r>
          </w:p>
        </w:tc>
        <w:tc>
          <w:tcPr>
            <w:tcW w:w="1350" w:type="dxa"/>
          </w:tcPr>
          <w:p w14:paraId="39797C58" w14:textId="430E55E4" w:rsidR="00C67C28" w:rsidRDefault="00C67C28" w:rsidP="004F45EA">
            <w:pPr>
              <w:spacing w:before="100" w:beforeAutospacing="1" w:after="100" w:afterAutospacing="1"/>
            </w:pPr>
            <w:r>
              <w:t>Constraint</w:t>
            </w:r>
          </w:p>
        </w:tc>
      </w:tr>
    </w:tbl>
    <w:p w14:paraId="5378ABEE" w14:textId="5C612475" w:rsidR="009065F7" w:rsidRPr="00B85EF4" w:rsidRDefault="009065F7" w:rsidP="00145B24">
      <w:pPr>
        <w:pStyle w:val="Heading4"/>
      </w:pPr>
      <w:r w:rsidRPr="00B85EF4">
        <w:t xml:space="preserve">Distance </w:t>
      </w:r>
      <w:r w:rsidR="00E27BC5" w:rsidRPr="00B85EF4">
        <w:t>from</w:t>
      </w:r>
      <w:r w:rsidRPr="00B85EF4">
        <w:t xml:space="preserve"> Referent</w:t>
      </w:r>
    </w:p>
    <w:p w14:paraId="69A818EC" w14:textId="6900B1E6" w:rsidR="00145B24" w:rsidRDefault="009065F7" w:rsidP="00145B24">
      <w:r w:rsidRPr="00B85EF4">
        <w:t xml:space="preserve">The HY_DistanceFromReferent data type provides the distance from a located referent </w:t>
      </w:r>
      <w:r w:rsidR="00145B24" w:rsidRPr="00B85EF4">
        <w:t>as an absolute or interpolative value, including simple statements on accuracy and precision of the measured position.</w:t>
      </w:r>
    </w:p>
    <w:p w14:paraId="310C42BA" w14:textId="4C9DB20C" w:rsidR="00C66441" w:rsidRDefault="00C66441" w:rsidP="00C66441">
      <w:pPr>
        <w:pStyle w:val="OGCtableheader"/>
      </w:pPr>
      <w:bookmarkStart w:id="176" w:name="_Toc484066597"/>
      <w:r>
        <w:t xml:space="preserve">Table </w:t>
      </w:r>
      <w:fldSimple w:instr=" SEQ Table \* ARABIC ">
        <w:r w:rsidR="000D41B1">
          <w:rPr>
            <w:noProof/>
          </w:rPr>
          <w:t>15</w:t>
        </w:r>
      </w:fldSimple>
      <w:r>
        <w:t>: HY_</w:t>
      </w:r>
      <w:r w:rsidR="00816A8D">
        <w:t>DistanceFromReferent</w:t>
      </w:r>
      <w:bookmarkEnd w:id="176"/>
    </w:p>
    <w:tbl>
      <w:tblPr>
        <w:tblStyle w:val="TableGrid"/>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Strong"/>
                <w:b w:val="0"/>
                <w:i/>
              </w:rPr>
              <w:t>absolute</w:t>
            </w:r>
            <w:r w:rsidRPr="00B85EF4">
              <w:rPr>
                <w:b/>
                <w:i/>
              </w:rPr>
              <w:t xml:space="preserve"> </w:t>
            </w:r>
          </w:p>
        </w:tc>
        <w:tc>
          <w:tcPr>
            <w:tcW w:w="5115" w:type="dxa"/>
            <w:hideMark/>
          </w:tcPr>
          <w:p w14:paraId="6C297605" w14:textId="0072FA2B" w:rsidR="00145B24" w:rsidRPr="00B85EF4" w:rsidRDefault="00145B24" w:rsidP="00145B24">
            <w:pPr>
              <w:pStyle w:val="Normal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Strong"/>
                <w:b w:val="0"/>
                <w:i/>
              </w:rPr>
              <w:lastRenderedPageBreak/>
              <w:t>interpolative</w:t>
            </w:r>
          </w:p>
        </w:tc>
        <w:tc>
          <w:tcPr>
            <w:tcW w:w="5115" w:type="dxa"/>
          </w:tcPr>
          <w:p w14:paraId="7B61CF9D" w14:textId="19B08130" w:rsidR="00145B24" w:rsidRPr="00B85EF4" w:rsidRDefault="00145B24" w:rsidP="00290A74">
            <w:pPr>
              <w:pStyle w:val="Normal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r w:rsidRPr="00B85EF4">
              <w:rPr>
                <w:rStyle w:val="Strong"/>
                <w:b w:val="0"/>
                <w:i/>
              </w:rPr>
              <w:t>accuracyStatement</w:t>
            </w:r>
          </w:p>
        </w:tc>
        <w:tc>
          <w:tcPr>
            <w:tcW w:w="5115" w:type="dxa"/>
          </w:tcPr>
          <w:p w14:paraId="2738D3B3" w14:textId="34FFD210" w:rsidR="00145B24" w:rsidRPr="00B85EF4" w:rsidRDefault="00145B24" w:rsidP="00290A74">
            <w:pPr>
              <w:pStyle w:val="Normal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Strong"/>
                <w:b w:val="0"/>
                <w:i/>
              </w:rPr>
            </w:pPr>
            <w:r w:rsidRPr="00B85EF4">
              <w:rPr>
                <w:rStyle w:val="Strong"/>
                <w:b w:val="0"/>
                <w:i/>
              </w:rPr>
              <w:t>precisionStatement</w:t>
            </w:r>
          </w:p>
        </w:tc>
        <w:tc>
          <w:tcPr>
            <w:tcW w:w="5115" w:type="dxa"/>
          </w:tcPr>
          <w:p w14:paraId="69AC17B4" w14:textId="259B489B" w:rsidR="00145B24" w:rsidRPr="00B85EF4" w:rsidRDefault="00B85EF4" w:rsidP="00290A74">
            <w:pPr>
              <w:pStyle w:val="Normal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Heading2"/>
        <w:jc w:val="both"/>
      </w:pPr>
      <w:bookmarkStart w:id="177" w:name="_Toc458775752"/>
      <w:bookmarkStart w:id="178" w:name="_Toc484502210"/>
      <w:r w:rsidRPr="008E510D">
        <w:t xml:space="preserve">The Surface Hydro Feature </w:t>
      </w:r>
      <w:bookmarkEnd w:id="177"/>
      <w:r w:rsidR="00BB23DB">
        <w:t>model</w:t>
      </w:r>
      <w:bookmarkEnd w:id="178"/>
    </w:p>
    <w:p w14:paraId="40644FE3" w14:textId="0A429B95"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w:t>
      </w:r>
      <w:r w:rsidR="00D84B68">
        <w:rPr>
          <w:lang w:val="en-US"/>
        </w:rPr>
        <w:t>hydro nexuses</w:t>
      </w:r>
      <w:r w:rsidRPr="008E510D">
        <w:rPr>
          <w:lang w:val="en-US"/>
        </w:rPr>
        <w:t xml:space="preserve">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2B45E950">
            <wp:extent cx="5486399" cy="4297356"/>
            <wp:effectExtent l="0" t="0" r="635" b="825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399" cy="4297356"/>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9" w:name="_Ref462910552"/>
      <w:bookmarkStart w:id="180" w:name="_Toc484066574"/>
      <w:r>
        <w:t xml:space="preserve">Figure </w:t>
      </w:r>
      <w:fldSimple w:instr=" SEQ Figure \* ARABIC ">
        <w:r w:rsidR="00BC1551">
          <w:rPr>
            <w:noProof/>
          </w:rPr>
          <w:t>37</w:t>
        </w:r>
      </w:fldSimple>
      <w:bookmarkEnd w:id="179"/>
      <w:r>
        <w:t>: Surface Hydro Feature - Class Diagram</w:t>
      </w:r>
      <w:bookmarkEnd w:id="180"/>
    </w:p>
    <w:p w14:paraId="68EDDFCF" w14:textId="77777777" w:rsidR="00C20518" w:rsidRPr="008E510D" w:rsidRDefault="00C20518" w:rsidP="00546F87">
      <w:pPr>
        <w:pStyle w:val="OGCFigure"/>
      </w:pPr>
    </w:p>
    <w:p w14:paraId="63597EDF" w14:textId="4D9217F8" w:rsidR="00033C57" w:rsidRPr="008E510D" w:rsidRDefault="00033C57" w:rsidP="00450C77">
      <w:pPr>
        <w:pStyle w:val="Normal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00614086">
        <w:rPr>
          <w:lang w:val="en-US"/>
        </w:rPr>
        <w:t>(</w:t>
      </w:r>
      <w:r w:rsidR="00614086">
        <w:rPr>
          <w:lang w:val="en-US"/>
        </w:rPr>
        <w:fldChar w:fldCharType="begin"/>
      </w:r>
      <w:r w:rsidR="00614086">
        <w:rPr>
          <w:lang w:val="en-US"/>
        </w:rPr>
        <w:instrText xml:space="preserve"> REF _Ref462910552 \h </w:instrText>
      </w:r>
      <w:r w:rsidR="00614086">
        <w:rPr>
          <w:lang w:val="en-US"/>
        </w:rPr>
      </w:r>
      <w:r w:rsidR="00614086">
        <w:rPr>
          <w:lang w:val="en-US"/>
        </w:rPr>
        <w:fldChar w:fldCharType="separate"/>
      </w:r>
      <w:r w:rsidR="00614086">
        <w:t xml:space="preserve">Figure </w:t>
      </w:r>
      <w:r w:rsidR="00614086">
        <w:rPr>
          <w:noProof/>
        </w:rPr>
        <w:t>37</w:t>
      </w:r>
      <w:r w:rsidR="00614086">
        <w:rPr>
          <w:lang w:val="en-US"/>
        </w:rPr>
        <w:fldChar w:fldCharType="end"/>
      </w:r>
      <w:r w:rsidR="00614086">
        <w:rPr>
          <w:lang w:val="en-US"/>
        </w:rPr>
        <w:t>)</w:t>
      </w:r>
      <w:r w:rsidR="0086510B">
        <w:rPr>
          <w:lang w:val="en-US"/>
        </w:rPr>
        <w:t xml:space="preserve"> </w:t>
      </w:r>
      <w:r w:rsidRPr="008E510D">
        <w:rPr>
          <w:lang w:val="en-US"/>
        </w:rPr>
        <w:t xml:space="preserve">conceptualizes the accumulation of water on the land surface in </w:t>
      </w:r>
      <w:r w:rsidR="007735C1">
        <w:rPr>
          <w:lang w:val="en-US"/>
        </w:rPr>
        <w:t>waterbodies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t>
      </w:r>
      <w:r w:rsidR="007735C1">
        <w:rPr>
          <w:lang w:val="en-US"/>
        </w:rPr>
        <w:t>waterbody</w:t>
      </w:r>
      <w:r w:rsidRPr="008E510D">
        <w:rPr>
          <w:lang w:val="en-US"/>
        </w:rPr>
        <w:t xml:space="preserve"> type to be considered a managed reservoir</w:t>
      </w:r>
      <w:r w:rsidR="00F855AD">
        <w:rPr>
          <w:lang w:val="en-US"/>
        </w:rPr>
        <w:t xml:space="preserve"> (shown in Purple)</w:t>
      </w:r>
      <w:r w:rsidRPr="008E510D">
        <w:rPr>
          <w:lang w:val="en-US"/>
        </w:rPr>
        <w:t xml:space="preserve">. </w:t>
      </w:r>
    </w:p>
    <w:p w14:paraId="7B650ED2" w14:textId="5853ADAC" w:rsidR="00033C57" w:rsidRPr="008E510D" w:rsidRDefault="00033C57" w:rsidP="00450C77">
      <w:pPr>
        <w:pStyle w:val="NormalWeb"/>
        <w:jc w:val="both"/>
        <w:rPr>
          <w:lang w:val="en-US"/>
        </w:rPr>
      </w:pPr>
      <w:r w:rsidRPr="008E510D">
        <w:rPr>
          <w:lang w:val="en-US"/>
        </w:rPr>
        <w:t xml:space="preserve">Relying on a conceptual separation of </w:t>
      </w:r>
      <w:r w:rsidR="007735C1">
        <w:rPr>
          <w:lang w:val="en-US"/>
        </w:rPr>
        <w:t>waterbody</w:t>
      </w:r>
      <w:r w:rsidRPr="008E510D">
        <w:rPr>
          <w:lang w:val="en-US"/>
        </w:rPr>
        <w:t xml:space="preserve">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t>
      </w:r>
      <w:r w:rsidR="007735C1">
        <w:rPr>
          <w:lang w:val="en-US"/>
        </w:rPr>
        <w:t>waterbodies</w:t>
      </w:r>
      <w:r w:rsidRPr="008E510D">
        <w:rPr>
          <w:lang w:val="en-US"/>
        </w:rPr>
        <w:t xml:space="preserve">, the channel network can be used as the connecting system. </w:t>
      </w:r>
    </w:p>
    <w:p w14:paraId="6EF67803" w14:textId="6A6F32BD"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007735C1">
        <w:rPr>
          <w:lang w:val="en-US"/>
        </w:rPr>
        <w:t>waterbodies</w:t>
      </w:r>
      <w:r w:rsidRPr="008E510D">
        <w:rPr>
          <w:lang w:val="en-US"/>
        </w:rPr>
        <w:t>.</w:t>
      </w:r>
    </w:p>
    <w:p w14:paraId="0066F052" w14:textId="14562FCE" w:rsidR="00033C57" w:rsidRPr="008E510D" w:rsidRDefault="00033C57" w:rsidP="00450C77">
      <w:pPr>
        <w:pStyle w:val="NormalWeb"/>
        <w:jc w:val="both"/>
        <w:rPr>
          <w:lang w:val="en-US"/>
        </w:rPr>
      </w:pPr>
      <w:r w:rsidRPr="008E510D">
        <w:rPr>
          <w:lang w:val="en-US"/>
        </w:rPr>
        <w:lastRenderedPageBreak/>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614086" w:rsidRPr="008E510D">
        <w:t xml:space="preserve">Figure </w:t>
      </w:r>
      <w:r w:rsidR="00614086">
        <w:rPr>
          <w:noProof/>
        </w:rPr>
        <w:t>38</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0F10738B">
            <wp:extent cx="4126093" cy="3027044"/>
            <wp:effectExtent l="0" t="0" r="8255" b="254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26093" cy="3027044"/>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1" w:name="_Ref462837235"/>
      <w:bookmarkStart w:id="182" w:name="_Toc484066575"/>
      <w:r w:rsidRPr="008E510D">
        <w:t xml:space="preserve">Figure </w:t>
      </w:r>
      <w:fldSimple w:instr=" SEQ Figure \* ARABIC ">
        <w:r w:rsidR="00BC1551">
          <w:rPr>
            <w:noProof/>
          </w:rPr>
          <w:t>38</w:t>
        </w:r>
      </w:fldSimple>
      <w:bookmarkEnd w:id="181"/>
      <w:r w:rsidRPr="008E510D">
        <w:t>: Surface Hydro Feature - dependencies</w:t>
      </w:r>
      <w:bookmarkEnd w:id="182"/>
    </w:p>
    <w:p w14:paraId="1FCCEC1F" w14:textId="61C248B0" w:rsidR="00033C57" w:rsidRPr="008E510D" w:rsidRDefault="00033C57" w:rsidP="00834E29">
      <w:pPr>
        <w:pStyle w:val="Heading3"/>
        <w:jc w:val="both"/>
      </w:pPr>
      <w:bookmarkStart w:id="183" w:name="_Toc458775753"/>
      <w:bookmarkStart w:id="184" w:name="_Toc484502211"/>
      <w:r w:rsidRPr="008E510D">
        <w:t>The Channel Network model</w:t>
      </w:r>
      <w:bookmarkEnd w:id="183"/>
      <w:bookmarkEnd w:id="184"/>
    </w:p>
    <w:p w14:paraId="1480CFDA" w14:textId="1C07D373" w:rsidR="009C6627" w:rsidRDefault="00033C57" w:rsidP="00450C77">
      <w:pPr>
        <w:pStyle w:val="NormalWeb"/>
        <w:jc w:val="both"/>
        <w:rPr>
          <w:lang w:val="en-US"/>
        </w:rPr>
      </w:pPr>
      <w:r w:rsidRPr="008E510D">
        <w:rPr>
          <w:lang w:val="en-US"/>
        </w:rPr>
        <w:t xml:space="preserve">The Channel Network model defines a network of connected depressions and channels which, </w:t>
      </w:r>
      <w:r w:rsidR="00465DF6">
        <w:rPr>
          <w:lang w:val="en-US"/>
        </w:rPr>
        <w:t>in its entirety, can realize a</w:t>
      </w:r>
      <w:r w:rsidRPr="008E510D">
        <w:rPr>
          <w:lang w:val="en-US"/>
        </w:rPr>
        <w:t xml:space="preserve">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614086">
        <w:t xml:space="preserve">Figure </w:t>
      </w:r>
      <w:r w:rsidR="00614086">
        <w:rPr>
          <w:noProof/>
        </w:rPr>
        <w:t>39</w:t>
      </w:r>
      <w:r w:rsidR="001B5AD0">
        <w:rPr>
          <w:lang w:val="en-US"/>
        </w:rPr>
        <w:fldChar w:fldCharType="end"/>
      </w:r>
      <w:r w:rsidR="00874BCD">
        <w:rPr>
          <w:lang w:val="en-US"/>
        </w:rPr>
        <w:t>)</w:t>
      </w:r>
      <w:r w:rsidRPr="008E510D">
        <w:rPr>
          <w:lang w:val="en-US"/>
        </w:rPr>
        <w:t>. Usually this is a network of linear flowpaths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387A5E44">
            <wp:extent cx="5486399" cy="4690381"/>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399" cy="4690381"/>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5" w:name="_Ref462910572"/>
      <w:bookmarkStart w:id="186" w:name="_Toc484066576"/>
      <w:r>
        <w:t xml:space="preserve">Figure </w:t>
      </w:r>
      <w:fldSimple w:instr=" SEQ Figure \* ARABIC ">
        <w:r w:rsidR="00BC1551">
          <w:rPr>
            <w:noProof/>
          </w:rPr>
          <w:t>39</w:t>
        </w:r>
      </w:fldSimple>
      <w:bookmarkEnd w:id="185"/>
      <w:r>
        <w:t xml:space="preserve">: </w:t>
      </w:r>
      <w:r w:rsidRPr="009E4992">
        <w:t>Channel Network realizing the catchment (UML class diagram</w:t>
      </w:r>
      <w:r>
        <w:t>)</w:t>
      </w:r>
      <w:bookmarkEnd w:id="186"/>
    </w:p>
    <w:p w14:paraId="23651F35" w14:textId="2657BD0C" w:rsidR="0029760E" w:rsidRPr="0029760E" w:rsidRDefault="0029760E" w:rsidP="0029760E">
      <w:pPr>
        <w:pStyle w:val="Caption"/>
        <w:jc w:val="both"/>
        <w:rPr>
          <w:lang w:val="en-US"/>
        </w:rPr>
      </w:pPr>
    </w:p>
    <w:p w14:paraId="4B5A99F1" w14:textId="4D10DCEC" w:rsidR="00033C57" w:rsidRPr="008E510D" w:rsidRDefault="00033C57" w:rsidP="00450C77">
      <w:pPr>
        <w:pStyle w:val="NormalWeb"/>
        <w:jc w:val="both"/>
        <w:rPr>
          <w:lang w:val="en-US"/>
        </w:rPr>
      </w:pPr>
      <w:r w:rsidRPr="008E510D">
        <w:rPr>
          <w:lang w:val="en-US"/>
        </w:rPr>
        <w:t>The channel network is defined independent of the hydrographic network. This separates the concerns of hydraulics, focused on the analysis and design of channels and conduits, from the concerns of hydrology, focused on the occurrence and movement of water over land an</w:t>
      </w:r>
      <w:r w:rsidR="00465DF6">
        <w:rPr>
          <w:lang w:val="en-US"/>
        </w:rPr>
        <w:t xml:space="preserve">d in </w:t>
      </w:r>
      <w:r w:rsidR="007735C1">
        <w:rPr>
          <w:lang w:val="en-US"/>
        </w:rPr>
        <w:t>waterbodies</w:t>
      </w:r>
      <w:r w:rsidR="00465DF6">
        <w:rPr>
          <w:lang w:val="en-US"/>
        </w:rPr>
        <w:t>. It allows a</w:t>
      </w:r>
      <w:r w:rsidRPr="008E510D">
        <w:rPr>
          <w:lang w:val="en-US"/>
        </w:rPr>
        <w:t xml:space="preserve"> catchment to be realized as a network of connected channels and depressions, regardless of </w:t>
      </w:r>
      <w:r w:rsidR="00D3414C">
        <w:rPr>
          <w:lang w:val="en-US"/>
        </w:rPr>
        <w:t xml:space="preserve">whether or not </w:t>
      </w:r>
      <w:r w:rsidRPr="008E510D">
        <w:rPr>
          <w:lang w:val="en-US"/>
        </w:rPr>
        <w:t xml:space="preserve">water is contained </w:t>
      </w:r>
      <w:r w:rsidR="00D3414C">
        <w:rPr>
          <w:lang w:val="en-US"/>
        </w:rPr>
        <w:t>in them</w:t>
      </w:r>
      <w:r w:rsidRPr="008E510D">
        <w:rPr>
          <w:lang w:val="en-US"/>
        </w:rPr>
        <w:t xml:space="preserve">. </w:t>
      </w:r>
    </w:p>
    <w:p w14:paraId="6DD08E09" w14:textId="1215740E" w:rsidR="00033C57" w:rsidRDefault="00033C57" w:rsidP="00450C77">
      <w:pPr>
        <w:pStyle w:val="NormalWeb"/>
        <w:jc w:val="both"/>
        <w:rPr>
          <w:lang w:val="en-US"/>
        </w:rPr>
      </w:pPr>
      <w:r w:rsidRPr="008E510D">
        <w:rPr>
          <w:lang w:val="en-US"/>
        </w:rPr>
        <w:t xml:space="preserve">A single depression or channel may realize the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614086">
        <w:t xml:space="preserve">Figure </w:t>
      </w:r>
      <w:r w:rsidR="00614086">
        <w:rPr>
          <w:noProof/>
        </w:rPr>
        <w:t>39</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w:t>
      </w:r>
      <w:r w:rsidR="00D84B68">
        <w:rPr>
          <w:lang w:val="en-US"/>
        </w:rPr>
        <w:t>hydro nexus</w:t>
      </w:r>
      <w:r w:rsidR="00D84B68" w:rsidRPr="008E510D">
        <w:rPr>
          <w:lang w:val="en-US"/>
        </w:rPr>
        <w:t xml:space="preserve"> </w:t>
      </w:r>
      <w:r w:rsidRPr="008E510D">
        <w:rPr>
          <w:lang w:val="en-US"/>
        </w:rPr>
        <w:t xml:space="preserve">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614086">
        <w:t xml:space="preserve">Figure </w:t>
      </w:r>
      <w:r w:rsidR="00614086">
        <w:rPr>
          <w:noProof/>
        </w:rPr>
        <w:t>40</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lastRenderedPageBreak/>
        <w:drawing>
          <wp:inline distT="0" distB="0" distL="0" distR="0" wp14:anchorId="402A6000" wp14:editId="766038C7">
            <wp:extent cx="5457843" cy="5191774"/>
            <wp:effectExtent l="0" t="0" r="9525"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57843" cy="5191774"/>
                    </a:xfrm>
                    <a:prstGeom prst="rect">
                      <a:avLst/>
                    </a:prstGeom>
                    <a:noFill/>
                    <a:ln>
                      <a:noFill/>
                    </a:ln>
                  </pic:spPr>
                </pic:pic>
              </a:graphicData>
            </a:graphic>
          </wp:inline>
        </w:drawing>
      </w:r>
    </w:p>
    <w:p w14:paraId="529406B8" w14:textId="239621F4" w:rsidR="00C20518" w:rsidRPr="008E510D" w:rsidRDefault="00C20518" w:rsidP="00834E29">
      <w:pPr>
        <w:pStyle w:val="OGCFigure"/>
        <w:outlineLvl w:val="0"/>
      </w:pPr>
      <w:bookmarkStart w:id="187" w:name="_Ref462910606"/>
      <w:bookmarkStart w:id="188" w:name="_Toc484066577"/>
      <w:r>
        <w:t xml:space="preserve">Figure </w:t>
      </w:r>
      <w:fldSimple w:instr=" SEQ Figure \* ARABIC ">
        <w:r w:rsidR="00BC1551">
          <w:rPr>
            <w:noProof/>
          </w:rPr>
          <w:t>40</w:t>
        </w:r>
      </w:fldSimple>
      <w:bookmarkEnd w:id="187"/>
      <w:r>
        <w:t xml:space="preserve">: </w:t>
      </w:r>
      <w:r w:rsidRPr="009E4992">
        <w:t xml:space="preserve">Depression and Channel realizing the </w:t>
      </w:r>
      <w:r w:rsidR="003C1959">
        <w:t>hydro nexus</w:t>
      </w:r>
      <w:r w:rsidR="003C1959" w:rsidRPr="009E4992">
        <w:t xml:space="preserve"> </w:t>
      </w:r>
      <w:r w:rsidRPr="009E4992">
        <w:t>(UML class diagram</w:t>
      </w:r>
      <w:r>
        <w:t>)</w:t>
      </w:r>
      <w:bookmarkEnd w:id="188"/>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4F7D2FEA" w:rsidR="00033C57" w:rsidRPr="008E510D" w:rsidRDefault="00033C57" w:rsidP="00450C77">
      <w:pPr>
        <w:pStyle w:val="NormalWeb"/>
        <w:jc w:val="both"/>
        <w:rPr>
          <w:lang w:val="en-US"/>
        </w:rPr>
      </w:pPr>
      <w:r w:rsidRPr="008E510D">
        <w:rPr>
          <w:lang w:val="en-US"/>
        </w:rPr>
        <w:t xml:space="preserve">The HY_ChannelNetwork feature type specializes the HY_HydroNetwork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w:t>
      </w:r>
      <w:r w:rsidR="004E5406">
        <w:rPr>
          <w:lang w:val="en-US"/>
        </w:rPr>
        <w:t xml:space="preserve">drainage pattern. This allows </w:t>
      </w:r>
      <w:r w:rsidRPr="008E510D">
        <w:rPr>
          <w:lang w:val="en-US"/>
        </w:rPr>
        <w:t>represent</w:t>
      </w:r>
      <w:r w:rsidR="004E5406">
        <w:rPr>
          <w:lang w:val="en-US"/>
        </w:rPr>
        <w:t>ation of</w:t>
      </w:r>
      <w:r w:rsidRPr="008E510D">
        <w:rPr>
          <w:lang w:val="en-US"/>
        </w:rPr>
        <w:t xml:space="preserve"> the network, even if logically connected features </w:t>
      </w:r>
      <w:r w:rsidR="004E5406">
        <w:rPr>
          <w:lang w:val="en-US"/>
        </w:rPr>
        <w:t>are not</w:t>
      </w:r>
      <w:r w:rsidRPr="008E510D">
        <w:rPr>
          <w:lang w:val="en-US"/>
        </w:rPr>
        <w:t xml:space="preserve"> connected at the representation level. If the realized catchment is connected with other catchments via </w:t>
      </w:r>
      <w:r w:rsidR="00D84B68">
        <w:rPr>
          <w:lang w:val="en-US"/>
        </w:rPr>
        <w:t>hydro nexuses</w:t>
      </w:r>
      <w:r w:rsidRPr="008E510D">
        <w:rPr>
          <w:lang w:val="en-US"/>
        </w:rPr>
        <w:t xml:space="preserve">, the channel network is considered connected to the channel network realizing these catchments. </w:t>
      </w:r>
    </w:p>
    <w:p w14:paraId="0A39200A" w14:textId="523D5C50" w:rsidR="00033C57" w:rsidRDefault="00033C57" w:rsidP="00450C77">
      <w:pPr>
        <w:pStyle w:val="NormalWeb"/>
        <w:jc w:val="both"/>
        <w:rPr>
          <w:lang w:val="en-US"/>
        </w:rPr>
      </w:pPr>
      <w:r w:rsidRPr="008E510D">
        <w:rPr>
          <w:lang w:val="en-US"/>
        </w:rPr>
        <w:t xml:space="preserve">HY_ChannelNetwork </w:t>
      </w:r>
      <w:r w:rsidR="00734730">
        <w:rPr>
          <w:lang w:val="en-US"/>
        </w:rPr>
        <w:t>has</w:t>
      </w:r>
      <w:r w:rsidRPr="008E510D">
        <w:rPr>
          <w:lang w:val="en-US"/>
        </w:rPr>
        <w:t xml:space="preserve"> </w:t>
      </w:r>
      <w:r w:rsidRPr="008E510D">
        <w:rPr>
          <w:rStyle w:val="Emphasis"/>
          <w:lang w:val="en-US"/>
        </w:rPr>
        <w:t>surfaceDepression</w:t>
      </w:r>
      <w:r w:rsidRPr="008E510D">
        <w:rPr>
          <w:lang w:val="en-US"/>
        </w:rPr>
        <w:t xml:space="preserve"> and </w:t>
      </w:r>
      <w:r w:rsidRPr="008E510D">
        <w:rPr>
          <w:rStyle w:val="Emphasis"/>
          <w:lang w:val="en-US"/>
        </w:rPr>
        <w:t>surfaceChannel</w:t>
      </w:r>
      <w:r w:rsidR="00734730">
        <w:rPr>
          <w:rStyle w:val="Emphasis"/>
          <w:lang w:val="en-US"/>
        </w:rPr>
        <w:t xml:space="preserve"> </w:t>
      </w:r>
      <w:r w:rsidR="00734730">
        <w:rPr>
          <w:rStyle w:val="Emphasis"/>
          <w:i w:val="0"/>
          <w:lang w:val="en-US"/>
        </w:rPr>
        <w:t>associations</w:t>
      </w:r>
      <w:r w:rsidRPr="008E510D">
        <w:rPr>
          <w:lang w:val="en-US"/>
        </w:rPr>
        <w:t xml:space="preserve">, and carries a </w:t>
      </w:r>
      <w:r w:rsidRPr="008E510D">
        <w:rPr>
          <w:rStyle w:val="Emphasis"/>
          <w:lang w:val="en-US"/>
        </w:rPr>
        <w:t>drainagePattern</w:t>
      </w:r>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r w:rsidR="00BC4CBD" w:rsidRPr="00BC4CBD">
        <w:rPr>
          <w:i/>
          <w:lang w:val="en-US"/>
        </w:rPr>
        <w:t>shape</w:t>
      </w:r>
      <w:r w:rsidR="004E5406">
        <w:rPr>
          <w:lang w:val="en-US"/>
        </w:rPr>
        <w:t xml:space="preserve"> attribute</w:t>
      </w:r>
      <w:r w:rsidR="00BC4CBD">
        <w:rPr>
          <w:lang w:val="en-US"/>
        </w:rPr>
        <w:t>, the</w:t>
      </w:r>
      <w:r w:rsidR="009C30E5">
        <w:rPr>
          <w:lang w:val="en-US"/>
        </w:rPr>
        <w:t xml:space="preserve"> </w:t>
      </w:r>
      <w:r w:rsidR="00BC4CBD">
        <w:rPr>
          <w:rStyle w:val="Emphasis"/>
          <w:lang w:val="en-US"/>
        </w:rPr>
        <w:t>realized</w:t>
      </w:r>
      <w:r w:rsidR="00BC4CBD" w:rsidRPr="008E510D">
        <w:rPr>
          <w:rStyle w:val="Emphasis"/>
          <w:lang w:val="en-US"/>
        </w:rPr>
        <w:t>Catchment</w:t>
      </w:r>
      <w:r w:rsidR="00BC4CBD">
        <w:rPr>
          <w:lang w:val="en-US"/>
        </w:rPr>
        <w:t xml:space="preserve"> association </w:t>
      </w:r>
      <w:r w:rsidR="00403615" w:rsidRPr="008E510D">
        <w:rPr>
          <w:lang w:val="en-US"/>
        </w:rPr>
        <w:t>as</w:t>
      </w:r>
      <w:r w:rsidRPr="008E510D">
        <w:rPr>
          <w:lang w:val="en-US"/>
        </w:rPr>
        <w:t xml:space="preserve"> well as </w:t>
      </w:r>
      <w:r w:rsidR="00BC4CBD" w:rsidRPr="00BC4CBD">
        <w:rPr>
          <w:i/>
          <w:lang w:val="en-US"/>
        </w:rPr>
        <w:t>flowpath</w:t>
      </w:r>
      <w:r w:rsidR="00BC4CBD">
        <w:rPr>
          <w:lang w:val="en-US"/>
        </w:rPr>
        <w:t xml:space="preserve">, </w:t>
      </w:r>
      <w:r w:rsidR="009C30E5" w:rsidRPr="008E510D">
        <w:rPr>
          <w:rStyle w:val="Emphasis"/>
          <w:lang w:val="en-US"/>
        </w:rPr>
        <w:t>catchment</w:t>
      </w:r>
      <w:r w:rsidR="009C30E5">
        <w:rPr>
          <w:rStyle w:val="Emphasis"/>
          <w:lang w:val="en-US"/>
        </w:rPr>
        <w:t>Divide</w:t>
      </w:r>
      <w:r w:rsidR="009C30E5" w:rsidRPr="008E510D">
        <w:rPr>
          <w:lang w:val="en-US"/>
        </w:rPr>
        <w:t xml:space="preserve"> </w:t>
      </w:r>
      <w:r w:rsidRPr="008E510D">
        <w:rPr>
          <w:lang w:val="en-US"/>
        </w:rPr>
        <w:t xml:space="preserve">and </w:t>
      </w:r>
      <w:r w:rsidRPr="008E510D">
        <w:rPr>
          <w:rStyle w:val="Emphasis"/>
          <w:lang w:val="en-US"/>
        </w:rPr>
        <w:lastRenderedPageBreak/>
        <w:t>catchmentArea</w:t>
      </w:r>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009C30E5">
        <w:rPr>
          <w:rStyle w:val="Emphasis"/>
          <w:lang w:val="en-US"/>
        </w:rPr>
        <w:t>flow</w:t>
      </w:r>
      <w:r w:rsidRPr="008E510D">
        <w:rPr>
          <w:rStyle w:val="Emphasis"/>
          <w:lang w:val="en-US"/>
        </w:rPr>
        <w:t>path</w:t>
      </w:r>
      <w:r w:rsidRPr="008E510D">
        <w:rPr>
          <w:lang w:val="en-US"/>
        </w:rPr>
        <w:t xml:space="preserve"> constraint </w:t>
      </w:r>
      <w:r w:rsidR="009C30E5">
        <w:rPr>
          <w:lang w:val="en-US"/>
        </w:rPr>
        <w:t xml:space="preserve">is </w:t>
      </w:r>
      <w:r w:rsidR="00371ADB">
        <w:rPr>
          <w:lang w:val="en-US"/>
        </w:rPr>
        <w:t xml:space="preserve">defined to support the recognition of </w:t>
      </w:r>
      <w:r w:rsidR="009C30E5">
        <w:rPr>
          <w:lang w:val="en-US"/>
        </w:rPr>
        <w:t xml:space="preserve">the </w:t>
      </w:r>
      <w:r w:rsidR="00371ADB">
        <w:rPr>
          <w:lang w:val="en-US"/>
        </w:rPr>
        <w:t>channel as flowpath realizing the catchment.</w:t>
      </w:r>
      <w:r w:rsidRPr="008E510D">
        <w:rPr>
          <w:lang w:val="en-US"/>
        </w:rPr>
        <w:t xml:space="preserve"> </w:t>
      </w:r>
    </w:p>
    <w:p w14:paraId="09587F39" w14:textId="7A63F34B" w:rsidR="00FD18CE" w:rsidRDefault="00FD18CE" w:rsidP="00C66441">
      <w:pPr>
        <w:pStyle w:val="OGCtableheader"/>
      </w:pPr>
      <w:bookmarkStart w:id="189" w:name="_Toc484066598"/>
      <w:r>
        <w:t xml:space="preserve">Table </w:t>
      </w:r>
      <w:fldSimple w:instr=" SEQ Table \* ARABIC ">
        <w:r w:rsidR="000D41B1">
          <w:rPr>
            <w:noProof/>
          </w:rPr>
          <w:t>16</w:t>
        </w:r>
      </w:fldSimple>
      <w:r>
        <w:t>: HY_</w:t>
      </w:r>
      <w:r w:rsidR="006C5C45" w:rsidRPr="008E510D">
        <w:t>ChannelNetwork</w:t>
      </w:r>
      <w:bookmarkEnd w:id="189"/>
    </w:p>
    <w:tbl>
      <w:tblPr>
        <w:tblStyle w:val="TableGrid"/>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r w:rsidRPr="006C5C45">
              <w:rPr>
                <w:rStyle w:val="Strong"/>
                <w:b w:val="0"/>
                <w:i/>
              </w:rPr>
              <w:t>drainagePattern</w:t>
            </w:r>
            <w:r w:rsidRPr="006C5C45">
              <w:rPr>
                <w:b/>
                <w:i/>
              </w:rPr>
              <w:t xml:space="preserve"> </w:t>
            </w:r>
          </w:p>
        </w:tc>
        <w:tc>
          <w:tcPr>
            <w:tcW w:w="5115" w:type="dxa"/>
            <w:hideMark/>
          </w:tcPr>
          <w:p w14:paraId="6696A391" w14:textId="2F88ED2D" w:rsidR="00FD18CE" w:rsidRPr="004F45EA" w:rsidRDefault="00FD18CE" w:rsidP="00FD18CE">
            <w:pPr>
              <w:pStyle w:val="NormalWeb"/>
              <w:jc w:val="both"/>
              <w:rPr>
                <w:lang w:val="en-US"/>
              </w:rPr>
            </w:pPr>
            <w:r w:rsidRPr="008E510D">
              <w:rPr>
                <w:lang w:val="en-US"/>
              </w:rPr>
              <w:t xml:space="preserve">drainage pattern. </w:t>
            </w:r>
            <w:r w:rsidRPr="00403615">
              <w:rPr>
                <w:lang w:val="en-US"/>
              </w:rPr>
              <w:t>An implementation may use a term from the HY_DrainagePattern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r w:rsidRPr="006C5C45">
              <w:rPr>
                <w:rStyle w:val="Strong"/>
                <w:b w:val="0"/>
                <w:i/>
              </w:rPr>
              <w:t>surfaceDepression</w:t>
            </w:r>
          </w:p>
        </w:tc>
        <w:tc>
          <w:tcPr>
            <w:tcW w:w="5115" w:type="dxa"/>
          </w:tcPr>
          <w:p w14:paraId="64744979" w14:textId="664DE4F6" w:rsidR="00FD18CE" w:rsidRPr="006C5C45" w:rsidRDefault="00FD18CE" w:rsidP="00465DF6">
            <w:pPr>
              <w:pStyle w:val="NormalWeb"/>
              <w:jc w:val="both"/>
              <w:rPr>
                <w:lang w:val="en-US"/>
              </w:rPr>
            </w:pPr>
            <w:r w:rsidRPr="008E510D">
              <w:rPr>
                <w:lang w:val="en-US"/>
              </w:rPr>
              <w:t xml:space="preserve">depression </w:t>
            </w:r>
            <w:r>
              <w:rPr>
                <w:lang w:val="en-US"/>
              </w:rPr>
              <w:t xml:space="preserve">on the land surface </w:t>
            </w:r>
            <w:r w:rsidRPr="008E510D">
              <w:rPr>
                <w:lang w:val="en-US"/>
              </w:rPr>
              <w:t>which realizes</w:t>
            </w:r>
            <w:r w:rsidR="00465DF6">
              <w:rPr>
                <w:lang w:val="en-US"/>
              </w:rPr>
              <w:t xml:space="preserve"> the </w:t>
            </w:r>
            <w:r w:rsidRPr="008E510D">
              <w:rPr>
                <w:lang w:val="en-US"/>
              </w:rPr>
              <w:t>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r w:rsidRPr="006C5C45">
              <w:rPr>
                <w:rStyle w:val="Strong"/>
                <w:b w:val="0"/>
                <w:i/>
              </w:rPr>
              <w:t>surfaceChannel</w:t>
            </w:r>
          </w:p>
        </w:tc>
        <w:tc>
          <w:tcPr>
            <w:tcW w:w="5115" w:type="dxa"/>
          </w:tcPr>
          <w:p w14:paraId="133E4075" w14:textId="19184ABC" w:rsidR="00FD18CE" w:rsidRPr="002168BF" w:rsidRDefault="00FD18CE" w:rsidP="00465DF6">
            <w:pPr>
              <w:pStyle w:val="NormalWeb"/>
              <w:jc w:val="both"/>
              <w:rPr>
                <w:lang w:val="en-US"/>
              </w:rPr>
            </w:pPr>
            <w:r w:rsidRPr="008E510D">
              <w:rPr>
                <w:lang w:val="en-US"/>
              </w:rPr>
              <w:t xml:space="preserve">channel </w:t>
            </w:r>
            <w:r>
              <w:rPr>
                <w:lang w:val="en-US"/>
              </w:rPr>
              <w:t>on the land surface</w:t>
            </w:r>
            <w:r w:rsidR="00465DF6">
              <w:rPr>
                <w:lang w:val="en-US"/>
              </w:rPr>
              <w:t xml:space="preserve"> which realizes the </w:t>
            </w:r>
            <w:r w:rsidRPr="008E510D">
              <w:rPr>
                <w:lang w:val="en-US"/>
              </w:rPr>
              <w:t>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646F32CF" w:rsidR="00FD18CE" w:rsidRPr="006C5C45" w:rsidRDefault="00FD18CE" w:rsidP="00FD18CE">
            <w:pPr>
              <w:spacing w:before="100" w:beforeAutospacing="1" w:after="100" w:afterAutospacing="1"/>
              <w:rPr>
                <w:rStyle w:val="Strong"/>
                <w:b w:val="0"/>
                <w:i/>
              </w:rPr>
            </w:pPr>
            <w:r w:rsidRPr="006C5C45">
              <w:rPr>
                <w:rStyle w:val="Strong"/>
                <w:b w:val="0"/>
                <w:i/>
              </w:rPr>
              <w:t>channel-</w:t>
            </w:r>
            <w:r w:rsidR="009C30E5">
              <w:rPr>
                <w:rStyle w:val="Strong"/>
                <w:b w:val="0"/>
                <w:i/>
              </w:rPr>
              <w:t>flow</w:t>
            </w:r>
            <w:r w:rsidRPr="006C5C45">
              <w:rPr>
                <w:rStyle w:val="Strong"/>
                <w:b w:val="0"/>
                <w:i/>
              </w:rPr>
              <w:t>path</w:t>
            </w:r>
          </w:p>
        </w:tc>
        <w:tc>
          <w:tcPr>
            <w:tcW w:w="5115" w:type="dxa"/>
          </w:tcPr>
          <w:p w14:paraId="70C73B12" w14:textId="3A0131AC" w:rsidR="00FD18CE" w:rsidRPr="006C5C45" w:rsidRDefault="00FD18CE" w:rsidP="00FD18CE">
            <w:pPr>
              <w:pStyle w:val="NormalWeb"/>
              <w:jc w:val="both"/>
            </w:pPr>
            <w:r>
              <w:t>defines that whenever</w:t>
            </w:r>
            <w:r w:rsidRPr="008E510D">
              <w:t xml:space="preserve"> </w:t>
            </w:r>
            <w:r>
              <w:t>a flowpath exists as part of a network, the surface depression and surface channel should be recognized as a flowpath. Geometrically represented as a curve, channel-</w:t>
            </w:r>
            <w:r w:rsidR="000D41B1">
              <w:t>flow</w:t>
            </w:r>
            <w:r>
              <w:t>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1DA6B4F2" w:rsidR="00FD18CE" w:rsidRPr="006C5C45" w:rsidRDefault="00FD18CE" w:rsidP="00FD18CE">
            <w:pPr>
              <w:spacing w:before="100" w:beforeAutospacing="1" w:after="100" w:afterAutospacing="1"/>
              <w:rPr>
                <w:rStyle w:val="Strong"/>
                <w:b w:val="0"/>
                <w:i/>
              </w:rPr>
            </w:pPr>
          </w:p>
        </w:tc>
        <w:tc>
          <w:tcPr>
            <w:tcW w:w="5115" w:type="dxa"/>
          </w:tcPr>
          <w:p w14:paraId="503FA6B1" w14:textId="0FADC711" w:rsidR="00FD18CE" w:rsidRDefault="00FD18CE" w:rsidP="006C5C45">
            <w:pPr>
              <w:pStyle w:val="NormalWeb"/>
              <w:jc w:val="both"/>
            </w:pPr>
          </w:p>
        </w:tc>
        <w:tc>
          <w:tcPr>
            <w:tcW w:w="1350" w:type="dxa"/>
          </w:tcPr>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Heading4"/>
        <w:jc w:val="both"/>
      </w:pPr>
      <w:r w:rsidRPr="008E510D">
        <w:t>Depression</w:t>
      </w:r>
    </w:p>
    <w:p w14:paraId="545B5509" w14:textId="2F60C2BC" w:rsidR="00033C57" w:rsidRDefault="00033C57" w:rsidP="00450C77">
      <w:pPr>
        <w:pStyle w:val="NormalWeb"/>
        <w:jc w:val="both"/>
        <w:rPr>
          <w:lang w:val="en-US"/>
        </w:rPr>
      </w:pPr>
      <w:r w:rsidRPr="008E510D">
        <w:rPr>
          <w:lang w:val="en-US"/>
        </w:rPr>
        <w:t>The HY_Depression feature type specializes the general HY_HydroFeature class. It describes land lower than the surrounding land as</w:t>
      </w:r>
      <w:r w:rsidR="004E5406">
        <w:rPr>
          <w:lang w:val="en-US"/>
        </w:rPr>
        <w:t xml:space="preserve"> a</w:t>
      </w:r>
      <w:r w:rsidRPr="008E510D">
        <w:rPr>
          <w:lang w:val="en-US"/>
        </w:rPr>
        <w:t xml:space="preserve"> container for standing water. A depression is part of the network of channels and depressions formin</w:t>
      </w:r>
      <w:r w:rsidR="00002D2B">
        <w:rPr>
          <w:lang w:val="en-US"/>
        </w:rPr>
        <w:t xml:space="preserve">g the connecting system in which </w:t>
      </w:r>
      <w:r w:rsidR="007735C1">
        <w:rPr>
          <w:lang w:val="en-US"/>
        </w:rPr>
        <w:t>waterbodies</w:t>
      </w:r>
      <w:r w:rsidRPr="008E510D">
        <w:rPr>
          <w:lang w:val="en-US"/>
        </w:rPr>
        <w:t xml:space="preserve"> </w:t>
      </w:r>
      <w:r w:rsidR="00002D2B">
        <w:rPr>
          <w:lang w:val="en-US"/>
        </w:rPr>
        <w:t>are contained</w:t>
      </w:r>
      <w:r w:rsidRPr="008E510D">
        <w:rPr>
          <w:lang w:val="en-US"/>
        </w:rPr>
        <w:t xml:space="preserve"> as parts of hydrographic network. </w:t>
      </w:r>
      <w:r w:rsidR="004E5406">
        <w:rPr>
          <w:lang w:val="en-US"/>
        </w:rPr>
        <w:t xml:space="preserve">Through generalization, </w:t>
      </w:r>
      <w:r w:rsidRPr="008E510D">
        <w:rPr>
          <w:lang w:val="en-US"/>
        </w:rPr>
        <w:t xml:space="preserve">HY_Depression inherits the </w:t>
      </w:r>
      <w:r w:rsidRPr="008E510D">
        <w:rPr>
          <w:rStyle w:val="Emphasis"/>
          <w:lang w:val="en-US"/>
        </w:rPr>
        <w:t>name</w:t>
      </w:r>
      <w:r w:rsidRPr="008E510D">
        <w:rPr>
          <w:lang w:val="en-US"/>
        </w:rPr>
        <w:t xml:space="preserve"> property. It </w:t>
      </w:r>
      <w:r w:rsidR="00427C84">
        <w:rPr>
          <w:lang w:val="en-US"/>
        </w:rPr>
        <w:t>has associations for the</w:t>
      </w:r>
      <w:r w:rsidRPr="008E510D">
        <w:rPr>
          <w:lang w:val="en-US"/>
        </w:rPr>
        <w:t xml:space="preserve"> </w:t>
      </w:r>
      <w:r w:rsidRPr="008E510D">
        <w:rPr>
          <w:rStyle w:val="Emphasis"/>
          <w:lang w:val="en-US"/>
        </w:rPr>
        <w:t>surfaceNetwork</w:t>
      </w:r>
      <w:r w:rsidRPr="008E510D">
        <w:rPr>
          <w:lang w:val="en-US"/>
        </w:rPr>
        <w:t xml:space="preserve"> in which it participates, a body of </w:t>
      </w:r>
      <w:r w:rsidRPr="008E510D">
        <w:rPr>
          <w:rStyle w:val="Emphasis"/>
          <w:lang w:val="en-US"/>
        </w:rPr>
        <w:t>standingWater</w:t>
      </w:r>
      <w:r w:rsidRPr="008E510D">
        <w:rPr>
          <w:lang w:val="en-US"/>
        </w:rPr>
        <w:t xml:space="preserve"> and a </w:t>
      </w:r>
      <w:r w:rsidR="000D41B1">
        <w:rPr>
          <w:lang w:val="en-US"/>
        </w:rPr>
        <w:t xml:space="preserve">stratum of a </w:t>
      </w:r>
      <w:r w:rsidRPr="008E510D">
        <w:rPr>
          <w:rStyle w:val="Emphasis"/>
          <w:lang w:val="en-US"/>
        </w:rPr>
        <w:t>confinedWaterBody</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w:t>
      </w:r>
      <w:r w:rsidR="00CD4745">
        <w:rPr>
          <w:lang w:val="en-US"/>
        </w:rPr>
        <w:t>that</w:t>
      </w:r>
      <w:r w:rsidR="006B2388">
        <w:rPr>
          <w:lang w:val="en-US"/>
        </w:rPr>
        <w:t xml:space="preserve"> a benchmark on the confined </w:t>
      </w:r>
      <w:r w:rsidR="007735C1">
        <w:rPr>
          <w:lang w:val="en-US"/>
        </w:rPr>
        <w:t>waterbody</w:t>
      </w:r>
      <w:r w:rsidR="00CD4745">
        <w:rPr>
          <w:lang w:val="en-US"/>
        </w:rPr>
        <w:t xml:space="preserve"> at the</w:t>
      </w:r>
      <w:r w:rsidR="006B2388">
        <w:rPr>
          <w:lang w:val="en-US"/>
        </w:rPr>
        <w:t xml:space="preserve"> </w:t>
      </w:r>
      <w:r w:rsidR="00C12855" w:rsidRPr="008E510D">
        <w:rPr>
          <w:lang w:val="en-US"/>
        </w:rPr>
        <w:t>out</w:t>
      </w:r>
      <w:r w:rsidR="00C12855">
        <w:rPr>
          <w:lang w:val="en-US"/>
        </w:rPr>
        <w:t>let</w:t>
      </w:r>
      <w:r w:rsidR="00C12855" w:rsidRPr="008E510D">
        <w:rPr>
          <w:lang w:val="en-US"/>
        </w:rPr>
        <w:t xml:space="preserve"> </w:t>
      </w:r>
      <w:r w:rsidRPr="008E510D">
        <w:rPr>
          <w:lang w:val="en-US"/>
        </w:rPr>
        <w:t xml:space="preserve">of the catchment </w:t>
      </w:r>
      <w:r w:rsidR="00C12855">
        <w:rPr>
          <w:lang w:val="en-US"/>
        </w:rPr>
        <w:t xml:space="preserve">that is </w:t>
      </w:r>
      <w:r w:rsidRPr="008E510D">
        <w:rPr>
          <w:lang w:val="en-US"/>
        </w:rPr>
        <w:t>realized by the channel network</w:t>
      </w:r>
      <w:r w:rsidR="006B2388">
        <w:rPr>
          <w:lang w:val="en-US"/>
        </w:rPr>
        <w:t>.</w:t>
      </w:r>
      <w:r w:rsidRPr="008E510D">
        <w:rPr>
          <w:lang w:val="en-US"/>
        </w:rPr>
        <w:t xml:space="preserve"> </w:t>
      </w:r>
    </w:p>
    <w:p w14:paraId="7828C042" w14:textId="64B361B6" w:rsidR="006C5C45" w:rsidRDefault="006C5C45" w:rsidP="006C5C45">
      <w:pPr>
        <w:pStyle w:val="OGCtableheader"/>
      </w:pPr>
      <w:bookmarkStart w:id="190" w:name="_Toc484066599"/>
      <w:r>
        <w:t xml:space="preserve">Table </w:t>
      </w:r>
      <w:fldSimple w:instr=" SEQ Table \* ARABIC ">
        <w:r w:rsidR="000D41B1">
          <w:rPr>
            <w:noProof/>
          </w:rPr>
          <w:t>17</w:t>
        </w:r>
      </w:fldSimple>
      <w:r>
        <w:t>: HY_</w:t>
      </w:r>
      <w:r w:rsidR="0097187C" w:rsidRPr="008E510D">
        <w:t>Depression</w:t>
      </w:r>
      <w:bookmarkEnd w:id="190"/>
    </w:p>
    <w:tbl>
      <w:tblPr>
        <w:tblStyle w:val="TableGrid"/>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r w:rsidRPr="006C5C45">
              <w:rPr>
                <w:rStyle w:val="Strong"/>
                <w:b w:val="0"/>
                <w:i/>
              </w:rPr>
              <w:t>surfaceNetwork</w:t>
            </w:r>
          </w:p>
        </w:tc>
        <w:tc>
          <w:tcPr>
            <w:tcW w:w="5115" w:type="dxa"/>
            <w:hideMark/>
          </w:tcPr>
          <w:p w14:paraId="53288432" w14:textId="0CC2CBB2" w:rsidR="006C5C45" w:rsidRPr="006C5C45" w:rsidRDefault="006C5C45" w:rsidP="006D0E8F">
            <w:pPr>
              <w:pStyle w:val="NormalWeb"/>
              <w:jc w:val="both"/>
              <w:rPr>
                <w:bCs/>
                <w:lang w:val="en-US"/>
              </w:rPr>
            </w:pPr>
            <w:r w:rsidRPr="006A6A09">
              <w:rPr>
                <w:rStyle w:val="Strong"/>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r w:rsidRPr="006C5C45">
              <w:rPr>
                <w:rStyle w:val="Strong"/>
                <w:b w:val="0"/>
                <w:i/>
              </w:rPr>
              <w:t>standingWater</w:t>
            </w:r>
          </w:p>
        </w:tc>
        <w:tc>
          <w:tcPr>
            <w:tcW w:w="5115" w:type="dxa"/>
          </w:tcPr>
          <w:p w14:paraId="69A84462" w14:textId="280D2E6D" w:rsidR="006C5C45" w:rsidRPr="006C5C45" w:rsidRDefault="006C5C45" w:rsidP="006D0E8F">
            <w:pPr>
              <w:pStyle w:val="Normal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r w:rsidRPr="006C5C45">
              <w:rPr>
                <w:rStyle w:val="Strong"/>
                <w:b w:val="0"/>
                <w:i/>
              </w:rPr>
              <w:t>confinedWaterBody</w:t>
            </w:r>
          </w:p>
        </w:tc>
        <w:tc>
          <w:tcPr>
            <w:tcW w:w="5115" w:type="dxa"/>
          </w:tcPr>
          <w:p w14:paraId="16B48276" w14:textId="4D440D1B" w:rsidR="006C5C45" w:rsidRPr="002168BF" w:rsidRDefault="006C5C45" w:rsidP="00C60E33">
            <w:pPr>
              <w:pStyle w:val="NormalWeb"/>
              <w:jc w:val="both"/>
              <w:rPr>
                <w:lang w:val="en-US"/>
              </w:rPr>
            </w:pPr>
            <w:r>
              <w:rPr>
                <w:lang w:val="en-US"/>
              </w:rPr>
              <w:t>identifies a</w:t>
            </w:r>
            <w:r w:rsidRPr="008E510D">
              <w:rPr>
                <w:lang w:val="en-US"/>
              </w:rPr>
              <w:t xml:space="preserve"> stratum of </w:t>
            </w:r>
            <w:r w:rsidR="007735C1">
              <w:rPr>
                <w:lang w:val="en-US"/>
              </w:rPr>
              <w:t>waterbody</w:t>
            </w:r>
            <w:r w:rsidRPr="008E510D">
              <w:rPr>
                <w:lang w:val="en-US"/>
              </w:rPr>
              <w:t xml:space="preserve"> </w:t>
            </w:r>
            <w:r>
              <w:rPr>
                <w:lang w:val="en-US"/>
              </w:rPr>
              <w:t>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6CA276" w14:textId="77777777" w:rsidTr="006D0E8F">
        <w:tc>
          <w:tcPr>
            <w:tcW w:w="2283" w:type="dxa"/>
          </w:tcPr>
          <w:p w14:paraId="0856CCA0" w14:textId="1E4BBA70" w:rsidR="006C5C45" w:rsidRPr="006C5C45" w:rsidRDefault="00C12855" w:rsidP="00C12855">
            <w:pPr>
              <w:spacing w:before="100" w:beforeAutospacing="1" w:after="100" w:afterAutospacing="1"/>
              <w:rPr>
                <w:rStyle w:val="Strong"/>
                <w:b w:val="0"/>
                <w:i/>
              </w:rPr>
            </w:pPr>
            <w:r w:rsidRPr="006C5C45">
              <w:rPr>
                <w:rStyle w:val="Strong"/>
                <w:b w:val="0"/>
                <w:i/>
              </w:rPr>
              <w:lastRenderedPageBreak/>
              <w:t>out</w:t>
            </w:r>
            <w:r>
              <w:rPr>
                <w:rStyle w:val="Strong"/>
                <w:b w:val="0"/>
                <w:i/>
              </w:rPr>
              <w:t>let</w:t>
            </w:r>
            <w:r w:rsidR="006C5C45" w:rsidRPr="006C5C45">
              <w:rPr>
                <w:rStyle w:val="Strong"/>
                <w:b w:val="0"/>
                <w:i/>
              </w:rPr>
              <w:t>-at-benchmark</w:t>
            </w:r>
          </w:p>
        </w:tc>
        <w:tc>
          <w:tcPr>
            <w:tcW w:w="5115" w:type="dxa"/>
          </w:tcPr>
          <w:p w14:paraId="04F4C050" w14:textId="53F7D807" w:rsidR="006C5C45" w:rsidRPr="006C5C45" w:rsidRDefault="006C5C45" w:rsidP="00465DF6">
            <w:pPr>
              <w:pStyle w:val="NormalWeb"/>
              <w:jc w:val="both"/>
              <w:rPr>
                <w:lang w:val="en-US"/>
              </w:rPr>
            </w:pPr>
            <w:r>
              <w:t xml:space="preserve">defines that a benchmark </w:t>
            </w:r>
            <w:r w:rsidR="00C12855">
              <w:t xml:space="preserve">hydro location </w:t>
            </w:r>
            <w:r>
              <w:t xml:space="preserve">which realizes a </w:t>
            </w:r>
            <w:r w:rsidR="00D84B68">
              <w:t>hydro nexus</w:t>
            </w:r>
            <w:r>
              <w:t>,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Heading4"/>
        <w:jc w:val="both"/>
      </w:pPr>
      <w:r w:rsidRPr="008E510D">
        <w:t>Channel</w:t>
      </w:r>
    </w:p>
    <w:p w14:paraId="2ECD0630" w14:textId="79B6EC41" w:rsidR="00033C57" w:rsidRPr="008E510D" w:rsidRDefault="00033C57" w:rsidP="00450C77">
      <w:pPr>
        <w:pStyle w:val="NormalWeb"/>
        <w:jc w:val="both"/>
        <w:rPr>
          <w:lang w:val="en-US"/>
        </w:rPr>
      </w:pPr>
      <w:r w:rsidRPr="008E510D">
        <w:rPr>
          <w:lang w:val="en-US"/>
        </w:rPr>
        <w:t>The HY_Channel feature type specializes the HY_</w:t>
      </w:r>
      <w:r w:rsidR="00915084">
        <w:rPr>
          <w:lang w:val="en-US"/>
        </w:rPr>
        <w:t>Depression</w:t>
      </w:r>
      <w:r w:rsidR="00915084" w:rsidRPr="008E510D">
        <w:rPr>
          <w:lang w:val="en-US"/>
        </w:rPr>
        <w:t xml:space="preserve"> </w:t>
      </w:r>
      <w:r w:rsidRPr="008E510D">
        <w:rPr>
          <w:lang w:val="en-US"/>
        </w:rPr>
        <w:t>class with respect to a natural or man-made, open or closed channel through or along which water may</w:t>
      </w:r>
      <w:r w:rsidR="00F359A7">
        <w:rPr>
          <w:lang w:val="en-US"/>
        </w:rPr>
        <w:t xml:space="preserve"> or may not flow</w:t>
      </w:r>
      <w:r w:rsidRPr="008E510D">
        <w:rPr>
          <w:lang w:val="en-US"/>
        </w:rPr>
        <w: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165B2F1C" w:rsidR="00A70FC0" w:rsidRDefault="00033C57" w:rsidP="00B160EE">
      <w:pPr>
        <w:pStyle w:val="NormalWeb"/>
        <w:jc w:val="both"/>
        <w:rPr>
          <w:rStyle w:val="Strong"/>
        </w:rPr>
      </w:pPr>
      <w:r w:rsidRPr="008E510D">
        <w:rPr>
          <w:lang w:val="en-US"/>
        </w:rPr>
        <w:t xml:space="preserve">HY_Channel </w:t>
      </w:r>
      <w:r w:rsidR="00820BE8">
        <w:rPr>
          <w:lang w:val="en-US"/>
        </w:rPr>
        <w:t>has an association indicating the</w:t>
      </w:r>
      <w:r w:rsidRPr="008E510D">
        <w:rPr>
          <w:lang w:val="en-US"/>
        </w:rPr>
        <w:t xml:space="preserve"> </w:t>
      </w:r>
      <w:r w:rsidRPr="008E510D">
        <w:rPr>
          <w:rStyle w:val="Emphasis"/>
          <w:lang w:val="en-US"/>
        </w:rPr>
        <w:t>channelNetwork</w:t>
      </w:r>
      <w:r w:rsidRPr="008E510D">
        <w:rPr>
          <w:lang w:val="en-US"/>
        </w:rPr>
        <w:t xml:space="preserve"> in which it participates. It carries the associations: </w:t>
      </w:r>
      <w:r w:rsidRPr="008E510D">
        <w:rPr>
          <w:rStyle w:val="Emphasis"/>
          <w:lang w:val="en-US"/>
        </w:rPr>
        <w:t>stream</w:t>
      </w:r>
      <w:r w:rsidRPr="008E510D">
        <w:rPr>
          <w:lang w:val="en-US"/>
        </w:rPr>
        <w:t xml:space="preserve">, </w:t>
      </w:r>
      <w:r w:rsidRPr="008E510D">
        <w:rPr>
          <w:rStyle w:val="Emphasis"/>
          <w:lang w:val="en-US"/>
        </w:rPr>
        <w:t>bedProfileTransversal</w:t>
      </w:r>
      <w:r w:rsidRPr="008E510D">
        <w:rPr>
          <w:lang w:val="en-US"/>
        </w:rPr>
        <w:t xml:space="preserve"> and </w:t>
      </w:r>
      <w:r w:rsidRPr="008E510D">
        <w:rPr>
          <w:rStyle w:val="Emphasis"/>
          <w:lang w:val="en-US"/>
        </w:rPr>
        <w:t>bedProfileLongitudinal</w:t>
      </w:r>
      <w:r w:rsidRPr="008E510D">
        <w:rPr>
          <w:lang w:val="en-US"/>
        </w:rPr>
        <w:t xml:space="preserve">. HY_Channel inherits from generalization the </w:t>
      </w:r>
      <w:r w:rsidRPr="008E510D">
        <w:rPr>
          <w:rStyle w:val="Emphasis"/>
          <w:lang w:val="en-US"/>
        </w:rPr>
        <w:t>confinedWaterBody</w:t>
      </w:r>
      <w:r w:rsidRPr="008E510D">
        <w:rPr>
          <w:lang w:val="en-US"/>
        </w:rPr>
        <w:t xml:space="preserve"> association and the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00C12855" w:rsidRPr="00C12855">
        <w:rPr>
          <w:lang w:val="en-US"/>
        </w:rPr>
        <w:t xml:space="preserve"> </w:t>
      </w:r>
      <w:r w:rsidR="00C12855" w:rsidRPr="008E510D">
        <w:rPr>
          <w:lang w:val="en-US"/>
        </w:rPr>
        <w:t>constraint</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F359A7">
        <w:rPr>
          <w:lang w:val="en-US"/>
        </w:rPr>
        <w:t xml:space="preserve">the </w:t>
      </w:r>
      <w:r w:rsidR="00915084" w:rsidRPr="008E510D">
        <w:rPr>
          <w:lang w:val="en-US"/>
        </w:rPr>
        <w:t>out</w:t>
      </w:r>
      <w:r w:rsidR="00C12855">
        <w:rPr>
          <w:lang w:val="en-US"/>
        </w:rPr>
        <w:t>let</w:t>
      </w:r>
      <w:r w:rsidR="00915084" w:rsidRPr="008E510D">
        <w:rPr>
          <w:lang w:val="en-US"/>
        </w:rPr>
        <w:t xml:space="preserve"> of the catchment </w:t>
      </w:r>
      <w:r w:rsidR="00C12855">
        <w:rPr>
          <w:lang w:val="en-US"/>
        </w:rPr>
        <w:t xml:space="preserve">that is </w:t>
      </w:r>
      <w:r w:rsidR="00915084">
        <w:t xml:space="preserve">realized by </w:t>
      </w:r>
      <w:r w:rsidR="00C12855">
        <w:t xml:space="preserve">the </w:t>
      </w:r>
      <w:r w:rsidR="00915084">
        <w:t>channel network.</w:t>
      </w:r>
    </w:p>
    <w:p w14:paraId="0DF0D232" w14:textId="4FDFBAFB" w:rsidR="00B160EE" w:rsidRDefault="00B160EE" w:rsidP="00B160EE">
      <w:pPr>
        <w:pStyle w:val="OGCtableheader"/>
      </w:pPr>
      <w:bookmarkStart w:id="191" w:name="_Toc484066600"/>
      <w:r>
        <w:t xml:space="preserve">Table </w:t>
      </w:r>
      <w:fldSimple w:instr=" SEQ Table \* ARABIC ">
        <w:r w:rsidR="000D41B1">
          <w:rPr>
            <w:noProof/>
          </w:rPr>
          <w:t>18</w:t>
        </w:r>
      </w:fldSimple>
      <w:r>
        <w:t>: HY_Channel</w:t>
      </w:r>
      <w:bookmarkEnd w:id="191"/>
    </w:p>
    <w:tbl>
      <w:tblPr>
        <w:tblStyle w:val="TableGrid"/>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r w:rsidRPr="00B160EE">
              <w:rPr>
                <w:rStyle w:val="Strong"/>
                <w:b w:val="0"/>
                <w:i/>
              </w:rPr>
              <w:t>channelNetwork</w:t>
            </w:r>
          </w:p>
        </w:tc>
        <w:tc>
          <w:tcPr>
            <w:tcW w:w="4889" w:type="dxa"/>
            <w:hideMark/>
          </w:tcPr>
          <w:p w14:paraId="62F7DC10" w14:textId="6FA6D92A" w:rsidR="00B160EE" w:rsidRPr="00B160EE" w:rsidRDefault="00B160EE" w:rsidP="006D0E8F">
            <w:pPr>
              <w:pStyle w:val="NormalWeb"/>
              <w:jc w:val="both"/>
              <w:rPr>
                <w:b/>
                <w:bCs/>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Strong"/>
                <w:b w:val="0"/>
                <w:i/>
              </w:rPr>
              <w:t>stream</w:t>
            </w:r>
          </w:p>
        </w:tc>
        <w:tc>
          <w:tcPr>
            <w:tcW w:w="4889" w:type="dxa"/>
          </w:tcPr>
          <w:p w14:paraId="77A66A52" w14:textId="0E1FEE8A" w:rsidR="00B160EE" w:rsidRPr="006C5C45" w:rsidRDefault="00B160EE" w:rsidP="006D0E8F">
            <w:pPr>
              <w:pStyle w:val="NormalWeb"/>
              <w:jc w:val="both"/>
              <w:rPr>
                <w:lang w:val="en-US"/>
              </w:rPr>
            </w:pPr>
            <w:r>
              <w:rPr>
                <w:lang w:val="en-US"/>
              </w:rPr>
              <w:t xml:space="preserve">identifies the </w:t>
            </w:r>
            <w:r w:rsidR="007735C1">
              <w:rPr>
                <w:lang w:val="en-US"/>
              </w:rPr>
              <w:t>waterbody</w:t>
            </w:r>
            <w:r w:rsidRPr="008E510D">
              <w:rPr>
                <w:lang w:val="en-US"/>
              </w:rPr>
              <w:t xml:space="preserve">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r w:rsidRPr="00B160EE">
              <w:rPr>
                <w:rStyle w:val="Strong"/>
                <w:b w:val="0"/>
                <w:i/>
              </w:rPr>
              <w:t>bedProfileTransversal</w:t>
            </w:r>
            <w:r w:rsidRPr="00B160EE">
              <w:rPr>
                <w:b/>
                <w:i/>
              </w:rPr>
              <w:t xml:space="preserve"> and </w:t>
            </w:r>
            <w:r w:rsidRPr="00B160EE">
              <w:rPr>
                <w:rStyle w:val="Strong"/>
                <w:b w:val="0"/>
                <w:i/>
              </w:rPr>
              <w:t>bedProfileLongitudinal</w:t>
            </w:r>
          </w:p>
        </w:tc>
        <w:tc>
          <w:tcPr>
            <w:tcW w:w="4889" w:type="dxa"/>
          </w:tcPr>
          <w:p w14:paraId="5708B9EE" w14:textId="67C95EF5" w:rsidR="00B160EE" w:rsidRPr="002168BF" w:rsidRDefault="00B160EE" w:rsidP="00D84B68">
            <w:pPr>
              <w:pStyle w:val="Normal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w:t>
            </w:r>
            <w:r w:rsidR="00D84B68">
              <w:rPr>
                <w:lang w:val="en-US"/>
              </w:rPr>
              <w:t>hydro nexus</w:t>
            </w:r>
            <w:r w:rsidR="00D84B68" w:rsidRPr="008E510D">
              <w:rPr>
                <w:lang w:val="en-US"/>
              </w:rPr>
              <w:t xml:space="preserve"> </w:t>
            </w:r>
            <w:r w:rsidRPr="008E510D">
              <w:rPr>
                <w:lang w:val="en-US"/>
              </w:rPr>
              <w:t xml:space="preserve">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4F5A651D" w:rsidR="00B160EE" w:rsidRPr="00B160EE" w:rsidRDefault="00C12855" w:rsidP="00C12855">
            <w:pPr>
              <w:spacing w:before="100" w:beforeAutospacing="1" w:after="100" w:afterAutospacing="1"/>
              <w:rPr>
                <w:rStyle w:val="Strong"/>
                <w:b w:val="0"/>
                <w:i/>
              </w:rPr>
            </w:pPr>
            <w:r w:rsidRPr="00B160EE">
              <w:rPr>
                <w:rStyle w:val="Strong"/>
                <w:b w:val="0"/>
                <w:i/>
              </w:rPr>
              <w:t>out</w:t>
            </w:r>
            <w:r>
              <w:rPr>
                <w:rStyle w:val="Strong"/>
                <w:b w:val="0"/>
                <w:i/>
              </w:rPr>
              <w:t>let</w:t>
            </w:r>
            <w:r w:rsidR="00B160EE" w:rsidRPr="00B160EE">
              <w:rPr>
                <w:rStyle w:val="Strong"/>
                <w:b w:val="0"/>
                <w:i/>
              </w:rPr>
              <w:t>-at-profile</w:t>
            </w:r>
          </w:p>
        </w:tc>
        <w:tc>
          <w:tcPr>
            <w:tcW w:w="4889" w:type="dxa"/>
          </w:tcPr>
          <w:p w14:paraId="08EBB078" w14:textId="053F6087" w:rsidR="00B160EE" w:rsidRPr="006C5C45" w:rsidRDefault="00B160EE" w:rsidP="00465DF6">
            <w:pPr>
              <w:pStyle w:val="NormalWeb"/>
              <w:jc w:val="both"/>
              <w:rPr>
                <w:lang w:val="en-US"/>
              </w:rPr>
            </w:pPr>
            <w:r>
              <w:t>defines that a location at a vertical section</w:t>
            </w:r>
            <w:r w:rsidR="00465DF6">
              <w:t xml:space="preserve"> of a channel which realizes a</w:t>
            </w:r>
            <w:r>
              <w:t xml:space="preserve"> </w:t>
            </w:r>
            <w:r w:rsidR="00D84B68">
              <w:t xml:space="preserve">hydro </w:t>
            </w:r>
            <w:r w:rsidR="00465DF6">
              <w:t>nexus</w:t>
            </w:r>
            <w:r>
              <w:t>,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Heading3"/>
        <w:jc w:val="both"/>
      </w:pPr>
      <w:bookmarkStart w:id="192" w:name="_Toc458775754"/>
      <w:bookmarkStart w:id="193" w:name="_Toc484502212"/>
      <w:r w:rsidRPr="008E510D">
        <w:t>The Hydrographic Network model</w:t>
      </w:r>
      <w:bookmarkEnd w:id="192"/>
      <w:bookmarkEnd w:id="193"/>
    </w:p>
    <w:p w14:paraId="13EEAD0C" w14:textId="23FBDE2B" w:rsidR="00033C57" w:rsidRDefault="00033C57" w:rsidP="00450C77">
      <w:pPr>
        <w:pStyle w:val="NormalWeb"/>
        <w:jc w:val="both"/>
        <w:rPr>
          <w:lang w:val="en-US"/>
        </w:rPr>
      </w:pPr>
      <w:r w:rsidRPr="008E510D">
        <w:rPr>
          <w:lang w:val="en-US"/>
        </w:rPr>
        <w:t xml:space="preserve">The Hydrographic Network model defines a logical network of </w:t>
      </w:r>
      <w:r w:rsidR="007735C1">
        <w:rPr>
          <w:lang w:val="en-US"/>
        </w:rPr>
        <w:t>waterbodies</w:t>
      </w:r>
      <w:r w:rsidRPr="008E510D">
        <w:rPr>
          <w:lang w:val="en-US"/>
        </w:rPr>
        <w:t xml:space="preserve"> wh</w:t>
      </w:r>
      <w:r w:rsidR="00465DF6">
        <w:rPr>
          <w:lang w:val="en-US"/>
        </w:rPr>
        <w:t>ich</w:t>
      </w:r>
      <w:r w:rsidR="00F359A7">
        <w:rPr>
          <w:lang w:val="en-US"/>
        </w:rPr>
        <w:t>,</w:t>
      </w:r>
      <w:r w:rsidR="00465DF6">
        <w:rPr>
          <w:lang w:val="en-US"/>
        </w:rPr>
        <w:t xml:space="preserve"> in its entirety</w:t>
      </w:r>
      <w:r w:rsidR="00F359A7">
        <w:rPr>
          <w:lang w:val="en-US"/>
        </w:rPr>
        <w:t>,</w:t>
      </w:r>
      <w:r w:rsidR="00465DF6">
        <w:rPr>
          <w:lang w:val="en-US"/>
        </w:rPr>
        <w:t xml:space="preserve"> realizes a </w:t>
      </w:r>
      <w:r w:rsidRPr="008E510D">
        <w:rPr>
          <w:lang w:val="en-US"/>
        </w:rPr>
        <w:t>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614086">
        <w:t xml:space="preserve">Figure </w:t>
      </w:r>
      <w:r w:rsidR="00614086">
        <w:rPr>
          <w:noProof/>
        </w:rPr>
        <w:t>41</w:t>
      </w:r>
      <w:r w:rsidR="00874BCD">
        <w:rPr>
          <w:lang w:val="en-US"/>
        </w:rPr>
        <w:fldChar w:fldCharType="end"/>
      </w:r>
      <w:r w:rsidR="00F359A7">
        <w:rPr>
          <w:lang w:val="en-US"/>
        </w:rPr>
        <w:t>)</w:t>
      </w:r>
      <w:r w:rsidR="009F1967">
        <w:rPr>
          <w:lang w:val="en-US"/>
        </w:rPr>
        <w:t>.</w:t>
      </w:r>
      <w:r w:rsidRPr="008E510D">
        <w:rPr>
          <w:lang w:val="en-US"/>
        </w:rPr>
        <w:t xml:space="preserve"> </w:t>
      </w:r>
      <w:r w:rsidR="009F1967">
        <w:rPr>
          <w:lang w:val="en-US"/>
        </w:rPr>
        <w:t>Most typically, this is as</w:t>
      </w:r>
      <w:r w:rsidRPr="008E510D">
        <w:rPr>
          <w:lang w:val="en-US"/>
        </w:rPr>
        <w:t xml:space="preserve"> a network of linear flowpaths realizing catchments connected to each other within a containing catchment that is realized by th</w:t>
      </w:r>
      <w:r w:rsidR="009F1967">
        <w:rPr>
          <w:lang w:val="en-US"/>
        </w:rPr>
        <w:t>e entire network. This allows</w:t>
      </w:r>
      <w:r w:rsidRPr="008E510D">
        <w:rPr>
          <w:lang w:val="en-US"/>
        </w:rPr>
        <w:t xml:space="preserve"> represent</w:t>
      </w:r>
      <w:r w:rsidR="009F1967">
        <w:rPr>
          <w:lang w:val="en-US"/>
        </w:rPr>
        <w:t>ation of</w:t>
      </w:r>
      <w:r w:rsidRPr="008E510D">
        <w:rPr>
          <w:lang w:val="en-US"/>
        </w:rPr>
        <w:t xml:space="preserve"> the network of ‘blue lines’, even if logically connected features </w:t>
      </w:r>
      <w:r w:rsidR="009F1967">
        <w:rPr>
          <w:lang w:val="en-US"/>
        </w:rPr>
        <w:t>are</w:t>
      </w:r>
      <w:r w:rsidRPr="008E510D">
        <w:rPr>
          <w:lang w:val="en-US"/>
        </w:rPr>
        <w:t xml:space="preserve"> not connected at the representation level.</w:t>
      </w:r>
    </w:p>
    <w:p w14:paraId="7721917D" w14:textId="7051AAC1" w:rsidR="00C71F34" w:rsidRPr="008E510D" w:rsidRDefault="00C71F34" w:rsidP="00C71F34">
      <w:pPr>
        <w:pStyle w:val="NormalWeb"/>
        <w:jc w:val="both"/>
        <w:rPr>
          <w:lang w:val="en-US"/>
        </w:rPr>
      </w:pPr>
      <w:r w:rsidRPr="008E510D">
        <w:rPr>
          <w:lang w:val="en-US"/>
        </w:rPr>
        <w:lastRenderedPageBreak/>
        <w:t xml:space="preserve">The hydrographic network is defined independent of the channel network. This </w:t>
      </w:r>
      <w:r w:rsidR="009F1967">
        <w:rPr>
          <w:lang w:val="en-US"/>
        </w:rPr>
        <w:t xml:space="preserve">maintains a </w:t>
      </w:r>
      <w:r w:rsidRPr="008E510D">
        <w:rPr>
          <w:lang w:val="en-US"/>
        </w:rPr>
        <w:t xml:space="preserve">conceptual separation </w:t>
      </w:r>
      <w:r w:rsidR="009F1967">
        <w:rPr>
          <w:lang w:val="en-US"/>
        </w:rPr>
        <w:t xml:space="preserve">of </w:t>
      </w:r>
      <w:r w:rsidRPr="008E510D">
        <w:rPr>
          <w:lang w:val="en-US"/>
        </w:rPr>
        <w:t xml:space="preserve">concerns of hydrology studying the occurrence, accumulation, </w:t>
      </w:r>
      <w:r w:rsidR="00223A14">
        <w:rPr>
          <w:lang w:val="en-US"/>
        </w:rPr>
        <w:t>and circulation of water</w:t>
      </w:r>
      <w:r w:rsidR="009F1967">
        <w:rPr>
          <w:lang w:val="en-US"/>
        </w:rPr>
        <w:t xml:space="preserve"> and studies related to containers of waterbodies</w:t>
      </w:r>
      <w:r w:rsidR="00223A14">
        <w:rPr>
          <w:lang w:val="en-US"/>
        </w:rPr>
        <w:t>. It</w:t>
      </w:r>
      <w:r w:rsidR="009F1967">
        <w:rPr>
          <w:lang w:val="en-US"/>
        </w:rPr>
        <w:t xml:space="preserve"> allows realization of</w:t>
      </w:r>
      <w:r w:rsidRPr="008E510D">
        <w:rPr>
          <w:lang w:val="en-US"/>
        </w:rPr>
        <w:t xml:space="preserve"> the catchment as a network of moving or standing </w:t>
      </w:r>
      <w:r w:rsidR="007735C1">
        <w:rPr>
          <w:lang w:val="en-US"/>
        </w:rPr>
        <w:t>waterbodies</w:t>
      </w:r>
      <w:r w:rsidRPr="008E510D">
        <w:rPr>
          <w:lang w:val="en-US"/>
        </w:rPr>
        <w:t>, regardless of the channel</w:t>
      </w:r>
      <w:r w:rsidR="009F1967">
        <w:rPr>
          <w:lang w:val="en-US"/>
        </w:rPr>
        <w:t>s</w:t>
      </w:r>
      <w:r w:rsidRPr="008E510D">
        <w:rPr>
          <w:lang w:val="en-US"/>
        </w:rPr>
        <w:t xml:space="preserve"> </w:t>
      </w:r>
      <w:r w:rsidR="009F1967">
        <w:rPr>
          <w:lang w:val="en-US"/>
        </w:rPr>
        <w:t>and depressions</w:t>
      </w:r>
      <w:r w:rsidRPr="008E510D">
        <w:rPr>
          <w:lang w:val="en-US"/>
        </w:rPr>
        <w:t>.</w:t>
      </w:r>
    </w:p>
    <w:p w14:paraId="06EBED64" w14:textId="2DE58DFE" w:rsidR="00C71F34" w:rsidRDefault="00C71F34" w:rsidP="00C71F34">
      <w:pPr>
        <w:pStyle w:val="NormalWeb"/>
        <w:jc w:val="both"/>
        <w:rPr>
          <w:lang w:val="en-US"/>
        </w:rPr>
      </w:pPr>
      <w:r w:rsidRPr="008E510D">
        <w:rPr>
          <w:lang w:val="en-US"/>
        </w:rPr>
        <w:t xml:space="preserve">A </w:t>
      </w:r>
      <w:r w:rsidR="00465DF6">
        <w:rPr>
          <w:lang w:val="en-US"/>
        </w:rPr>
        <w:t xml:space="preserve">single </w:t>
      </w:r>
      <w:r w:rsidR="007735C1">
        <w:rPr>
          <w:lang w:val="en-US"/>
        </w:rPr>
        <w:t>waterbody</w:t>
      </w:r>
      <w:r w:rsidR="008E1149">
        <w:rPr>
          <w:lang w:val="en-US"/>
        </w:rPr>
        <w:t xml:space="preserve"> can realize its</w:t>
      </w:r>
      <w:r w:rsidRPr="008E510D">
        <w:rPr>
          <w:lang w:val="en-US"/>
        </w:rPr>
        <w:t xml:space="preserve">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614086">
        <w:t xml:space="preserve">Figure </w:t>
      </w:r>
      <w:r w:rsidR="00614086">
        <w:rPr>
          <w:noProof/>
        </w:rPr>
        <w:t>41</w:t>
      </w:r>
      <w:r>
        <w:rPr>
          <w:lang w:val="en-US"/>
        </w:rPr>
        <w:fldChar w:fldCharType="end"/>
      </w:r>
      <w:r>
        <w:rPr>
          <w:lang w:val="en-US"/>
        </w:rPr>
        <w:t>)</w:t>
      </w:r>
      <w:r w:rsidRPr="008E510D">
        <w:rPr>
          <w:lang w:val="en-US"/>
        </w:rPr>
        <w:t xml:space="preserve">, or via a reference location which realizes the </w:t>
      </w:r>
      <w:r w:rsidR="008E1149">
        <w:rPr>
          <w:lang w:val="en-US"/>
        </w:rPr>
        <w:t>hydro nexus</w:t>
      </w:r>
      <w:r w:rsidR="00D84B68" w:rsidRPr="008E510D">
        <w:rPr>
          <w:lang w:val="en-US"/>
        </w:rPr>
        <w:t xml:space="preserve"> </w:t>
      </w:r>
      <w:r w:rsidRPr="008E510D">
        <w:rPr>
          <w:lang w:val="en-US"/>
        </w:rPr>
        <w:t xml:space="preserve">of the catchment realized by the </w:t>
      </w:r>
      <w:r w:rsidR="007735C1">
        <w:rPr>
          <w:lang w:val="en-US"/>
        </w:rPr>
        <w:t>waterbody</w:t>
      </w:r>
      <w:r w:rsidRPr="008E510D">
        <w:rPr>
          <w:lang w:val="en-US"/>
        </w:rPr>
        <w:t xml:space="preserve"> (</w:t>
      </w:r>
      <w:r>
        <w:rPr>
          <w:lang w:val="en-US"/>
        </w:rPr>
        <w:fldChar w:fldCharType="begin"/>
      </w:r>
      <w:r>
        <w:rPr>
          <w:lang w:val="en-US"/>
        </w:rPr>
        <w:instrText xml:space="preserve"> REF _Ref462910650 \h </w:instrText>
      </w:r>
      <w:r>
        <w:rPr>
          <w:lang w:val="en-US"/>
        </w:rPr>
      </w:r>
      <w:r>
        <w:rPr>
          <w:lang w:val="en-US"/>
        </w:rPr>
        <w:fldChar w:fldCharType="separate"/>
      </w:r>
      <w:r w:rsidR="00614086" w:rsidRPr="00C20518">
        <w:t xml:space="preserve">Figure </w:t>
      </w:r>
      <w:r w:rsidR="00614086">
        <w:rPr>
          <w:noProof/>
        </w:rPr>
        <w:t>42</w:t>
      </w:r>
      <w:r>
        <w:rPr>
          <w:lang w:val="en-US"/>
        </w:rPr>
        <w:fldChar w:fldCharType="end"/>
      </w:r>
      <w:r w:rsidRPr="008E510D">
        <w:rPr>
          <w:lang w:val="en-US"/>
        </w:rPr>
        <w:t xml:space="preserve">). For example, a fixed landmark, or a point at an associated cross </w:t>
      </w:r>
      <w:r w:rsidR="008E1149">
        <w:rPr>
          <w:lang w:val="en-US"/>
        </w:rPr>
        <w:t>section is considered to</w:t>
      </w:r>
      <w:r w:rsidRPr="008E510D">
        <w:rPr>
          <w:lang w:val="en-US"/>
        </w:rPr>
        <w:t xml:space="preserve"> realize the outflow of the catchment which is realized by the </w:t>
      </w:r>
      <w:r w:rsidR="008E1149">
        <w:rPr>
          <w:lang w:val="en-US"/>
        </w:rPr>
        <w:t>waterbody</w:t>
      </w:r>
      <w:r w:rsidRPr="008E510D">
        <w:rPr>
          <w:lang w:val="en-US"/>
        </w:rPr>
        <w:t>.</w:t>
      </w:r>
    </w:p>
    <w:p w14:paraId="5856F45E" w14:textId="77777777" w:rsidR="00C20518" w:rsidRDefault="00C20518" w:rsidP="00C20518">
      <w:pPr>
        <w:pStyle w:val="OGCFigure"/>
      </w:pPr>
      <w:r>
        <w:rPr>
          <w:noProof/>
        </w:rPr>
        <w:drawing>
          <wp:inline distT="0" distB="0" distL="0" distR="0" wp14:anchorId="1549FFA9" wp14:editId="3CD479E3">
            <wp:extent cx="5486399" cy="4530623"/>
            <wp:effectExtent l="0" t="0" r="63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399" cy="4530623"/>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4" w:name="_Ref462910622"/>
      <w:bookmarkStart w:id="195" w:name="_Toc484066578"/>
      <w:r>
        <w:t xml:space="preserve">Figure </w:t>
      </w:r>
      <w:fldSimple w:instr=" SEQ Figure \* ARABIC ">
        <w:r w:rsidR="00BC1551">
          <w:rPr>
            <w:noProof/>
          </w:rPr>
          <w:t>41</w:t>
        </w:r>
      </w:fldSimple>
      <w:bookmarkEnd w:id="194"/>
      <w:r>
        <w:t xml:space="preserve">: </w:t>
      </w:r>
      <w:r w:rsidRPr="009E4992">
        <w:t>Hydrographic Network realizing the catchment (UML class diagram)</w:t>
      </w:r>
      <w:bookmarkEnd w:id="195"/>
    </w:p>
    <w:p w14:paraId="78218CCA" w14:textId="67225BF8" w:rsidR="007004D7" w:rsidRPr="008E510D" w:rsidRDefault="007004D7" w:rsidP="00834E29">
      <w:pPr>
        <w:pStyle w:val="Heading4"/>
        <w:jc w:val="both"/>
      </w:pPr>
      <w:r w:rsidRPr="008E510D">
        <w:t>Hydrographic Network</w:t>
      </w:r>
    </w:p>
    <w:p w14:paraId="3A2306C3" w14:textId="7F16AEE3" w:rsidR="007004D7" w:rsidRPr="008E510D" w:rsidRDefault="007004D7" w:rsidP="00450C77">
      <w:pPr>
        <w:pStyle w:val="NormalWeb"/>
        <w:jc w:val="both"/>
        <w:rPr>
          <w:lang w:val="en-US"/>
        </w:rPr>
      </w:pPr>
      <w:r w:rsidRPr="008E510D">
        <w:rPr>
          <w:lang w:val="en-US"/>
        </w:rPr>
        <w:t xml:space="preserve">The HY_HydrographicNetwork feature type specializes the HY_HydroNetwork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w:t>
      </w:r>
      <w:r w:rsidR="00D67E6B">
        <w:rPr>
          <w:lang w:val="en-US"/>
        </w:rPr>
        <w:t xml:space="preserve">an </w:t>
      </w:r>
      <w:r w:rsidRPr="008E510D">
        <w:rPr>
          <w:lang w:val="en-US"/>
        </w:rPr>
        <w:t xml:space="preserve">aggregate of permanent or temporary bodies standing in depressions or moving in channels. If the realized catchment is connected with other catchments via </w:t>
      </w:r>
      <w:r w:rsidR="00D84B68">
        <w:rPr>
          <w:lang w:val="en-US"/>
        </w:rPr>
        <w:t>hydro nexuses</w:t>
      </w:r>
      <w:r w:rsidRPr="008E510D">
        <w:rPr>
          <w:lang w:val="en-US"/>
        </w:rPr>
        <w:t xml:space="preserve">, the </w:t>
      </w:r>
      <w:r w:rsidRPr="008E510D">
        <w:rPr>
          <w:lang w:val="en-US"/>
        </w:rPr>
        <w:lastRenderedPageBreak/>
        <w:t xml:space="preserve">hydrographic network is considered connected to the network realizing </w:t>
      </w:r>
      <w:r w:rsidR="00D67E6B">
        <w:rPr>
          <w:lang w:val="en-US"/>
        </w:rPr>
        <w:t>these catchments. This allows</w:t>
      </w:r>
      <w:r w:rsidRPr="008E510D">
        <w:rPr>
          <w:lang w:val="en-US"/>
        </w:rPr>
        <w:t xml:space="preserve"> represent</w:t>
      </w:r>
      <w:r w:rsidR="00D67E6B">
        <w:rPr>
          <w:lang w:val="en-US"/>
        </w:rPr>
        <w:t>ation of</w:t>
      </w:r>
      <w:r w:rsidRPr="008E510D">
        <w:rPr>
          <w:lang w:val="en-US"/>
        </w:rPr>
        <w:t xml:space="preserve"> the network, even if logically connected features </w:t>
      </w:r>
      <w:r w:rsidR="00D67E6B">
        <w:rPr>
          <w:lang w:val="en-US"/>
        </w:rPr>
        <w:t>are not</w:t>
      </w:r>
      <w:r w:rsidRPr="008E510D">
        <w:rPr>
          <w:lang w:val="en-US"/>
        </w:rPr>
        <w:t xml:space="preserve"> connected at the representation level. If required, an application focused on surface</w:t>
      </w:r>
      <w:r w:rsidR="002C507E">
        <w:rPr>
          <w:lang w:val="en-US"/>
        </w:rPr>
        <w:t>-</w:t>
      </w:r>
      <w:r w:rsidR="007735C1">
        <w:rPr>
          <w:lang w:val="en-US"/>
        </w:rPr>
        <w:t>waterbodies</w:t>
      </w:r>
      <w:r w:rsidRPr="008E510D">
        <w:rPr>
          <w:lang w:val="en-US"/>
        </w:rPr>
        <w:t xml:space="preserve"> contained in channels or depressions ma</w:t>
      </w:r>
      <w:r w:rsidR="00D67E6B">
        <w:rPr>
          <w:lang w:val="en-US"/>
        </w:rPr>
        <w:t>y use the defined relationship</w:t>
      </w:r>
      <w:r w:rsidRPr="008E510D">
        <w:rPr>
          <w:lang w:val="en-US"/>
        </w:rPr>
        <w:t>s to describe the realization of a catchment by the hydrographic network, or network parts associated with the channel network.</w:t>
      </w:r>
    </w:p>
    <w:p w14:paraId="6CC73789" w14:textId="6D607A44" w:rsidR="007004D7" w:rsidRDefault="007004D7" w:rsidP="00407043">
      <w:pPr>
        <w:pStyle w:val="NormalWeb"/>
        <w:jc w:val="both"/>
        <w:rPr>
          <w:lang w:val="en-US"/>
        </w:rPr>
      </w:pPr>
      <w:r w:rsidRPr="008E510D">
        <w:rPr>
          <w:lang w:val="en-US"/>
        </w:rPr>
        <w:t xml:space="preserve">HY_HydrographicNetwork </w:t>
      </w:r>
      <w:r w:rsidR="00820BE8">
        <w:rPr>
          <w:lang w:val="en-US"/>
        </w:rPr>
        <w:t>has a</w:t>
      </w:r>
      <w:r w:rsidR="000D41B1" w:rsidRPr="008E510D">
        <w:rPr>
          <w:lang w:val="en-US"/>
        </w:rPr>
        <w:t xml:space="preserve"> </w:t>
      </w:r>
      <w:r w:rsidR="000D41B1" w:rsidRPr="008E510D">
        <w:rPr>
          <w:rStyle w:val="Emphasis"/>
          <w:lang w:val="en-US"/>
        </w:rPr>
        <w:t>networkWaterBody</w:t>
      </w:r>
      <w:r w:rsidR="00820BE8">
        <w:rPr>
          <w:rStyle w:val="Emphasis"/>
          <w:lang w:val="en-US"/>
        </w:rPr>
        <w:t xml:space="preserve"> </w:t>
      </w:r>
      <w:r w:rsidR="00820BE8">
        <w:rPr>
          <w:rStyle w:val="Emphasis"/>
          <w:i w:val="0"/>
          <w:lang w:val="en-US"/>
        </w:rPr>
        <w:t>association</w:t>
      </w:r>
      <w:r w:rsidR="000D41B1">
        <w:rPr>
          <w:lang w:val="en-US"/>
        </w:rPr>
        <w:t xml:space="preserve">. </w:t>
      </w:r>
      <w:r w:rsidR="00D67E6B">
        <w:rPr>
          <w:lang w:val="en-US"/>
        </w:rPr>
        <w:t>Through generalization, i</w:t>
      </w:r>
      <w:r w:rsidR="000D41B1">
        <w:rPr>
          <w:lang w:val="en-US"/>
        </w:rPr>
        <w:t xml:space="preserve">t </w:t>
      </w:r>
      <w:r w:rsidRPr="008E510D">
        <w:rPr>
          <w:lang w:val="en-US"/>
        </w:rPr>
        <w:t xml:space="preserve">inherits </w:t>
      </w:r>
      <w:r w:rsidR="000D41B1">
        <w:rPr>
          <w:lang w:val="en-US"/>
        </w:rPr>
        <w:t xml:space="preserve">the </w:t>
      </w:r>
      <w:r w:rsidR="000D41B1" w:rsidRPr="00BC4CBD">
        <w:rPr>
          <w:i/>
          <w:lang w:val="en-US"/>
        </w:rPr>
        <w:t>shape</w:t>
      </w:r>
      <w:r w:rsidR="000D41B1">
        <w:rPr>
          <w:lang w:val="en-US"/>
        </w:rPr>
        <w:t xml:space="preserve"> attribute and the </w:t>
      </w:r>
      <w:r w:rsidR="000D41B1">
        <w:rPr>
          <w:rStyle w:val="Emphasis"/>
          <w:lang w:val="en-US"/>
        </w:rPr>
        <w:t>realized</w:t>
      </w:r>
      <w:r w:rsidR="000D41B1" w:rsidRPr="008E510D">
        <w:rPr>
          <w:rStyle w:val="Emphasis"/>
          <w:lang w:val="en-US"/>
        </w:rPr>
        <w:t>Catchment</w:t>
      </w:r>
      <w:r w:rsidR="000D41B1">
        <w:rPr>
          <w:lang w:val="en-US"/>
        </w:rPr>
        <w:t xml:space="preserve"> association </w:t>
      </w:r>
      <w:r w:rsidRPr="008E510D">
        <w:rPr>
          <w:lang w:val="en-US"/>
        </w:rPr>
        <w:t xml:space="preserve">as well as </w:t>
      </w:r>
      <w:r w:rsidR="000D41B1" w:rsidRPr="000D41B1">
        <w:rPr>
          <w:i/>
          <w:lang w:val="en-US"/>
        </w:rPr>
        <w:t>flowpath,</w:t>
      </w:r>
      <w:r w:rsidR="000D41B1">
        <w:rPr>
          <w:lang w:val="en-US"/>
        </w:rPr>
        <w:t xml:space="preserve"> </w:t>
      </w:r>
      <w:r w:rsidR="00C12855" w:rsidRPr="008E510D">
        <w:rPr>
          <w:rStyle w:val="Emphasis"/>
          <w:lang w:val="en-US"/>
        </w:rPr>
        <w:t>catchment</w:t>
      </w:r>
      <w:r w:rsidR="00C12855">
        <w:rPr>
          <w:rStyle w:val="Emphasis"/>
          <w:lang w:val="en-US"/>
        </w:rPr>
        <w:t>Divide</w:t>
      </w:r>
      <w:r w:rsidR="00C12855" w:rsidRPr="008E510D">
        <w:rPr>
          <w:lang w:val="en-US"/>
        </w:rPr>
        <w:t xml:space="preserve"> </w:t>
      </w:r>
      <w:r w:rsidRPr="008E510D">
        <w:rPr>
          <w:lang w:val="en-US"/>
        </w:rPr>
        <w:t xml:space="preserve">and </w:t>
      </w:r>
      <w:r w:rsidRPr="008E510D">
        <w:rPr>
          <w:rStyle w:val="Emphasis"/>
          <w:lang w:val="en-US"/>
        </w:rPr>
        <w:t>catchmentArea</w:t>
      </w:r>
      <w:r w:rsidRPr="008E510D">
        <w:rPr>
          <w:lang w:val="en-US"/>
        </w:rPr>
        <w:t xml:space="preserve"> associations, and. A </w:t>
      </w:r>
      <w:r w:rsidR="003C1959">
        <w:rPr>
          <w:rStyle w:val="Emphasis"/>
          <w:lang w:val="en-US"/>
        </w:rPr>
        <w:t>waterbody-flowpath</w:t>
      </w:r>
      <w:r w:rsidR="003C1959" w:rsidRPr="008E510D">
        <w:rPr>
          <w:lang w:val="en-US"/>
        </w:rPr>
        <w:t xml:space="preserve"> </w:t>
      </w:r>
      <w:r w:rsidR="00407043" w:rsidRPr="008E510D">
        <w:rPr>
          <w:lang w:val="en-US"/>
        </w:rPr>
        <w:t xml:space="preserve">constraint </w:t>
      </w:r>
      <w:r w:rsidR="00407043">
        <w:rPr>
          <w:lang w:val="en-US"/>
        </w:rPr>
        <w:t>support</w:t>
      </w:r>
      <w:r w:rsidR="003C1959">
        <w:rPr>
          <w:lang w:val="en-US"/>
        </w:rPr>
        <w:t>s</w:t>
      </w:r>
      <w:r w:rsidR="00407043">
        <w:rPr>
          <w:lang w:val="en-US"/>
        </w:rPr>
        <w:t xml:space="preserve"> the recognition of the </w:t>
      </w:r>
      <w:r w:rsidR="007735C1">
        <w:rPr>
          <w:lang w:val="en-US"/>
        </w:rPr>
        <w:t>waterbody</w:t>
      </w:r>
      <w:r w:rsidR="00407043">
        <w:rPr>
          <w:lang w:val="en-US"/>
        </w:rPr>
        <w:t xml:space="preserve"> as </w:t>
      </w:r>
      <w:r w:rsidR="00D67E6B">
        <w:rPr>
          <w:lang w:val="en-US"/>
        </w:rPr>
        <w:t xml:space="preserve">a </w:t>
      </w:r>
      <w:r w:rsidR="00407043">
        <w:rPr>
          <w:lang w:val="en-US"/>
        </w:rPr>
        <w:t>flowpath realizing the catchment.</w:t>
      </w:r>
      <w:r w:rsidR="00407043" w:rsidRPr="008E510D">
        <w:rPr>
          <w:lang w:val="en-US"/>
        </w:rPr>
        <w:t xml:space="preserve"> </w:t>
      </w:r>
    </w:p>
    <w:p w14:paraId="7FBAACDC" w14:textId="52E5C49B" w:rsidR="00C71F34" w:rsidRDefault="00C71F34" w:rsidP="00C71F34">
      <w:pPr>
        <w:pStyle w:val="OGCtableheader"/>
      </w:pPr>
      <w:bookmarkStart w:id="196" w:name="_Toc484066601"/>
      <w:r>
        <w:t xml:space="preserve">Table </w:t>
      </w:r>
      <w:fldSimple w:instr=" SEQ Table \* ARABIC ">
        <w:r w:rsidR="000D41B1">
          <w:rPr>
            <w:noProof/>
          </w:rPr>
          <w:t>19</w:t>
        </w:r>
      </w:fldSimple>
      <w:r>
        <w:t>: HY_</w:t>
      </w:r>
      <w:r w:rsidRPr="008E510D">
        <w:t>HydrographicNetwork</w:t>
      </w:r>
      <w:bookmarkEnd w:id="196"/>
    </w:p>
    <w:tbl>
      <w:tblPr>
        <w:tblStyle w:val="TableGrid"/>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r w:rsidRPr="00C71F34">
              <w:rPr>
                <w:rStyle w:val="Strong"/>
                <w:b w:val="0"/>
                <w:i/>
              </w:rPr>
              <w:t>networkWaterBody</w:t>
            </w:r>
          </w:p>
        </w:tc>
        <w:tc>
          <w:tcPr>
            <w:tcW w:w="4889" w:type="dxa"/>
            <w:hideMark/>
          </w:tcPr>
          <w:p w14:paraId="51A793A3" w14:textId="01AEFAFC" w:rsidR="00C71F34" w:rsidRPr="00C71F34" w:rsidRDefault="007735C1" w:rsidP="00465DF6">
            <w:pPr>
              <w:pStyle w:val="NormalWeb"/>
              <w:jc w:val="both"/>
              <w:rPr>
                <w:lang w:val="en-US"/>
              </w:rPr>
            </w:pPr>
            <w:r>
              <w:rPr>
                <w:lang w:val="en-US"/>
              </w:rPr>
              <w:t>waterbody</w:t>
            </w:r>
            <w:r w:rsidR="00C71F34" w:rsidRPr="008E510D">
              <w:rPr>
                <w:lang w:val="en-US"/>
              </w:rPr>
              <w:t xml:space="preserve"> which realizes the catchment either separately, or as part of the </w:t>
            </w:r>
            <w:r w:rsidR="00C71F34">
              <w:rPr>
                <w:lang w:val="en-US"/>
              </w:rPr>
              <w:t xml:space="preserve">hydrographic </w:t>
            </w:r>
            <w:r w:rsidR="00C71F34"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68840190" w:rsidR="00C71F34" w:rsidRPr="00C71F34" w:rsidRDefault="003C1959" w:rsidP="00C71F34">
            <w:pPr>
              <w:rPr>
                <w:b/>
                <w:i/>
              </w:rPr>
            </w:pPr>
            <w:r>
              <w:rPr>
                <w:rStyle w:val="Strong"/>
                <w:b w:val="0"/>
                <w:i/>
              </w:rPr>
              <w:t>waterbody-flowpath</w:t>
            </w:r>
          </w:p>
        </w:tc>
        <w:tc>
          <w:tcPr>
            <w:tcW w:w="4889" w:type="dxa"/>
          </w:tcPr>
          <w:p w14:paraId="73D73E6D" w14:textId="752FC5C5" w:rsidR="00C71F34" w:rsidRPr="00C71F34" w:rsidRDefault="00C71F34" w:rsidP="000D41B1">
            <w:pPr>
              <w:pStyle w:val="NormalWeb"/>
              <w:jc w:val="both"/>
            </w:pPr>
            <w:r>
              <w:t>defines that whenever</w:t>
            </w:r>
            <w:r w:rsidRPr="008E510D">
              <w:t xml:space="preserve"> </w:t>
            </w:r>
            <w:r>
              <w:t xml:space="preserve">a flowpath exists as part of a network, the </w:t>
            </w:r>
            <w:r w:rsidR="007735C1">
              <w:t>waterbody</w:t>
            </w:r>
            <w:r>
              <w:t xml:space="preserve"> should be recognized as a flowpath. Geometrically represented as a curve, </w:t>
            </w:r>
            <w:r w:rsidR="000D41B1">
              <w:t xml:space="preserve">waterbody-flowpath </w:t>
            </w:r>
            <w:r>
              <w:t xml:space="preserve">will support to ‘measure’ a position on, or along, the </w:t>
            </w:r>
            <w:r w:rsidR="007735C1">
              <w:t>waterbody</w:t>
            </w:r>
            <w:r>
              <w:t xml:space="preserve">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bl>
    <w:p w14:paraId="70F8B487" w14:textId="71E656B5" w:rsidR="007004D7" w:rsidRPr="008E510D" w:rsidRDefault="002C507E" w:rsidP="00834E29">
      <w:pPr>
        <w:pStyle w:val="Heading4"/>
        <w:jc w:val="both"/>
      </w:pPr>
      <w:r>
        <w:t>Water Body</w:t>
      </w:r>
    </w:p>
    <w:p w14:paraId="10328ED7" w14:textId="147FB0D4" w:rsidR="007004D7" w:rsidRDefault="007004D7" w:rsidP="00450C77">
      <w:pPr>
        <w:pStyle w:val="NormalWeb"/>
        <w:jc w:val="both"/>
        <w:rPr>
          <w:lang w:val="en-US"/>
        </w:rPr>
      </w:pPr>
      <w:r w:rsidRPr="008E510D">
        <w:rPr>
          <w:lang w:val="en-US"/>
        </w:rPr>
        <w:t>The HY_WaterBody feature type specializes the ge</w:t>
      </w:r>
      <w:r w:rsidR="001B5DE8">
        <w:rPr>
          <w:lang w:val="en-US"/>
        </w:rPr>
        <w:t>neral HY_HydroFeature class. A</w:t>
      </w:r>
      <w:r w:rsidRPr="008E510D">
        <w:rPr>
          <w:lang w:val="en-US"/>
        </w:rPr>
        <w:t xml:space="preserve"> </w:t>
      </w:r>
      <w:r w:rsidR="007735C1">
        <w:rPr>
          <w:lang w:val="en-US"/>
        </w:rPr>
        <w:t>waterbody</w:t>
      </w:r>
      <w:r w:rsidR="001B5DE8">
        <w:rPr>
          <w:lang w:val="en-US"/>
        </w:rPr>
        <w:t xml:space="preserve"> i</w:t>
      </w:r>
      <w:r w:rsidRPr="008E510D">
        <w:rPr>
          <w:lang w:val="en-US"/>
        </w:rPr>
        <w:t>s p</w:t>
      </w:r>
      <w:r w:rsidR="00885E59">
        <w:rPr>
          <w:lang w:val="en-US"/>
        </w:rPr>
        <w:t>art of the hydrographic network and</w:t>
      </w:r>
      <w:r w:rsidR="001B5DE8">
        <w:rPr>
          <w:lang w:val="en-US"/>
        </w:rPr>
        <w:t xml:space="preserve"> is</w:t>
      </w:r>
      <w:r w:rsidRPr="008E510D">
        <w:rPr>
          <w:lang w:val="en-US"/>
        </w:rPr>
        <w:t xml:space="preserve"> </w:t>
      </w:r>
      <w:r w:rsidR="001B5DE8">
        <w:rPr>
          <w:lang w:val="en-US"/>
        </w:rPr>
        <w:t xml:space="preserve">either standing in a </w:t>
      </w:r>
      <w:r w:rsidR="00885E59">
        <w:rPr>
          <w:lang w:val="en-US"/>
        </w:rPr>
        <w:t>depression</w:t>
      </w:r>
      <w:r w:rsidRPr="008E510D">
        <w:rPr>
          <w:lang w:val="en-US"/>
        </w:rPr>
        <w:t xml:space="preserve"> or flowing in a </w:t>
      </w:r>
      <w:r w:rsidR="001B5DE8">
        <w:rPr>
          <w:lang w:val="en-US"/>
        </w:rPr>
        <w:t>channel</w:t>
      </w:r>
      <w:r w:rsidRPr="008E510D">
        <w:rPr>
          <w:lang w:val="en-US"/>
        </w:rPr>
        <w:t xml:space="preserve">, which are parts of the channel network. A </w:t>
      </w:r>
      <w:r w:rsidR="007735C1">
        <w:rPr>
          <w:lang w:val="en-US"/>
        </w:rPr>
        <w:t>waterbody</w:t>
      </w:r>
      <w:r w:rsidRPr="008E510D">
        <w:rPr>
          <w:lang w:val="en-US"/>
        </w:rPr>
        <w:t xml:space="preserve"> may be segmented in vertical sections at right angles to the main (average) direction of flow or along its cent</w:t>
      </w:r>
      <w:r w:rsidR="00F42599">
        <w:rPr>
          <w:lang w:val="en-US"/>
        </w:rPr>
        <w:t>er</w:t>
      </w:r>
      <w:r w:rsidRPr="008E510D">
        <w:rPr>
          <w:lang w:val="en-US"/>
        </w:rPr>
        <w:t xml:space="preserve">line, and horizontal strata. Conceptually, each </w:t>
      </w:r>
      <w:r w:rsidR="007735C1">
        <w:rPr>
          <w:lang w:val="en-US"/>
        </w:rPr>
        <w:t>waterbody</w:t>
      </w:r>
      <w:r w:rsidR="00885E59">
        <w:rPr>
          <w:lang w:val="en-US"/>
        </w:rPr>
        <w:t>, or a stratum, could</w:t>
      </w:r>
      <w:r w:rsidRPr="008E510D">
        <w:rPr>
          <w:lang w:val="en-US"/>
        </w:rPr>
        <w:t xml:space="preserve"> </w:t>
      </w:r>
      <w:r w:rsidR="00885E59">
        <w:rPr>
          <w:lang w:val="en-US"/>
        </w:rPr>
        <w:t xml:space="preserve">be thought of </w:t>
      </w:r>
      <w:r w:rsidRPr="008E510D">
        <w:rPr>
          <w:lang w:val="en-US"/>
        </w:rPr>
        <w:t xml:space="preserve">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01C857E7">
            <wp:extent cx="4472477" cy="4197698"/>
            <wp:effectExtent l="0" t="0" r="444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2477" cy="4197698"/>
                    </a:xfrm>
                    <a:prstGeom prst="rect">
                      <a:avLst/>
                    </a:prstGeom>
                    <a:noFill/>
                    <a:ln>
                      <a:noFill/>
                    </a:ln>
                  </pic:spPr>
                </pic:pic>
              </a:graphicData>
            </a:graphic>
          </wp:inline>
        </w:drawing>
      </w:r>
    </w:p>
    <w:p w14:paraId="18CB850B" w14:textId="06330B62" w:rsidR="00C71F34" w:rsidRPr="008E510D" w:rsidRDefault="00C71F34" w:rsidP="00C71F34">
      <w:pPr>
        <w:pStyle w:val="OGCFigure"/>
        <w:outlineLvl w:val="0"/>
      </w:pPr>
      <w:bookmarkStart w:id="197" w:name="_Ref462910650"/>
      <w:bookmarkStart w:id="198" w:name="_Toc484066579"/>
      <w:r w:rsidRPr="00C20518">
        <w:t xml:space="preserve">Figure </w:t>
      </w:r>
      <w:fldSimple w:instr=" SEQ Figure \* ARABIC ">
        <w:r w:rsidR="00BC1551">
          <w:rPr>
            <w:noProof/>
          </w:rPr>
          <w:t>42</w:t>
        </w:r>
      </w:fldSimple>
      <w:bookmarkEnd w:id="197"/>
      <w:r w:rsidRPr="00C20518">
        <w:t xml:space="preserve">: Water Body realizing the </w:t>
      </w:r>
      <w:r w:rsidR="003C1959">
        <w:t>hydro nexus</w:t>
      </w:r>
      <w:r w:rsidR="003C1959" w:rsidRPr="00C20518">
        <w:t xml:space="preserve"> </w:t>
      </w:r>
      <w:r w:rsidRPr="00C20518">
        <w:t>(UML class diagram)</w:t>
      </w:r>
      <w:bookmarkEnd w:id="198"/>
    </w:p>
    <w:p w14:paraId="00F23FB2" w14:textId="1F96E56A" w:rsidR="004438CC" w:rsidRDefault="00F81BDE" w:rsidP="004438CC">
      <w:pPr>
        <w:pStyle w:val="NormalWeb"/>
        <w:jc w:val="both"/>
      </w:pPr>
      <w:r>
        <w:rPr>
          <w:lang w:val="en-US"/>
        </w:rPr>
        <w:t xml:space="preserve">Through generalization, </w:t>
      </w:r>
      <w:r w:rsidR="007004D7" w:rsidRPr="008E510D">
        <w:rPr>
          <w:lang w:val="en-US"/>
        </w:rPr>
        <w:t xml:space="preserve">HY_WaterBody inherits the </w:t>
      </w:r>
      <w:r w:rsidR="007004D7" w:rsidRPr="008E510D">
        <w:rPr>
          <w:rStyle w:val="Emphasis"/>
          <w:lang w:val="en-US"/>
        </w:rPr>
        <w:t>name</w:t>
      </w:r>
      <w:r w:rsidR="007004D7" w:rsidRPr="008E510D">
        <w:rPr>
          <w:lang w:val="en-US"/>
        </w:rPr>
        <w:t xml:space="preserve"> property. It </w:t>
      </w:r>
      <w:r w:rsidR="00820BE8">
        <w:rPr>
          <w:lang w:val="en-US"/>
        </w:rPr>
        <w:t>has associations for the</w:t>
      </w:r>
      <w:r w:rsidR="007004D7" w:rsidRPr="008E510D">
        <w:rPr>
          <w:lang w:val="en-US"/>
        </w:rPr>
        <w:t xml:space="preserve"> </w:t>
      </w:r>
      <w:r w:rsidR="007004D7" w:rsidRPr="008E510D">
        <w:rPr>
          <w:rStyle w:val="Emphasis"/>
          <w:lang w:val="en-US"/>
        </w:rPr>
        <w:t>hydrographicNetwork</w:t>
      </w:r>
      <w:r w:rsidR="007004D7" w:rsidRPr="008E510D">
        <w:rPr>
          <w:lang w:val="en-US"/>
        </w:rPr>
        <w:t xml:space="preserve"> in which it participates, the containing </w:t>
      </w:r>
      <w:r w:rsidR="007004D7" w:rsidRPr="008E510D">
        <w:rPr>
          <w:rStyle w:val="Emphasis"/>
          <w:lang w:val="en-US"/>
        </w:rPr>
        <w:t>waterpool</w:t>
      </w:r>
      <w:r w:rsidR="007004D7" w:rsidRPr="008E510D">
        <w:rPr>
          <w:lang w:val="en-US"/>
        </w:rPr>
        <w:t xml:space="preserve"> and </w:t>
      </w:r>
      <w:r w:rsidR="007004D7" w:rsidRPr="008E510D">
        <w:rPr>
          <w:rStyle w:val="Emphasis"/>
          <w:lang w:val="en-US"/>
        </w:rPr>
        <w:t>watercourse</w:t>
      </w:r>
      <w:r w:rsidR="007004D7" w:rsidRPr="008E510D">
        <w:rPr>
          <w:lang w:val="en-US"/>
        </w:rPr>
        <w:t xml:space="preserve">, the vertical </w:t>
      </w:r>
      <w:r w:rsidR="007004D7" w:rsidRPr="008E510D">
        <w:rPr>
          <w:rStyle w:val="Emphasis"/>
          <w:lang w:val="en-US"/>
        </w:rPr>
        <w:t>streamCrossSection</w:t>
      </w:r>
      <w:r w:rsidR="007004D7" w:rsidRPr="008E510D">
        <w:rPr>
          <w:lang w:val="en-US"/>
        </w:rPr>
        <w:t xml:space="preserve">, </w:t>
      </w:r>
      <w:r w:rsidR="007004D7" w:rsidRPr="008E510D">
        <w:rPr>
          <w:rStyle w:val="Emphasis"/>
          <w:lang w:val="en-US"/>
        </w:rPr>
        <w:t>streamLongitudinalSection</w:t>
      </w:r>
      <w:r w:rsidR="007004D7" w:rsidRPr="008E510D">
        <w:rPr>
          <w:lang w:val="en-US"/>
        </w:rPr>
        <w:t xml:space="preserve">, a horizontal </w:t>
      </w:r>
      <w:r w:rsidR="007004D7" w:rsidRPr="008E510D">
        <w:rPr>
          <w:rStyle w:val="Emphasis"/>
          <w:lang w:val="en-US"/>
        </w:rPr>
        <w:t>stratum</w:t>
      </w:r>
      <w:r w:rsidR="007004D7" w:rsidRPr="008E510D">
        <w:rPr>
          <w:lang w:val="en-US"/>
        </w:rPr>
        <w:t xml:space="preserve">, and a reservoir for </w:t>
      </w:r>
      <w:r w:rsidR="007004D7" w:rsidRPr="008E510D">
        <w:rPr>
          <w:rStyle w:val="Emphasis"/>
          <w:lang w:val="en-US"/>
        </w:rPr>
        <w:t>storage</w:t>
      </w:r>
      <w:r w:rsidR="007004D7" w:rsidRPr="008E510D">
        <w:rPr>
          <w:lang w:val="en-US"/>
        </w:rPr>
        <w:t xml:space="preserve"> of water. </w:t>
      </w:r>
      <w:r w:rsidR="003C1959" w:rsidRPr="003E23E5">
        <w:rPr>
          <w:i/>
          <w:lang w:val="en-US"/>
        </w:rPr>
        <w:t>Out</w:t>
      </w:r>
      <w:r w:rsidR="003C1959">
        <w:rPr>
          <w:i/>
          <w:lang w:val="en-US"/>
        </w:rPr>
        <w:t>let</w:t>
      </w:r>
      <w:r w:rsidR="003E23E5" w:rsidRPr="003E23E5">
        <w:rPr>
          <w:i/>
          <w:lang w:val="en-US"/>
        </w:rPr>
        <w:t>-at-section</w:t>
      </w:r>
      <w:r w:rsidR="003E23E5">
        <w:rPr>
          <w:lang w:val="en-US"/>
        </w:rPr>
        <w:t xml:space="preserve"> and </w:t>
      </w:r>
      <w:r w:rsidR="003C1959" w:rsidRPr="008E510D">
        <w:rPr>
          <w:rStyle w:val="Emphasis"/>
          <w:lang w:val="en-US"/>
        </w:rPr>
        <w:t>out</w:t>
      </w:r>
      <w:r w:rsidR="003C1959">
        <w:rPr>
          <w:rStyle w:val="Emphasis"/>
          <w:lang w:val="en-US"/>
        </w:rPr>
        <w:t>let</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constraint</w:t>
      </w:r>
      <w:r w:rsidR="003C1959">
        <w:rPr>
          <w:lang w:val="en-US"/>
        </w:rPr>
        <w:t>s</w:t>
      </w:r>
      <w:r w:rsidR="004438CC" w:rsidRPr="008E510D">
        <w:rPr>
          <w:lang w:val="en-US"/>
        </w:rPr>
        <w:t xml:space="preserve"> </w:t>
      </w:r>
      <w:r w:rsidR="004438CC">
        <w:rPr>
          <w:lang w:val="en-US"/>
        </w:rPr>
        <w:t xml:space="preserve">emphasize the recognition of a fixed landmark as </w:t>
      </w:r>
      <w:r w:rsidR="003C1959" w:rsidRPr="008E510D">
        <w:rPr>
          <w:lang w:val="en-US"/>
        </w:rPr>
        <w:t>out</w:t>
      </w:r>
      <w:r w:rsidR="003C1959">
        <w:rPr>
          <w:lang w:val="en-US"/>
        </w:rPr>
        <w:t>let</w:t>
      </w:r>
      <w:r w:rsidR="003C1959" w:rsidRPr="008E510D">
        <w:rPr>
          <w:lang w:val="en-US"/>
        </w:rPr>
        <w:t xml:space="preserve"> </w:t>
      </w:r>
      <w:r w:rsidR="004438CC" w:rsidRPr="008E510D">
        <w:rPr>
          <w:lang w:val="en-US"/>
        </w:rPr>
        <w:t xml:space="preserve">of the </w:t>
      </w:r>
      <w:r w:rsidR="004438CC" w:rsidRPr="004438CC">
        <w:rPr>
          <w:lang w:val="en-US"/>
        </w:rPr>
        <w:t xml:space="preserve">catchment </w:t>
      </w:r>
      <w:r w:rsidR="004438CC" w:rsidRPr="004438CC">
        <w:t>realized by hydrographic network.</w:t>
      </w:r>
    </w:p>
    <w:p w14:paraId="570D330F" w14:textId="0D0DE091" w:rsidR="00D66EDD" w:rsidRDefault="00D66EDD" w:rsidP="00D66EDD">
      <w:pPr>
        <w:pStyle w:val="OGCtableheader"/>
      </w:pPr>
      <w:bookmarkStart w:id="199" w:name="_Toc484066602"/>
      <w:r>
        <w:t xml:space="preserve">Table </w:t>
      </w:r>
      <w:fldSimple w:instr=" SEQ Table \* ARABIC ">
        <w:r w:rsidR="00E344A8">
          <w:rPr>
            <w:noProof/>
          </w:rPr>
          <w:t>20</w:t>
        </w:r>
      </w:fldSimple>
      <w:r>
        <w:t>: HY_WaterBody</w:t>
      </w:r>
      <w:bookmarkEnd w:id="199"/>
    </w:p>
    <w:tbl>
      <w:tblPr>
        <w:tblStyle w:val="TableGrid"/>
        <w:tblW w:w="0" w:type="auto"/>
        <w:tblLook w:val="04A0" w:firstRow="1" w:lastRow="0" w:firstColumn="1" w:lastColumn="0" w:noHBand="0" w:noVBand="1"/>
      </w:tblPr>
      <w:tblGrid>
        <w:gridCol w:w="2816"/>
        <w:gridCol w:w="4690"/>
        <w:gridCol w:w="1350"/>
      </w:tblGrid>
      <w:tr w:rsidR="00D66EDD" w:rsidRPr="008E510D" w14:paraId="56271E7B" w14:textId="77777777" w:rsidTr="00F81BDE">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F81BDE">
        <w:tc>
          <w:tcPr>
            <w:tcW w:w="2816" w:type="dxa"/>
            <w:hideMark/>
          </w:tcPr>
          <w:p w14:paraId="35C94AD9" w14:textId="6ACE2093" w:rsidR="00D66EDD" w:rsidRPr="00D66EDD" w:rsidRDefault="00D66EDD" w:rsidP="006D0E8F">
            <w:pPr>
              <w:spacing w:before="100" w:beforeAutospacing="1" w:after="100" w:afterAutospacing="1"/>
              <w:rPr>
                <w:b/>
                <w:i/>
              </w:rPr>
            </w:pPr>
            <w:r w:rsidRPr="00D66EDD">
              <w:rPr>
                <w:rStyle w:val="Strong"/>
                <w:b w:val="0"/>
                <w:i/>
              </w:rPr>
              <w:t>waterpool</w:t>
            </w:r>
          </w:p>
        </w:tc>
        <w:tc>
          <w:tcPr>
            <w:tcW w:w="4690" w:type="dxa"/>
            <w:hideMark/>
          </w:tcPr>
          <w:p w14:paraId="06492B78" w14:textId="0798EA41" w:rsidR="00D66EDD" w:rsidRPr="00C71F34" w:rsidRDefault="00D66EDD" w:rsidP="006D0E8F">
            <w:pPr>
              <w:pStyle w:val="Normal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F81BDE">
        <w:tc>
          <w:tcPr>
            <w:tcW w:w="2816" w:type="dxa"/>
          </w:tcPr>
          <w:p w14:paraId="68893593" w14:textId="124A37F6" w:rsidR="00D66EDD" w:rsidRPr="00D66EDD" w:rsidRDefault="00D66EDD" w:rsidP="006D0E8F">
            <w:pPr>
              <w:rPr>
                <w:b/>
                <w:i/>
              </w:rPr>
            </w:pPr>
            <w:r w:rsidRPr="00D66EDD">
              <w:rPr>
                <w:rStyle w:val="Strong"/>
                <w:b w:val="0"/>
                <w:i/>
              </w:rPr>
              <w:t>watercourse</w:t>
            </w:r>
          </w:p>
        </w:tc>
        <w:tc>
          <w:tcPr>
            <w:tcW w:w="4690" w:type="dxa"/>
          </w:tcPr>
          <w:p w14:paraId="72D939B1" w14:textId="54EA2BF8" w:rsidR="00D66EDD" w:rsidRPr="00D66EDD" w:rsidRDefault="00D66EDD" w:rsidP="006D0E8F">
            <w:pPr>
              <w:pStyle w:val="Normal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F81BDE">
        <w:tc>
          <w:tcPr>
            <w:tcW w:w="2816" w:type="dxa"/>
          </w:tcPr>
          <w:p w14:paraId="000DF1B5" w14:textId="39865DCE" w:rsidR="00D66EDD" w:rsidRPr="00D66EDD" w:rsidRDefault="00D66EDD" w:rsidP="006D0E8F">
            <w:pPr>
              <w:rPr>
                <w:b/>
                <w:i/>
              </w:rPr>
            </w:pPr>
            <w:r w:rsidRPr="00D66EDD">
              <w:rPr>
                <w:rStyle w:val="Strong"/>
                <w:b w:val="0"/>
                <w:i/>
              </w:rPr>
              <w:t>stratum</w:t>
            </w:r>
          </w:p>
        </w:tc>
        <w:tc>
          <w:tcPr>
            <w:tcW w:w="4690" w:type="dxa"/>
          </w:tcPr>
          <w:p w14:paraId="31FE4E53" w14:textId="22FCC0C4" w:rsidR="00D66EDD" w:rsidRPr="002168BF" w:rsidRDefault="00D66EDD" w:rsidP="00F81BDE">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 xml:space="preserve">layer of consistent characteristics, or a storage zone of a </w:t>
            </w:r>
            <w:r w:rsidRPr="008E510D">
              <w:rPr>
                <w:lang w:val="en-US"/>
              </w:rPr>
              <w:lastRenderedPageBreak/>
              <w:t>reservoir</w:t>
            </w:r>
            <w:r w:rsidR="00F81BDE">
              <w:rPr>
                <w:lang w:val="en-US"/>
              </w:rPr>
              <w:t>.</w:t>
            </w:r>
          </w:p>
        </w:tc>
        <w:tc>
          <w:tcPr>
            <w:tcW w:w="1350" w:type="dxa"/>
          </w:tcPr>
          <w:p w14:paraId="62E1DBF7" w14:textId="241A0C7A" w:rsidR="00D66EDD" w:rsidRDefault="00D66EDD" w:rsidP="006D0E8F">
            <w:pPr>
              <w:spacing w:before="100" w:beforeAutospacing="1" w:after="100" w:afterAutospacing="1"/>
            </w:pPr>
            <w:r>
              <w:lastRenderedPageBreak/>
              <w:t xml:space="preserve">Association </w:t>
            </w:r>
          </w:p>
        </w:tc>
      </w:tr>
      <w:tr w:rsidR="00D66EDD" w:rsidRPr="008E510D" w14:paraId="30A36EFB" w14:textId="77777777" w:rsidTr="00F81BDE">
        <w:tc>
          <w:tcPr>
            <w:tcW w:w="2816" w:type="dxa"/>
          </w:tcPr>
          <w:p w14:paraId="49755809" w14:textId="7A8E3C20" w:rsidR="00D66EDD" w:rsidRPr="00D66EDD" w:rsidRDefault="00D66EDD" w:rsidP="006D0E8F">
            <w:pPr>
              <w:rPr>
                <w:rStyle w:val="Strong"/>
                <w:b w:val="0"/>
                <w:i/>
              </w:rPr>
            </w:pPr>
            <w:r w:rsidRPr="00D66EDD">
              <w:rPr>
                <w:rStyle w:val="Strong"/>
                <w:b w:val="0"/>
                <w:i/>
              </w:rPr>
              <w:lastRenderedPageBreak/>
              <w:t>upstreamWaterBody</w:t>
            </w:r>
            <w:r w:rsidRPr="00D66EDD">
              <w:rPr>
                <w:b/>
                <w:i/>
              </w:rPr>
              <w:t xml:space="preserve"> </w:t>
            </w:r>
            <w:r w:rsidRPr="00816A8D">
              <w:t>and</w:t>
            </w:r>
            <w:r w:rsidRPr="00D66EDD">
              <w:rPr>
                <w:b/>
                <w:i/>
              </w:rPr>
              <w:t xml:space="preserve"> </w:t>
            </w:r>
            <w:r w:rsidRPr="00D66EDD">
              <w:rPr>
                <w:rStyle w:val="Strong"/>
                <w:b w:val="0"/>
                <w:i/>
              </w:rPr>
              <w:t>downstreamWaterBody</w:t>
            </w:r>
          </w:p>
        </w:tc>
        <w:tc>
          <w:tcPr>
            <w:tcW w:w="4690" w:type="dxa"/>
          </w:tcPr>
          <w:p w14:paraId="35BF221E" w14:textId="0BE40F95" w:rsidR="00D66EDD" w:rsidRPr="00D66EDD" w:rsidRDefault="00D66EDD" w:rsidP="00F81BDE">
            <w:pPr>
              <w:pStyle w:val="NormalWeb"/>
              <w:jc w:val="both"/>
              <w:rPr>
                <w:lang w:val="en-US"/>
              </w:rPr>
            </w:pPr>
            <w:r>
              <w:rPr>
                <w:lang w:val="en-US"/>
              </w:rPr>
              <w:t>identifies</w:t>
            </w:r>
            <w:r w:rsidRPr="008E510D">
              <w:rPr>
                <w:lang w:val="en-US"/>
              </w:rPr>
              <w:t xml:space="preserve"> another </w:t>
            </w:r>
            <w:r w:rsidR="007735C1">
              <w:rPr>
                <w:lang w:val="en-US"/>
              </w:rPr>
              <w:t>waterbody</w:t>
            </w:r>
            <w:r w:rsidRPr="008E510D">
              <w:rPr>
                <w:lang w:val="en-US"/>
              </w:rPr>
              <w:t xml:space="preserve"> immediately up</w:t>
            </w:r>
            <w:r>
              <w:rPr>
                <w:lang w:val="en-US"/>
              </w:rPr>
              <w:t>stream</w:t>
            </w:r>
            <w:r w:rsidRPr="008E510D">
              <w:rPr>
                <w:lang w:val="en-US"/>
              </w:rPr>
              <w:t xml:space="preserve"> or downstream</w:t>
            </w:r>
            <w:r w:rsidR="00F81BDE">
              <w:rPr>
                <w:lang w:val="en-US"/>
              </w:rPr>
              <w:t>, allowing network navigation</w:t>
            </w:r>
            <w:r w:rsidRPr="008E510D">
              <w:rPr>
                <w:lang w:val="en-US"/>
              </w:rPr>
              <w:t xml:space="preserve"> without knowing </w:t>
            </w:r>
            <w:r w:rsidR="0048473E">
              <w:rPr>
                <w:lang w:val="en-US"/>
              </w:rPr>
              <w:t>a</w:t>
            </w:r>
            <w:r w:rsidR="000D41B1">
              <w:rPr>
                <w:lang w:val="en-US"/>
              </w:rPr>
              <w:t>n</w:t>
            </w:r>
            <w:r w:rsidRPr="008E510D">
              <w:rPr>
                <w:lang w:val="en-US"/>
              </w:rPr>
              <w:t xml:space="preserve"> inflow or outflow of the catchment realized by the </w:t>
            </w:r>
            <w:r w:rsidR="007735C1">
              <w:rPr>
                <w:lang w:val="en-US"/>
              </w:rPr>
              <w:t>waterbody</w:t>
            </w:r>
            <w:r w:rsidRPr="008E510D">
              <w:rPr>
                <w:lang w:val="en-US"/>
              </w:rPr>
              <w:t>.</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F81BDE">
        <w:tc>
          <w:tcPr>
            <w:tcW w:w="2816" w:type="dxa"/>
          </w:tcPr>
          <w:p w14:paraId="618F699F" w14:textId="3F8D5CCF" w:rsidR="00D66EDD" w:rsidRPr="00D66EDD" w:rsidRDefault="00D66EDD" w:rsidP="006D0E8F">
            <w:pPr>
              <w:rPr>
                <w:rStyle w:val="Strong"/>
                <w:b w:val="0"/>
                <w:i/>
              </w:rPr>
            </w:pPr>
            <w:r w:rsidRPr="00D66EDD">
              <w:rPr>
                <w:rStyle w:val="Strong"/>
                <w:b w:val="0"/>
                <w:i/>
              </w:rPr>
              <w:t>fixedLandmark</w:t>
            </w:r>
          </w:p>
        </w:tc>
        <w:tc>
          <w:tcPr>
            <w:tcW w:w="4690" w:type="dxa"/>
          </w:tcPr>
          <w:p w14:paraId="55D3F345" w14:textId="7B4195D7" w:rsidR="00D66EDD" w:rsidRPr="00D66EDD" w:rsidRDefault="00D66EDD" w:rsidP="00F81BDE">
            <w:pPr>
              <w:pStyle w:val="NormalWeb"/>
              <w:jc w:val="both"/>
              <w:rPr>
                <w:lang w:val="en-US"/>
              </w:rPr>
            </w:pPr>
            <w:r>
              <w:rPr>
                <w:lang w:val="en-US"/>
              </w:rPr>
              <w:t xml:space="preserve">identifies </w:t>
            </w:r>
            <w:r w:rsidRPr="008E510D">
              <w:rPr>
                <w:lang w:val="en-US"/>
              </w:rPr>
              <w:t xml:space="preserve">a fixed landmark </w:t>
            </w:r>
            <w:r>
              <w:rPr>
                <w:lang w:val="en-US"/>
              </w:rPr>
              <w:t>as</w:t>
            </w:r>
            <w:r w:rsidR="00F81BDE">
              <w:rPr>
                <w:lang w:val="en-US"/>
              </w:rPr>
              <w:t xml:space="preserve"> the</w:t>
            </w:r>
            <w:r>
              <w:rPr>
                <w:lang w:val="en-US"/>
              </w:rPr>
              <w:t xml:space="preserve"> permanent reference location </w:t>
            </w:r>
            <w:r w:rsidRPr="008E510D">
              <w:rPr>
                <w:lang w:val="en-US"/>
              </w:rPr>
              <w:t xml:space="preserve">which realizes </w:t>
            </w:r>
            <w:r w:rsidR="0048473E">
              <w:rPr>
                <w:lang w:val="en-US"/>
              </w:rPr>
              <w:t>a</w:t>
            </w:r>
            <w:r w:rsidRPr="008E510D">
              <w:rPr>
                <w:lang w:val="en-US"/>
              </w:rPr>
              <w:t xml:space="preserve"> </w:t>
            </w:r>
            <w:r w:rsidR="0048473E">
              <w:rPr>
                <w:lang w:val="en-US"/>
              </w:rPr>
              <w:t>hydro nexus</w:t>
            </w:r>
            <w:r w:rsidRPr="008E510D">
              <w:rPr>
                <w:lang w:val="en-US"/>
              </w:rPr>
              <w:t xml:space="preserve"> of the catchment realized by the </w:t>
            </w:r>
            <w:r w:rsidR="007735C1">
              <w:rPr>
                <w:lang w:val="en-US"/>
              </w:rPr>
              <w:t>waterbody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F81BDE">
        <w:tc>
          <w:tcPr>
            <w:tcW w:w="2816" w:type="dxa"/>
          </w:tcPr>
          <w:p w14:paraId="69F8FCA0" w14:textId="6D6F7EB8" w:rsidR="00D66EDD" w:rsidRPr="00D66EDD" w:rsidRDefault="00D66EDD" w:rsidP="006D0E8F">
            <w:pPr>
              <w:rPr>
                <w:rStyle w:val="Strong"/>
                <w:b w:val="0"/>
                <w:i/>
              </w:rPr>
            </w:pPr>
            <w:r w:rsidRPr="00D66EDD">
              <w:rPr>
                <w:rStyle w:val="Strong"/>
                <w:b w:val="0"/>
                <w:i/>
              </w:rPr>
              <w:t>streamCrossSection</w:t>
            </w:r>
            <w:r w:rsidRPr="00D66EDD">
              <w:rPr>
                <w:b/>
                <w:i/>
              </w:rPr>
              <w:t xml:space="preserve"> </w:t>
            </w:r>
            <w:r w:rsidRPr="00D66EDD">
              <w:rPr>
                <w:i/>
              </w:rPr>
              <w:t>and</w:t>
            </w:r>
            <w:r w:rsidRPr="00D66EDD">
              <w:rPr>
                <w:b/>
                <w:i/>
              </w:rPr>
              <w:t xml:space="preserve"> </w:t>
            </w:r>
            <w:r w:rsidRPr="00D66EDD">
              <w:rPr>
                <w:i/>
              </w:rPr>
              <w:t>streamL</w:t>
            </w:r>
            <w:r w:rsidRPr="00D66EDD">
              <w:rPr>
                <w:rStyle w:val="Strong"/>
                <w:b w:val="0"/>
                <w:i/>
              </w:rPr>
              <w:t>ongitudinalSection</w:t>
            </w:r>
          </w:p>
        </w:tc>
        <w:tc>
          <w:tcPr>
            <w:tcW w:w="4690" w:type="dxa"/>
          </w:tcPr>
          <w:p w14:paraId="10007C97" w14:textId="0E4392CA" w:rsidR="00D66EDD" w:rsidRPr="00D66EDD" w:rsidRDefault="00D66EDD" w:rsidP="00F81BDE">
            <w:pPr>
              <w:pStyle w:val="Normal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sidR="00F81BDE">
              <w:rPr>
                <w:lang w:val="en-US"/>
              </w:rPr>
              <w:t>.</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F81BDE">
        <w:tc>
          <w:tcPr>
            <w:tcW w:w="2816" w:type="dxa"/>
          </w:tcPr>
          <w:p w14:paraId="656B2292" w14:textId="6FD48BD6" w:rsidR="00D66EDD" w:rsidRPr="00D66EDD" w:rsidRDefault="00D66EDD" w:rsidP="006D0E8F">
            <w:pPr>
              <w:rPr>
                <w:rStyle w:val="Strong"/>
                <w:b w:val="0"/>
                <w:i/>
              </w:rPr>
            </w:pPr>
            <w:r w:rsidRPr="00D66EDD">
              <w:rPr>
                <w:rStyle w:val="Strong"/>
                <w:b w:val="0"/>
                <w:i/>
              </w:rPr>
              <w:t>storage</w:t>
            </w:r>
          </w:p>
        </w:tc>
        <w:tc>
          <w:tcPr>
            <w:tcW w:w="4690" w:type="dxa"/>
          </w:tcPr>
          <w:p w14:paraId="5A1A25A9" w14:textId="4FCA8837" w:rsidR="00D66EDD" w:rsidRPr="00D66EDD" w:rsidRDefault="00D66EDD" w:rsidP="006D0E8F">
            <w:pPr>
              <w:pStyle w:val="Normal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t>
            </w:r>
            <w:r w:rsidR="007735C1">
              <w:rPr>
                <w:lang w:val="en-US"/>
              </w:rPr>
              <w:t>waterbody</w:t>
            </w:r>
            <w:r w:rsidRPr="008E510D">
              <w:rPr>
                <w:lang w:val="en-US"/>
              </w:rPr>
              <w:t xml:space="preserve">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1CDDCD94" w14:textId="77777777" w:rsidTr="00F81BDE">
        <w:tc>
          <w:tcPr>
            <w:tcW w:w="2816" w:type="dxa"/>
          </w:tcPr>
          <w:p w14:paraId="417754AB" w14:textId="71FA577E"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-at-landmark</w:t>
            </w:r>
          </w:p>
        </w:tc>
        <w:tc>
          <w:tcPr>
            <w:tcW w:w="4690" w:type="dxa"/>
          </w:tcPr>
          <w:p w14:paraId="19F7EFE0" w14:textId="5328753A" w:rsidR="00D66EDD" w:rsidRPr="00D66EDD" w:rsidRDefault="00D66EDD" w:rsidP="00F81BDE">
            <w:pPr>
              <w:pStyle w:val="NormalWeb"/>
              <w:jc w:val="both"/>
              <w:rPr>
                <w:lang w:val="en-US"/>
              </w:rPr>
            </w:pPr>
            <w:r>
              <w:t xml:space="preserve">defines that a fixed landmark on </w:t>
            </w:r>
            <w:r w:rsidR="00465DF6">
              <w:t xml:space="preserve">a </w:t>
            </w:r>
            <w:r w:rsidR="007735C1">
              <w:t>waterbody</w:t>
            </w:r>
            <w:r w:rsidR="00465DF6">
              <w:t xml:space="preserve"> </w:t>
            </w:r>
            <w:r>
              <w:t xml:space="preserve">should be recognized as </w:t>
            </w:r>
            <w:r w:rsidR="00F81BDE">
              <w:t xml:space="preserve">the </w:t>
            </w:r>
            <w:r>
              <w:t>outflow</w:t>
            </w:r>
            <w:r w:rsidR="00F81BDE">
              <w:t xml:space="preserve"> nexus location</w:t>
            </w:r>
            <w:r>
              <w:t xml:space="preserve"> of the contributing catchment realized by the hydrographic network the </w:t>
            </w:r>
            <w:r w:rsidR="007735C1">
              <w:t>waterbody</w:t>
            </w:r>
            <w:r>
              <w:t xml:space="preserve">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F81BDE">
        <w:tc>
          <w:tcPr>
            <w:tcW w:w="2816" w:type="dxa"/>
          </w:tcPr>
          <w:p w14:paraId="48F3983B" w14:textId="33F54826"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-at-section</w:t>
            </w:r>
          </w:p>
        </w:tc>
        <w:tc>
          <w:tcPr>
            <w:tcW w:w="4690" w:type="dxa"/>
          </w:tcPr>
          <w:p w14:paraId="4423EF1E" w14:textId="2198EF4F" w:rsidR="00D66EDD" w:rsidRPr="00D66EDD" w:rsidRDefault="00D66EDD" w:rsidP="00F81BDE">
            <w:pPr>
              <w:pStyle w:val="NormalWeb"/>
              <w:jc w:val="both"/>
              <w:rPr>
                <w:lang w:val="en-US"/>
              </w:rPr>
            </w:pPr>
            <w:r>
              <w:t xml:space="preserve">defines that a location at a vertical section of a </w:t>
            </w:r>
            <w:r w:rsidR="007735C1">
              <w:t>waterbody</w:t>
            </w:r>
            <w:r>
              <w:t xml:space="preserve"> should be recognized as </w:t>
            </w:r>
            <w:r w:rsidR="00F81BDE">
              <w:t xml:space="preserve">the </w:t>
            </w:r>
            <w:r>
              <w:t>outflow</w:t>
            </w:r>
            <w:r w:rsidR="00F81BDE">
              <w:t xml:space="preserve"> nexus</w:t>
            </w:r>
            <w:r>
              <w:t xml:space="preserve"> of the contributing catchme</w:t>
            </w:r>
            <w:r w:rsidR="00F81BDE">
              <w:t>nt realized by the hydrographic</w:t>
            </w:r>
            <w:r>
              <w:t xml:space="preserve"> network the </w:t>
            </w:r>
            <w:r w:rsidR="007735C1">
              <w:t>waterbody</w:t>
            </w:r>
            <w:r>
              <w:t xml:space="preserve">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19C92CD5" w:rsidR="007004D7" w:rsidRDefault="007004D7" w:rsidP="00450C77">
      <w:pPr>
        <w:pStyle w:val="NormalWeb"/>
        <w:jc w:val="both"/>
        <w:rPr>
          <w:lang w:val="en-US"/>
        </w:rPr>
      </w:pPr>
      <w:r w:rsidRPr="008E510D">
        <w:rPr>
          <w:lang w:val="en-US"/>
        </w:rPr>
        <w:t xml:space="preserve">The HY_WaterBodyStratum feature type describes a horizontal layer in a stratified </w:t>
      </w:r>
      <w:r w:rsidR="007735C1">
        <w:rPr>
          <w:lang w:val="en-US"/>
        </w:rPr>
        <w:t>waterbody</w:t>
      </w:r>
      <w:r w:rsidRPr="008E510D">
        <w:rPr>
          <w:lang w:val="en-US"/>
        </w:rPr>
        <w:t xml:space="preserve"> determined by differences in thermal or salinity characteristics or by oxygen or nutrient content, or by virtual storage zones of a reservoir. HY_WaterBodyStratum carries the properties: </w:t>
      </w:r>
      <w:r w:rsidRPr="008E510D">
        <w:rPr>
          <w:rStyle w:val="Emphasis"/>
          <w:lang w:val="en-US"/>
        </w:rPr>
        <w:t>stratumType</w:t>
      </w:r>
      <w:r w:rsidRPr="008E510D">
        <w:rPr>
          <w:lang w:val="en-US"/>
        </w:rPr>
        <w:t xml:space="preserve"> and </w:t>
      </w:r>
      <w:r w:rsidRPr="008E510D">
        <w:rPr>
          <w:rStyle w:val="Emphasis"/>
          <w:lang w:val="en-US"/>
        </w:rPr>
        <w:t>benchmark</w:t>
      </w:r>
      <w:r w:rsidRPr="008E510D">
        <w:rPr>
          <w:lang w:val="en-US"/>
        </w:rPr>
        <w:t>.</w:t>
      </w:r>
    </w:p>
    <w:p w14:paraId="5249B3BE" w14:textId="3C619688" w:rsidR="00D66EDD" w:rsidRDefault="00D66EDD" w:rsidP="00D66EDD">
      <w:pPr>
        <w:pStyle w:val="OGCtableheader"/>
      </w:pPr>
      <w:bookmarkStart w:id="200" w:name="_Toc484066603"/>
      <w:r>
        <w:t xml:space="preserve">Table </w:t>
      </w:r>
      <w:fldSimple w:instr=" SEQ Table \* ARABIC ">
        <w:r w:rsidR="00E344A8">
          <w:t>21</w:t>
        </w:r>
      </w:fldSimple>
      <w:r>
        <w:t>: HY_WaterBody</w:t>
      </w:r>
      <w:r w:rsidR="00001192">
        <w:t>Stratum</w:t>
      </w:r>
      <w:bookmarkEnd w:id="200"/>
    </w:p>
    <w:tbl>
      <w:tblPr>
        <w:tblStyle w:val="TableGrid"/>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r w:rsidRPr="00D66EDD">
              <w:rPr>
                <w:rStyle w:val="Strong"/>
                <w:b w:val="0"/>
                <w:i/>
              </w:rPr>
              <w:t>stratumType</w:t>
            </w:r>
            <w:r w:rsidRPr="00D66EDD">
              <w:rPr>
                <w:b/>
                <w:i/>
              </w:rPr>
              <w:t xml:space="preserve"> </w:t>
            </w:r>
          </w:p>
        </w:tc>
        <w:tc>
          <w:tcPr>
            <w:tcW w:w="4690" w:type="dxa"/>
            <w:hideMark/>
          </w:tcPr>
          <w:p w14:paraId="3D8CD11F" w14:textId="4E6EFFDB" w:rsidR="00D66EDD" w:rsidRPr="00C71F34" w:rsidRDefault="00D66EDD" w:rsidP="006D0E8F">
            <w:pPr>
              <w:pStyle w:val="NormalWeb"/>
              <w:jc w:val="both"/>
              <w:rPr>
                <w:lang w:val="en-US"/>
              </w:rPr>
            </w:pPr>
            <w:r w:rsidRPr="008E510D">
              <w:rPr>
                <w:lang w:val="en-US"/>
              </w:rPr>
              <w:t xml:space="preserve">characterizes the stratum using a term from a controlled vocabulary. </w:t>
            </w:r>
            <w:r>
              <w:rPr>
                <w:lang w:val="en-US"/>
              </w:rPr>
              <w:t xml:space="preserve">An implementation may use the ScopedName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Strong"/>
                <w:b w:val="0"/>
                <w:i/>
              </w:rPr>
              <w:t>b</w:t>
            </w:r>
            <w:r w:rsidR="00D66EDD" w:rsidRPr="00D66EDD">
              <w:rPr>
                <w:rStyle w:val="Strong"/>
                <w:b w:val="0"/>
                <w:i/>
              </w:rPr>
              <w:t>enchmark</w:t>
            </w:r>
          </w:p>
        </w:tc>
        <w:tc>
          <w:tcPr>
            <w:tcW w:w="4690" w:type="dxa"/>
          </w:tcPr>
          <w:p w14:paraId="4F4ECC8D" w14:textId="09517373" w:rsidR="00D66EDD" w:rsidRPr="00D66EDD" w:rsidRDefault="00D66EDD" w:rsidP="00245923">
            <w:pPr>
              <w:pStyle w:val="NormalWeb"/>
              <w:jc w:val="both"/>
              <w:rPr>
                <w:lang w:val="en-US"/>
              </w:rPr>
            </w:pPr>
            <w:r w:rsidRPr="008E510D">
              <w:rPr>
                <w:lang w:val="en-US"/>
              </w:rPr>
              <w:t>identif</w:t>
            </w:r>
            <w:r>
              <w:rPr>
                <w:lang w:val="en-US"/>
              </w:rPr>
              <w:t>ies</w:t>
            </w:r>
            <w:r w:rsidRPr="008E510D">
              <w:rPr>
                <w:lang w:val="en-US"/>
              </w:rPr>
              <w:t xml:space="preserve"> a benchmark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sidR="00245923">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Heading4"/>
        <w:jc w:val="both"/>
      </w:pPr>
      <w:r w:rsidRPr="008E510D">
        <w:lastRenderedPageBreak/>
        <w:t>Cross-Section and Longitudinal Section</w:t>
      </w:r>
    </w:p>
    <w:p w14:paraId="067C0AE9" w14:textId="6C07D974" w:rsidR="007004D7" w:rsidRPr="008E510D" w:rsidRDefault="007004D7" w:rsidP="00972EC5">
      <w:pPr>
        <w:pStyle w:val="NormalWeb"/>
        <w:jc w:val="both"/>
        <w:rPr>
          <w:lang w:val="en-US"/>
        </w:rPr>
      </w:pPr>
      <w:r w:rsidRPr="008E510D">
        <w:rPr>
          <w:lang w:val="en-US"/>
        </w:rPr>
        <w:t xml:space="preserve">The HY_CrossSection and HY_LongitudinalSection feature types conceptualize the segmentation of a </w:t>
      </w:r>
      <w:r w:rsidR="007735C1">
        <w:rPr>
          <w:lang w:val="en-US"/>
        </w:rPr>
        <w:t>waterbody</w:t>
      </w:r>
      <w:r w:rsidRPr="008E510D">
        <w:rPr>
          <w:lang w:val="en-US"/>
        </w:rPr>
        <w:t xml:space="preserve"> or a containing channel through vertical sections. Taking into account the conceptual separation of a watercourse, the cross section concept refers to both the cross section of a </w:t>
      </w:r>
      <w:r w:rsidR="007735C1">
        <w:rPr>
          <w:lang w:val="en-US"/>
        </w:rPr>
        <w:t>waterbody</w:t>
      </w:r>
      <w:r w:rsidRPr="008E510D">
        <w:rPr>
          <w:lang w:val="en-US"/>
        </w:rPr>
        <w:t xml:space="preserve"> orthogonal to the direction of flow, and to the transversal bed profile of a channel</w:t>
      </w:r>
      <w:r w:rsidR="00972EC5">
        <w:rPr>
          <w:lang w:val="en-US"/>
        </w:rPr>
        <w:t xml:space="preserve">, </w:t>
      </w:r>
      <w:r w:rsidR="00972EC5" w:rsidRPr="00972EC5">
        <w:rPr>
          <w:lang w:val="en-US"/>
        </w:rPr>
        <w:t xml:space="preserve">The longitudinal section concept refers to both the vertical section of a </w:t>
      </w:r>
      <w:r w:rsidR="007735C1">
        <w:rPr>
          <w:lang w:val="en-US"/>
        </w:rPr>
        <w:t>waterbody</w:t>
      </w:r>
      <w:r w:rsidR="00972EC5" w:rsidRPr="00972EC5">
        <w:rPr>
          <w:lang w:val="en-US"/>
        </w:rPr>
        <w:t xml:space="preserve"> along its centerline, and to the longitudinal bed profile of a channel.</w:t>
      </w:r>
      <w:r w:rsidR="00972EC5" w:rsidRPr="00972EC5">
        <w:rPr>
          <w:rFonts w:ascii="Segoe UI" w:hAnsi="Segoe UI" w:cs="Segoe UI"/>
          <w:sz w:val="18"/>
          <w:szCs w:val="18"/>
        </w:rPr>
        <w:t xml:space="preserve"> </w:t>
      </w:r>
    </w:p>
    <w:p w14:paraId="62DCFE2F" w14:textId="77371461" w:rsidR="007004D7" w:rsidRDefault="007004D7" w:rsidP="00972EC5">
      <w:pPr>
        <w:pStyle w:val="NormalWeb"/>
        <w:jc w:val="both"/>
        <w:rPr>
          <w:lang w:val="en-US"/>
        </w:rPr>
      </w:pPr>
      <w:r w:rsidRPr="008E510D">
        <w:rPr>
          <w:lang w:val="en-US"/>
        </w:rPr>
        <w:t xml:space="preserve">Both types of vertical section associate </w:t>
      </w:r>
      <w:r w:rsidRPr="008E510D">
        <w:rPr>
          <w:rStyle w:val="Emphasis"/>
          <w:lang w:val="en-US"/>
        </w:rPr>
        <w:t>crossSectionPoint</w:t>
      </w:r>
      <w:r w:rsidRPr="008E510D">
        <w:rPr>
          <w:lang w:val="en-US"/>
        </w:rPr>
        <w:t xml:space="preserve"> and </w:t>
      </w:r>
      <w:r w:rsidRPr="008E510D">
        <w:rPr>
          <w:rStyle w:val="Emphasis"/>
          <w:lang w:val="en-US"/>
        </w:rPr>
        <w:t>longitudalinalSectionPoint</w:t>
      </w:r>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associated channel or </w:t>
      </w:r>
      <w:r w:rsidR="007735C1">
        <w:rPr>
          <w:lang w:val="en-US"/>
        </w:rPr>
        <w:t>waterbody</w:t>
      </w:r>
      <w:r w:rsidRPr="008E510D">
        <w:rPr>
          <w:lang w:val="en-US"/>
        </w:rPr>
        <w:t xml:space="preserve">. </w:t>
      </w:r>
    </w:p>
    <w:p w14:paraId="07977980" w14:textId="5D9F3E74" w:rsidR="00530F0D" w:rsidRPr="008E510D" w:rsidRDefault="00530F0D" w:rsidP="00834E29">
      <w:pPr>
        <w:pStyle w:val="Heading4"/>
        <w:jc w:val="both"/>
      </w:pPr>
      <w:r w:rsidRPr="008E510D">
        <w:t>Water-LiquidPhase and Water-SolidPhase</w:t>
      </w:r>
    </w:p>
    <w:p w14:paraId="110C275F" w14:textId="3DD38700" w:rsidR="00972EC5" w:rsidRDefault="007004D7" w:rsidP="00450C77">
      <w:pPr>
        <w:pStyle w:val="NormalWeb"/>
        <w:jc w:val="both"/>
        <w:rPr>
          <w:lang w:val="en-US"/>
        </w:rPr>
      </w:pPr>
      <w:r w:rsidRPr="008E510D">
        <w:rPr>
          <w:lang w:val="en-US"/>
        </w:rPr>
        <w:t xml:space="preserve">The HY_Water_LiquidPhase and HY_Water_SolidPhase feature types provide simple concepts of the accumulation of water in </w:t>
      </w:r>
      <w:r w:rsidR="007735C1">
        <w:rPr>
          <w:lang w:val="en-US"/>
        </w:rPr>
        <w:t>waterbodies</w:t>
      </w:r>
      <w:r w:rsidRPr="008E510D">
        <w:rPr>
          <w:lang w:val="en-US"/>
        </w:rPr>
        <w:t xml:space="preserve">. This definition refers to the matter accumulated to a mass of water. In its liquid form water is considered accumulated in </w:t>
      </w:r>
      <w:r w:rsidR="007735C1">
        <w:rPr>
          <w:lang w:val="en-US"/>
        </w:rPr>
        <w:t>waterbodies</w:t>
      </w:r>
      <w:r w:rsidRPr="008E510D">
        <w:rPr>
          <w:lang w:val="en-US"/>
        </w:rPr>
        <w:t xml:space="preserve">; in its solid phase water may be accumulated after melting, or as a layer of ice or snow on an open </w:t>
      </w:r>
      <w:r w:rsidR="007735C1">
        <w:rPr>
          <w:lang w:val="en-US"/>
        </w:rPr>
        <w:t>waterbody</w:t>
      </w:r>
      <w:r w:rsidRPr="008E510D">
        <w:rPr>
          <w:lang w:val="en-US"/>
        </w:rPr>
        <w:t xml:space="preserve">. The accumulation of water in the atmosphere or below the land surface, e.g. rain, soil moisture or groundwater, is not in scope of this standard, as well as the accumulation of snow and ice in glaciers which is subject of glaciology science. </w:t>
      </w:r>
    </w:p>
    <w:p w14:paraId="58CAEA41" w14:textId="3B6FDA0D" w:rsidR="007004D7" w:rsidRPr="008E510D" w:rsidRDefault="007004D7" w:rsidP="00450C77">
      <w:pPr>
        <w:pStyle w:val="NormalWeb"/>
        <w:jc w:val="both"/>
        <w:rPr>
          <w:lang w:val="en-US"/>
        </w:rPr>
      </w:pPr>
      <w:r w:rsidRPr="008E510D">
        <w:rPr>
          <w:lang w:val="en-US"/>
        </w:rPr>
        <w:t xml:space="preserve">Contextually related information models may use the HY_Water_LiquidPhase and HY_Water_SolidPhase feature types to build relationships to an accumulating </w:t>
      </w:r>
      <w:r w:rsidR="007735C1">
        <w:rPr>
          <w:lang w:val="en-US"/>
        </w:rPr>
        <w:t>waterbody</w:t>
      </w:r>
      <w:r w:rsidRPr="008E510D">
        <w:rPr>
          <w:lang w:val="en-US"/>
        </w:rPr>
        <w:t xml:space="preserve">, and ultimately to the catchment realized either by the </w:t>
      </w:r>
      <w:r w:rsidR="007735C1">
        <w:rPr>
          <w:lang w:val="en-US"/>
        </w:rPr>
        <w:t>waterbody</w:t>
      </w:r>
      <w:r w:rsidRPr="008E510D">
        <w:rPr>
          <w:lang w:val="en-US"/>
        </w:rPr>
        <w:t xml:space="preserve"> or by the network of which the </w:t>
      </w:r>
      <w:r w:rsidR="007735C1">
        <w:rPr>
          <w:lang w:val="en-US"/>
        </w:rPr>
        <w:t>waterbody</w:t>
      </w:r>
      <w:r w:rsidRPr="008E510D">
        <w:rPr>
          <w:lang w:val="en-US"/>
        </w:rPr>
        <w:t xml:space="preserve"> is part. </w:t>
      </w:r>
    </w:p>
    <w:p w14:paraId="6B978644" w14:textId="52B8F194" w:rsidR="00487DE4" w:rsidRDefault="007004D7" w:rsidP="006C7508">
      <w:pPr>
        <w:jc w:val="both"/>
      </w:pPr>
      <w:r w:rsidRPr="008E510D">
        <w:t xml:space="preserve">HY_Water_LiquidPhase </w:t>
      </w:r>
      <w:r w:rsidR="00F65773">
        <w:t>has an association with</w:t>
      </w:r>
      <w:r w:rsidR="00972EC5">
        <w:t xml:space="preserve"> the</w:t>
      </w:r>
      <w:r w:rsidRPr="008E510D">
        <w:t xml:space="preserve"> </w:t>
      </w:r>
      <w:r w:rsidRPr="00452B33">
        <w:rPr>
          <w:i/>
        </w:rPr>
        <w:t>accumulatingWaterBody</w:t>
      </w:r>
      <w:r w:rsidRPr="008E510D">
        <w:t xml:space="preserve">; HY_Water_SolidPhase </w:t>
      </w:r>
      <w:r w:rsidR="00F65773">
        <w:t>has associations with the</w:t>
      </w:r>
      <w:r w:rsidRPr="008E510D">
        <w:t xml:space="preserve"> </w:t>
      </w:r>
      <w:r w:rsidR="00972EC5">
        <w:t xml:space="preserve">water from </w:t>
      </w:r>
      <w:r w:rsidRPr="008E510D">
        <w:rPr>
          <w:rStyle w:val="Emphasis"/>
        </w:rPr>
        <w:t>snowmelt</w:t>
      </w:r>
      <w:r w:rsidRPr="008E510D">
        <w:t xml:space="preserve"> and </w:t>
      </w:r>
      <w:r w:rsidRPr="008E510D">
        <w:rPr>
          <w:rStyle w:val="Emphasis"/>
        </w:rPr>
        <w:t>coveredWaterBody</w:t>
      </w:r>
      <w:r w:rsidRPr="008E510D">
        <w:t xml:space="preserve">. </w:t>
      </w:r>
      <w:r w:rsidR="006C7508" w:rsidRPr="006C7508">
        <w:t>T</w:t>
      </w:r>
      <w:r w:rsidRPr="006C7508">
        <w:t>hese associations</w:t>
      </w:r>
      <w:r w:rsidRPr="008E510D">
        <w:t xml:space="preserve"> </w:t>
      </w:r>
      <w:r w:rsidR="006C7508">
        <w:t xml:space="preserve">may </w:t>
      </w:r>
      <w:r w:rsidRPr="008E510D">
        <w:t xml:space="preserve">be used to identify the </w:t>
      </w:r>
      <w:r w:rsidR="007735C1">
        <w:t>waterbody</w:t>
      </w:r>
      <w:r w:rsidRPr="008E510D">
        <w:t xml:space="preserve">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201" w:name="_Toc458775755"/>
      <w:bookmarkStart w:id="202" w:name="_Toc484502213"/>
      <w:r w:rsidRPr="008E510D">
        <w:t>The Surface</w:t>
      </w:r>
      <w:r w:rsidR="002C507E">
        <w:t>-</w:t>
      </w:r>
      <w:r w:rsidRPr="008E510D">
        <w:t>Water Body types</w:t>
      </w:r>
      <w:bookmarkEnd w:id="201"/>
      <w:bookmarkEnd w:id="202"/>
    </w:p>
    <w:p w14:paraId="5543643E" w14:textId="43A036DE" w:rsidR="007004D7" w:rsidRPr="008E510D" w:rsidRDefault="00450A24" w:rsidP="00450C77">
      <w:pPr>
        <w:pStyle w:val="NormalWeb"/>
        <w:jc w:val="both"/>
        <w:rPr>
          <w:lang w:val="en-US"/>
        </w:rPr>
      </w:pPr>
      <w:r w:rsidRPr="008E510D">
        <w:rPr>
          <w:lang w:val="en-US"/>
        </w:rPr>
        <w:t xml:space="preserve">The Surface Water model defines typical specializations of a </w:t>
      </w:r>
      <w:r w:rsidR="007735C1">
        <w:rPr>
          <w:lang w:val="en-US"/>
        </w:rPr>
        <w:t>waterbody</w:t>
      </w:r>
      <w:r w:rsidRPr="008E510D">
        <w:rPr>
          <w:lang w:val="en-US"/>
        </w:rPr>
        <w:t xml:space="preserve"> on the land </w:t>
      </w:r>
      <w:r w:rsidR="007004D7" w:rsidRPr="008E510D">
        <w:rPr>
          <w:lang w:val="en-US"/>
        </w:rPr>
        <w:t xml:space="preserve">surface. Being a specialization of the HY_WaterBody class each subtypes inherits the </w:t>
      </w:r>
      <w:r w:rsidR="007004D7" w:rsidRPr="008E510D">
        <w:rPr>
          <w:rStyle w:val="Emphasis"/>
          <w:lang w:val="en-US"/>
        </w:rPr>
        <w:t>stratum</w:t>
      </w:r>
      <w:r w:rsidR="007004D7" w:rsidRPr="008E510D">
        <w:rPr>
          <w:lang w:val="en-US"/>
        </w:rPr>
        <w:t xml:space="preserve">, </w:t>
      </w:r>
      <w:r w:rsidR="007004D7" w:rsidRPr="008E510D">
        <w:rPr>
          <w:rStyle w:val="Emphasis"/>
          <w:lang w:val="en-US"/>
        </w:rPr>
        <w:t>waterpool</w:t>
      </w:r>
      <w:r w:rsidR="007004D7" w:rsidRPr="008E510D">
        <w:rPr>
          <w:lang w:val="en-US"/>
        </w:rPr>
        <w:t xml:space="preserve">, </w:t>
      </w:r>
      <w:r w:rsidR="007004D7" w:rsidRPr="008E510D">
        <w:rPr>
          <w:rStyle w:val="Emphasis"/>
          <w:lang w:val="en-US"/>
        </w:rPr>
        <w:t>watercourse</w:t>
      </w:r>
      <w:r w:rsidR="007004D7" w:rsidRPr="008E510D">
        <w:rPr>
          <w:lang w:val="en-US"/>
        </w:rPr>
        <w:t xml:space="preserve">, </w:t>
      </w:r>
      <w:r w:rsidR="007004D7" w:rsidRPr="008E510D">
        <w:rPr>
          <w:rStyle w:val="Emphasis"/>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Emphasis"/>
          <w:lang w:val="en-US"/>
        </w:rPr>
        <w:t xml:space="preserve">, </w:t>
      </w:r>
      <w:r w:rsidR="007004D7" w:rsidRPr="008E510D">
        <w:rPr>
          <w:rStyle w:val="Emphasis"/>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Emphasis"/>
          <w:lang w:val="en-US"/>
        </w:rPr>
        <w:t>streamLongitudinalSection</w:t>
      </w:r>
      <w:r w:rsidR="007004D7" w:rsidRPr="008E510D">
        <w:rPr>
          <w:lang w:val="en-US"/>
        </w:rPr>
        <w:t xml:space="preserve"> properties. From the general HY_HydroFeature class the special </w:t>
      </w:r>
      <w:r w:rsidR="007735C1">
        <w:rPr>
          <w:lang w:val="en-US"/>
        </w:rPr>
        <w:t>waterbodies</w:t>
      </w:r>
      <w:r w:rsidR="007004D7" w:rsidRPr="008E510D">
        <w:rPr>
          <w:lang w:val="en-US"/>
        </w:rPr>
        <w:t xml:space="preserve">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r w:rsidR="007004D7" w:rsidRPr="008E510D">
        <w:rPr>
          <w:lang w:val="en-US"/>
        </w:rPr>
        <w:lastRenderedPageBreak/>
        <w:t xml:space="preserve">contexts other specializations, or a typical segmentation may exist, that not conforms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203" w:name="_Toc458775756"/>
      <w:bookmarkStart w:id="204" w:name="_Toc484502214"/>
      <w:r w:rsidRPr="008E510D">
        <w:t>The Storage model</w:t>
      </w:r>
      <w:bookmarkEnd w:id="203"/>
      <w:bookmarkEnd w:id="204"/>
    </w:p>
    <w:p w14:paraId="22B40F6C" w14:textId="3FD2136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614086">
        <w:t xml:space="preserve">Figure </w:t>
      </w:r>
      <w:r w:rsidR="00614086">
        <w:rPr>
          <w:noProof/>
        </w:rPr>
        <w:t>43</w:t>
      </w:r>
      <w:r w:rsidR="00874BCD">
        <w:rPr>
          <w:lang w:val="en-US"/>
        </w:rPr>
        <w:fldChar w:fldCharType="end"/>
      </w:r>
      <w:r w:rsidRPr="008E510D">
        <w:rPr>
          <w:lang w:val="en-US"/>
        </w:rPr>
        <w:t xml:space="preserve">) provides a concept to describe any </w:t>
      </w:r>
      <w:r w:rsidR="007735C1">
        <w:rPr>
          <w:lang w:val="en-US"/>
        </w:rPr>
        <w:t>waterbody</w:t>
      </w:r>
      <w:r w:rsidRPr="008E510D">
        <w:rPr>
          <w:lang w:val="en-US"/>
        </w:rPr>
        <w:t xml:space="preserve">, in terms of a reservoir storing water for future use. The </w:t>
      </w:r>
      <w:r w:rsidR="008D7A82">
        <w:rPr>
          <w:lang w:val="en-US"/>
        </w:rPr>
        <w:t xml:space="preserve">separation of the storage model </w:t>
      </w:r>
      <w:r w:rsidR="00360A27">
        <w:rPr>
          <w:lang w:val="en-US"/>
        </w:rPr>
        <w:t>allows description of</w:t>
      </w:r>
      <w:r w:rsidRPr="008E510D">
        <w:rPr>
          <w:lang w:val="en-US"/>
        </w:rPr>
        <w:t xml:space="preserve"> the hydrographic network without the details of storage capacities that a </w:t>
      </w:r>
      <w:r w:rsidR="007735C1">
        <w:rPr>
          <w:lang w:val="en-US"/>
        </w:rPr>
        <w:t>waterbody</w:t>
      </w:r>
      <w:r w:rsidRPr="008E510D">
        <w:rPr>
          <w:lang w:val="en-US"/>
        </w:rPr>
        <w:t xml:space="preserve"> may have, and vice versa</w:t>
      </w:r>
      <w:r w:rsidR="008D7A82">
        <w:rPr>
          <w:lang w:val="en-US"/>
        </w:rPr>
        <w:t>, s</w:t>
      </w:r>
      <w:r w:rsidRPr="008E510D">
        <w:rPr>
          <w:lang w:val="en-US"/>
        </w:rPr>
        <w:t xml:space="preserve">torage reservoirs </w:t>
      </w:r>
      <w:r w:rsidR="008D7A82">
        <w:rPr>
          <w:lang w:val="en-US"/>
        </w:rPr>
        <w:t xml:space="preserve">can be described </w:t>
      </w:r>
      <w:r w:rsidRPr="008E510D">
        <w:rPr>
          <w:lang w:val="en-US"/>
        </w:rPr>
        <w:t xml:space="preserve">independent of their role within the hydrographic network. </w:t>
      </w:r>
    </w:p>
    <w:p w14:paraId="33EF2757" w14:textId="77777777" w:rsidR="00C20518" w:rsidRDefault="00C20518" w:rsidP="00C20518">
      <w:pPr>
        <w:pStyle w:val="OGCFigure"/>
      </w:pPr>
      <w:r>
        <w:rPr>
          <w:noProof/>
        </w:rPr>
        <w:lastRenderedPageBreak/>
        <w:drawing>
          <wp:inline distT="0" distB="0" distL="0" distR="0" wp14:anchorId="6F553A90" wp14:editId="02A78230">
            <wp:extent cx="4319024" cy="3901438"/>
            <wp:effectExtent l="0" t="0" r="5715" b="44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319024" cy="3901438"/>
                    </a:xfrm>
                    <a:prstGeom prst="rect">
                      <a:avLst/>
                    </a:prstGeom>
                    <a:noFill/>
                    <a:ln>
                      <a:noFill/>
                    </a:ln>
                  </pic:spPr>
                </pic:pic>
              </a:graphicData>
            </a:graphic>
          </wp:inline>
        </w:drawing>
      </w:r>
    </w:p>
    <w:p w14:paraId="67684A36" w14:textId="6259CE58" w:rsidR="00C20518" w:rsidRPr="008E510D" w:rsidRDefault="00C20518" w:rsidP="00834E29">
      <w:pPr>
        <w:pStyle w:val="OGCFigure"/>
        <w:outlineLvl w:val="0"/>
      </w:pPr>
      <w:bookmarkStart w:id="205" w:name="_Ref462910672"/>
      <w:bookmarkStart w:id="206" w:name="_Toc484066580"/>
      <w:r>
        <w:t xml:space="preserve">Figure </w:t>
      </w:r>
      <w:fldSimple w:instr=" SEQ Figure \* ARABIC ">
        <w:r w:rsidR="00BC1551">
          <w:rPr>
            <w:noProof/>
          </w:rPr>
          <w:t>43</w:t>
        </w:r>
      </w:fldSimple>
      <w:bookmarkEnd w:id="205"/>
      <w:r>
        <w:t xml:space="preserve">: </w:t>
      </w:r>
      <w:r w:rsidRPr="006119FB">
        <w:t xml:space="preserve">Reservoir realizing </w:t>
      </w:r>
      <w:r>
        <w:t>the</w:t>
      </w:r>
      <w:r w:rsidRPr="006119FB">
        <w:t xml:space="preserve"> </w:t>
      </w:r>
      <w:r w:rsidR="003C1959">
        <w:t>hydro nexus</w:t>
      </w:r>
      <w:r w:rsidR="003C1959" w:rsidRPr="006119FB">
        <w:t xml:space="preserve"> </w:t>
      </w:r>
      <w:r w:rsidRPr="006119FB">
        <w:t>(UML class diagram</w:t>
      </w:r>
      <w:r>
        <w:t>)</w:t>
      </w:r>
      <w:bookmarkEnd w:id="206"/>
    </w:p>
    <w:p w14:paraId="6164EF85" w14:textId="7C2FE424" w:rsidR="00C20518" w:rsidRDefault="00C20518" w:rsidP="009E4992">
      <w:pPr>
        <w:pStyle w:val="OGCFigure"/>
      </w:pPr>
    </w:p>
    <w:p w14:paraId="2670A341" w14:textId="4BAB841D" w:rsidR="007004D7" w:rsidRDefault="007004D7" w:rsidP="00450C77">
      <w:pPr>
        <w:pStyle w:val="NormalWeb"/>
        <w:jc w:val="both"/>
        <w:rPr>
          <w:lang w:val="en-US"/>
        </w:rPr>
      </w:pPr>
      <w:r w:rsidRPr="008E510D">
        <w:rPr>
          <w:lang w:val="en-US"/>
        </w:rPr>
        <w:t xml:space="preserve">The HY_Reservoir feature type describes the </w:t>
      </w:r>
      <w:r w:rsidR="007735C1">
        <w:rPr>
          <w:lang w:val="en-US"/>
        </w:rPr>
        <w:t>waterbody</w:t>
      </w:r>
      <w:r w:rsidRPr="008E510D">
        <w:rPr>
          <w:lang w:val="en-US"/>
        </w:rPr>
        <w:t>, either natural or man-made, used for storage, regulation and control of water resources. The reservoir concept refers to a volume of water managed in zones between</w:t>
      </w:r>
      <w:r w:rsidR="00F65773">
        <w:rPr>
          <w:lang w:val="en-US"/>
        </w:rPr>
        <w:t xml:space="preserve"> operating levels. HY_Reservoir has associations bettwen</w:t>
      </w:r>
      <w:r w:rsidRPr="008E510D">
        <w:rPr>
          <w:lang w:val="en-US"/>
        </w:rPr>
        <w:t xml:space="preserve"> a reservoir </w:t>
      </w:r>
      <w:r w:rsidR="00F65773">
        <w:rPr>
          <w:lang w:val="en-US"/>
        </w:rPr>
        <w:t xml:space="preserve">and </w:t>
      </w:r>
      <w:r w:rsidRPr="008E510D">
        <w:rPr>
          <w:lang w:val="en-US"/>
        </w:rPr>
        <w:t xml:space="preserve">the </w:t>
      </w:r>
      <w:r w:rsidRPr="008E510D">
        <w:rPr>
          <w:rStyle w:val="Emphasis"/>
          <w:lang w:val="en-US"/>
        </w:rPr>
        <w:t>storedWaterBody</w:t>
      </w:r>
      <w:r w:rsidRPr="008E510D">
        <w:rPr>
          <w:lang w:val="en-US"/>
        </w:rPr>
        <w:t xml:space="preserve"> and a </w:t>
      </w:r>
      <w:r w:rsidRPr="008E510D">
        <w:rPr>
          <w:rStyle w:val="Emphasis"/>
          <w:lang w:val="en-US"/>
        </w:rPr>
        <w:t>reservoirZone</w:t>
      </w:r>
      <w:r w:rsidRPr="008E510D">
        <w:rPr>
          <w:lang w:val="en-US"/>
        </w:rPr>
        <w:t xml:space="preserve">. </w:t>
      </w:r>
    </w:p>
    <w:p w14:paraId="45855C2B" w14:textId="59E983A3" w:rsidR="00001192" w:rsidRPr="00393146" w:rsidRDefault="00001192" w:rsidP="00393146">
      <w:pPr>
        <w:pStyle w:val="OGCtableheader"/>
      </w:pPr>
      <w:bookmarkStart w:id="207" w:name="_Toc484066604"/>
      <w:r w:rsidRPr="00393146">
        <w:t xml:space="preserve">Table </w:t>
      </w:r>
      <w:fldSimple w:instr=" SEQ Table \* ARABIC ">
        <w:r w:rsidR="00E344A8" w:rsidRPr="00393146">
          <w:rPr>
            <w:noProof/>
          </w:rPr>
          <w:t>22</w:t>
        </w:r>
      </w:fldSimple>
      <w:r w:rsidRPr="00393146">
        <w:t>: HY_Reservoir</w:t>
      </w:r>
      <w:bookmarkEnd w:id="207"/>
    </w:p>
    <w:tbl>
      <w:tblPr>
        <w:tblStyle w:val="TableGrid"/>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r w:rsidRPr="00001192">
              <w:rPr>
                <w:rStyle w:val="Strong"/>
                <w:b w:val="0"/>
                <w:i/>
              </w:rPr>
              <w:t>storedWaterBody</w:t>
            </w:r>
          </w:p>
        </w:tc>
        <w:tc>
          <w:tcPr>
            <w:tcW w:w="4690" w:type="dxa"/>
            <w:hideMark/>
          </w:tcPr>
          <w:p w14:paraId="057F7891" w14:textId="618A3B07" w:rsidR="00001192" w:rsidRPr="00C71F34" w:rsidRDefault="00001192" w:rsidP="006D0E8F">
            <w:pPr>
              <w:pStyle w:val="Normal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 xml:space="preserve">network </w:t>
            </w:r>
            <w:r w:rsidR="007735C1">
              <w:rPr>
                <w:lang w:val="en-US"/>
              </w:rPr>
              <w:t>waterbody</w:t>
            </w:r>
            <w:r w:rsidRPr="00A771F5">
              <w:rPr>
                <w:lang w:val="en-US"/>
              </w:rPr>
              <w:t xml:space="preserve">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r w:rsidRPr="00001192">
              <w:rPr>
                <w:rStyle w:val="Strong"/>
                <w:b w:val="0"/>
                <w:i/>
              </w:rPr>
              <w:t>reservoirZone</w:t>
            </w:r>
          </w:p>
        </w:tc>
        <w:tc>
          <w:tcPr>
            <w:tcW w:w="4690" w:type="dxa"/>
          </w:tcPr>
          <w:p w14:paraId="4393C48E" w14:textId="286616A3" w:rsidR="00001192" w:rsidRPr="00D66EDD" w:rsidRDefault="00001192" w:rsidP="006D0E8F">
            <w:pPr>
              <w:pStyle w:val="NormalWeb"/>
              <w:jc w:val="both"/>
              <w:rPr>
                <w:lang w:val="en-US"/>
              </w:rPr>
            </w:pPr>
            <w:r>
              <w:rPr>
                <w:lang w:val="en-US"/>
              </w:rPr>
              <w:t>identifies the</w:t>
            </w:r>
            <w:r w:rsidRPr="008E510D">
              <w:rPr>
                <w:lang w:val="en-US"/>
              </w:rPr>
              <w:t xml:space="preserve"> </w:t>
            </w:r>
            <w:r w:rsidR="007735C1">
              <w:rPr>
                <w:lang w:val="en-US"/>
              </w:rPr>
              <w:t>waterbody</w:t>
            </w:r>
            <w:r>
              <w:rPr>
                <w:lang w:val="en-US"/>
              </w:rPr>
              <w:t xml:space="preserve">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Heading2"/>
        <w:jc w:val="both"/>
      </w:pPr>
      <w:bookmarkStart w:id="208" w:name="_Toc458775757"/>
      <w:bookmarkStart w:id="209" w:name="_Toc484502215"/>
      <w:r w:rsidRPr="008E510D">
        <w:t>The Hydrometric Network application schema</w:t>
      </w:r>
      <w:bookmarkEnd w:id="208"/>
      <w:bookmarkEnd w:id="209"/>
    </w:p>
    <w:p w14:paraId="5781CF3B" w14:textId="288BADA8"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2EF0E75B" w:rsidR="007004D7" w:rsidRPr="008E510D" w:rsidRDefault="007004D7" w:rsidP="00450C77">
      <w:pPr>
        <w:pStyle w:val="NormalWeb"/>
        <w:jc w:val="both"/>
        <w:rPr>
          <w:lang w:val="en-US"/>
        </w:rPr>
      </w:pPr>
      <w:r w:rsidRPr="008E510D">
        <w:rPr>
          <w:lang w:val="en-US"/>
        </w:rPr>
        <w:lastRenderedPageBreak/>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as </w:t>
      </w:r>
      <w:r w:rsidR="00BF3F92">
        <w:rPr>
          <w:lang w:val="en-US"/>
        </w:rPr>
        <w:t>is often</w:t>
      </w:r>
      <w:r w:rsidRPr="008E510D">
        <w:rPr>
          <w:lang w:val="en-US"/>
        </w:rPr>
        <w:t xml:space="preserve"> required </w:t>
      </w:r>
      <w:r w:rsidR="00BF3F92">
        <w:rPr>
          <w:lang w:val="en-US"/>
        </w:rPr>
        <w:t>for</w:t>
      </w:r>
      <w:r w:rsidRPr="008E510D">
        <w:rPr>
          <w:lang w:val="en-US"/>
        </w:rPr>
        <w:t xml:space="preserve"> environmental reporting or when interpreting, </w:t>
      </w:r>
      <w:r w:rsidR="00BF3F92">
        <w:rPr>
          <w:lang w:val="en-US"/>
        </w:rPr>
        <w:t>analyzing</w:t>
      </w:r>
      <w:r w:rsidRPr="008E510D">
        <w:rPr>
          <w:lang w:val="en-US"/>
        </w:rPr>
        <w:t xml:space="preserve">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537C1DCD">
            <wp:extent cx="1623694" cy="28277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623694" cy="2827783"/>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10" w:name="_Ref458785979"/>
      <w:bookmarkStart w:id="211" w:name="_Toc484066581"/>
      <w:r w:rsidRPr="008E510D">
        <w:t xml:space="preserve">Figure </w:t>
      </w:r>
      <w:fldSimple w:instr=" SEQ Figure \* ARABIC ">
        <w:r w:rsidR="00BC1551">
          <w:rPr>
            <w:noProof/>
          </w:rPr>
          <w:t>44</w:t>
        </w:r>
      </w:fldSimple>
      <w:bookmarkEnd w:id="210"/>
      <w:r w:rsidRPr="008E510D">
        <w:t>: Hydrometric Network – dependencies</w:t>
      </w:r>
      <w:bookmarkEnd w:id="211"/>
    </w:p>
    <w:p w14:paraId="57C4667D" w14:textId="34E18801" w:rsidR="007004D7" w:rsidRDefault="007004D7" w:rsidP="00450C77">
      <w:pPr>
        <w:jc w:val="both"/>
      </w:pPr>
      <w:r w:rsidRPr="008E510D">
        <w:t>The hydrometric network model introduces the concept of a 'po</w:t>
      </w:r>
      <w:r w:rsidR="00675362">
        <w:t>sition on river' which allows a hydrologic station, which may not have a precisely known location, to be the located on a river</w:t>
      </w:r>
      <w:r w:rsidRPr="008E510D">
        <w:t xml:space="preserve">. This supports </w:t>
      </w:r>
      <w:r w:rsidR="00675362">
        <w:t>the</w:t>
      </w:r>
      <w:r w:rsidRPr="008E510D">
        <w:t xml:space="preserve"> establish</w:t>
      </w:r>
      <w:r w:rsidR="00675362">
        <w:t>ment of</w:t>
      </w:r>
      <w:r w:rsidRPr="008E510D">
        <w:t xml:space="preserve"> upstream-downstream relationships between hydrometric features, assign</w:t>
      </w:r>
      <w:r w:rsidR="00675362">
        <w:t>ment of</w:t>
      </w:r>
      <w:r w:rsidRPr="008E510D">
        <w:t xml:space="preserve"> a position relative to a 'fixed' </w:t>
      </w:r>
      <w:r w:rsidR="0048473E">
        <w:t>hydro nexus</w:t>
      </w:r>
      <w:r w:rsidR="00675362">
        <w:t>, or to place other</w:t>
      </w:r>
      <w:r w:rsidRPr="008E510D">
        <w:t xml:space="preserve"> feature</w:t>
      </w:r>
      <w:r w:rsidR="00675362">
        <w:t>s</w:t>
      </w:r>
      <w:r w:rsidRPr="008E510D">
        <w:t xml:space="preserv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29F1B66">
            <wp:extent cx="5486398" cy="3400196"/>
            <wp:effectExtent l="0" t="0" r="63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8" cy="3400196"/>
                    </a:xfrm>
                    <a:prstGeom prst="rect">
                      <a:avLst/>
                    </a:prstGeom>
                    <a:noFill/>
                    <a:ln>
                      <a:noFill/>
                    </a:ln>
                  </pic:spPr>
                </pic:pic>
              </a:graphicData>
            </a:graphic>
          </wp:inline>
        </w:drawing>
      </w:r>
    </w:p>
    <w:p w14:paraId="161A26F9" w14:textId="2D836E7D" w:rsidR="00711659" w:rsidRPr="008E510D" w:rsidRDefault="00711659" w:rsidP="00711659">
      <w:pPr>
        <w:pStyle w:val="OGCFigure"/>
      </w:pPr>
      <w:bookmarkStart w:id="212" w:name="_Ref462910763"/>
      <w:bookmarkStart w:id="213" w:name="_Toc484066582"/>
      <w:r>
        <w:t xml:space="preserve">Figure </w:t>
      </w:r>
      <w:fldSimple w:instr=" SEQ Figure \* ARABIC ">
        <w:r w:rsidR="00BC1551">
          <w:rPr>
            <w:noProof/>
          </w:rPr>
          <w:t>45</w:t>
        </w:r>
      </w:fldSimple>
      <w:bookmarkEnd w:id="212"/>
      <w:r>
        <w:t xml:space="preserve">: </w:t>
      </w:r>
      <w:r w:rsidRPr="008E510D">
        <w:t xml:space="preserve">Hydrometric network </w:t>
      </w:r>
      <w:r>
        <w:t xml:space="preserve">and hydrometric feature realizing </w:t>
      </w:r>
      <w:r w:rsidR="003C1959">
        <w:t xml:space="preserve">a </w:t>
      </w:r>
      <w:r>
        <w:t>catchment</w:t>
      </w:r>
      <w:r w:rsidRPr="008E510D">
        <w:t xml:space="preserve"> (UML class diagram)</w:t>
      </w:r>
      <w:bookmarkEnd w:id="213"/>
    </w:p>
    <w:p w14:paraId="52E9804A" w14:textId="22C266EE" w:rsidR="00711659" w:rsidRDefault="00711659" w:rsidP="009E4992">
      <w:pPr>
        <w:pStyle w:val="OGCFigure"/>
      </w:pPr>
    </w:p>
    <w:p w14:paraId="467A00B3" w14:textId="5179B243" w:rsidR="007526FB" w:rsidRDefault="007526FB" w:rsidP="00834E29">
      <w:pPr>
        <w:pStyle w:val="Heading3"/>
      </w:pPr>
      <w:bookmarkStart w:id="214" w:name="_Toc484502216"/>
      <w:r>
        <w:t>Hydrometric Network</w:t>
      </w:r>
      <w:bookmarkEnd w:id="214"/>
    </w:p>
    <w:p w14:paraId="4ABAF4C9" w14:textId="116E69FA" w:rsidR="00DE0459" w:rsidRDefault="007004D7" w:rsidP="00911946">
      <w:pPr>
        <w:pStyle w:val="NormalWeb"/>
        <w:jc w:val="both"/>
      </w:pPr>
      <w:r w:rsidRPr="008E510D">
        <w:rPr>
          <w:lang w:val="en-US"/>
        </w:rPr>
        <w:t>The HY_HydrometricNetwork feature type specializes the HY_HydroNetwork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00F65773">
        <w:rPr>
          <w:lang w:val="en-US"/>
        </w:rPr>
        <w:t>is has</w:t>
      </w:r>
      <w:r w:rsidR="00E344A8">
        <w:rPr>
          <w:lang w:val="en-US"/>
        </w:rPr>
        <w:t xml:space="preserve"> a </w:t>
      </w:r>
      <w:r w:rsidR="00E344A8" w:rsidRPr="00DE0459">
        <w:rPr>
          <w:i/>
          <w:lang w:val="en-US"/>
        </w:rPr>
        <w:t>networkStation</w:t>
      </w:r>
      <w:r w:rsidR="00F65773">
        <w:rPr>
          <w:i/>
          <w:lang w:val="en-US"/>
        </w:rPr>
        <w:t xml:space="preserve"> </w:t>
      </w:r>
      <w:r w:rsidR="00F65773">
        <w:rPr>
          <w:lang w:val="en-US"/>
        </w:rPr>
        <w:t>association</w:t>
      </w:r>
      <w:r w:rsidR="00E344A8">
        <w:rPr>
          <w:i/>
          <w:lang w:val="en-US"/>
        </w:rPr>
        <w:t xml:space="preserve">, and </w:t>
      </w:r>
      <w:r w:rsidRPr="008E510D">
        <w:rPr>
          <w:lang w:val="en-US"/>
        </w:rPr>
        <w:t xml:space="preserve">inherits </w:t>
      </w:r>
      <w:r w:rsidR="002228F1">
        <w:rPr>
          <w:lang w:val="en-US"/>
        </w:rPr>
        <w:t>through</w:t>
      </w:r>
      <w:r w:rsidR="002228F1" w:rsidRPr="008E510D">
        <w:rPr>
          <w:lang w:val="en-US"/>
        </w:rPr>
        <w:t xml:space="preserve"> </w:t>
      </w:r>
      <w:r w:rsidRPr="008E510D">
        <w:rPr>
          <w:lang w:val="en-US"/>
        </w:rPr>
        <w:t>generalization the</w:t>
      </w:r>
      <w:r w:rsidR="00E344A8">
        <w:rPr>
          <w:lang w:val="en-US"/>
        </w:rPr>
        <w:t xml:space="preserve"> </w:t>
      </w:r>
      <w:r w:rsidR="00E344A8" w:rsidRPr="00E344A8">
        <w:rPr>
          <w:i/>
          <w:lang w:val="en-US"/>
        </w:rPr>
        <w:t>shape</w:t>
      </w:r>
      <w:r w:rsidR="00E344A8">
        <w:rPr>
          <w:lang w:val="en-US"/>
        </w:rPr>
        <w:t xml:space="preserve"> attribute,</w:t>
      </w:r>
      <w:r w:rsidR="00727F3B">
        <w:rPr>
          <w:lang w:val="en-US"/>
        </w:rPr>
        <w:t xml:space="preserve"> the</w:t>
      </w:r>
      <w:r w:rsidRPr="008E510D">
        <w:rPr>
          <w:lang w:val="en-US"/>
        </w:rPr>
        <w:t xml:space="preserve"> </w:t>
      </w:r>
      <w:r w:rsidR="002C3C8A">
        <w:rPr>
          <w:rStyle w:val="Emphasis"/>
          <w:lang w:val="en-US"/>
        </w:rPr>
        <w:t>realized</w:t>
      </w:r>
      <w:r w:rsidRPr="008E510D">
        <w:rPr>
          <w:rStyle w:val="Emphasis"/>
          <w:lang w:val="en-US"/>
        </w:rPr>
        <w:t>Catchment</w:t>
      </w:r>
      <w:r w:rsidRPr="008E510D">
        <w:rPr>
          <w:lang w:val="en-US"/>
        </w:rPr>
        <w:t xml:space="preserve">, </w:t>
      </w:r>
      <w:r w:rsidRPr="008E510D">
        <w:rPr>
          <w:rStyle w:val="Emphasis"/>
          <w:lang w:val="en-US"/>
        </w:rPr>
        <w:t>flowpath</w:t>
      </w:r>
      <w:r w:rsidR="002228F1">
        <w:rPr>
          <w:rStyle w:val="Emphasis"/>
          <w:lang w:val="en-US"/>
        </w:rPr>
        <w:t>,</w:t>
      </w:r>
      <w:r w:rsidRPr="008E510D">
        <w:rPr>
          <w:lang w:val="en-US"/>
        </w:rPr>
        <w:t xml:space="preserve"> </w:t>
      </w:r>
      <w:r w:rsidR="003C1959" w:rsidRPr="008E510D">
        <w:rPr>
          <w:rStyle w:val="Emphasis"/>
          <w:lang w:val="en-US"/>
        </w:rPr>
        <w:t>catchment</w:t>
      </w:r>
      <w:r w:rsidR="003C1959">
        <w:rPr>
          <w:rStyle w:val="Emphasis"/>
          <w:lang w:val="en-US"/>
        </w:rPr>
        <w:t>Divide</w:t>
      </w:r>
      <w:r w:rsidR="003C1959" w:rsidRPr="008E510D">
        <w:rPr>
          <w:lang w:val="en-US"/>
        </w:rPr>
        <w:t xml:space="preserve"> </w:t>
      </w:r>
      <w:r w:rsidRPr="008E510D">
        <w:rPr>
          <w:lang w:val="en-US"/>
        </w:rPr>
        <w:t xml:space="preserve">and </w:t>
      </w:r>
      <w:r w:rsidRPr="008E510D">
        <w:rPr>
          <w:rStyle w:val="Emphasis"/>
          <w:lang w:val="en-US"/>
        </w:rPr>
        <w:t>catchmentArea</w:t>
      </w:r>
      <w:r w:rsidRPr="008E510D">
        <w:rPr>
          <w:lang w:val="en-US"/>
        </w:rPr>
        <w:t xml:space="preserve"> associations. </w:t>
      </w:r>
    </w:p>
    <w:p w14:paraId="45661CBF" w14:textId="0193E248" w:rsidR="00001192" w:rsidRDefault="00001192" w:rsidP="00001192">
      <w:pPr>
        <w:pStyle w:val="OGCtableheader"/>
      </w:pPr>
      <w:bookmarkStart w:id="215" w:name="_Toc484066605"/>
      <w:r>
        <w:t xml:space="preserve">Table </w:t>
      </w:r>
      <w:fldSimple w:instr=" SEQ Table \* ARABIC ">
        <w:r w:rsidR="00393146">
          <w:rPr>
            <w:noProof/>
          </w:rPr>
          <w:t>23</w:t>
        </w:r>
      </w:fldSimple>
      <w:r>
        <w:t>: HY_</w:t>
      </w:r>
      <w:r w:rsidRPr="008E510D">
        <w:t>HydrometricNetwork</w:t>
      </w:r>
      <w:bookmarkEnd w:id="215"/>
    </w:p>
    <w:tbl>
      <w:tblPr>
        <w:tblStyle w:val="TableGrid"/>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r w:rsidRPr="00001192">
              <w:rPr>
                <w:rStyle w:val="Strong"/>
                <w:b w:val="0"/>
                <w:i/>
              </w:rPr>
              <w:t>networkStation</w:t>
            </w:r>
          </w:p>
        </w:tc>
        <w:tc>
          <w:tcPr>
            <w:tcW w:w="4690" w:type="dxa"/>
            <w:hideMark/>
          </w:tcPr>
          <w:p w14:paraId="321B04CA" w14:textId="6EF2A70B" w:rsidR="00001192" w:rsidRPr="00C71F34" w:rsidRDefault="00001192" w:rsidP="00465DF6">
            <w:pPr>
              <w:pStyle w:val="NormalWeb"/>
              <w:jc w:val="both"/>
              <w:rPr>
                <w:lang w:val="en-US"/>
              </w:rPr>
            </w:pPr>
            <w:r>
              <w:rPr>
                <w:lang w:val="en-US"/>
              </w:rPr>
              <w:t>hydrometric feature</w:t>
            </w:r>
            <w:r w:rsidRPr="008E510D">
              <w:rPr>
                <w:lang w:val="en-US"/>
              </w:rPr>
              <w:t xml:space="preserve"> which realizes the catchment either separately, or as part of the </w:t>
            </w:r>
            <w:r>
              <w:rPr>
                <w:lang w:val="en-US"/>
              </w:rPr>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t>Association</w:t>
            </w:r>
            <w:r w:rsidRPr="00C71F34">
              <w:t xml:space="preserve"> </w:t>
            </w:r>
          </w:p>
        </w:tc>
      </w:tr>
    </w:tbl>
    <w:p w14:paraId="44B88902" w14:textId="766CF54E" w:rsidR="007526FB" w:rsidRDefault="007526FB" w:rsidP="00834E29">
      <w:pPr>
        <w:pStyle w:val="Heading3"/>
      </w:pPr>
      <w:bookmarkStart w:id="216" w:name="_Toc484502217"/>
      <w:r>
        <w:t>Hydrometric Feature</w:t>
      </w:r>
      <w:bookmarkEnd w:id="216"/>
    </w:p>
    <w:p w14:paraId="53D6EB41" w14:textId="53EABE03" w:rsidR="007526FB" w:rsidRPr="00703A77" w:rsidRDefault="007004D7" w:rsidP="00450C77">
      <w:pPr>
        <w:pStyle w:val="NormalWeb"/>
        <w:jc w:val="both"/>
      </w:pPr>
      <w:r w:rsidRPr="007526FB">
        <w:t xml:space="preserve">The HY_HydrometricFeature </w:t>
      </w:r>
      <w:r w:rsidR="007526FB" w:rsidRPr="007526FB">
        <w:t xml:space="preserve">feature type provides a concept </w:t>
      </w:r>
      <w:r w:rsidR="007526FB">
        <w:t>of a</w:t>
      </w:r>
      <w:r w:rsidR="007526FB" w:rsidRPr="007526FB">
        <w:t xml:space="preserve"> </w:t>
      </w:r>
      <w:r w:rsidR="007526FB" w:rsidRPr="00485264">
        <w:t>monitoring station at w</w:t>
      </w:r>
      <w:r w:rsidR="009A4573">
        <w:t>hich data on water are obtained that</w:t>
      </w:r>
      <w:r w:rsidR="007526FB" w:rsidRPr="00485264">
        <w:t xml:space="preserve"> realizes </w:t>
      </w:r>
      <w:r w:rsidR="009A4573">
        <w:t>the catchment either separately</w:t>
      </w:r>
      <w:r w:rsidR="007526FB" w:rsidRPr="00485264">
        <w:t xml:space="preserve"> or as part of the hydrometric network</w:t>
      </w:r>
      <w:r w:rsidR="001B5AD0">
        <w:t xml:space="preserve"> (</w:t>
      </w:r>
      <w:r w:rsidR="00874BCD">
        <w:fldChar w:fldCharType="begin"/>
      </w:r>
      <w:r w:rsidR="00874BCD">
        <w:instrText xml:space="preserve"> REF _Ref462910763 \h </w:instrText>
      </w:r>
      <w:r w:rsidR="00874BCD">
        <w:fldChar w:fldCharType="separate"/>
      </w:r>
      <w:r w:rsidR="00614086">
        <w:t xml:space="preserve">Figure </w:t>
      </w:r>
      <w:r w:rsidR="00614086">
        <w:rPr>
          <w:noProof/>
        </w:rPr>
        <w:t>45</w:t>
      </w:r>
      <w:r w:rsidR="00874BCD">
        <w:fldChar w:fldCharType="end"/>
      </w:r>
      <w:r w:rsidR="001B5AD0">
        <w:t>)</w:t>
      </w:r>
      <w:r w:rsidR="007526FB" w:rsidRPr="00485264">
        <w:t>.</w:t>
      </w:r>
      <w:r w:rsidR="007526FB">
        <w:t xml:space="preserve"> HY_HydrometricFeature </w:t>
      </w:r>
      <w:r w:rsidR="001B2CD2">
        <w:rPr>
          <w:lang w:val="en-US"/>
        </w:rPr>
        <w:t>has associations for</w:t>
      </w:r>
      <w:r w:rsidRPr="008E510D">
        <w:rPr>
          <w:lang w:val="en-US"/>
        </w:rPr>
        <w:t xml:space="preserve"> the </w:t>
      </w:r>
      <w:r w:rsidRPr="008E510D">
        <w:rPr>
          <w:rStyle w:val="Emphasis"/>
          <w:lang w:val="en-US"/>
        </w:rPr>
        <w:t>hydrometricNetwork</w:t>
      </w:r>
      <w:r w:rsidRPr="008E510D">
        <w:rPr>
          <w:lang w:val="en-US"/>
        </w:rPr>
        <w:t xml:space="preserve"> in which it participates</w:t>
      </w:r>
      <w:r w:rsidR="007526FB">
        <w:rPr>
          <w:lang w:val="en-US"/>
        </w:rPr>
        <w:t>,</w:t>
      </w:r>
      <w:r w:rsidRPr="008E510D">
        <w:rPr>
          <w:lang w:val="en-US"/>
        </w:rPr>
        <w:t xml:space="preserve"> and a </w:t>
      </w:r>
      <w:r w:rsidRPr="008E510D">
        <w:rPr>
          <w:rStyle w:val="Emphasis"/>
          <w:lang w:val="en-US"/>
        </w:rPr>
        <w:t>positionOnRiver</w:t>
      </w:r>
      <w:r w:rsidRPr="008E510D">
        <w:rPr>
          <w:lang w:val="en-US"/>
        </w:rPr>
        <w:t xml:space="preserve">. </w:t>
      </w:r>
      <w:r w:rsidR="00703A77" w:rsidRPr="008E510D">
        <w:rPr>
          <w:lang w:val="en-US"/>
        </w:rPr>
        <w:t xml:space="preserve">An </w:t>
      </w:r>
      <w:r w:rsidR="00703A77" w:rsidRPr="008E510D">
        <w:rPr>
          <w:rStyle w:val="Emphasis"/>
          <w:lang w:val="en-US"/>
        </w:rPr>
        <w:t>out</w:t>
      </w:r>
      <w:r w:rsidR="00703A77">
        <w:rPr>
          <w:rStyle w:val="Emphasis"/>
          <w:lang w:val="en-US"/>
        </w:rPr>
        <w:t>let-</w:t>
      </w:r>
      <w:r w:rsidR="00703A77" w:rsidRPr="008E510D">
        <w:rPr>
          <w:rStyle w:val="Emphasis"/>
          <w:lang w:val="en-US"/>
        </w:rPr>
        <w:t>at</w:t>
      </w:r>
      <w:r w:rsidR="00703A77">
        <w:rPr>
          <w:rStyle w:val="Emphasis"/>
          <w:lang w:val="en-US"/>
        </w:rPr>
        <w:t>-station</w:t>
      </w:r>
      <w:r w:rsidR="00703A77" w:rsidRPr="008E510D">
        <w:rPr>
          <w:lang w:val="en-US"/>
        </w:rPr>
        <w:t xml:space="preserve"> constraint</w:t>
      </w:r>
      <w:r w:rsidR="00703A77">
        <w:rPr>
          <w:lang w:val="en-US"/>
        </w:rPr>
        <w:t xml:space="preserve"> emphasizes the recognition of a monitoring station as </w:t>
      </w:r>
      <w:r w:rsidR="00703A77" w:rsidRPr="008E510D">
        <w:rPr>
          <w:lang w:val="en-US"/>
        </w:rPr>
        <w:t>out</w:t>
      </w:r>
      <w:r w:rsidR="00703A77">
        <w:rPr>
          <w:lang w:val="en-US"/>
        </w:rPr>
        <w:t>let</w:t>
      </w:r>
      <w:r w:rsidR="00703A77" w:rsidRPr="008E510D">
        <w:rPr>
          <w:lang w:val="en-US"/>
        </w:rPr>
        <w:t xml:space="preserve"> of the </w:t>
      </w:r>
      <w:r w:rsidR="00703A77" w:rsidRPr="004438CC">
        <w:rPr>
          <w:lang w:val="en-US"/>
        </w:rPr>
        <w:t xml:space="preserve">catchment </w:t>
      </w:r>
      <w:r w:rsidR="00703A77">
        <w:rPr>
          <w:lang w:val="en-US"/>
        </w:rPr>
        <w:t xml:space="preserve">that is </w:t>
      </w:r>
      <w:r w:rsidR="00703A77" w:rsidRPr="004438CC">
        <w:t xml:space="preserve">realized by </w:t>
      </w:r>
      <w:r w:rsidR="00703A77">
        <w:t xml:space="preserve">the </w:t>
      </w:r>
      <w:r w:rsidR="00703A77" w:rsidRPr="004438CC">
        <w:t>hydro</w:t>
      </w:r>
      <w:r w:rsidR="00703A77">
        <w:t>metric</w:t>
      </w:r>
      <w:r w:rsidR="00703A77" w:rsidRPr="004438CC">
        <w:t xml:space="preserve"> network</w:t>
      </w:r>
      <w:r w:rsidR="00703A77">
        <w:t>.</w:t>
      </w:r>
    </w:p>
    <w:p w14:paraId="6C1F210E" w14:textId="17CAE12A" w:rsidR="00001192" w:rsidRDefault="00001192" w:rsidP="00001192">
      <w:pPr>
        <w:pStyle w:val="OGCtableheader"/>
      </w:pPr>
      <w:bookmarkStart w:id="217" w:name="_Toc484066606"/>
      <w:r>
        <w:lastRenderedPageBreak/>
        <w:t xml:space="preserve">Table </w:t>
      </w:r>
      <w:fldSimple w:instr=" SEQ Table \* ARABIC ">
        <w:r w:rsidR="00393146">
          <w:rPr>
            <w:noProof/>
          </w:rPr>
          <w:t>24</w:t>
        </w:r>
      </w:fldSimple>
      <w:r>
        <w:t>: HY_</w:t>
      </w:r>
      <w:r w:rsidRPr="008E510D">
        <w:t>Hydrometric</w:t>
      </w:r>
      <w:r w:rsidR="00486908">
        <w:t>Feature</w:t>
      </w:r>
      <w:bookmarkEnd w:id="217"/>
    </w:p>
    <w:tbl>
      <w:tblPr>
        <w:tblStyle w:val="TableGrid"/>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r w:rsidRPr="00001192">
              <w:rPr>
                <w:rStyle w:val="Strong"/>
                <w:b w:val="0"/>
                <w:i/>
              </w:rPr>
              <w:t>positionOnRiver</w:t>
            </w:r>
            <w:r w:rsidRPr="008E510D">
              <w:t xml:space="preserve"> </w:t>
            </w:r>
          </w:p>
        </w:tc>
        <w:tc>
          <w:tcPr>
            <w:tcW w:w="4690" w:type="dxa"/>
            <w:hideMark/>
          </w:tcPr>
          <w:p w14:paraId="7AD4B78B" w14:textId="28D3B367" w:rsidR="00001192" w:rsidRDefault="00001192" w:rsidP="00001192">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w:t>
            </w:r>
            <w:r w:rsidR="00675362">
              <w:rPr>
                <w:lang w:val="en-US"/>
              </w:rPr>
              <w:t>a hydro location</w:t>
            </w:r>
            <w:r w:rsidRPr="0099570A">
              <w:rPr>
                <w:lang w:val="en-US"/>
              </w:rPr>
              <w:t xml:space="preserve"> </w:t>
            </w:r>
            <w:r w:rsidR="00675362">
              <w:rPr>
                <w:lang w:val="en-US"/>
              </w:rPr>
              <w:t>which realizes the</w:t>
            </w:r>
            <w:r w:rsidRPr="008E510D">
              <w:rPr>
                <w:lang w:val="en-US"/>
              </w:rPr>
              <w:t xml:space="preserve"> </w:t>
            </w:r>
            <w:r w:rsidR="0048473E">
              <w:rPr>
                <w:lang w:val="en-US"/>
              </w:rPr>
              <w:t>hydro nexus</w:t>
            </w:r>
            <w:r w:rsidR="0048473E" w:rsidRPr="008E510D">
              <w:rPr>
                <w:lang w:val="en-US"/>
              </w:rPr>
              <w:t xml:space="preserve"> </w:t>
            </w:r>
            <w:r w:rsidRPr="008E510D">
              <w:rPr>
                <w:lang w:val="en-US"/>
              </w:rPr>
              <w:t xml:space="preserve">of the catchment </w:t>
            </w:r>
            <w:r>
              <w:rPr>
                <w:lang w:val="en-US"/>
              </w:rPr>
              <w:t>corresponding to</w:t>
            </w:r>
            <w:r w:rsidRPr="008E510D">
              <w:rPr>
                <w:lang w:val="en-US"/>
              </w:rPr>
              <w:t xml:space="preserve"> the </w:t>
            </w:r>
            <w:r>
              <w:rPr>
                <w:lang w:val="en-US"/>
              </w:rPr>
              <w:t>hydrometric feature.</w:t>
            </w:r>
          </w:p>
          <w:p w14:paraId="22FD63BB" w14:textId="17CF627A" w:rsidR="00001192" w:rsidRPr="00C71F34" w:rsidRDefault="00001192" w:rsidP="00675362">
            <w:pPr>
              <w:pStyle w:val="NormalWeb"/>
              <w:jc w:val="both"/>
              <w:rPr>
                <w:lang w:val="en-US"/>
              </w:rPr>
            </w:pPr>
            <w:r>
              <w:rPr>
                <w:lang w:val="en-US"/>
              </w:rPr>
              <w:t xml:space="preserve">identifies </w:t>
            </w:r>
            <w:r w:rsidRPr="008E510D">
              <w:rPr>
                <w:lang w:val="en-US"/>
              </w:rPr>
              <w:t>a fix</w:t>
            </w:r>
            <w:r w:rsidR="00675362">
              <w:rPr>
                <w:lang w:val="en-US"/>
              </w:rPr>
              <w:t xml:space="preserve">ed landmark which realizes the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Pr>
                <w:lang w:val="en-US"/>
              </w:rPr>
              <w:t xml:space="preserve"> as</w:t>
            </w:r>
            <w:r w:rsidRPr="008E510D">
              <w:rPr>
                <w:lang w:val="en-US"/>
              </w:rPr>
              <w:t xml:space="preserve"> </w:t>
            </w:r>
            <w:r w:rsidR="00675362">
              <w:rPr>
                <w:lang w:val="en-US"/>
              </w:rPr>
              <w:t xml:space="preserve">a </w:t>
            </w:r>
            <w:r w:rsidRPr="008E510D">
              <w:rPr>
                <w:lang w:val="en-US"/>
              </w:rPr>
              <w:t>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r w:rsidR="00E344A8" w:rsidRPr="008E510D" w14:paraId="1FC89A3E" w14:textId="77777777" w:rsidTr="00FB2034">
        <w:tc>
          <w:tcPr>
            <w:tcW w:w="2816" w:type="dxa"/>
          </w:tcPr>
          <w:p w14:paraId="4EED976A" w14:textId="77777777" w:rsidR="00E344A8" w:rsidRPr="00001192" w:rsidRDefault="00E344A8" w:rsidP="00FB2034">
            <w:pPr>
              <w:spacing w:before="100" w:beforeAutospacing="1" w:after="100" w:afterAutospacing="1"/>
              <w:rPr>
                <w:b/>
                <w:i/>
              </w:rPr>
            </w:pPr>
            <w:r w:rsidRPr="00001192">
              <w:rPr>
                <w:rStyle w:val="Strong"/>
                <w:b w:val="0"/>
                <w:i/>
              </w:rPr>
              <w:t>out</w:t>
            </w:r>
            <w:r>
              <w:rPr>
                <w:rStyle w:val="Strong"/>
                <w:b w:val="0"/>
                <w:i/>
              </w:rPr>
              <w:t>let</w:t>
            </w:r>
            <w:r w:rsidRPr="00001192">
              <w:rPr>
                <w:rStyle w:val="Strong"/>
                <w:b w:val="0"/>
                <w:i/>
              </w:rPr>
              <w:t>-at-station</w:t>
            </w:r>
          </w:p>
        </w:tc>
        <w:tc>
          <w:tcPr>
            <w:tcW w:w="4690" w:type="dxa"/>
          </w:tcPr>
          <w:p w14:paraId="0BD69913" w14:textId="2F410602" w:rsidR="00E344A8" w:rsidRPr="00D66EDD" w:rsidRDefault="00E344A8" w:rsidP="00675362">
            <w:pPr>
              <w:pStyle w:val="NormalWeb"/>
              <w:jc w:val="both"/>
              <w:rPr>
                <w:lang w:val="en-US"/>
              </w:rPr>
            </w:pPr>
            <w:r>
              <w:t>defines that a monitoring station</w:t>
            </w:r>
            <w:r w:rsidR="00675362">
              <w:t xml:space="preserve"> </w:t>
            </w:r>
            <w:r>
              <w:t xml:space="preserve">should be recognized as </w:t>
            </w:r>
            <w:r w:rsidR="00675362">
              <w:t xml:space="preserve">the </w:t>
            </w:r>
            <w:r>
              <w:t>outflow of the contributing catchment realized by the hydrometric network the station is part of.</w:t>
            </w:r>
          </w:p>
        </w:tc>
        <w:tc>
          <w:tcPr>
            <w:tcW w:w="1350" w:type="dxa"/>
          </w:tcPr>
          <w:p w14:paraId="42BB2008" w14:textId="77777777" w:rsidR="00E344A8" w:rsidRPr="00C71F34" w:rsidRDefault="00E344A8" w:rsidP="00FB2034">
            <w:pPr>
              <w:spacing w:before="100" w:beforeAutospacing="1" w:after="100" w:afterAutospacing="1"/>
            </w:pPr>
            <w:r>
              <w:t>Constraint</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pPr>
    </w:p>
    <w:p w14:paraId="1AA69B36" w14:textId="14624599" w:rsidR="00490E32" w:rsidRDefault="00490E32">
      <w:r>
        <w:br w:type="page"/>
      </w:r>
    </w:p>
    <w:p w14:paraId="1914A9E5" w14:textId="77777777" w:rsidR="00490E32" w:rsidRDefault="00490E32" w:rsidP="00450C77">
      <w:pPr>
        <w:jc w:val="both"/>
      </w:pPr>
    </w:p>
    <w:p w14:paraId="46EA8324" w14:textId="77777777" w:rsidR="00490E32" w:rsidRDefault="00490E32" w:rsidP="00450C77">
      <w:pPr>
        <w:jc w:val="both"/>
        <w:sectPr w:rsidR="00490E32" w:rsidSect="00446195">
          <w:headerReference w:type="default" r:id="rId61"/>
          <w:footerReference w:type="even" r:id="rId62"/>
          <w:footerReference w:type="default" r:id="rId63"/>
          <w:pgSz w:w="12240" w:h="15840"/>
          <w:pgMar w:top="1440" w:right="1800" w:bottom="1440" w:left="1800" w:header="720" w:footer="720" w:gutter="0"/>
          <w:pgNumType w:start="1"/>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218" w:name="_Toc484502218"/>
      <w:r>
        <w:t xml:space="preserve">ANNEX A </w:t>
      </w:r>
      <w:r w:rsidR="00807D2F">
        <w:t>Conformance Class Abstract Test Suite (Normative)</w:t>
      </w:r>
      <w:bookmarkEnd w:id="218"/>
    </w:p>
    <w:p w14:paraId="3EC0005E" w14:textId="77777777" w:rsidR="00604B6C" w:rsidRDefault="00604B6C" w:rsidP="00834E29">
      <w:pPr>
        <w:pStyle w:val="Heading2"/>
        <w:numPr>
          <w:ilvl w:val="0"/>
          <w:numId w:val="0"/>
        </w:numPr>
      </w:pPr>
      <w:bookmarkStart w:id="219" w:name="_Toc484502219"/>
      <w:r>
        <w:t>A.1 Introduction</w:t>
      </w:r>
      <w:bookmarkEnd w:id="219"/>
    </w:p>
    <w:p w14:paraId="7663E388" w14:textId="1F938D48" w:rsidR="00604B6C" w:rsidRDefault="00604B6C" w:rsidP="00604B6C">
      <w:pPr>
        <w:pStyle w:val="Normal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rPr>
          <w:lang w:val="en-GB" w:eastAsia="en-GB"/>
        </w:rPr>
      </w:pPr>
      <w:r>
        <w:br w:type="page"/>
      </w:r>
    </w:p>
    <w:p w14:paraId="772DD2C4" w14:textId="27EDD13E" w:rsidR="00604B6C" w:rsidRDefault="00604B6C" w:rsidP="00834E29">
      <w:pPr>
        <w:pStyle w:val="Heading2"/>
        <w:numPr>
          <w:ilvl w:val="0"/>
          <w:numId w:val="0"/>
        </w:numPr>
      </w:pPr>
      <w:bookmarkStart w:id="220" w:name="_Toc484502220"/>
      <w:r>
        <w:lastRenderedPageBreak/>
        <w:t>A.2 Conformance class: HY_Feature</w:t>
      </w:r>
      <w:r w:rsidR="00435D60">
        <w:t>s</w:t>
      </w:r>
      <w:r>
        <w:t xml:space="preserve"> </w:t>
      </w:r>
      <w:r w:rsidR="000324CC">
        <w:t xml:space="preserve">implementation </w:t>
      </w:r>
      <w:r>
        <w:t>schema equivalence</w:t>
      </w:r>
      <w:bookmarkEnd w:id="220"/>
    </w:p>
    <w:tbl>
      <w:tblPr>
        <w:tblStyle w:val="TableGrid"/>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6210" w:type="dxa"/>
            <w:hideMark/>
          </w:tcPr>
          <w:p w14:paraId="56D2E138" w14:textId="69811017" w:rsidR="00604B6C" w:rsidRPr="00FC65DA" w:rsidRDefault="00FC65DA">
            <w:pPr>
              <w:rPr>
                <w:b/>
                <w:bCs/>
              </w:rPr>
            </w:pPr>
            <w:r w:rsidRPr="0038732F">
              <w:rPr>
                <w:b/>
                <w:color w:val="0F2EFF"/>
              </w:rPr>
              <w:t>/conf/hy_features_conceptual_model</w:t>
            </w:r>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Strong"/>
              </w:rPr>
            </w:pPr>
            <w:r>
              <w:rPr>
                <w:rStyle w:val="Strong"/>
              </w:rPr>
              <w:t>Requirements Class</w:t>
            </w:r>
          </w:p>
        </w:tc>
        <w:tc>
          <w:tcPr>
            <w:tcW w:w="6210" w:type="dxa"/>
          </w:tcPr>
          <w:p w14:paraId="00159F14" w14:textId="33AD6CCC" w:rsidR="00287AF7" w:rsidRPr="00FC65DA" w:rsidRDefault="00476168" w:rsidP="00FC65DA">
            <w:pPr>
              <w:rPr>
                <w:b/>
                <w:color w:val="0F2EFF"/>
              </w:rPr>
            </w:pPr>
            <w:hyperlink w:anchor="_The_HY_Features_conceptual" w:history="1">
              <w:r w:rsidR="00287AF7" w:rsidRPr="000324CC">
                <w:rPr>
                  <w:rStyle w:val="Hyperlink"/>
                </w:rPr>
                <w:t>/req/hy_features_conceptual_model</w:t>
              </w:r>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r w:rsidR="00435D60">
              <w:rPr>
                <w:color w:val="0000FF"/>
                <w:u w:val="single"/>
              </w:rPr>
              <w:t>conf</w:t>
            </w:r>
            <w:r w:rsidRPr="000C42F5">
              <w:rPr>
                <w:color w:val="0000FF"/>
                <w:u w:val="single"/>
              </w:rPr>
              <w:t>/hy_features_conceptual_model/mapping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/req/hy_features_conceptual_model/</w:t>
            </w:r>
            <w:r>
              <w:rPr>
                <w:color w:val="0000FF"/>
                <w:u w:val="single"/>
              </w:rPr>
              <w:t>GF_Feature</w:t>
            </w:r>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type </w:t>
            </w:r>
            <w:r w:rsidRPr="00EB5A8C">
              <w:t xml:space="preserve"> </w:t>
            </w:r>
            <w:r w:rsidRPr="00B149B7">
              <w:t>SHALL be an instance of the GF_FeatureType (aka FeatureType) «metaclass»</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GF_FeatureType</w:t>
            </w:r>
            <w:r w:rsidR="000324CC">
              <w:t xml:space="preserve"> </w:t>
            </w:r>
            <w:r w:rsidR="000324CC" w:rsidRPr="00B149B7">
              <w:t>«metaclass»</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GF_FeatureType</w:t>
            </w:r>
            <w:r w:rsidR="00813AA2">
              <w:t xml:space="preserve"> </w:t>
            </w:r>
            <w:r w:rsidR="00813AA2" w:rsidRPr="00B149B7">
              <w:t>«metaclass»</w:t>
            </w:r>
            <w:r w:rsidR="00813AA2">
              <w:t>.</w:t>
            </w:r>
            <w:r>
              <w:t>.</w:t>
            </w:r>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t>Test type</w:t>
            </w:r>
          </w:p>
        </w:tc>
        <w:tc>
          <w:tcPr>
            <w:tcW w:w="6210" w:type="dxa"/>
            <w:hideMark/>
          </w:tcPr>
          <w:p w14:paraId="04947E42" w14:textId="604DFA7D" w:rsidR="00435D60" w:rsidRDefault="00813AA2" w:rsidP="00F02312">
            <w:r>
              <w:t>Inspection</w:t>
            </w:r>
          </w:p>
        </w:tc>
      </w:tr>
    </w:tbl>
    <w:p w14:paraId="5F7C94CD" w14:textId="77777777" w:rsidR="00DF482A" w:rsidRDefault="00DF482A" w:rsidP="00604B6C">
      <w:pPr>
        <w:sectPr w:rsidR="00DF482A" w:rsidSect="008F68A0">
          <w:footerReference w:type="even" r:id="rId64"/>
          <w:footerReference w:type="default" r:id="rId65"/>
          <w:type w:val="oddPage"/>
          <w:pgSz w:w="12240" w:h="15840"/>
          <w:pgMar w:top="1440" w:right="1800" w:bottom="1440" w:left="1800" w:header="720" w:footer="720" w:gutter="0"/>
          <w:pgNumType w:start="1"/>
          <w:cols w:space="720"/>
          <w:docGrid w:linePitch="360"/>
        </w:sectPr>
      </w:pPr>
    </w:p>
    <w:p w14:paraId="7C2E3009" w14:textId="1311F52E" w:rsidR="00436079" w:rsidRDefault="00436079" w:rsidP="00490E32">
      <w:pPr>
        <w:pStyle w:val="Heading1"/>
        <w:numPr>
          <w:ilvl w:val="0"/>
          <w:numId w:val="0"/>
        </w:numPr>
      </w:pPr>
      <w:bookmarkStart w:id="221" w:name="_Toc484502221"/>
      <w:r>
        <w:lastRenderedPageBreak/>
        <w:t>ANNEX B - Code lists for the HY_Features model</w:t>
      </w:r>
      <w:bookmarkEnd w:id="221"/>
    </w:p>
    <w:p w14:paraId="12F5BE76" w14:textId="77777777" w:rsidR="00436079" w:rsidRDefault="00436079" w:rsidP="00834E29">
      <w:pPr>
        <w:pStyle w:val="Heading2"/>
        <w:numPr>
          <w:ilvl w:val="0"/>
          <w:numId w:val="0"/>
        </w:numPr>
      </w:pPr>
      <w:bookmarkStart w:id="222" w:name="_Toc484502222"/>
      <w:r>
        <w:t>B.1 Terms identifying a fixed landmark determined to realize the conceptual outfall</w:t>
      </w:r>
      <w:bookmarkEnd w:id="222"/>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281FAE" w14:paraId="010746A8" w14:textId="77777777" w:rsidTr="00882601">
        <w:tc>
          <w:tcPr>
            <w:tcW w:w="0" w:type="auto"/>
            <w:shd w:val="clear" w:color="auto" w:fill="F2F2F2" w:themeFill="background1" w:themeFillShade="F2"/>
          </w:tcPr>
          <w:p w14:paraId="1E2C736A" w14:textId="681A157C" w:rsidR="00281FAE" w:rsidRDefault="00281FAE" w:rsidP="00882601">
            <w:r>
              <w:t>catchment outlet</w:t>
            </w:r>
          </w:p>
        </w:tc>
        <w:tc>
          <w:tcPr>
            <w:tcW w:w="0" w:type="auto"/>
          </w:tcPr>
          <w:p w14:paraId="2A5459D7" w14:textId="4C4A8236" w:rsidR="00281FAE" w:rsidRDefault="00281FAE" w:rsidP="00882601">
            <w:r>
              <w:t>common outlet for the runoff drained by the catchment.</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AE2979" w14:paraId="235BAA6F" w14:textId="77777777" w:rsidTr="00FB2034">
        <w:tc>
          <w:tcPr>
            <w:tcW w:w="0" w:type="auto"/>
            <w:shd w:val="clear" w:color="auto" w:fill="F2F2F2" w:themeFill="background1" w:themeFillShade="F2"/>
          </w:tcPr>
          <w:p w14:paraId="4EDCA806" w14:textId="77777777" w:rsidR="00AE2979" w:rsidRDefault="00AE2979" w:rsidP="00FB2034">
            <w:r>
              <w:t>extraction well</w:t>
            </w:r>
          </w:p>
        </w:tc>
        <w:tc>
          <w:tcPr>
            <w:tcW w:w="0" w:type="auto"/>
          </w:tcPr>
          <w:p w14:paraId="0226BE35" w14:textId="77777777" w:rsidR="00AE2979" w:rsidRDefault="00AE2979" w:rsidP="00FB2034">
            <w:r>
              <w:t>shaft or hole sunk, dug or drilled into the earth to extract water.</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AE2979" w14:paraId="368E26CA" w14:textId="77777777" w:rsidTr="00882601">
        <w:tc>
          <w:tcPr>
            <w:tcW w:w="0" w:type="auto"/>
            <w:shd w:val="clear" w:color="auto" w:fill="F2F2F2" w:themeFill="background1" w:themeFillShade="F2"/>
          </w:tcPr>
          <w:p w14:paraId="58E1A781" w14:textId="34A6206B" w:rsidR="00AE2979" w:rsidRDefault="00AE2979" w:rsidP="00882601">
            <w:r>
              <w:t>infiltration well</w:t>
            </w:r>
          </w:p>
        </w:tc>
        <w:tc>
          <w:tcPr>
            <w:tcW w:w="0" w:type="auto"/>
          </w:tcPr>
          <w:p w14:paraId="63E3D5CE" w14:textId="7F90D191" w:rsidR="00AE2979" w:rsidRDefault="00AE2979" w:rsidP="00882601">
            <w:r>
              <w:t>recharge well that is sunk only into the unsaturated zone distinguished from an injection well.</w:t>
            </w:r>
          </w:p>
        </w:tc>
      </w:tr>
      <w:tr w:rsidR="00436079" w14:paraId="7189214C" w14:textId="77777777" w:rsidTr="00882601">
        <w:tc>
          <w:tcPr>
            <w:tcW w:w="0" w:type="auto"/>
            <w:shd w:val="clear" w:color="auto" w:fill="F2F2F2" w:themeFill="background1" w:themeFillShade="F2"/>
            <w:hideMark/>
          </w:tcPr>
          <w:p w14:paraId="2DA4831A" w14:textId="1907EE9E" w:rsidR="00436079" w:rsidRDefault="00281FAE" w:rsidP="00882601">
            <w:r>
              <w:t>i</w:t>
            </w:r>
            <w:r w:rsidR="00436079">
              <w:t>nlet</w:t>
            </w:r>
            <w:r>
              <w:t xml:space="preserve"> structure</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5638AB0" w:rsidR="00436079" w:rsidRDefault="00281FAE" w:rsidP="00882601">
            <w:r>
              <w:t>o</w:t>
            </w:r>
            <w:r w:rsidR="00436079">
              <w:t>utlet</w:t>
            </w:r>
            <w:r>
              <w:t xml:space="preserve"> structure</w:t>
            </w:r>
          </w:p>
        </w:tc>
        <w:tc>
          <w:tcPr>
            <w:tcW w:w="0" w:type="auto"/>
            <w:hideMark/>
          </w:tcPr>
          <w:p w14:paraId="6A45EE09" w14:textId="4E20C5EE" w:rsidR="00436079" w:rsidRDefault="00281FAE" w:rsidP="00882601">
            <w:r>
              <w:t>O</w:t>
            </w:r>
            <w:r w:rsidR="00436079">
              <w:t>pening</w:t>
            </w:r>
            <w:r>
              <w:t xml:space="preserve"> (structure)</w:t>
            </w:r>
            <w:r w:rsidR="00436079">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AE2979" w14:paraId="4EE2A003" w14:textId="77777777" w:rsidTr="00FB2034">
        <w:tc>
          <w:tcPr>
            <w:tcW w:w="0" w:type="auto"/>
            <w:shd w:val="clear" w:color="auto" w:fill="F2F2F2" w:themeFill="background1" w:themeFillShade="F2"/>
          </w:tcPr>
          <w:p w14:paraId="1CCA60EE" w14:textId="77777777" w:rsidR="00AE2979" w:rsidRDefault="00AE2979" w:rsidP="00FB2034">
            <w:r>
              <w:t>pour point</w:t>
            </w:r>
          </w:p>
        </w:tc>
        <w:tc>
          <w:tcPr>
            <w:tcW w:w="0" w:type="auto"/>
          </w:tcPr>
          <w:p w14:paraId="1AF54848" w14:textId="77777777" w:rsidR="00AE2979" w:rsidRDefault="00AE2979" w:rsidP="00FB2034">
            <w:r>
              <w:t>specified catchment outlet defined to delineate a catchment upslope from that point.</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reference climatological station</w:t>
            </w:r>
          </w:p>
        </w:tc>
        <w:tc>
          <w:tcPr>
            <w:tcW w:w="0" w:type="auto"/>
            <w:hideMark/>
          </w:tcPr>
          <w:p w14:paraId="5B5D9F22" w14:textId="77777777" w:rsidR="00436079" w:rsidRDefault="00436079" w:rsidP="00882601">
            <w:r>
              <w:t xml:space="preserve">climatological station the data of which are intended for the purpose of determining climatic trends. This requires long periods (not less than thirty years) of homogeneous records, where man-made environmental changes have been and/or are expected to remain at a </w:t>
            </w:r>
            <w:r>
              <w:lastRenderedPageBreak/>
              <w:t>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lastRenderedPageBreak/>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Heading2"/>
        <w:numPr>
          <w:ilvl w:val="0"/>
          <w:numId w:val="0"/>
        </w:numPr>
      </w:pPr>
      <w:bookmarkStart w:id="223" w:name="_Toc484502223"/>
      <w:r>
        <w:t xml:space="preserve">B.2 Terms commonly used in hydrology to describe a spatial relation between two </w:t>
      </w:r>
      <w:r w:rsidR="00715AD2">
        <w:t>locations</w:t>
      </w:r>
      <w:bookmarkEnd w:id="223"/>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Strong"/>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Heading2"/>
        <w:numPr>
          <w:ilvl w:val="0"/>
          <w:numId w:val="0"/>
        </w:numPr>
      </w:pPr>
      <w:bookmarkStart w:id="224" w:name="_Toc484502224"/>
      <w:r>
        <w:t>B.3 Terms commonly used in hydrology to describe a drainage pattern</w:t>
      </w:r>
      <w:bookmarkEnd w:id="224"/>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25" w:name="_Toc484502225"/>
      <w:r>
        <w:t>B.4 Terms commonly used to indicate the type of name usage.</w:t>
      </w:r>
      <w:bookmarkEnd w:id="225"/>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lastRenderedPageBreak/>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DDE0759" w:rsidR="00F3028B" w:rsidRDefault="00F3028B" w:rsidP="00834E29">
      <w:pPr>
        <w:pStyle w:val="Heading2"/>
        <w:numPr>
          <w:ilvl w:val="0"/>
          <w:numId w:val="0"/>
        </w:numPr>
        <w:rPr>
          <w:i/>
        </w:rPr>
      </w:pPr>
    </w:p>
    <w:p w14:paraId="49CCCB48" w14:textId="77777777" w:rsidR="00F3028B" w:rsidRDefault="00F3028B">
      <w:pPr>
        <w:rPr>
          <w:i/>
        </w:rPr>
      </w:pPr>
      <w:r>
        <w:rPr>
          <w:i/>
        </w:rPr>
        <w:br w:type="page"/>
      </w:r>
    </w:p>
    <w:p w14:paraId="3B23BDA0" w14:textId="77777777" w:rsidR="00F3028B" w:rsidRDefault="00F3028B">
      <w:pPr>
        <w:rPr>
          <w:rFonts w:cs="Arial"/>
          <w:b/>
          <w:bCs/>
          <w:i/>
          <w:iCs/>
          <w:szCs w:val="28"/>
        </w:rPr>
      </w:pPr>
    </w:p>
    <w:p w14:paraId="4CD0B5DF" w14:textId="77777777" w:rsidR="00F7549D" w:rsidRDefault="00F7549D" w:rsidP="00834E29">
      <w:pPr>
        <w:pStyle w:val="Heading2"/>
        <w:numPr>
          <w:ilvl w:val="0"/>
          <w:numId w:val="0"/>
        </w:numPr>
        <w:rPr>
          <w:i/>
        </w:rPr>
        <w:sectPr w:rsidR="00F7549D" w:rsidSect="00DF482A">
          <w:footerReference w:type="even" r:id="rId66"/>
          <w:footerReference w:type="default" r:id="rId67"/>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226" w:name="_Toc484502226"/>
      <w:r w:rsidRPr="00B44DA2">
        <w:lastRenderedPageBreak/>
        <w:t>ANNEX C:  HY_Features  - AHGF Mapping</w:t>
      </w:r>
      <w:bookmarkEnd w:id="226"/>
    </w:p>
    <w:p w14:paraId="73D9C88A" w14:textId="77777777" w:rsidR="001D27A5" w:rsidRDefault="001D27A5" w:rsidP="00834E29">
      <w:pPr>
        <w:pStyle w:val="Heading2"/>
        <w:numPr>
          <w:ilvl w:val="0"/>
          <w:numId w:val="0"/>
        </w:numPr>
        <w:rPr>
          <w:i/>
        </w:rPr>
      </w:pPr>
    </w:p>
    <w:p w14:paraId="2F3F4085" w14:textId="77777777" w:rsidR="00AA201B" w:rsidRPr="00AA201B" w:rsidRDefault="00AA201B" w:rsidP="00AA201B">
      <w:pPr>
        <w:spacing w:after="240"/>
      </w:pPr>
      <w:r w:rsidRPr="00AA201B">
        <w:t>This is a descriptive mapping for the Australian Hydrological Geospatial Fabric (AHGF) [11]. It is intended to provide an understanding of the basic relationship of HY_Features concepts and the AHGF hydrologic feature implementation.</w:t>
      </w:r>
    </w:p>
    <w:p w14:paraId="289AF4FA" w14:textId="77777777" w:rsidR="00AA201B" w:rsidRPr="00AA201B" w:rsidRDefault="00AA201B" w:rsidP="00AA201B">
      <w:pPr>
        <w:keepNext/>
        <w:spacing w:before="240" w:after="60"/>
        <w:outlineLvl w:val="1"/>
        <w:rPr>
          <w:rFonts w:cs="Arial"/>
          <w:b/>
          <w:bCs/>
          <w:iCs/>
          <w:szCs w:val="28"/>
        </w:rPr>
      </w:pPr>
      <w:bookmarkStart w:id="227" w:name="_Toc471809965"/>
      <w:r w:rsidRPr="00AA201B">
        <w:rPr>
          <w:rFonts w:cs="Arial"/>
          <w:b/>
          <w:bCs/>
          <w:iCs/>
          <w:szCs w:val="28"/>
        </w:rPr>
        <w:t>C.1 Catchment Model</w:t>
      </w:r>
      <w:bookmarkEnd w:id="227"/>
    </w:p>
    <w:tbl>
      <w:tblPr>
        <w:tblStyle w:val="TableGrid"/>
        <w:tblW w:w="0" w:type="auto"/>
        <w:tblLook w:val="06A0" w:firstRow="1" w:lastRow="0" w:firstColumn="1" w:lastColumn="0" w:noHBand="1" w:noVBand="1"/>
      </w:tblPr>
      <w:tblGrid>
        <w:gridCol w:w="3029"/>
        <w:gridCol w:w="3405"/>
        <w:gridCol w:w="6742"/>
      </w:tblGrid>
      <w:tr w:rsidR="00AA201B" w:rsidRPr="00AA201B" w14:paraId="5F56B0E4" w14:textId="77777777" w:rsidTr="00AA201B">
        <w:tc>
          <w:tcPr>
            <w:tcW w:w="0" w:type="auto"/>
            <w:shd w:val="clear" w:color="auto" w:fill="F2F2F2"/>
            <w:hideMark/>
          </w:tcPr>
          <w:p w14:paraId="5BB4D94F" w14:textId="77777777" w:rsidR="00AA201B" w:rsidRPr="00AA201B" w:rsidRDefault="00AA201B" w:rsidP="00AA201B">
            <w:pPr>
              <w:rPr>
                <w:b/>
                <w:bCs/>
              </w:rPr>
            </w:pPr>
            <w:r w:rsidRPr="00AA201B">
              <w:rPr>
                <w:b/>
                <w:bCs/>
              </w:rPr>
              <w:t>HY_Features Name</w:t>
            </w:r>
          </w:p>
        </w:tc>
        <w:tc>
          <w:tcPr>
            <w:tcW w:w="0" w:type="auto"/>
            <w:hideMark/>
          </w:tcPr>
          <w:p w14:paraId="44019845" w14:textId="77777777" w:rsidR="00AA201B" w:rsidRPr="00AA201B" w:rsidRDefault="00AA201B" w:rsidP="00AA201B">
            <w:pPr>
              <w:jc w:val="center"/>
              <w:rPr>
                <w:b/>
                <w:bCs/>
              </w:rPr>
            </w:pPr>
            <w:r w:rsidRPr="00AA201B">
              <w:rPr>
                <w:b/>
                <w:bCs/>
              </w:rPr>
              <w:t>AHGF Name/Class</w:t>
            </w:r>
          </w:p>
        </w:tc>
        <w:tc>
          <w:tcPr>
            <w:tcW w:w="0" w:type="auto"/>
            <w:hideMark/>
          </w:tcPr>
          <w:p w14:paraId="0C3B707A" w14:textId="77777777" w:rsidR="00AA201B" w:rsidRPr="00AA201B" w:rsidRDefault="00AA201B" w:rsidP="00AA201B">
            <w:pPr>
              <w:jc w:val="center"/>
              <w:rPr>
                <w:b/>
                <w:bCs/>
              </w:rPr>
            </w:pPr>
            <w:r w:rsidRPr="00AA201B">
              <w:rPr>
                <w:b/>
                <w:bCs/>
              </w:rPr>
              <w:t>Comment</w:t>
            </w:r>
          </w:p>
        </w:tc>
      </w:tr>
      <w:tr w:rsidR="00AA201B" w:rsidRPr="00AA201B" w14:paraId="5B8091CD" w14:textId="77777777" w:rsidTr="00AA201B">
        <w:tc>
          <w:tcPr>
            <w:tcW w:w="0" w:type="auto"/>
            <w:shd w:val="clear" w:color="auto" w:fill="F2F2F2"/>
            <w:hideMark/>
          </w:tcPr>
          <w:p w14:paraId="1BCCF9FD" w14:textId="77777777" w:rsidR="00AA201B" w:rsidRPr="00AA201B" w:rsidRDefault="00AA201B" w:rsidP="00AA201B">
            <w:r w:rsidRPr="00AA201B">
              <w:t>HY_Catchment</w:t>
            </w:r>
          </w:p>
        </w:tc>
        <w:tc>
          <w:tcPr>
            <w:tcW w:w="0" w:type="auto"/>
            <w:hideMark/>
          </w:tcPr>
          <w:p w14:paraId="219F2C9D" w14:textId="77777777" w:rsidR="00AA201B" w:rsidRPr="00AA201B" w:rsidRDefault="00AA201B" w:rsidP="00AA201B">
            <w:r w:rsidRPr="00AA201B">
              <w:t>AHGFContractedCatchment</w:t>
            </w:r>
          </w:p>
          <w:p w14:paraId="727F445F" w14:textId="77777777" w:rsidR="00AA201B" w:rsidRPr="00AA201B" w:rsidRDefault="00AA201B" w:rsidP="00AA201B">
            <w:r w:rsidRPr="00AA201B">
              <w:t>SH_Catchment</w:t>
            </w:r>
          </w:p>
          <w:p w14:paraId="176ED957" w14:textId="77777777" w:rsidR="00AA201B" w:rsidRPr="00AA201B" w:rsidRDefault="00AA201B" w:rsidP="00AA201B"/>
        </w:tc>
        <w:tc>
          <w:tcPr>
            <w:tcW w:w="0" w:type="auto"/>
            <w:hideMark/>
          </w:tcPr>
          <w:p w14:paraId="12949694" w14:textId="77777777" w:rsidR="00AA201B" w:rsidRPr="00AA201B" w:rsidRDefault="00AA201B" w:rsidP="00AA201B">
            <w:r w:rsidRPr="00AA201B">
              <w:t>The catchment identified via ConCatID, which conceptualizes a holistic unit of hydrology draining to a common outflow (HY_HydroNexus) with a known identity to which a persistent identifier is assigned (ConNodeID). Catchments may also have a single inflow, which together with the outflow, define a FlowPath for the catchment and take part in the AHGF topology tables (AHGFNodeLinkConnectivityDown and AHGFNodeLinkConnectivityUp).</w:t>
            </w:r>
          </w:p>
          <w:p w14:paraId="6961798A" w14:textId="77777777" w:rsidR="00AA201B" w:rsidRPr="00AA201B" w:rsidRDefault="00AA201B" w:rsidP="00AA201B">
            <w:r w:rsidRPr="00AA201B">
              <w:t xml:space="preserve">A catchment may have multiple hydrologic-realizations and is therefore not restricted to the single geometric representation given by AHGFContractedCatchment. </w:t>
            </w:r>
          </w:p>
        </w:tc>
      </w:tr>
      <w:tr w:rsidR="00AA201B" w:rsidRPr="00AA201B" w14:paraId="26A79568" w14:textId="77777777" w:rsidTr="00AA201B">
        <w:tc>
          <w:tcPr>
            <w:tcW w:w="0" w:type="auto"/>
            <w:shd w:val="clear" w:color="auto" w:fill="F2F2F2"/>
            <w:hideMark/>
          </w:tcPr>
          <w:p w14:paraId="6E664A2C" w14:textId="77777777" w:rsidR="00AA201B" w:rsidRPr="00AA201B" w:rsidRDefault="00AA201B" w:rsidP="00AA201B">
            <w:r w:rsidRPr="00AA201B">
              <w:t>HY_DendriticCatchment</w:t>
            </w:r>
          </w:p>
        </w:tc>
        <w:tc>
          <w:tcPr>
            <w:tcW w:w="0" w:type="auto"/>
            <w:hideMark/>
          </w:tcPr>
          <w:p w14:paraId="65387EFB" w14:textId="77777777" w:rsidR="00AA201B" w:rsidRPr="00AA201B" w:rsidRDefault="00AA201B" w:rsidP="00AA201B">
            <w:r w:rsidRPr="00AA201B">
              <w:t>AHGFContractedCatchment</w:t>
            </w:r>
          </w:p>
          <w:p w14:paraId="436C4CE8" w14:textId="77777777" w:rsidR="00AA201B" w:rsidRPr="00AA201B" w:rsidRDefault="00AA201B" w:rsidP="00AA201B"/>
        </w:tc>
        <w:tc>
          <w:tcPr>
            <w:tcW w:w="0" w:type="auto"/>
            <w:hideMark/>
          </w:tcPr>
          <w:p w14:paraId="2CCF4570" w14:textId="77777777" w:rsidR="00AA201B" w:rsidRPr="00AA201B" w:rsidRDefault="00AA201B" w:rsidP="00AA201B">
            <w:r w:rsidRPr="00AA201B">
              <w:t>All contracted catchment features are constrained to be dendritic in the AHGF. A contracted catchment’s outflow can only be received by a single downstream contracted catchment.</w:t>
            </w:r>
          </w:p>
        </w:tc>
      </w:tr>
      <w:tr w:rsidR="00AA201B" w:rsidRPr="00AA201B" w14:paraId="6AA13C98" w14:textId="77777777" w:rsidTr="00AA201B">
        <w:tc>
          <w:tcPr>
            <w:tcW w:w="0" w:type="auto"/>
            <w:shd w:val="clear" w:color="auto" w:fill="F2F2F2"/>
            <w:hideMark/>
          </w:tcPr>
          <w:p w14:paraId="061B87B5" w14:textId="77777777" w:rsidR="00AA201B" w:rsidRPr="00AA201B" w:rsidRDefault="00AA201B" w:rsidP="00AA201B">
            <w:r w:rsidRPr="00AA201B">
              <w:t>HY_InteriorCatchment</w:t>
            </w:r>
          </w:p>
        </w:tc>
        <w:tc>
          <w:tcPr>
            <w:tcW w:w="0" w:type="auto"/>
            <w:hideMark/>
          </w:tcPr>
          <w:p w14:paraId="6931E4D2" w14:textId="77777777" w:rsidR="00AA201B" w:rsidRPr="00AA201B" w:rsidRDefault="00AA201B" w:rsidP="00AA201B">
            <w:r w:rsidRPr="00AA201B">
              <w:t>AHGFContractedCatchment</w:t>
            </w:r>
          </w:p>
          <w:p w14:paraId="3A2443BA" w14:textId="77777777" w:rsidR="00AA201B" w:rsidRPr="00AA201B" w:rsidRDefault="00AA201B" w:rsidP="00AA201B"/>
        </w:tc>
        <w:tc>
          <w:tcPr>
            <w:tcW w:w="0" w:type="auto"/>
            <w:hideMark/>
          </w:tcPr>
          <w:p w14:paraId="1C46FE94" w14:textId="77777777" w:rsidR="00AA201B" w:rsidRPr="00AA201B" w:rsidRDefault="00AA201B" w:rsidP="00AA201B">
            <w:r w:rsidRPr="00AA201B">
              <w:t xml:space="preserve">Contracted catchments that normally do not contribute flow to a neighboring contracted catchment or to the coast (i.e. catchments with potential connections to groundwater or atmospheric systems). </w:t>
            </w:r>
          </w:p>
        </w:tc>
      </w:tr>
      <w:tr w:rsidR="00AA201B" w:rsidRPr="00AA201B" w14:paraId="3C7F0E7B" w14:textId="77777777" w:rsidTr="00AA201B">
        <w:tc>
          <w:tcPr>
            <w:tcW w:w="0" w:type="auto"/>
            <w:shd w:val="clear" w:color="auto" w:fill="F2F2F2"/>
            <w:hideMark/>
          </w:tcPr>
          <w:p w14:paraId="469E8256" w14:textId="77777777" w:rsidR="00AA201B" w:rsidRPr="00AA201B" w:rsidRDefault="00AA201B" w:rsidP="00AA201B">
            <w:r w:rsidRPr="00AA201B">
              <w:t>HY_CatchmentAggregate</w:t>
            </w:r>
          </w:p>
        </w:tc>
        <w:tc>
          <w:tcPr>
            <w:tcW w:w="0" w:type="auto"/>
            <w:hideMark/>
          </w:tcPr>
          <w:p w14:paraId="49FB0564" w14:textId="77777777" w:rsidR="00AA201B" w:rsidRPr="00AA201B" w:rsidRDefault="00AA201B" w:rsidP="00AA201B">
            <w:r w:rsidRPr="00AA201B">
              <w:t xml:space="preserve">AWRADrainageDivision River Regions </w:t>
            </w:r>
          </w:p>
        </w:tc>
        <w:tc>
          <w:tcPr>
            <w:tcW w:w="0" w:type="auto"/>
            <w:hideMark/>
          </w:tcPr>
          <w:p w14:paraId="3E0AB99A" w14:textId="77777777" w:rsidR="00AA201B" w:rsidRPr="00AA201B" w:rsidRDefault="00AA201B" w:rsidP="00AA201B">
            <w:r w:rsidRPr="00AA201B">
              <w:t xml:space="preserve">Sets of non-overlapping dendritic and interior contracted catchment features aggregated into larger encompassing catchments. Such aggregations are a fundamental concept in the AHGF and the </w:t>
            </w:r>
            <w:r w:rsidRPr="00AA201B">
              <w:lastRenderedPageBreak/>
              <w:t>primary reason for the creation of the contracted catchments. The AHGF Topographic Drainage Divisions (AWRADrainageDivision) and River Regions (RiverRegions) are examples of such aggregations.</w:t>
            </w:r>
          </w:p>
        </w:tc>
      </w:tr>
      <w:tr w:rsidR="00AA201B" w:rsidRPr="00AA201B" w14:paraId="5A94B42A" w14:textId="77777777" w:rsidTr="00AA201B">
        <w:tc>
          <w:tcPr>
            <w:tcW w:w="0" w:type="auto"/>
            <w:shd w:val="clear" w:color="auto" w:fill="F2F2F2"/>
            <w:hideMark/>
          </w:tcPr>
          <w:p w14:paraId="56C22952" w14:textId="77777777" w:rsidR="00AA201B" w:rsidRPr="00AA201B" w:rsidRDefault="00AA201B" w:rsidP="00AA201B">
            <w:r w:rsidRPr="00AA201B">
              <w:lastRenderedPageBreak/>
              <w:t>HY_HydroNexus</w:t>
            </w:r>
          </w:p>
        </w:tc>
        <w:tc>
          <w:tcPr>
            <w:tcW w:w="0" w:type="auto"/>
            <w:hideMark/>
          </w:tcPr>
          <w:p w14:paraId="71B80AB9" w14:textId="77777777" w:rsidR="00AA201B" w:rsidRPr="00AA201B" w:rsidRDefault="00AA201B" w:rsidP="00AA201B">
            <w:r w:rsidRPr="00AA201B">
              <w:t>AHGFNode</w:t>
            </w:r>
          </w:p>
          <w:p w14:paraId="3C80568A" w14:textId="77777777" w:rsidR="00AA201B" w:rsidRPr="00AA201B" w:rsidRDefault="00AA201B" w:rsidP="00AA201B"/>
        </w:tc>
        <w:tc>
          <w:tcPr>
            <w:tcW w:w="0" w:type="auto"/>
            <w:hideMark/>
          </w:tcPr>
          <w:p w14:paraId="2284C560" w14:textId="77777777" w:rsidR="00AA201B" w:rsidRPr="00AA201B" w:rsidRDefault="00AA201B" w:rsidP="00AA201B">
            <w:r w:rsidRPr="00AA201B">
              <w:t>A hydrologic significant entity conceptualizing the outflow of a contracted catchment. All contracted nodes in the AHGF are determined by a set of defined business rules and assigned with persistent identifiers (ConNodeID). A subset of these contracted nodes act in the role of outflow node (ConNodeID) for one or more contracted catchment(s) and can also act as an inflow node (FConNodeID) for zero or one contracted catchment.</w:t>
            </w:r>
          </w:p>
        </w:tc>
      </w:tr>
      <w:tr w:rsidR="00AA201B" w:rsidRPr="00AA201B" w14:paraId="1B354457" w14:textId="77777777" w:rsidTr="00AA201B">
        <w:tc>
          <w:tcPr>
            <w:tcW w:w="0" w:type="auto"/>
            <w:shd w:val="clear" w:color="auto" w:fill="F2F2F2"/>
            <w:hideMark/>
          </w:tcPr>
          <w:p w14:paraId="7B481FD7" w14:textId="77777777" w:rsidR="00AA201B" w:rsidRPr="00AA201B" w:rsidRDefault="00AA201B" w:rsidP="00AA201B">
            <w:r w:rsidRPr="00AA201B">
              <w:t>HY_HydroLocation</w:t>
            </w:r>
          </w:p>
        </w:tc>
        <w:tc>
          <w:tcPr>
            <w:tcW w:w="0" w:type="auto"/>
            <w:hideMark/>
          </w:tcPr>
          <w:p w14:paraId="18FA6309" w14:textId="77777777" w:rsidR="00AA201B" w:rsidRPr="00AA201B" w:rsidRDefault="00AA201B" w:rsidP="00AA201B">
            <w:r w:rsidRPr="00AA201B">
              <w:t>AHGFNode</w:t>
            </w:r>
          </w:p>
          <w:p w14:paraId="58B60159" w14:textId="77777777" w:rsidR="00AA201B" w:rsidRPr="00AA201B" w:rsidRDefault="00AA201B" w:rsidP="00AA201B"/>
        </w:tc>
        <w:tc>
          <w:tcPr>
            <w:tcW w:w="0" w:type="auto"/>
            <w:hideMark/>
          </w:tcPr>
          <w:p w14:paraId="595E8C32" w14:textId="77777777" w:rsidR="00AA201B" w:rsidRPr="00AA201B" w:rsidRDefault="00AA201B" w:rsidP="00AA201B">
            <w:r w:rsidRPr="00AA201B">
              <w:t>Features in AHGFNode are the subset of contracted nodes, which realize instances of HY_HydroNexus. All AHGFNode features therefore act in the role of an outflow node (ConNodeID) for a contracted catchment and may also additionally act in the role of inflow node (FConNodeID) for a single contracted catchment. Some examples of contracted nodes that realize hydro nexus in the AHGF are confluences, coastal outlets, reservoir outlets and monitoring point stream gauges. The AHGF also defines a specialization of HY_HydroLocation, whereby a collection of disjoint points can be used to realize a single nexus, effectively forming a ‘diffused’ outflow (or inflow) for a contracted catchment. Instances of such specialized hydro locations, which are used for simplification of complex drainage patterns at the boundary of contracted catchment, will always realise (at least) one contracted node. This representative node is the node used for topological realization of the hydro nexus.</w:t>
            </w:r>
          </w:p>
        </w:tc>
      </w:tr>
      <w:tr w:rsidR="00AA201B" w:rsidRPr="00AA201B" w14:paraId="6090CF88" w14:textId="77777777" w:rsidTr="00AA201B">
        <w:tc>
          <w:tcPr>
            <w:tcW w:w="0" w:type="auto"/>
            <w:shd w:val="clear" w:color="auto" w:fill="F2F2F2"/>
            <w:hideMark/>
          </w:tcPr>
          <w:p w14:paraId="658B7FD7" w14:textId="77777777" w:rsidR="00AA201B" w:rsidRPr="00AA201B" w:rsidRDefault="00AA201B" w:rsidP="00AA201B">
            <w:r w:rsidRPr="00AA201B">
              <w:t>HY_CatchmentRealization</w:t>
            </w:r>
          </w:p>
        </w:tc>
        <w:tc>
          <w:tcPr>
            <w:tcW w:w="0" w:type="auto"/>
            <w:hideMark/>
          </w:tcPr>
          <w:p w14:paraId="33B44AD3" w14:textId="77777777" w:rsidR="00AA201B" w:rsidRPr="00AA201B" w:rsidRDefault="00AA201B" w:rsidP="00AA201B">
            <w:r w:rsidRPr="00AA201B">
              <w:t>Feature identified by ConCatID</w:t>
            </w:r>
          </w:p>
        </w:tc>
        <w:tc>
          <w:tcPr>
            <w:tcW w:w="0" w:type="auto"/>
            <w:hideMark/>
          </w:tcPr>
          <w:p w14:paraId="26A753D3" w14:textId="77777777" w:rsidR="00AA201B" w:rsidRPr="00AA201B" w:rsidRDefault="00AA201B" w:rsidP="00AA201B">
            <w:r w:rsidRPr="00AA201B">
              <w:t xml:space="preserve">Any feature, collection of features or topological data identified by a single ConCatID (contracted catchment). Single instances of AHGFContractedCatchment and AHGFLink as well as collections of AHGFNetworkStream, AHGFNetworkNode, AHGFCatchment </w:t>
            </w:r>
            <w:r w:rsidRPr="00AA201B">
              <w:lastRenderedPageBreak/>
              <w:t>(low level sub-catchments) and AHGFWaterbody features sharing a common ConCatID.</w:t>
            </w:r>
          </w:p>
          <w:p w14:paraId="7C4790F4" w14:textId="77777777" w:rsidR="00AA201B" w:rsidRPr="00AA201B" w:rsidRDefault="00AA201B" w:rsidP="00AA201B">
            <w:r w:rsidRPr="00AA201B">
              <w:rPr>
                <w:b/>
                <w:bCs/>
              </w:rPr>
              <w:t>Note</w:t>
            </w:r>
            <w:r w:rsidRPr="00AA201B">
              <w:t>: features of subtype AHGFContractedCatchment::NoFlowArea in the AHGF are special-case un-realizable contracted catchments (normally small islands) that do not have an associated contracted node (i.e. No HY_HydroNexus)</w:t>
            </w:r>
          </w:p>
        </w:tc>
      </w:tr>
      <w:tr w:rsidR="00AA201B" w:rsidRPr="00AA201B" w14:paraId="7F245D95" w14:textId="77777777" w:rsidTr="00AA201B">
        <w:tc>
          <w:tcPr>
            <w:tcW w:w="0" w:type="auto"/>
            <w:shd w:val="clear" w:color="auto" w:fill="F2F2F2"/>
            <w:hideMark/>
          </w:tcPr>
          <w:p w14:paraId="2E768E04" w14:textId="77777777" w:rsidR="00AA201B" w:rsidRPr="00AA201B" w:rsidRDefault="00AA201B" w:rsidP="00AA201B">
            <w:r w:rsidRPr="00AA201B">
              <w:lastRenderedPageBreak/>
              <w:t>HY_CatchmentArea</w:t>
            </w:r>
          </w:p>
        </w:tc>
        <w:tc>
          <w:tcPr>
            <w:tcW w:w="0" w:type="auto"/>
            <w:hideMark/>
          </w:tcPr>
          <w:p w14:paraId="153301BA" w14:textId="77777777" w:rsidR="00AA201B" w:rsidRPr="00AA201B" w:rsidRDefault="00AA201B" w:rsidP="00AA201B">
            <w:r w:rsidRPr="00AA201B">
              <w:t>Not represented</w:t>
            </w:r>
          </w:p>
        </w:tc>
        <w:tc>
          <w:tcPr>
            <w:tcW w:w="0" w:type="auto"/>
            <w:hideMark/>
          </w:tcPr>
          <w:p w14:paraId="60D600FA" w14:textId="77777777" w:rsidR="00AA201B" w:rsidRPr="00AA201B" w:rsidRDefault="00AA201B" w:rsidP="00AA201B">
            <w:r w:rsidRPr="00AA201B">
              <w:t>An instance HY_CatchmentArea realizes an instance of HY_Catchment as a catchment area connecting its inflow and outflow and including a plane surface. Although the polygon representing a catchment might be thought of as an area, the subset of a DEM or another land cover dataset would be more in line with the meaning of CatchmentArea as defined by HY_Features.</w:t>
            </w:r>
          </w:p>
          <w:p w14:paraId="0CF070CF" w14:textId="77777777" w:rsidR="00AA201B" w:rsidRPr="00AA201B" w:rsidRDefault="00AA201B" w:rsidP="00AA201B">
            <w:r w:rsidRPr="00AA201B">
              <w:t>Although not directly represented in the AHGF, the inherent close relationship between the features of AHGFContractedCatchment and the DEM (9 second or 1 second) allow us to postulate a potential realization of a contracted catchment as the area of the DEM bounded by that contracted catchment.</w:t>
            </w:r>
          </w:p>
        </w:tc>
      </w:tr>
      <w:tr w:rsidR="00AA201B" w:rsidRPr="00AA201B" w14:paraId="0CFFDB6C" w14:textId="77777777" w:rsidTr="00AA201B">
        <w:tc>
          <w:tcPr>
            <w:tcW w:w="0" w:type="auto"/>
            <w:shd w:val="clear" w:color="auto" w:fill="F2F2F2"/>
            <w:hideMark/>
          </w:tcPr>
          <w:p w14:paraId="312719A9" w14:textId="77777777" w:rsidR="00AA201B" w:rsidRPr="00AA201B" w:rsidRDefault="00AA201B" w:rsidP="00AA201B">
            <w:r w:rsidRPr="00AA201B">
              <w:t>HY_CatchmentDivide</w:t>
            </w:r>
          </w:p>
        </w:tc>
        <w:tc>
          <w:tcPr>
            <w:tcW w:w="0" w:type="auto"/>
            <w:hideMark/>
          </w:tcPr>
          <w:p w14:paraId="44103E0A" w14:textId="77777777" w:rsidR="00AA201B" w:rsidRPr="00AA201B" w:rsidRDefault="00AA201B" w:rsidP="00AA201B">
            <w:r w:rsidRPr="00AA201B">
              <w:t>AHGFContractedCatchment</w:t>
            </w:r>
          </w:p>
          <w:p w14:paraId="3E28D0B6" w14:textId="77777777" w:rsidR="00AA201B" w:rsidRPr="00AA201B" w:rsidRDefault="00AA201B" w:rsidP="00AA201B"/>
        </w:tc>
        <w:tc>
          <w:tcPr>
            <w:tcW w:w="0" w:type="auto"/>
            <w:hideMark/>
          </w:tcPr>
          <w:p w14:paraId="3EDBB01B" w14:textId="77777777" w:rsidR="00AA201B" w:rsidRPr="00AA201B" w:rsidRDefault="00AA201B" w:rsidP="00AA201B">
            <w:r w:rsidRPr="00AA201B">
              <w:t>The AHGFContractedCatchment polygon feature that realizes a contracted catchment.</w:t>
            </w:r>
          </w:p>
        </w:tc>
      </w:tr>
      <w:tr w:rsidR="00AA201B" w:rsidRPr="00AA201B" w14:paraId="5A91F11A" w14:textId="77777777" w:rsidTr="00AA201B">
        <w:tc>
          <w:tcPr>
            <w:tcW w:w="0" w:type="auto"/>
            <w:shd w:val="clear" w:color="auto" w:fill="F2F2F2"/>
            <w:hideMark/>
          </w:tcPr>
          <w:p w14:paraId="4E916905" w14:textId="77777777" w:rsidR="00AA201B" w:rsidRPr="00AA201B" w:rsidRDefault="00AA201B" w:rsidP="00AA201B">
            <w:r w:rsidRPr="00AA201B">
              <w:t>HY_CartographicRealization</w:t>
            </w:r>
          </w:p>
        </w:tc>
        <w:tc>
          <w:tcPr>
            <w:tcW w:w="0" w:type="auto"/>
            <w:hideMark/>
          </w:tcPr>
          <w:p w14:paraId="3B76B3CB" w14:textId="77777777" w:rsidR="00AA201B" w:rsidRPr="00AA201B" w:rsidRDefault="00AA201B" w:rsidP="00AA201B">
            <w:r w:rsidRPr="00AA201B">
              <w:t>Set of</w:t>
            </w:r>
          </w:p>
          <w:p w14:paraId="53DC3774" w14:textId="77777777" w:rsidR="00AA201B" w:rsidRPr="00AA201B" w:rsidRDefault="00AA201B" w:rsidP="00AA201B">
            <w:r w:rsidRPr="00AA201B">
              <w:t>AHGFMappedStream</w:t>
            </w:r>
          </w:p>
          <w:p w14:paraId="42484CA2" w14:textId="77777777" w:rsidR="00AA201B" w:rsidRPr="00AA201B" w:rsidRDefault="00AA201B" w:rsidP="00AA201B">
            <w:r w:rsidRPr="00AA201B">
              <w:t>(ConCatID = AHGFContractedCatchment.id)</w:t>
            </w:r>
          </w:p>
          <w:p w14:paraId="6AB0C77A" w14:textId="77777777" w:rsidR="00AA201B" w:rsidRPr="00AA201B" w:rsidRDefault="00AA201B" w:rsidP="00AA201B">
            <w:r w:rsidRPr="00AA201B">
              <w:t xml:space="preserve"> </w:t>
            </w:r>
          </w:p>
        </w:tc>
        <w:tc>
          <w:tcPr>
            <w:tcW w:w="0" w:type="auto"/>
            <w:hideMark/>
          </w:tcPr>
          <w:p w14:paraId="1AE1915A" w14:textId="77777777" w:rsidR="00AA201B" w:rsidRPr="00AA201B" w:rsidRDefault="00AA201B" w:rsidP="00AA201B">
            <w:r w:rsidRPr="00AA201B">
              <w:t>The features of AHGFMappedStream within the AHGF Surface Cartography product, provide an additional realization of contracted catchments. Collections of features from AHGFNetworkStream identified by a single ConCatID, while a realization of a contracted catchment themselves, are also attributed with identifiers that relate them to corresponding mapped stream features.</w:t>
            </w:r>
          </w:p>
        </w:tc>
      </w:tr>
    </w:tbl>
    <w:p w14:paraId="2BDB5042" w14:textId="77777777" w:rsidR="00AA201B" w:rsidRPr="00AA201B" w:rsidRDefault="00AA201B" w:rsidP="00AA201B">
      <w:pPr>
        <w:rPr>
          <w:b/>
          <w:bCs/>
          <w:sz w:val="28"/>
        </w:rPr>
      </w:pPr>
    </w:p>
    <w:p w14:paraId="17A2B757" w14:textId="77777777" w:rsidR="00AA201B" w:rsidRPr="00AA201B" w:rsidRDefault="00AA201B" w:rsidP="00AA201B">
      <w:pPr>
        <w:keepNext/>
        <w:spacing w:before="240" w:after="60"/>
        <w:outlineLvl w:val="1"/>
        <w:rPr>
          <w:rFonts w:cs="Arial"/>
          <w:b/>
          <w:bCs/>
          <w:iCs/>
          <w:szCs w:val="28"/>
        </w:rPr>
      </w:pPr>
      <w:bookmarkStart w:id="228" w:name="_Toc471809966"/>
      <w:r w:rsidRPr="00AA201B">
        <w:rPr>
          <w:rFonts w:cs="Arial"/>
          <w:b/>
          <w:bCs/>
          <w:iCs/>
          <w:szCs w:val="28"/>
        </w:rPr>
        <w:lastRenderedPageBreak/>
        <w:t>C.2 Hydrographic Network</w:t>
      </w:r>
      <w:bookmarkEnd w:id="228"/>
    </w:p>
    <w:tbl>
      <w:tblPr>
        <w:tblStyle w:val="TableGrid"/>
        <w:tblW w:w="0" w:type="auto"/>
        <w:tblLook w:val="04A0" w:firstRow="1" w:lastRow="0" w:firstColumn="1" w:lastColumn="0" w:noHBand="0" w:noVBand="1"/>
      </w:tblPr>
      <w:tblGrid>
        <w:gridCol w:w="2675"/>
        <w:gridCol w:w="3736"/>
        <w:gridCol w:w="6765"/>
      </w:tblGrid>
      <w:tr w:rsidR="00AA201B" w:rsidRPr="00AA201B" w14:paraId="63310AA1" w14:textId="77777777" w:rsidTr="00AA201B">
        <w:tc>
          <w:tcPr>
            <w:tcW w:w="0" w:type="auto"/>
            <w:shd w:val="clear" w:color="auto" w:fill="F2F2F2"/>
            <w:hideMark/>
          </w:tcPr>
          <w:p w14:paraId="58604365" w14:textId="77777777" w:rsidR="00AA201B" w:rsidRPr="00AA201B" w:rsidRDefault="00AA201B" w:rsidP="00AA201B">
            <w:pPr>
              <w:rPr>
                <w:b/>
                <w:bCs/>
              </w:rPr>
            </w:pPr>
            <w:r w:rsidRPr="00AA201B">
              <w:rPr>
                <w:b/>
                <w:bCs/>
              </w:rPr>
              <w:t>HY_Features Name</w:t>
            </w:r>
          </w:p>
        </w:tc>
        <w:tc>
          <w:tcPr>
            <w:tcW w:w="0" w:type="auto"/>
            <w:hideMark/>
          </w:tcPr>
          <w:p w14:paraId="00065BC7" w14:textId="77777777" w:rsidR="00AA201B" w:rsidRPr="00AA201B" w:rsidRDefault="00AA201B" w:rsidP="00AA201B">
            <w:pPr>
              <w:jc w:val="center"/>
              <w:rPr>
                <w:b/>
                <w:bCs/>
              </w:rPr>
            </w:pPr>
            <w:r w:rsidRPr="00AA201B">
              <w:rPr>
                <w:b/>
                <w:bCs/>
              </w:rPr>
              <w:t>AHGF Name/Class</w:t>
            </w:r>
          </w:p>
        </w:tc>
        <w:tc>
          <w:tcPr>
            <w:tcW w:w="0" w:type="auto"/>
            <w:hideMark/>
          </w:tcPr>
          <w:p w14:paraId="0EFB8BDB" w14:textId="77777777" w:rsidR="00AA201B" w:rsidRPr="00AA201B" w:rsidRDefault="00AA201B" w:rsidP="00AA201B">
            <w:pPr>
              <w:jc w:val="center"/>
              <w:rPr>
                <w:b/>
                <w:bCs/>
              </w:rPr>
            </w:pPr>
            <w:r w:rsidRPr="00AA201B">
              <w:rPr>
                <w:b/>
                <w:bCs/>
              </w:rPr>
              <w:t>Comment</w:t>
            </w:r>
          </w:p>
        </w:tc>
      </w:tr>
      <w:tr w:rsidR="00AA201B" w:rsidRPr="00AA201B" w14:paraId="566A7FBD" w14:textId="77777777" w:rsidTr="00AA201B">
        <w:tc>
          <w:tcPr>
            <w:tcW w:w="0" w:type="auto"/>
            <w:shd w:val="clear" w:color="auto" w:fill="F2F2F2"/>
            <w:hideMark/>
          </w:tcPr>
          <w:p w14:paraId="6B71A137" w14:textId="77777777" w:rsidR="00AA201B" w:rsidRPr="00AA201B" w:rsidRDefault="00AA201B" w:rsidP="00AA201B">
            <w:r w:rsidRPr="00AA201B">
              <w:t>HY_Hydrographic Network</w:t>
            </w:r>
          </w:p>
        </w:tc>
        <w:tc>
          <w:tcPr>
            <w:tcW w:w="0" w:type="auto"/>
            <w:hideMark/>
          </w:tcPr>
          <w:p w14:paraId="0142A3BC" w14:textId="77777777" w:rsidR="00AA201B" w:rsidRPr="00AA201B" w:rsidRDefault="00AA201B" w:rsidP="00AA201B">
            <w:r w:rsidRPr="00AA201B">
              <w:t>Subsets of AHGFNetworkStream and AHGFWaterbody</w:t>
            </w:r>
          </w:p>
        </w:tc>
        <w:tc>
          <w:tcPr>
            <w:tcW w:w="0" w:type="auto"/>
            <w:hideMark/>
          </w:tcPr>
          <w:p w14:paraId="7490145F" w14:textId="77777777" w:rsidR="00AA201B" w:rsidRPr="00AA201B" w:rsidRDefault="00AA201B" w:rsidP="00AA201B">
            <w:r w:rsidRPr="00AA201B">
              <w:t xml:space="preserve">The collection of AHGFNetworkStream flow segment and water area segment features (subtypes: NetworkFlowSegment &amp; NetworkWaterAreaSegment) and on-network AHGFWaterbody features within a particular contracted catchment (identified by a single ConCatID) can be seen to realize that catchment as its hydrographic network. </w:t>
            </w:r>
          </w:p>
        </w:tc>
      </w:tr>
      <w:tr w:rsidR="00AA201B" w:rsidRPr="00AA201B" w14:paraId="576DAB77" w14:textId="77777777" w:rsidTr="00AA201B">
        <w:tc>
          <w:tcPr>
            <w:tcW w:w="0" w:type="auto"/>
            <w:shd w:val="clear" w:color="auto" w:fill="F2F2F2"/>
            <w:hideMark/>
          </w:tcPr>
          <w:p w14:paraId="4EB36B5F" w14:textId="77777777" w:rsidR="00AA201B" w:rsidRPr="00AA201B" w:rsidRDefault="00AA201B" w:rsidP="00AA201B">
            <w:r w:rsidRPr="00AA201B">
              <w:t>HY_WaterBody</w:t>
            </w:r>
          </w:p>
        </w:tc>
        <w:tc>
          <w:tcPr>
            <w:tcW w:w="0" w:type="auto"/>
            <w:hideMark/>
          </w:tcPr>
          <w:p w14:paraId="542B0310" w14:textId="77777777" w:rsidR="00AA201B" w:rsidRPr="00AA201B" w:rsidRDefault="00AA201B" w:rsidP="00AA201B">
            <w:r w:rsidRPr="00AA201B">
              <w:t>AHGFNetworkStream and AHGFWaterbody</w:t>
            </w:r>
          </w:p>
          <w:p w14:paraId="112157B4" w14:textId="77777777" w:rsidR="00AA201B" w:rsidRPr="00AA201B" w:rsidRDefault="00AA201B" w:rsidP="00AA201B">
            <w:r w:rsidRPr="00AA201B">
              <w:t>(subtypes: NetworkFlowSegment &amp; NetworkWaterAreaSegment)</w:t>
            </w:r>
          </w:p>
        </w:tc>
        <w:tc>
          <w:tcPr>
            <w:tcW w:w="0" w:type="auto"/>
            <w:hideMark/>
          </w:tcPr>
          <w:p w14:paraId="472E5487" w14:textId="7CFFE476" w:rsidR="00AA201B" w:rsidRPr="00AA201B" w:rsidRDefault="00AA201B" w:rsidP="00AA201B">
            <w:r w:rsidRPr="00AA201B">
              <w:t xml:space="preserve">AHGFNetworkStream flow segment and water area segment features and AHGFWaterbody features represent </w:t>
            </w:r>
            <w:r w:rsidR="007735C1">
              <w:t>waterbodies</w:t>
            </w:r>
            <w:r w:rsidRPr="00AA201B">
              <w:t xml:space="preserve"> in the AHGF. These features indicate that there is water contained in some channel or other containing feature.</w:t>
            </w:r>
          </w:p>
        </w:tc>
      </w:tr>
      <w:tr w:rsidR="00AA201B" w:rsidRPr="00AA201B" w14:paraId="03459C7F" w14:textId="77777777" w:rsidTr="00AA201B">
        <w:tc>
          <w:tcPr>
            <w:tcW w:w="0" w:type="auto"/>
            <w:shd w:val="clear" w:color="auto" w:fill="F2F2F2"/>
            <w:hideMark/>
          </w:tcPr>
          <w:p w14:paraId="2557C7B4" w14:textId="77777777" w:rsidR="00AA201B" w:rsidRPr="00AA201B" w:rsidRDefault="00AA201B" w:rsidP="00AA201B">
            <w:r w:rsidRPr="00AA201B">
              <w:t>HY_ChannelNetwork</w:t>
            </w:r>
          </w:p>
        </w:tc>
        <w:tc>
          <w:tcPr>
            <w:tcW w:w="0" w:type="auto"/>
            <w:hideMark/>
          </w:tcPr>
          <w:p w14:paraId="33950534" w14:textId="77777777" w:rsidR="00AA201B" w:rsidRPr="00AA201B" w:rsidRDefault="00AA201B" w:rsidP="00AA201B">
            <w:r w:rsidRPr="00AA201B">
              <w:t xml:space="preserve">Set of </w:t>
            </w:r>
          </w:p>
          <w:p w14:paraId="76F57A4C" w14:textId="77777777" w:rsidR="00AA201B" w:rsidRPr="00AA201B" w:rsidRDefault="00AA201B" w:rsidP="00AA201B">
            <w:r w:rsidRPr="00AA201B">
              <w:t>AHGFNetworkStream</w:t>
            </w:r>
          </w:p>
          <w:p w14:paraId="4261B0B7" w14:textId="77777777" w:rsidR="00AA201B" w:rsidRPr="00AA201B" w:rsidRDefault="00AA201B" w:rsidP="00AA201B">
            <w:r w:rsidRPr="00AA201B">
              <w:t>(subtype: NetworkArtificialFlowSegment)</w:t>
            </w:r>
          </w:p>
        </w:tc>
        <w:tc>
          <w:tcPr>
            <w:tcW w:w="0" w:type="auto"/>
            <w:hideMark/>
          </w:tcPr>
          <w:p w14:paraId="38C5471B" w14:textId="77777777" w:rsidR="00AA201B" w:rsidRPr="00AA201B" w:rsidRDefault="00AA201B" w:rsidP="00AA201B">
            <w:r w:rsidRPr="00AA201B">
              <w:t>While a complete channel network is not represented in the AHGF, the subset of artificial flow segment features from AHGFNetworkStream (subtype: NetworkArtificialFlowSegment) may be seen as being a partial channel network. Importantly, for a particular contracted catchment (identified by a single ConCatID) the collection of artificial flow segment features can be seen to realize that catchment. However, the HY_HydroNetwork realization for a catchment is only complete (i.e. fully connected) when the Hydrographic Network and Channel Network realizations are combined.</w:t>
            </w:r>
          </w:p>
        </w:tc>
      </w:tr>
      <w:tr w:rsidR="00AA201B" w:rsidRPr="00AA201B" w14:paraId="5A7C7A42" w14:textId="77777777" w:rsidTr="00AA201B">
        <w:tc>
          <w:tcPr>
            <w:tcW w:w="0" w:type="auto"/>
            <w:shd w:val="clear" w:color="auto" w:fill="F2F2F2"/>
            <w:hideMark/>
          </w:tcPr>
          <w:p w14:paraId="209164C4" w14:textId="77777777" w:rsidR="00AA201B" w:rsidRPr="00AA201B" w:rsidRDefault="00AA201B" w:rsidP="00AA201B">
            <w:r w:rsidRPr="00AA201B">
              <w:t>HY_Depression</w:t>
            </w:r>
          </w:p>
        </w:tc>
        <w:tc>
          <w:tcPr>
            <w:tcW w:w="0" w:type="auto"/>
            <w:hideMark/>
          </w:tcPr>
          <w:p w14:paraId="04D388A1" w14:textId="77777777" w:rsidR="00AA201B" w:rsidRPr="00AA201B" w:rsidRDefault="00AA201B" w:rsidP="00AA201B">
            <w:r w:rsidRPr="00AA201B">
              <w:t>Not represented</w:t>
            </w:r>
          </w:p>
        </w:tc>
        <w:tc>
          <w:tcPr>
            <w:tcW w:w="0" w:type="auto"/>
            <w:hideMark/>
          </w:tcPr>
          <w:p w14:paraId="422D2F4D" w14:textId="77777777" w:rsidR="00AA201B" w:rsidRPr="00AA201B" w:rsidRDefault="00AA201B" w:rsidP="00AA201B"/>
        </w:tc>
      </w:tr>
      <w:tr w:rsidR="00AA201B" w:rsidRPr="00AA201B" w14:paraId="0BDD2328" w14:textId="77777777" w:rsidTr="00AA201B">
        <w:tc>
          <w:tcPr>
            <w:tcW w:w="0" w:type="auto"/>
            <w:shd w:val="clear" w:color="auto" w:fill="F2F2F2"/>
            <w:hideMark/>
          </w:tcPr>
          <w:p w14:paraId="746B1548" w14:textId="77777777" w:rsidR="00AA201B" w:rsidRPr="00AA201B" w:rsidRDefault="00AA201B" w:rsidP="00AA201B">
            <w:r w:rsidRPr="00AA201B">
              <w:t>HY_Channel</w:t>
            </w:r>
          </w:p>
        </w:tc>
        <w:tc>
          <w:tcPr>
            <w:tcW w:w="0" w:type="auto"/>
            <w:hideMark/>
          </w:tcPr>
          <w:p w14:paraId="4B1C6D28" w14:textId="77777777" w:rsidR="00AA201B" w:rsidRPr="00AA201B" w:rsidRDefault="00AA201B" w:rsidP="00AA201B">
            <w:r w:rsidRPr="00AA201B">
              <w:t>AHGFNetworkStream</w:t>
            </w:r>
          </w:p>
          <w:p w14:paraId="1C947711" w14:textId="77777777" w:rsidR="00AA201B" w:rsidRPr="00AA201B" w:rsidRDefault="00AA201B" w:rsidP="00AA201B">
            <w:r w:rsidRPr="00AA201B">
              <w:t>(subtype: NetworkArtificialFlowSegment)</w:t>
            </w:r>
          </w:p>
        </w:tc>
        <w:tc>
          <w:tcPr>
            <w:tcW w:w="0" w:type="auto"/>
            <w:hideMark/>
          </w:tcPr>
          <w:p w14:paraId="06A8915C" w14:textId="77777777" w:rsidR="00AA201B" w:rsidRPr="00AA201B" w:rsidRDefault="00AA201B" w:rsidP="00AA201B">
            <w:r w:rsidRPr="00AA201B">
              <w:t>The subset of artificial flow segment features from AHGFNetworkStream can be thought of as a partial channel network in that they indicate where water may flow, even though not normally present.</w:t>
            </w:r>
          </w:p>
        </w:tc>
      </w:tr>
      <w:tr w:rsidR="00AA201B" w:rsidRPr="00AA201B" w14:paraId="3041215C" w14:textId="77777777" w:rsidTr="00AA201B">
        <w:tc>
          <w:tcPr>
            <w:tcW w:w="0" w:type="auto"/>
            <w:shd w:val="clear" w:color="auto" w:fill="F2F2F2"/>
            <w:hideMark/>
          </w:tcPr>
          <w:p w14:paraId="3D9A79DE" w14:textId="77777777" w:rsidR="00AA201B" w:rsidRPr="00AA201B" w:rsidRDefault="00AA201B" w:rsidP="00AA201B">
            <w:r w:rsidRPr="00AA201B">
              <w:t>HY_Reservoir</w:t>
            </w:r>
          </w:p>
        </w:tc>
        <w:tc>
          <w:tcPr>
            <w:tcW w:w="0" w:type="auto"/>
            <w:hideMark/>
          </w:tcPr>
          <w:p w14:paraId="6A42064C" w14:textId="77777777" w:rsidR="00AA201B" w:rsidRPr="00AA201B" w:rsidRDefault="00AA201B" w:rsidP="00AA201B">
            <w:r w:rsidRPr="00AA201B">
              <w:t>AHGFWaterbody</w:t>
            </w:r>
          </w:p>
          <w:p w14:paraId="01F88AD9" w14:textId="77777777" w:rsidR="00AA201B" w:rsidRPr="00AA201B" w:rsidRDefault="00AA201B" w:rsidP="00AA201B">
            <w:r w:rsidRPr="00AA201B">
              <w:t>(subtype: Reservoir)</w:t>
            </w:r>
          </w:p>
        </w:tc>
        <w:tc>
          <w:tcPr>
            <w:tcW w:w="0" w:type="auto"/>
            <w:hideMark/>
          </w:tcPr>
          <w:p w14:paraId="36F35643" w14:textId="77777777" w:rsidR="00AA201B" w:rsidRPr="00AA201B" w:rsidRDefault="00AA201B" w:rsidP="00AA201B">
            <w:r w:rsidRPr="00AA201B">
              <w:t>The subset of reservoir features from AHGFWaterbody.</w:t>
            </w:r>
          </w:p>
        </w:tc>
      </w:tr>
      <w:tr w:rsidR="00AA201B" w:rsidRPr="00AA201B" w14:paraId="1E83C7E7" w14:textId="77777777" w:rsidTr="00AA201B">
        <w:tc>
          <w:tcPr>
            <w:tcW w:w="0" w:type="auto"/>
            <w:shd w:val="clear" w:color="auto" w:fill="F2F2F2"/>
            <w:hideMark/>
          </w:tcPr>
          <w:p w14:paraId="4DA988CF" w14:textId="77777777" w:rsidR="00AA201B" w:rsidRPr="00AA201B" w:rsidRDefault="00AA201B" w:rsidP="00AA201B">
            <w:r w:rsidRPr="00AA201B">
              <w:t>HY_FlowPath</w:t>
            </w:r>
          </w:p>
        </w:tc>
        <w:tc>
          <w:tcPr>
            <w:tcW w:w="0" w:type="auto"/>
            <w:hideMark/>
          </w:tcPr>
          <w:p w14:paraId="7BF2447D" w14:textId="77777777" w:rsidR="00AA201B" w:rsidRPr="00AA201B" w:rsidRDefault="00AA201B" w:rsidP="00AA201B">
            <w:r w:rsidRPr="00AA201B">
              <w:t>AHGFLink</w:t>
            </w:r>
          </w:p>
        </w:tc>
        <w:tc>
          <w:tcPr>
            <w:tcW w:w="0" w:type="auto"/>
            <w:hideMark/>
          </w:tcPr>
          <w:p w14:paraId="183A60B4" w14:textId="77777777" w:rsidR="00AA201B" w:rsidRPr="00AA201B" w:rsidRDefault="00AA201B" w:rsidP="00AA201B">
            <w:r w:rsidRPr="00AA201B">
              <w:t xml:space="preserve">Each link feature in AHGFLink realizes a contracted catchment </w:t>
            </w:r>
            <w:r w:rsidRPr="00AA201B">
              <w:lastRenderedPageBreak/>
              <w:t>identified by a single ConCatID. A link is essentially a straight line linking realizations of contracted nodes representing the inflow and outflow for the contracted catchment.</w:t>
            </w:r>
          </w:p>
          <w:p w14:paraId="129CA572" w14:textId="77777777" w:rsidR="00AA201B" w:rsidRPr="00AA201B" w:rsidRDefault="00AA201B" w:rsidP="00AA201B">
            <w:r w:rsidRPr="00AA201B">
              <w:t>Note: The AHGF currently does not have FlowPath features for contracted catchments in headwater areas.</w:t>
            </w:r>
          </w:p>
        </w:tc>
      </w:tr>
      <w:tr w:rsidR="00AA201B" w:rsidRPr="00AA201B" w14:paraId="6FA71FD7" w14:textId="77777777" w:rsidTr="00AA201B">
        <w:tc>
          <w:tcPr>
            <w:tcW w:w="0" w:type="auto"/>
            <w:shd w:val="clear" w:color="auto" w:fill="F2F2F2"/>
            <w:hideMark/>
          </w:tcPr>
          <w:p w14:paraId="4098B951" w14:textId="77777777" w:rsidR="00AA201B" w:rsidRPr="00AA201B" w:rsidRDefault="00AA201B" w:rsidP="00AA201B">
            <w:r w:rsidRPr="00AA201B">
              <w:lastRenderedPageBreak/>
              <w:t>HY_WaterEdge</w:t>
            </w:r>
          </w:p>
        </w:tc>
        <w:tc>
          <w:tcPr>
            <w:tcW w:w="0" w:type="auto"/>
            <w:hideMark/>
          </w:tcPr>
          <w:p w14:paraId="3E0A2E72" w14:textId="77777777" w:rsidR="00AA201B" w:rsidRPr="00AA201B" w:rsidRDefault="00AA201B" w:rsidP="00AA201B">
            <w:r w:rsidRPr="00AA201B">
              <w:t>Not represented</w:t>
            </w:r>
          </w:p>
        </w:tc>
        <w:tc>
          <w:tcPr>
            <w:tcW w:w="0" w:type="auto"/>
            <w:hideMark/>
          </w:tcPr>
          <w:p w14:paraId="27A492F9" w14:textId="77777777" w:rsidR="00AA201B" w:rsidRPr="00AA201B" w:rsidRDefault="00AA201B" w:rsidP="00AA201B"/>
        </w:tc>
      </w:tr>
      <w:tr w:rsidR="00AA201B" w:rsidRPr="00AA201B" w14:paraId="3A2432C5" w14:textId="77777777" w:rsidTr="00AA201B">
        <w:tc>
          <w:tcPr>
            <w:tcW w:w="0" w:type="auto"/>
            <w:shd w:val="clear" w:color="auto" w:fill="F2F2F2"/>
            <w:hideMark/>
          </w:tcPr>
          <w:p w14:paraId="797D5C96" w14:textId="77777777" w:rsidR="00AA201B" w:rsidRPr="00AA201B" w:rsidRDefault="00AA201B" w:rsidP="00AA201B">
            <w:r w:rsidRPr="00AA201B">
              <w:t>HY_LongitudinalSection</w:t>
            </w:r>
          </w:p>
        </w:tc>
        <w:tc>
          <w:tcPr>
            <w:tcW w:w="0" w:type="auto"/>
            <w:hideMark/>
          </w:tcPr>
          <w:p w14:paraId="5955CC78" w14:textId="77777777" w:rsidR="00AA201B" w:rsidRPr="00AA201B" w:rsidRDefault="00AA201B" w:rsidP="00AA201B">
            <w:r w:rsidRPr="00AA201B">
              <w:t>Not represented</w:t>
            </w:r>
          </w:p>
        </w:tc>
        <w:tc>
          <w:tcPr>
            <w:tcW w:w="0" w:type="auto"/>
            <w:hideMark/>
          </w:tcPr>
          <w:p w14:paraId="4B91F9AD" w14:textId="77777777" w:rsidR="00AA201B" w:rsidRPr="00AA201B" w:rsidRDefault="00AA201B" w:rsidP="00AA201B"/>
        </w:tc>
      </w:tr>
      <w:tr w:rsidR="00AA201B" w:rsidRPr="00AA201B" w14:paraId="6528BC8C" w14:textId="77777777" w:rsidTr="00AA201B">
        <w:tc>
          <w:tcPr>
            <w:tcW w:w="0" w:type="auto"/>
            <w:shd w:val="clear" w:color="auto" w:fill="F2F2F2"/>
            <w:hideMark/>
          </w:tcPr>
          <w:p w14:paraId="19BC9000" w14:textId="77777777" w:rsidR="00AA201B" w:rsidRPr="00AA201B" w:rsidRDefault="00AA201B" w:rsidP="00AA201B">
            <w:r w:rsidRPr="00AA201B">
              <w:t>HY_CrossSection</w:t>
            </w:r>
          </w:p>
        </w:tc>
        <w:tc>
          <w:tcPr>
            <w:tcW w:w="0" w:type="auto"/>
            <w:hideMark/>
          </w:tcPr>
          <w:p w14:paraId="71ED2112" w14:textId="77777777" w:rsidR="00AA201B" w:rsidRPr="00AA201B" w:rsidRDefault="00AA201B" w:rsidP="00AA201B">
            <w:r w:rsidRPr="00AA201B">
              <w:t>Not represented</w:t>
            </w:r>
          </w:p>
        </w:tc>
        <w:tc>
          <w:tcPr>
            <w:tcW w:w="0" w:type="auto"/>
            <w:hideMark/>
          </w:tcPr>
          <w:p w14:paraId="311A9DE9" w14:textId="77777777" w:rsidR="00AA201B" w:rsidRPr="00AA201B" w:rsidRDefault="00AA201B" w:rsidP="00AA201B"/>
        </w:tc>
      </w:tr>
      <w:tr w:rsidR="00AA201B" w:rsidRPr="00AA201B" w14:paraId="54D2D38A" w14:textId="77777777" w:rsidTr="00AA201B">
        <w:tc>
          <w:tcPr>
            <w:tcW w:w="0" w:type="auto"/>
            <w:shd w:val="clear" w:color="auto" w:fill="F2F2F2"/>
            <w:hideMark/>
          </w:tcPr>
          <w:p w14:paraId="66D63CF2" w14:textId="77777777" w:rsidR="00AA201B" w:rsidRPr="00AA201B" w:rsidRDefault="00AA201B" w:rsidP="00AA201B">
            <w:r w:rsidRPr="00AA201B">
              <w:t>HY_WaterBodyStratum</w:t>
            </w:r>
          </w:p>
        </w:tc>
        <w:tc>
          <w:tcPr>
            <w:tcW w:w="0" w:type="auto"/>
            <w:hideMark/>
          </w:tcPr>
          <w:p w14:paraId="43ECF3F2" w14:textId="77777777" w:rsidR="00AA201B" w:rsidRPr="00AA201B" w:rsidRDefault="00AA201B" w:rsidP="00AA201B">
            <w:r w:rsidRPr="00AA201B">
              <w:t>Not represented</w:t>
            </w:r>
          </w:p>
        </w:tc>
        <w:tc>
          <w:tcPr>
            <w:tcW w:w="0" w:type="auto"/>
            <w:hideMark/>
          </w:tcPr>
          <w:p w14:paraId="74575132" w14:textId="77777777" w:rsidR="00AA201B" w:rsidRPr="00AA201B" w:rsidRDefault="00AA201B" w:rsidP="00AA201B"/>
        </w:tc>
      </w:tr>
      <w:tr w:rsidR="00AA201B" w:rsidRPr="00AA201B" w14:paraId="6F7A114D" w14:textId="77777777" w:rsidTr="00AA201B">
        <w:tc>
          <w:tcPr>
            <w:tcW w:w="0" w:type="auto"/>
            <w:shd w:val="clear" w:color="auto" w:fill="F2F2F2"/>
            <w:hideMark/>
          </w:tcPr>
          <w:p w14:paraId="370A3006" w14:textId="77777777" w:rsidR="00AA201B" w:rsidRPr="00AA201B" w:rsidRDefault="00AA201B" w:rsidP="00AA201B">
            <w:r w:rsidRPr="00AA201B">
              <w:t>HY_Water_LiquidPhase</w:t>
            </w:r>
          </w:p>
        </w:tc>
        <w:tc>
          <w:tcPr>
            <w:tcW w:w="0" w:type="auto"/>
            <w:hideMark/>
          </w:tcPr>
          <w:p w14:paraId="1CE11652" w14:textId="77777777" w:rsidR="00AA201B" w:rsidRPr="00AA201B" w:rsidRDefault="00AA201B" w:rsidP="00AA201B">
            <w:r w:rsidRPr="00AA201B">
              <w:t>Not represented</w:t>
            </w:r>
          </w:p>
        </w:tc>
        <w:tc>
          <w:tcPr>
            <w:tcW w:w="0" w:type="auto"/>
            <w:hideMark/>
          </w:tcPr>
          <w:p w14:paraId="02220DDA" w14:textId="77777777" w:rsidR="00AA201B" w:rsidRPr="00AA201B" w:rsidRDefault="00AA201B" w:rsidP="00AA201B"/>
        </w:tc>
      </w:tr>
      <w:tr w:rsidR="00AA201B" w:rsidRPr="00AA201B" w14:paraId="39115030" w14:textId="77777777" w:rsidTr="00AA201B">
        <w:tc>
          <w:tcPr>
            <w:tcW w:w="0" w:type="auto"/>
            <w:shd w:val="clear" w:color="auto" w:fill="F2F2F2"/>
            <w:hideMark/>
          </w:tcPr>
          <w:p w14:paraId="38F69E27" w14:textId="77777777" w:rsidR="00AA201B" w:rsidRPr="00AA201B" w:rsidRDefault="00AA201B" w:rsidP="00AA201B">
            <w:r w:rsidRPr="00AA201B">
              <w:t>HY_Water_SolidPhase</w:t>
            </w:r>
          </w:p>
        </w:tc>
        <w:tc>
          <w:tcPr>
            <w:tcW w:w="0" w:type="auto"/>
            <w:hideMark/>
          </w:tcPr>
          <w:p w14:paraId="681E0D37" w14:textId="77777777" w:rsidR="00AA201B" w:rsidRPr="00AA201B" w:rsidRDefault="00AA201B" w:rsidP="00AA201B">
            <w:r w:rsidRPr="00AA201B">
              <w:t>Not represented</w:t>
            </w:r>
          </w:p>
        </w:tc>
        <w:tc>
          <w:tcPr>
            <w:tcW w:w="0" w:type="auto"/>
            <w:hideMark/>
          </w:tcPr>
          <w:p w14:paraId="63EDE905" w14:textId="77777777" w:rsidR="00AA201B" w:rsidRPr="00AA201B" w:rsidRDefault="00AA201B" w:rsidP="00AA201B"/>
        </w:tc>
      </w:tr>
    </w:tbl>
    <w:p w14:paraId="683E2670" w14:textId="77777777" w:rsidR="00AA201B" w:rsidRPr="00AA201B" w:rsidRDefault="00AA201B" w:rsidP="00AA201B">
      <w:pPr>
        <w:rPr>
          <w:b/>
          <w:bCs/>
          <w:sz w:val="28"/>
        </w:rPr>
      </w:pPr>
      <w:r w:rsidRPr="00AA201B">
        <w:br w:type="page"/>
      </w:r>
    </w:p>
    <w:p w14:paraId="33559132" w14:textId="77777777" w:rsidR="00AA201B" w:rsidRPr="00AA201B" w:rsidRDefault="00AA201B" w:rsidP="00AA201B">
      <w:pPr>
        <w:keepNext/>
        <w:spacing w:before="240" w:after="60"/>
        <w:outlineLvl w:val="1"/>
        <w:rPr>
          <w:rFonts w:cs="Arial"/>
          <w:b/>
          <w:bCs/>
          <w:iCs/>
          <w:szCs w:val="28"/>
        </w:rPr>
      </w:pPr>
      <w:bookmarkStart w:id="229" w:name="_Toc471809967"/>
      <w:r w:rsidRPr="00AA201B">
        <w:rPr>
          <w:rFonts w:cs="Arial"/>
          <w:b/>
          <w:bCs/>
          <w:iCs/>
          <w:szCs w:val="28"/>
        </w:rPr>
        <w:lastRenderedPageBreak/>
        <w:t>C.3 Hydrometric Network</w:t>
      </w:r>
      <w:bookmarkEnd w:id="229"/>
    </w:p>
    <w:tbl>
      <w:tblPr>
        <w:tblStyle w:val="TableGrid"/>
        <w:tblW w:w="0" w:type="auto"/>
        <w:tblLook w:val="04A0" w:firstRow="1" w:lastRow="0" w:firstColumn="1" w:lastColumn="0" w:noHBand="0" w:noVBand="1"/>
      </w:tblPr>
      <w:tblGrid>
        <w:gridCol w:w="2749"/>
        <w:gridCol w:w="2232"/>
        <w:gridCol w:w="8195"/>
      </w:tblGrid>
      <w:tr w:rsidR="00AA201B" w:rsidRPr="00AA201B" w14:paraId="2FAD2AAB" w14:textId="77777777" w:rsidTr="00AA201B">
        <w:tc>
          <w:tcPr>
            <w:tcW w:w="0" w:type="auto"/>
            <w:shd w:val="clear" w:color="auto" w:fill="F2F2F2"/>
            <w:hideMark/>
          </w:tcPr>
          <w:p w14:paraId="74B00453" w14:textId="77777777" w:rsidR="00AA201B" w:rsidRPr="00AA201B" w:rsidRDefault="00AA201B" w:rsidP="00AA201B">
            <w:pPr>
              <w:rPr>
                <w:b/>
                <w:bCs/>
              </w:rPr>
            </w:pPr>
            <w:r w:rsidRPr="00AA201B">
              <w:rPr>
                <w:b/>
                <w:bCs/>
              </w:rPr>
              <w:t>HY_Features Name</w:t>
            </w:r>
          </w:p>
        </w:tc>
        <w:tc>
          <w:tcPr>
            <w:tcW w:w="0" w:type="auto"/>
            <w:hideMark/>
          </w:tcPr>
          <w:p w14:paraId="1FA2EA34" w14:textId="77777777" w:rsidR="00AA201B" w:rsidRPr="00AA201B" w:rsidRDefault="00AA201B" w:rsidP="00AA201B">
            <w:pPr>
              <w:jc w:val="center"/>
              <w:rPr>
                <w:b/>
                <w:bCs/>
              </w:rPr>
            </w:pPr>
            <w:r w:rsidRPr="00AA201B">
              <w:rPr>
                <w:b/>
                <w:bCs/>
              </w:rPr>
              <w:t>AHGF Name/Class</w:t>
            </w:r>
          </w:p>
        </w:tc>
        <w:tc>
          <w:tcPr>
            <w:tcW w:w="0" w:type="auto"/>
            <w:hideMark/>
          </w:tcPr>
          <w:p w14:paraId="47FF7EB8" w14:textId="77777777" w:rsidR="00AA201B" w:rsidRPr="00AA201B" w:rsidRDefault="00AA201B" w:rsidP="00AA201B">
            <w:pPr>
              <w:jc w:val="center"/>
              <w:rPr>
                <w:b/>
                <w:bCs/>
              </w:rPr>
            </w:pPr>
            <w:r w:rsidRPr="00AA201B">
              <w:rPr>
                <w:b/>
                <w:bCs/>
              </w:rPr>
              <w:t>Comment</w:t>
            </w:r>
          </w:p>
        </w:tc>
      </w:tr>
      <w:tr w:rsidR="00AA201B" w:rsidRPr="00AA201B" w14:paraId="51206E07" w14:textId="77777777" w:rsidTr="00AA201B">
        <w:tc>
          <w:tcPr>
            <w:tcW w:w="0" w:type="auto"/>
            <w:shd w:val="clear" w:color="auto" w:fill="F2F2F2"/>
            <w:hideMark/>
          </w:tcPr>
          <w:p w14:paraId="214AA316" w14:textId="77777777" w:rsidR="00AA201B" w:rsidRPr="00AA201B" w:rsidRDefault="00AA201B" w:rsidP="00AA201B">
            <w:r w:rsidRPr="00AA201B">
              <w:t>HY_HydrometricNetwork</w:t>
            </w:r>
          </w:p>
        </w:tc>
        <w:tc>
          <w:tcPr>
            <w:tcW w:w="0" w:type="auto"/>
            <w:hideMark/>
          </w:tcPr>
          <w:p w14:paraId="475F48FA" w14:textId="77777777" w:rsidR="00AA201B" w:rsidRPr="00AA201B" w:rsidRDefault="00AA201B" w:rsidP="00AA201B">
            <w:r w:rsidRPr="00AA201B">
              <w:t>Set of AHGFNode</w:t>
            </w:r>
          </w:p>
          <w:p w14:paraId="2D7F6B53" w14:textId="77777777" w:rsidR="00AA201B" w:rsidRPr="00AA201B" w:rsidRDefault="00AA201B" w:rsidP="00AA201B"/>
        </w:tc>
        <w:tc>
          <w:tcPr>
            <w:tcW w:w="0" w:type="auto"/>
            <w:hideMark/>
          </w:tcPr>
          <w:p w14:paraId="0C451417" w14:textId="77777777" w:rsidR="00AA201B" w:rsidRPr="00AA201B" w:rsidRDefault="00AA201B" w:rsidP="00AA201B">
            <w:r w:rsidRPr="00AA201B">
              <w:t xml:space="preserve">In the AHGF, hydrometric features are a subset of AHGFNode features (subtype: GhostNode) that realize contracted nodes. Thus, single instances or pairs of hydrometric features acting in the roles of inflows and outflows for contracted catchments, could be seen to form a hydrometric network which realizes a single contracted catchment. </w:t>
            </w:r>
          </w:p>
        </w:tc>
      </w:tr>
      <w:tr w:rsidR="00AA201B" w:rsidRPr="00AA201B" w14:paraId="122D76D9" w14:textId="77777777" w:rsidTr="00AA201B">
        <w:tc>
          <w:tcPr>
            <w:tcW w:w="0" w:type="auto"/>
            <w:shd w:val="clear" w:color="auto" w:fill="F2F2F2"/>
            <w:hideMark/>
          </w:tcPr>
          <w:p w14:paraId="6429DACE" w14:textId="77777777" w:rsidR="00AA201B" w:rsidRPr="00AA201B" w:rsidRDefault="00AA201B" w:rsidP="00AA201B">
            <w:r w:rsidRPr="00AA201B">
              <w:t>HY_HydrometricFeature</w:t>
            </w:r>
          </w:p>
        </w:tc>
        <w:tc>
          <w:tcPr>
            <w:tcW w:w="0" w:type="auto"/>
            <w:hideMark/>
          </w:tcPr>
          <w:p w14:paraId="34BC0FFE" w14:textId="77777777" w:rsidR="00AA201B" w:rsidRPr="00AA201B" w:rsidRDefault="00AA201B" w:rsidP="00AA201B">
            <w:r w:rsidRPr="00AA201B">
              <w:t>AHGFNode</w:t>
            </w:r>
          </w:p>
          <w:p w14:paraId="2DBE401E" w14:textId="77777777" w:rsidR="00AA201B" w:rsidRPr="00AA201B" w:rsidRDefault="00AA201B" w:rsidP="00AA201B">
            <w:r w:rsidRPr="00AA201B">
              <w:t>(subype=Ghostnode)</w:t>
            </w:r>
          </w:p>
        </w:tc>
        <w:tc>
          <w:tcPr>
            <w:tcW w:w="0" w:type="auto"/>
            <w:hideMark/>
          </w:tcPr>
          <w:p w14:paraId="76AE8541" w14:textId="77777777" w:rsidR="00AA201B" w:rsidRPr="00AA201B" w:rsidRDefault="00AA201B" w:rsidP="00AA201B">
            <w:r w:rsidRPr="00AA201B">
              <w:t>Hydrometric features, such as stream gaging stations, are represented as a subset of AHGFNode features (subtype: GhostNode).</w:t>
            </w:r>
          </w:p>
          <w:p w14:paraId="203AFDF6" w14:textId="77777777" w:rsidR="00AA201B" w:rsidRPr="00AA201B" w:rsidRDefault="00AA201B" w:rsidP="00AA201B">
            <w:r w:rsidRPr="00AA201B">
              <w:t>Note: While hydrometric features were included in earlier versions of the AHGF, version 3 products were the first to see them included as realizations of contracted nodes (i.e. to act in the role of inflow and outflow for contracted catchements).</w:t>
            </w:r>
          </w:p>
        </w:tc>
      </w:tr>
      <w:tr w:rsidR="00AA201B" w:rsidRPr="00AA201B" w14:paraId="25AFE049" w14:textId="77777777" w:rsidTr="00AA201B">
        <w:tc>
          <w:tcPr>
            <w:tcW w:w="0" w:type="auto"/>
            <w:shd w:val="clear" w:color="auto" w:fill="F2F2F2"/>
            <w:hideMark/>
          </w:tcPr>
          <w:p w14:paraId="1A89B85E" w14:textId="77777777" w:rsidR="00AA201B" w:rsidRPr="00AA201B" w:rsidRDefault="00AA201B" w:rsidP="00AA201B">
            <w:r w:rsidRPr="00AA201B">
              <w:t>HY_IndirectPostition</w:t>
            </w:r>
          </w:p>
        </w:tc>
        <w:tc>
          <w:tcPr>
            <w:tcW w:w="0" w:type="auto"/>
            <w:hideMark/>
          </w:tcPr>
          <w:p w14:paraId="3072A692" w14:textId="77777777" w:rsidR="00AA201B" w:rsidRPr="00AA201B" w:rsidRDefault="00AA201B" w:rsidP="00AA201B">
            <w:r w:rsidRPr="00AA201B">
              <w:t>Not represented</w:t>
            </w:r>
          </w:p>
        </w:tc>
        <w:tc>
          <w:tcPr>
            <w:tcW w:w="0" w:type="auto"/>
            <w:hideMark/>
          </w:tcPr>
          <w:p w14:paraId="396D0043" w14:textId="77777777" w:rsidR="00AA201B" w:rsidRPr="00AA201B" w:rsidRDefault="00AA201B" w:rsidP="00AA201B">
            <w:r w:rsidRPr="00AA201B">
              <w:t>Measures are not yet explicitly included in the AHGF. Note that monitoring stations are located ‘on river’ via realizations of contracted nodes (AHGFNode) and thus act in the role of inflow and outflow for contracted catchments.</w:t>
            </w:r>
          </w:p>
        </w:tc>
      </w:tr>
    </w:tbl>
    <w:p w14:paraId="673C111B" w14:textId="77777777" w:rsidR="00AA201B" w:rsidRPr="00AA201B" w:rsidRDefault="00AA201B" w:rsidP="00AA201B">
      <w:pPr>
        <w:spacing w:after="240"/>
      </w:pPr>
    </w:p>
    <w:p w14:paraId="066928AE" w14:textId="77777777" w:rsidR="00AA201B" w:rsidRPr="00AA201B" w:rsidRDefault="00AA201B" w:rsidP="00AA201B">
      <w:pPr>
        <w:spacing w:after="240"/>
      </w:pPr>
    </w:p>
    <w:p w14:paraId="33A4C9FF" w14:textId="77777777" w:rsidR="00AA201B" w:rsidRPr="00AA201B" w:rsidRDefault="00AA201B" w:rsidP="00AA201B">
      <w:pPr>
        <w:sectPr w:rsidR="00AA201B" w:rsidRPr="00AA201B"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Heading1"/>
        <w:numPr>
          <w:ilvl w:val="0"/>
          <w:numId w:val="0"/>
        </w:numPr>
      </w:pPr>
      <w:bookmarkStart w:id="230" w:name="_Toc484502227"/>
      <w:r w:rsidRPr="00F11F37">
        <w:lastRenderedPageBreak/>
        <w:t>ANNEX D: HY_Features - NHDPlus  Mapping</w:t>
      </w:r>
      <w:bookmarkEnd w:id="230"/>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231" w:name="_Toc484502228"/>
      <w:r w:rsidRPr="00F11F37">
        <w:t>D.1 Catchment Model</w:t>
      </w:r>
      <w:bookmarkEnd w:id="231"/>
    </w:p>
    <w:tbl>
      <w:tblPr>
        <w:tblStyle w:val="TableGrid"/>
        <w:tblW w:w="0" w:type="auto"/>
        <w:tblLook w:val="04A0" w:firstRow="1" w:lastRow="0" w:firstColumn="1" w:lastColumn="0" w:noHBand="0" w:noVBand="1"/>
      </w:tblPr>
      <w:tblGrid>
        <w:gridCol w:w="3029"/>
        <w:gridCol w:w="2366"/>
        <w:gridCol w:w="7781"/>
      </w:tblGrid>
      <w:tr w:rsidR="003104D7"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rPr>
                <w:b/>
                <w:bCs/>
              </w:rPr>
            </w:pPr>
            <w:r w:rsidRPr="00F11F37">
              <w:rPr>
                <w:b/>
                <w:bCs/>
              </w:rPr>
              <w:t>HY_Features Name</w:t>
            </w:r>
          </w:p>
        </w:tc>
        <w:tc>
          <w:tcPr>
            <w:tcW w:w="0" w:type="auto"/>
            <w:hideMark/>
          </w:tcPr>
          <w:p w14:paraId="4A99460A" w14:textId="77777777" w:rsidR="001D27A5" w:rsidRPr="00F11F37" w:rsidRDefault="001D27A5" w:rsidP="00882601">
            <w:pPr>
              <w:jc w:val="center"/>
              <w:rPr>
                <w:b/>
                <w:bCs/>
              </w:rPr>
            </w:pPr>
            <w:r w:rsidRPr="00F11F37">
              <w:rPr>
                <w:b/>
                <w:bCs/>
              </w:rPr>
              <w:t>NHDPlus Name</w:t>
            </w:r>
          </w:p>
        </w:tc>
        <w:tc>
          <w:tcPr>
            <w:tcW w:w="0" w:type="auto"/>
            <w:hideMark/>
          </w:tcPr>
          <w:p w14:paraId="7520C047" w14:textId="77777777" w:rsidR="001D27A5" w:rsidRPr="00F11F37" w:rsidRDefault="001D27A5" w:rsidP="00882601">
            <w:pPr>
              <w:jc w:val="center"/>
              <w:rPr>
                <w:b/>
                <w:bCs/>
              </w:rPr>
            </w:pPr>
            <w:r w:rsidRPr="00F11F37">
              <w:rPr>
                <w:b/>
                <w:bCs/>
              </w:rPr>
              <w:t>Comment</w:t>
            </w:r>
          </w:p>
        </w:tc>
      </w:tr>
      <w:tr w:rsidR="003104D7"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r w:rsidRPr="00F11F37">
              <w:t>HY_Catchment</w:t>
            </w:r>
          </w:p>
        </w:tc>
        <w:tc>
          <w:tcPr>
            <w:tcW w:w="0" w:type="auto"/>
            <w:hideMark/>
          </w:tcPr>
          <w:p w14:paraId="13C49580" w14:textId="77777777" w:rsidR="001D27A5" w:rsidRPr="00F11F37" w:rsidRDefault="001D27A5" w:rsidP="00882601">
            <w:r w:rsidRPr="00F11F37">
              <w:t>comid catchment</w:t>
            </w:r>
          </w:p>
        </w:tc>
        <w:tc>
          <w:tcPr>
            <w:tcW w:w="0" w:type="auto"/>
            <w:hideMark/>
          </w:tcPr>
          <w:p w14:paraId="77A8140E" w14:textId="46A94A7F" w:rsidR="001D27A5" w:rsidRPr="00F11F37" w:rsidRDefault="001D27A5" w:rsidP="00882601">
            <w:r w:rsidRPr="00F11F37">
              <w:t xml:space="preserve">The comid catchment is the feature that takes part in PlusFlow topology table, has associated accumulated characteristics, etc. Could also be the collection of catchments that contribute to a given reachcode reach, HUC watershed outlet, or </w:t>
            </w:r>
            <w:r w:rsidR="00EF127D" w:rsidRPr="00F11F37">
              <w:t>another</w:t>
            </w:r>
            <w:r w:rsidRPr="00F11F37">
              <w:t xml:space="preserve"> identifiable watershed outlet.</w:t>
            </w:r>
            <w:r w:rsidR="003104D7">
              <w:t xml:space="preserve"> Not necessarily the catchment polygon features, but more generally, the unit of hydrology represented by catchment polygons and other data keyed to the comid.</w:t>
            </w:r>
          </w:p>
        </w:tc>
      </w:tr>
      <w:tr w:rsidR="003104D7"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r>
              <w:t>HY_DendriticCatchment</w:t>
            </w:r>
          </w:p>
        </w:tc>
        <w:tc>
          <w:tcPr>
            <w:tcW w:w="0" w:type="auto"/>
            <w:hideMark/>
          </w:tcPr>
          <w:p w14:paraId="0ACE08B8" w14:textId="77777777" w:rsidR="001D27A5" w:rsidRPr="00F11F37" w:rsidRDefault="001D27A5" w:rsidP="00882601">
            <w:r w:rsidRPr="00F11F37">
              <w:t>comid catchment</w:t>
            </w:r>
          </w:p>
        </w:tc>
        <w:tc>
          <w:tcPr>
            <w:tcW w:w="0" w:type="auto"/>
            <w:hideMark/>
          </w:tcPr>
          <w:p w14:paraId="1D3122EF" w14:textId="77777777" w:rsidR="001D27A5" w:rsidRPr="00F11F37" w:rsidRDefault="001D27A5" w:rsidP="00882601">
            <w:r w:rsidRPr="00F11F37">
              <w:t>NHDPlus catchments not following any diversions in the flow tables</w:t>
            </w:r>
          </w:p>
        </w:tc>
      </w:tr>
      <w:tr w:rsidR="003104D7"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r w:rsidRPr="00F11F37">
              <w:t>HY_InteriorCatchment</w:t>
            </w:r>
          </w:p>
        </w:tc>
        <w:tc>
          <w:tcPr>
            <w:tcW w:w="0" w:type="auto"/>
            <w:hideMark/>
          </w:tcPr>
          <w:p w14:paraId="64999461" w14:textId="77777777" w:rsidR="001D27A5" w:rsidRPr="00F11F37" w:rsidRDefault="001D27A5" w:rsidP="00882601">
            <w:r w:rsidRPr="00F11F37">
              <w:t>comid catchment</w:t>
            </w:r>
          </w:p>
        </w:tc>
        <w:tc>
          <w:tcPr>
            <w:tcW w:w="0" w:type="auto"/>
            <w:hideMark/>
          </w:tcPr>
          <w:p w14:paraId="72DE4904" w14:textId="77777777" w:rsidR="001D27A5" w:rsidRPr="00F11F37" w:rsidRDefault="001D27A5" w:rsidP="00882601">
            <w:r w:rsidRPr="00F11F37">
              <w:t>NHDPlus catchments that do not contribute flow.</w:t>
            </w:r>
          </w:p>
        </w:tc>
      </w:tr>
      <w:tr w:rsidR="003104D7"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r w:rsidRPr="00F11F37">
              <w:t>HY_CatchmentAggregate</w:t>
            </w:r>
          </w:p>
        </w:tc>
        <w:tc>
          <w:tcPr>
            <w:tcW w:w="0" w:type="auto"/>
            <w:hideMark/>
          </w:tcPr>
          <w:p w14:paraId="1E946AB8" w14:textId="77777777" w:rsidR="001D27A5" w:rsidRPr="00F11F37" w:rsidRDefault="001D27A5" w:rsidP="00882601">
            <w:r w:rsidRPr="00F11F37">
              <w:t>collection of comid catchments</w:t>
            </w:r>
          </w:p>
        </w:tc>
        <w:tc>
          <w:tcPr>
            <w:tcW w:w="0" w:type="auto"/>
            <w:hideMark/>
          </w:tcPr>
          <w:p w14:paraId="3ECEC612" w14:textId="77777777" w:rsidR="001D27A5" w:rsidRPr="00F11F37" w:rsidRDefault="001D27A5" w:rsidP="00882601">
            <w:r w:rsidRPr="00F11F37">
              <w:t>Including interior catchments and not following diversions in the flow tables</w:t>
            </w:r>
          </w:p>
        </w:tc>
      </w:tr>
      <w:tr w:rsidR="003104D7" w:rsidRPr="00F11F37" w14:paraId="5BA7C9B9" w14:textId="77777777" w:rsidTr="00882601">
        <w:tc>
          <w:tcPr>
            <w:tcW w:w="0" w:type="auto"/>
            <w:shd w:val="clear" w:color="auto" w:fill="F2F2F2" w:themeFill="background1" w:themeFillShade="F2"/>
            <w:hideMark/>
          </w:tcPr>
          <w:p w14:paraId="7301F689" w14:textId="76C7E820" w:rsidR="001D27A5" w:rsidRPr="00F11F37" w:rsidRDefault="002C6CD6" w:rsidP="00882601">
            <w:r>
              <w:t>HY_HydroNexus</w:t>
            </w:r>
          </w:p>
        </w:tc>
        <w:tc>
          <w:tcPr>
            <w:tcW w:w="0" w:type="auto"/>
            <w:hideMark/>
          </w:tcPr>
          <w:p w14:paraId="2D5BCF1F" w14:textId="77777777" w:rsidR="001D27A5" w:rsidRPr="00F11F37" w:rsidRDefault="001D27A5" w:rsidP="00882601">
            <w:r w:rsidRPr="00F11F37">
              <w:t>fromNode or toNode</w:t>
            </w:r>
          </w:p>
        </w:tc>
        <w:tc>
          <w:tcPr>
            <w:tcW w:w="0" w:type="auto"/>
            <w:hideMark/>
          </w:tcPr>
          <w:p w14:paraId="36259A93" w14:textId="77777777" w:rsidR="001D27A5" w:rsidRPr="00F11F37" w:rsidRDefault="001D27A5" w:rsidP="00882601">
            <w:r w:rsidRPr="00F11F37">
              <w:t>NHDPlus nodes are inflow (fromNode) and outflow (toNode) nodes of a given comid catchment.</w:t>
            </w:r>
          </w:p>
        </w:tc>
      </w:tr>
      <w:tr w:rsidR="003104D7" w:rsidRPr="00F11F37" w14:paraId="074ADE75" w14:textId="77777777" w:rsidTr="00882601">
        <w:tc>
          <w:tcPr>
            <w:tcW w:w="0" w:type="auto"/>
            <w:shd w:val="clear" w:color="auto" w:fill="F2F2F2" w:themeFill="background1" w:themeFillShade="F2"/>
            <w:hideMark/>
          </w:tcPr>
          <w:p w14:paraId="4EF2B39E" w14:textId="1843C306" w:rsidR="001D27A5" w:rsidRPr="00F11F37" w:rsidRDefault="00F20C8E" w:rsidP="00882601">
            <w:r>
              <w:t>HY_HydroLocation</w:t>
            </w:r>
          </w:p>
        </w:tc>
        <w:tc>
          <w:tcPr>
            <w:tcW w:w="0" w:type="auto"/>
            <w:hideMark/>
          </w:tcPr>
          <w:p w14:paraId="4FE1A670" w14:textId="77777777" w:rsidR="001D27A5" w:rsidRPr="00F11F37" w:rsidRDefault="001D27A5" w:rsidP="00882601">
            <w:r w:rsidRPr="00F11F37">
              <w:t>fromNode or toNode location, point location of point events, etc.</w:t>
            </w:r>
          </w:p>
        </w:tc>
        <w:tc>
          <w:tcPr>
            <w:tcW w:w="0" w:type="auto"/>
            <w:hideMark/>
          </w:tcPr>
          <w:p w14:paraId="1EBB0210" w14:textId="2679677B" w:rsidR="001D27A5" w:rsidRPr="00F11F37" w:rsidRDefault="00F20C8E" w:rsidP="003104D7">
            <w:r>
              <w:t>HY_HydroLocation</w:t>
            </w:r>
            <w:r w:rsidR="00932868" w:rsidRPr="00F11F37">
              <w:t xml:space="preserve"> </w:t>
            </w:r>
            <w:r w:rsidR="001D27A5" w:rsidRPr="00F11F37">
              <w:t xml:space="preserve">can be used as a reference location for any point associated with a feature. </w:t>
            </w:r>
            <w:r w:rsidR="004B25F6" w:rsidRPr="00F11F37">
              <w:t>Typically,</w:t>
            </w:r>
            <w:r w:rsidR="001D27A5" w:rsidRPr="00F11F37">
              <w:t xml:space="preserve"> this is for </w:t>
            </w:r>
            <w:r w:rsidR="003104D7">
              <w:t>hydro nexus locations</w:t>
            </w:r>
            <w:r w:rsidR="001D27A5" w:rsidRPr="00F11F37">
              <w:t xml:space="preserve"> and monitoring locations, but may be used for many other feature types.</w:t>
            </w:r>
            <w:r w:rsidR="003104D7">
              <w:t xml:space="preserve"> The downstream end and upstream end of an NHDPlus flowline would be considered the hydro location of a hydro nexus.</w:t>
            </w:r>
          </w:p>
        </w:tc>
      </w:tr>
      <w:tr w:rsidR="003104D7"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r w:rsidRPr="00F11F37">
              <w:t>HY_CatchmentRealization</w:t>
            </w:r>
          </w:p>
        </w:tc>
        <w:tc>
          <w:tcPr>
            <w:tcW w:w="0" w:type="auto"/>
            <w:hideMark/>
          </w:tcPr>
          <w:p w14:paraId="12C3B5B0" w14:textId="77777777" w:rsidR="001D27A5" w:rsidRPr="00F11F37" w:rsidRDefault="001D27A5" w:rsidP="00882601">
            <w:r w:rsidRPr="00F11F37">
              <w:t>Any entity that is identified by a comid</w:t>
            </w:r>
          </w:p>
        </w:tc>
        <w:tc>
          <w:tcPr>
            <w:tcW w:w="0" w:type="auto"/>
            <w:hideMark/>
          </w:tcPr>
          <w:p w14:paraId="791DDA41" w14:textId="4768C5EC" w:rsidR="001D27A5" w:rsidRPr="00F11F37" w:rsidRDefault="001D27A5" w:rsidP="003104D7">
            <w:r w:rsidRPr="00F11F37">
              <w:t>In NHDPlus, the comid identifie</w:t>
            </w:r>
            <w:r w:rsidR="003104D7">
              <w:t>s</w:t>
            </w:r>
            <w:r w:rsidRPr="00F11F37">
              <w:t xml:space="preserve"> an unrealized catchment. Any geometric or topologic data that is referenced to a comid can be said to realize that catchment. This includes upstream aggregations of t</w:t>
            </w:r>
            <w:r w:rsidR="004B25F6">
              <w:t>he network or catchment areas that</w:t>
            </w:r>
            <w:r w:rsidRPr="00F11F37">
              <w:t xml:space="preserve"> form complete watersheds.</w:t>
            </w:r>
          </w:p>
        </w:tc>
      </w:tr>
      <w:tr w:rsidR="003104D7"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r w:rsidRPr="00F11F37">
              <w:lastRenderedPageBreak/>
              <w:t>HY_CatchmentArea</w:t>
            </w:r>
          </w:p>
        </w:tc>
        <w:tc>
          <w:tcPr>
            <w:tcW w:w="0" w:type="auto"/>
            <w:hideMark/>
          </w:tcPr>
          <w:p w14:paraId="0E53A17D" w14:textId="77777777" w:rsidR="001D27A5" w:rsidRPr="00F11F37" w:rsidRDefault="001D27A5" w:rsidP="00882601">
            <w:r w:rsidRPr="00F11F37">
              <w:t>Not Represented</w:t>
            </w:r>
          </w:p>
        </w:tc>
        <w:tc>
          <w:tcPr>
            <w:tcW w:w="0" w:type="auto"/>
            <w:hideMark/>
          </w:tcPr>
          <w:p w14:paraId="3966FE05" w14:textId="77777777" w:rsidR="001D27A5" w:rsidRPr="00F11F37" w:rsidRDefault="001D27A5" w:rsidP="00882601">
            <w:r w:rsidRPr="00F11F37">
              <w:t>While the polygon representing a catchment might be thought of as an area, the subset of a DEM or another land cover dataset would be more in line with the meaning of CatchmentArea.</w:t>
            </w:r>
          </w:p>
        </w:tc>
      </w:tr>
      <w:tr w:rsidR="003104D7" w:rsidRPr="00F11F37" w14:paraId="7ED44983" w14:textId="77777777" w:rsidTr="00882601">
        <w:tc>
          <w:tcPr>
            <w:tcW w:w="0" w:type="auto"/>
            <w:shd w:val="clear" w:color="auto" w:fill="F2F2F2" w:themeFill="background1" w:themeFillShade="F2"/>
            <w:hideMark/>
          </w:tcPr>
          <w:p w14:paraId="0FB772A6" w14:textId="14D3ED9D" w:rsidR="001D27A5" w:rsidRPr="00F11F37" w:rsidRDefault="001D27A5" w:rsidP="00882601">
            <w:r w:rsidRPr="00F11F37">
              <w:t>HY_</w:t>
            </w:r>
            <w:r w:rsidR="00F45A2F">
              <w:t>CatchmentDivide</w:t>
            </w:r>
          </w:p>
        </w:tc>
        <w:tc>
          <w:tcPr>
            <w:tcW w:w="0" w:type="auto"/>
            <w:hideMark/>
          </w:tcPr>
          <w:p w14:paraId="0BB6001B" w14:textId="77777777" w:rsidR="001D27A5" w:rsidRPr="00F11F37" w:rsidRDefault="001D27A5" w:rsidP="00882601">
            <w:r w:rsidRPr="00F11F37">
              <w:t>comid catchment polygon</w:t>
            </w:r>
          </w:p>
        </w:tc>
        <w:tc>
          <w:tcPr>
            <w:tcW w:w="0" w:type="auto"/>
            <w:hideMark/>
          </w:tcPr>
          <w:p w14:paraId="602ECF51" w14:textId="0BCEE6B2" w:rsidR="001D27A5" w:rsidRPr="00F11F37" w:rsidRDefault="001D27A5" w:rsidP="00882601">
            <w:r w:rsidRPr="00F11F37">
              <w:t>The polygon representing a comid catchm</w:t>
            </w:r>
            <w:r w:rsidR="004B25F6">
              <w:t>ent should be thought of as</w:t>
            </w:r>
            <w:r w:rsidRPr="00F11F37">
              <w:t xml:space="preserve"> the </w:t>
            </w:r>
            <w:r w:rsidR="00F45A2F">
              <w:t>CatchmentDivide</w:t>
            </w:r>
          </w:p>
        </w:tc>
      </w:tr>
      <w:tr w:rsidR="003104D7"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r w:rsidRPr="00F11F37">
              <w:t>HY_CartographicRealization</w:t>
            </w:r>
          </w:p>
        </w:tc>
        <w:tc>
          <w:tcPr>
            <w:tcW w:w="0" w:type="auto"/>
            <w:hideMark/>
          </w:tcPr>
          <w:p w14:paraId="137E0B7F" w14:textId="77777777" w:rsidR="001D27A5" w:rsidRPr="00F11F37" w:rsidRDefault="001D27A5" w:rsidP="00882601">
            <w:r w:rsidRPr="00F11F37">
              <w:t>A map of a catchment</w:t>
            </w:r>
          </w:p>
        </w:tc>
        <w:tc>
          <w:tcPr>
            <w:tcW w:w="0" w:type="auto"/>
            <w:hideMark/>
          </w:tcPr>
          <w:p w14:paraId="658BC121" w14:textId="3FE9A311" w:rsidR="001D27A5" w:rsidRPr="00F11F37" w:rsidRDefault="001D27A5" w:rsidP="003104D7">
            <w:r w:rsidRPr="00F11F37">
              <w:t>The NHDPlus dataset doesn't include any, but if a map view of a catchment is created at any scale, it coul</w:t>
            </w:r>
            <w:r w:rsidR="003104D7">
              <w:t>d be said to be a cartographic realization of a</w:t>
            </w:r>
            <w:r w:rsidRPr="00F11F37">
              <w:t xml:space="preserve"> catchment.</w:t>
            </w:r>
          </w:p>
        </w:tc>
      </w:tr>
    </w:tbl>
    <w:p w14:paraId="7F60F7A1" w14:textId="77777777" w:rsidR="001D27A5" w:rsidRPr="00F11F37" w:rsidRDefault="001D27A5" w:rsidP="00B44DA2">
      <w:pPr>
        <w:pStyle w:val="Heading2"/>
        <w:numPr>
          <w:ilvl w:val="0"/>
          <w:numId w:val="0"/>
        </w:numPr>
      </w:pPr>
      <w:bookmarkStart w:id="232" w:name="_Toc484502229"/>
      <w:r w:rsidRPr="00F11F37">
        <w:t>D.2 Hydrographic Network Model</w:t>
      </w:r>
      <w:bookmarkEnd w:id="232"/>
    </w:p>
    <w:tbl>
      <w:tblPr>
        <w:tblStyle w:val="TableGrid"/>
        <w:tblW w:w="0" w:type="auto"/>
        <w:tblLook w:val="04A0" w:firstRow="1" w:lastRow="0" w:firstColumn="1" w:lastColumn="0" w:noHBand="0" w:noVBand="1"/>
      </w:tblPr>
      <w:tblGrid>
        <w:gridCol w:w="2856"/>
        <w:gridCol w:w="2125"/>
        <w:gridCol w:w="8195"/>
      </w:tblGrid>
      <w:tr w:rsidR="00D95A3B" w:rsidRPr="00F11F37" w14:paraId="6FFC88E7" w14:textId="77777777" w:rsidTr="00D95A3B">
        <w:tc>
          <w:tcPr>
            <w:tcW w:w="0" w:type="auto"/>
            <w:shd w:val="clear" w:color="auto" w:fill="F2F2F2" w:themeFill="background1" w:themeFillShade="F2"/>
            <w:hideMark/>
          </w:tcPr>
          <w:p w14:paraId="4608CA4F" w14:textId="77777777" w:rsidR="001D27A5" w:rsidRPr="00F11F37" w:rsidRDefault="001D27A5" w:rsidP="00882601">
            <w:pPr>
              <w:rPr>
                <w:b/>
                <w:bCs/>
              </w:rPr>
            </w:pPr>
            <w:r w:rsidRPr="00F11F37">
              <w:rPr>
                <w:b/>
                <w:bCs/>
              </w:rPr>
              <w:t>HY_Features Name</w:t>
            </w:r>
          </w:p>
        </w:tc>
        <w:tc>
          <w:tcPr>
            <w:tcW w:w="0" w:type="auto"/>
            <w:hideMark/>
          </w:tcPr>
          <w:p w14:paraId="5A46050D" w14:textId="77777777" w:rsidR="001D27A5" w:rsidRPr="00F11F37" w:rsidRDefault="001D27A5" w:rsidP="00882601">
            <w:pPr>
              <w:jc w:val="center"/>
              <w:rPr>
                <w:b/>
                <w:bCs/>
              </w:rPr>
            </w:pPr>
            <w:r w:rsidRPr="00F11F37">
              <w:rPr>
                <w:b/>
                <w:bCs/>
              </w:rPr>
              <w:t>NHDPlus Name</w:t>
            </w:r>
          </w:p>
        </w:tc>
        <w:tc>
          <w:tcPr>
            <w:tcW w:w="0" w:type="auto"/>
            <w:hideMark/>
          </w:tcPr>
          <w:p w14:paraId="4B3CA115" w14:textId="77777777" w:rsidR="001D27A5" w:rsidRPr="00F11F37" w:rsidRDefault="001D27A5" w:rsidP="00882601">
            <w:pPr>
              <w:jc w:val="center"/>
              <w:rPr>
                <w:b/>
                <w:bCs/>
              </w:rPr>
            </w:pPr>
            <w:r w:rsidRPr="00F11F37">
              <w:rPr>
                <w:b/>
                <w:bCs/>
              </w:rPr>
              <w:t>Comment</w:t>
            </w:r>
          </w:p>
        </w:tc>
      </w:tr>
      <w:tr w:rsidR="00D95A3B" w:rsidRPr="00F11F37" w14:paraId="7AD5DBEB" w14:textId="77777777" w:rsidTr="00D95A3B">
        <w:tc>
          <w:tcPr>
            <w:tcW w:w="0" w:type="auto"/>
            <w:shd w:val="clear" w:color="auto" w:fill="F2F2F2" w:themeFill="background1" w:themeFillShade="F2"/>
            <w:hideMark/>
          </w:tcPr>
          <w:p w14:paraId="461D03CC" w14:textId="77777777" w:rsidR="001D27A5" w:rsidRPr="00F11F37" w:rsidRDefault="001D27A5" w:rsidP="00882601">
            <w:r w:rsidRPr="00F11F37">
              <w:t>HY_HydrographicNetwork</w:t>
            </w:r>
          </w:p>
        </w:tc>
        <w:tc>
          <w:tcPr>
            <w:tcW w:w="0" w:type="auto"/>
            <w:hideMark/>
          </w:tcPr>
          <w:p w14:paraId="622788F1" w14:textId="77777777" w:rsidR="001D27A5" w:rsidRPr="00F11F37" w:rsidRDefault="001D27A5" w:rsidP="00882601">
            <w:r w:rsidRPr="00F11F37">
              <w:t>collection of flowlines and waterbodies</w:t>
            </w:r>
          </w:p>
        </w:tc>
        <w:tc>
          <w:tcPr>
            <w:tcW w:w="0" w:type="auto"/>
            <w:hideMark/>
          </w:tcPr>
          <w:p w14:paraId="21BD6B9B" w14:textId="3859777A" w:rsidR="001D27A5" w:rsidRPr="00F11F37" w:rsidRDefault="001D27A5" w:rsidP="00882601">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w:t>
            </w:r>
            <w:r w:rsidR="00D95A3B">
              <w:t>Catchment) can be considered it</w:t>
            </w:r>
            <w:r w:rsidRPr="00F11F37">
              <w:t>s hydrographic network.</w:t>
            </w:r>
          </w:p>
        </w:tc>
      </w:tr>
      <w:tr w:rsidR="00D95A3B" w:rsidRPr="00F11F37" w14:paraId="7ED22E33" w14:textId="77777777" w:rsidTr="00D95A3B">
        <w:tc>
          <w:tcPr>
            <w:tcW w:w="0" w:type="auto"/>
            <w:shd w:val="clear" w:color="auto" w:fill="F2F2F2" w:themeFill="background1" w:themeFillShade="F2"/>
            <w:hideMark/>
          </w:tcPr>
          <w:p w14:paraId="7962B290" w14:textId="77777777" w:rsidR="001D27A5" w:rsidRPr="00F11F37" w:rsidRDefault="001D27A5" w:rsidP="00882601">
            <w:r w:rsidRPr="00F11F37">
              <w:t>HY_WaterBody</w:t>
            </w:r>
          </w:p>
        </w:tc>
        <w:tc>
          <w:tcPr>
            <w:tcW w:w="0" w:type="auto"/>
            <w:hideMark/>
          </w:tcPr>
          <w:p w14:paraId="5A69499A" w14:textId="511E459E" w:rsidR="001D27A5" w:rsidRPr="00F11F37" w:rsidRDefault="00CC6131" w:rsidP="00882601">
            <w:r w:rsidRPr="00F11F37">
              <w:t>Perennial</w:t>
            </w:r>
            <w:r w:rsidR="001D27A5" w:rsidRPr="00F11F37">
              <w:t xml:space="preserve"> flowlines and waterbodies</w:t>
            </w:r>
          </w:p>
        </w:tc>
        <w:tc>
          <w:tcPr>
            <w:tcW w:w="0" w:type="auto"/>
            <w:hideMark/>
          </w:tcPr>
          <w:p w14:paraId="14398C90" w14:textId="1A894D68" w:rsidR="001D27A5" w:rsidRPr="00F11F37" w:rsidRDefault="00CC6131" w:rsidP="00882601">
            <w:r w:rsidRPr="00F11F37">
              <w:t>Perennial</w:t>
            </w:r>
            <w:r w:rsidR="001D27A5" w:rsidRPr="00F11F37">
              <w:t xml:space="preserve"> flowlines are thought to represent </w:t>
            </w:r>
            <w:r w:rsidR="007735C1">
              <w:t>waterbodies</w:t>
            </w:r>
            <w:r w:rsidR="001D27A5" w:rsidRPr="00F11F37">
              <w:t xml:space="preserve"> as well as waterbody polygons that represent wide streams and lakes. These features indicate that there is water contained in some channel or other container.</w:t>
            </w:r>
          </w:p>
        </w:tc>
      </w:tr>
      <w:tr w:rsidR="00D95A3B" w:rsidRPr="00F11F37" w14:paraId="0C2526CC" w14:textId="77777777" w:rsidTr="00D95A3B">
        <w:tc>
          <w:tcPr>
            <w:tcW w:w="0" w:type="auto"/>
            <w:shd w:val="clear" w:color="auto" w:fill="F2F2F2" w:themeFill="background1" w:themeFillShade="F2"/>
            <w:hideMark/>
          </w:tcPr>
          <w:p w14:paraId="60435C14" w14:textId="77777777" w:rsidR="001D27A5" w:rsidRPr="00F11F37" w:rsidRDefault="001D27A5" w:rsidP="00882601">
            <w:r w:rsidRPr="00F11F37">
              <w:t>HY_ChannelNetwork</w:t>
            </w:r>
          </w:p>
        </w:tc>
        <w:tc>
          <w:tcPr>
            <w:tcW w:w="0" w:type="auto"/>
            <w:hideMark/>
          </w:tcPr>
          <w:p w14:paraId="1330475B" w14:textId="5CD3B5F2" w:rsidR="001D27A5" w:rsidRPr="00F11F37" w:rsidRDefault="00221BB8" w:rsidP="00882601">
            <w:r>
              <w:t>Not represented</w:t>
            </w:r>
          </w:p>
        </w:tc>
        <w:tc>
          <w:tcPr>
            <w:tcW w:w="0" w:type="auto"/>
            <w:hideMark/>
          </w:tcPr>
          <w:p w14:paraId="3E2E2A9A" w14:textId="66162A55" w:rsidR="001D27A5" w:rsidRPr="00F11F37" w:rsidRDefault="001D27A5" w:rsidP="00882601"/>
        </w:tc>
      </w:tr>
      <w:tr w:rsidR="00D95A3B" w:rsidRPr="00F11F37" w14:paraId="1B253C85" w14:textId="77777777" w:rsidTr="00D95A3B">
        <w:tc>
          <w:tcPr>
            <w:tcW w:w="0" w:type="auto"/>
            <w:shd w:val="clear" w:color="auto" w:fill="F2F2F2" w:themeFill="background1" w:themeFillShade="F2"/>
            <w:hideMark/>
          </w:tcPr>
          <w:p w14:paraId="084E1337" w14:textId="77777777" w:rsidR="001D27A5" w:rsidRPr="00F11F37" w:rsidRDefault="001D27A5" w:rsidP="00882601">
            <w:r w:rsidRPr="00F11F37">
              <w:t>HY_Depression</w:t>
            </w:r>
          </w:p>
        </w:tc>
        <w:tc>
          <w:tcPr>
            <w:tcW w:w="0" w:type="auto"/>
            <w:hideMark/>
          </w:tcPr>
          <w:p w14:paraId="3643D3D0" w14:textId="01E9CF9D" w:rsidR="001D27A5" w:rsidRPr="00F11F37" w:rsidRDefault="00221BB8" w:rsidP="00882601">
            <w:r>
              <w:t>Not represented</w:t>
            </w:r>
          </w:p>
        </w:tc>
        <w:tc>
          <w:tcPr>
            <w:tcW w:w="0" w:type="auto"/>
            <w:hideMark/>
          </w:tcPr>
          <w:p w14:paraId="63219A31" w14:textId="2DA8128F" w:rsidR="001D27A5" w:rsidRPr="00F11F37" w:rsidRDefault="001D27A5" w:rsidP="00882601"/>
        </w:tc>
      </w:tr>
      <w:tr w:rsidR="00D95A3B" w:rsidRPr="00F11F37" w14:paraId="7A1791F6" w14:textId="77777777" w:rsidTr="00D95A3B">
        <w:tc>
          <w:tcPr>
            <w:tcW w:w="0" w:type="auto"/>
            <w:shd w:val="clear" w:color="auto" w:fill="F2F2F2" w:themeFill="background1" w:themeFillShade="F2"/>
            <w:hideMark/>
          </w:tcPr>
          <w:p w14:paraId="7E8F714F" w14:textId="77777777" w:rsidR="001D27A5" w:rsidRPr="00F11F37" w:rsidRDefault="001D27A5" w:rsidP="00882601">
            <w:r w:rsidRPr="00F11F37">
              <w:t>HY_Channel</w:t>
            </w:r>
          </w:p>
        </w:tc>
        <w:tc>
          <w:tcPr>
            <w:tcW w:w="0" w:type="auto"/>
            <w:hideMark/>
          </w:tcPr>
          <w:p w14:paraId="5FFAF057" w14:textId="77777777" w:rsidR="001D27A5" w:rsidRPr="00F11F37" w:rsidRDefault="001D27A5" w:rsidP="00882601">
            <w:r w:rsidRPr="00F11F37">
              <w:t>Ephemeral flowlines.</w:t>
            </w:r>
          </w:p>
        </w:tc>
        <w:tc>
          <w:tcPr>
            <w:tcW w:w="0" w:type="auto"/>
            <w:hideMark/>
          </w:tcPr>
          <w:p w14:paraId="38E31133" w14:textId="77777777" w:rsidR="001D27A5" w:rsidRPr="00F11F37" w:rsidRDefault="001D27A5" w:rsidP="00882601">
            <w:r w:rsidRPr="00F11F37">
              <w:t>While NHD doesn't have an explicit channel concept, ephemeral flowlines can be thought of as a channel in that they indicate that water can flow there, but may not be present in the flowline container at all times.</w:t>
            </w:r>
          </w:p>
        </w:tc>
      </w:tr>
      <w:tr w:rsidR="00D95A3B" w:rsidRPr="00F11F37" w14:paraId="65A6201C" w14:textId="77777777" w:rsidTr="00D95A3B">
        <w:tc>
          <w:tcPr>
            <w:tcW w:w="0" w:type="auto"/>
            <w:shd w:val="clear" w:color="auto" w:fill="F2F2F2" w:themeFill="background1" w:themeFillShade="F2"/>
            <w:hideMark/>
          </w:tcPr>
          <w:p w14:paraId="754792A9" w14:textId="77777777" w:rsidR="001D27A5" w:rsidRPr="00F11F37" w:rsidRDefault="001D27A5" w:rsidP="00882601">
            <w:r w:rsidRPr="00F11F37">
              <w:t>HY_Reservoir</w:t>
            </w:r>
          </w:p>
        </w:tc>
        <w:tc>
          <w:tcPr>
            <w:tcW w:w="0" w:type="auto"/>
            <w:hideMark/>
          </w:tcPr>
          <w:p w14:paraId="55D246D1" w14:textId="77777777" w:rsidR="001D27A5" w:rsidRPr="00F11F37" w:rsidRDefault="001D27A5" w:rsidP="00882601">
            <w:r w:rsidRPr="00F11F37">
              <w:t>waterbodies that are reservoirs</w:t>
            </w:r>
          </w:p>
        </w:tc>
        <w:tc>
          <w:tcPr>
            <w:tcW w:w="0" w:type="auto"/>
            <w:hideMark/>
          </w:tcPr>
          <w:p w14:paraId="7EF3AFA4" w14:textId="5B49579D" w:rsidR="001D27A5" w:rsidRPr="00F11F37" w:rsidRDefault="001D27A5" w:rsidP="00882601">
            <w:r w:rsidRPr="00F11F37">
              <w:t>Any waterbody that can be categorized as a reservoir</w:t>
            </w:r>
            <w:r w:rsidR="00D95A3B">
              <w:t xml:space="preserve"> in that it is a waterbody that has a management regime.</w:t>
            </w:r>
          </w:p>
        </w:tc>
      </w:tr>
      <w:tr w:rsidR="00D95A3B" w:rsidRPr="00F11F37" w14:paraId="25A99024" w14:textId="77777777" w:rsidTr="00D95A3B">
        <w:tc>
          <w:tcPr>
            <w:tcW w:w="0" w:type="auto"/>
            <w:shd w:val="clear" w:color="auto" w:fill="F2F2F2" w:themeFill="background1" w:themeFillShade="F2"/>
            <w:hideMark/>
          </w:tcPr>
          <w:p w14:paraId="312AC3D7" w14:textId="77777777" w:rsidR="001D27A5" w:rsidRPr="00F11F37" w:rsidRDefault="001D27A5" w:rsidP="00882601">
            <w:r w:rsidRPr="00F11F37">
              <w:t>HY_FlowPath</w:t>
            </w:r>
          </w:p>
        </w:tc>
        <w:tc>
          <w:tcPr>
            <w:tcW w:w="0" w:type="auto"/>
            <w:hideMark/>
          </w:tcPr>
          <w:p w14:paraId="50A7D7A3" w14:textId="77777777" w:rsidR="001D27A5" w:rsidRPr="00F11F37" w:rsidRDefault="001D27A5" w:rsidP="00882601">
            <w:r w:rsidRPr="00F11F37">
              <w:t>flowlines and reaches</w:t>
            </w:r>
          </w:p>
        </w:tc>
        <w:tc>
          <w:tcPr>
            <w:tcW w:w="0" w:type="auto"/>
            <w:hideMark/>
          </w:tcPr>
          <w:p w14:paraId="52085B76" w14:textId="1F0142F1" w:rsidR="001D27A5" w:rsidRPr="00F11F37" w:rsidRDefault="001D27A5" w:rsidP="00882601">
            <w:r w:rsidRPr="00F11F37">
              <w:t xml:space="preserve">A flowline </w:t>
            </w:r>
            <w:r w:rsidR="00D95A3B">
              <w:t>(</w:t>
            </w:r>
            <w:r w:rsidRPr="00F11F37">
              <w:t>or reach</w:t>
            </w:r>
            <w:r w:rsidR="00D95A3B">
              <w:t>) is a linear representation of the</w:t>
            </w:r>
            <w:r w:rsidRPr="00F11F37">
              <w:t xml:space="preserve"> catchment</w:t>
            </w:r>
            <w:r w:rsidR="00D95A3B">
              <w:t xml:space="preserve"> (or collection of catchments associated with a reach) it shares an id with</w:t>
            </w:r>
            <w:r w:rsidRPr="00F11F37">
              <w:t>. For NHD Events, the reach</w:t>
            </w:r>
            <w:r w:rsidR="00D95A3B">
              <w:t>code reach</w:t>
            </w:r>
            <w:r w:rsidRPr="00F11F37">
              <w:t xml:space="preserve"> is the flowpath because it is the linear element used for linear referencing.</w:t>
            </w:r>
          </w:p>
        </w:tc>
      </w:tr>
      <w:tr w:rsidR="00D95A3B" w:rsidRPr="00F11F37" w14:paraId="41FA3BAD" w14:textId="77777777" w:rsidTr="00D95A3B">
        <w:tc>
          <w:tcPr>
            <w:tcW w:w="0" w:type="auto"/>
            <w:shd w:val="clear" w:color="auto" w:fill="F2F2F2" w:themeFill="background1" w:themeFillShade="F2"/>
            <w:hideMark/>
          </w:tcPr>
          <w:p w14:paraId="4873EE05" w14:textId="11825E24" w:rsidR="00D95A3B" w:rsidRPr="00F11F37" w:rsidRDefault="00D95A3B" w:rsidP="00882601">
            <w:r w:rsidRPr="00F11F37">
              <w:t>HY_LongitudinalSection</w:t>
            </w:r>
          </w:p>
        </w:tc>
        <w:tc>
          <w:tcPr>
            <w:tcW w:w="0" w:type="auto"/>
            <w:hideMark/>
          </w:tcPr>
          <w:p w14:paraId="227F1953" w14:textId="444559E2" w:rsidR="00D95A3B" w:rsidRPr="00F11F37" w:rsidRDefault="00D95A3B" w:rsidP="00882601">
            <w:r w:rsidRPr="00F11F37">
              <w:t>Not represented</w:t>
            </w:r>
          </w:p>
        </w:tc>
        <w:tc>
          <w:tcPr>
            <w:tcW w:w="0" w:type="auto"/>
            <w:hideMark/>
          </w:tcPr>
          <w:p w14:paraId="00FB4106" w14:textId="33960AC5" w:rsidR="00D95A3B" w:rsidRPr="00F11F37" w:rsidRDefault="00D95A3B" w:rsidP="00882601"/>
        </w:tc>
      </w:tr>
      <w:tr w:rsidR="00D95A3B" w:rsidRPr="00F11F37" w14:paraId="36C62CD9" w14:textId="77777777" w:rsidTr="00D95A3B">
        <w:tc>
          <w:tcPr>
            <w:tcW w:w="0" w:type="auto"/>
            <w:shd w:val="clear" w:color="auto" w:fill="F2F2F2" w:themeFill="background1" w:themeFillShade="F2"/>
            <w:hideMark/>
          </w:tcPr>
          <w:p w14:paraId="37D0340A" w14:textId="7D07A444" w:rsidR="00D95A3B" w:rsidRPr="00F11F37" w:rsidRDefault="00D95A3B" w:rsidP="00882601">
            <w:r w:rsidRPr="00F11F37">
              <w:t>HY_CrossSection</w:t>
            </w:r>
          </w:p>
        </w:tc>
        <w:tc>
          <w:tcPr>
            <w:tcW w:w="0" w:type="auto"/>
            <w:hideMark/>
          </w:tcPr>
          <w:p w14:paraId="496940EB" w14:textId="0B7170D4" w:rsidR="00D95A3B" w:rsidRPr="00F11F37" w:rsidRDefault="00D95A3B" w:rsidP="00882601">
            <w:r w:rsidRPr="00F11F37">
              <w:t>Not represented</w:t>
            </w:r>
          </w:p>
        </w:tc>
        <w:tc>
          <w:tcPr>
            <w:tcW w:w="0" w:type="auto"/>
            <w:hideMark/>
          </w:tcPr>
          <w:p w14:paraId="65EC56AE" w14:textId="77777777" w:rsidR="00D95A3B" w:rsidRPr="00F11F37" w:rsidRDefault="00D95A3B" w:rsidP="00882601"/>
        </w:tc>
      </w:tr>
      <w:tr w:rsidR="00D95A3B" w:rsidRPr="00F11F37" w14:paraId="52A6C009" w14:textId="77777777" w:rsidTr="00D95A3B">
        <w:tc>
          <w:tcPr>
            <w:tcW w:w="0" w:type="auto"/>
            <w:shd w:val="clear" w:color="auto" w:fill="F2F2F2" w:themeFill="background1" w:themeFillShade="F2"/>
            <w:hideMark/>
          </w:tcPr>
          <w:p w14:paraId="6BB3604A" w14:textId="621FC131" w:rsidR="00D95A3B" w:rsidRPr="00F11F37" w:rsidRDefault="00D95A3B" w:rsidP="00882601">
            <w:r w:rsidRPr="00F11F37">
              <w:lastRenderedPageBreak/>
              <w:t>HY_WaterBodyStratum</w:t>
            </w:r>
          </w:p>
        </w:tc>
        <w:tc>
          <w:tcPr>
            <w:tcW w:w="0" w:type="auto"/>
            <w:hideMark/>
          </w:tcPr>
          <w:p w14:paraId="5B81E075" w14:textId="6D380F38" w:rsidR="00D95A3B" w:rsidRPr="00F11F37" w:rsidRDefault="00D95A3B" w:rsidP="00882601">
            <w:r w:rsidRPr="00F11F37">
              <w:t>Not represented</w:t>
            </w:r>
          </w:p>
        </w:tc>
        <w:tc>
          <w:tcPr>
            <w:tcW w:w="0" w:type="auto"/>
            <w:hideMark/>
          </w:tcPr>
          <w:p w14:paraId="208CBFCC" w14:textId="54B5042E" w:rsidR="00D95A3B" w:rsidRPr="00F11F37" w:rsidRDefault="00D95A3B" w:rsidP="00882601"/>
        </w:tc>
      </w:tr>
      <w:tr w:rsidR="00D95A3B" w:rsidRPr="00F11F37" w14:paraId="309F9DA8" w14:textId="77777777" w:rsidTr="00D95A3B">
        <w:tc>
          <w:tcPr>
            <w:tcW w:w="0" w:type="auto"/>
            <w:shd w:val="clear" w:color="auto" w:fill="F2F2F2" w:themeFill="background1" w:themeFillShade="F2"/>
            <w:hideMark/>
          </w:tcPr>
          <w:p w14:paraId="62220BAF" w14:textId="73D5E79A" w:rsidR="00D95A3B" w:rsidRPr="00F11F37" w:rsidRDefault="00D95A3B" w:rsidP="00882601">
            <w:r w:rsidRPr="00F11F37">
              <w:t>HY_Water_LiquidPhase</w:t>
            </w:r>
          </w:p>
        </w:tc>
        <w:tc>
          <w:tcPr>
            <w:tcW w:w="0" w:type="auto"/>
            <w:hideMark/>
          </w:tcPr>
          <w:p w14:paraId="4F27206D" w14:textId="0A9D3B61" w:rsidR="00D95A3B" w:rsidRPr="00F11F37" w:rsidRDefault="00D95A3B" w:rsidP="00882601">
            <w:r w:rsidRPr="00F11F37">
              <w:t>Not represented</w:t>
            </w:r>
          </w:p>
        </w:tc>
        <w:tc>
          <w:tcPr>
            <w:tcW w:w="0" w:type="auto"/>
            <w:hideMark/>
          </w:tcPr>
          <w:p w14:paraId="2B13C5FF" w14:textId="6CF1DDF4" w:rsidR="00D95A3B" w:rsidRPr="00F11F37" w:rsidRDefault="00D95A3B" w:rsidP="00882601"/>
        </w:tc>
      </w:tr>
      <w:tr w:rsidR="00D95A3B" w:rsidRPr="00F11F37" w14:paraId="16D4517C" w14:textId="77777777" w:rsidTr="00D95A3B">
        <w:tc>
          <w:tcPr>
            <w:tcW w:w="0" w:type="auto"/>
            <w:shd w:val="clear" w:color="auto" w:fill="F2F2F2" w:themeFill="background1" w:themeFillShade="F2"/>
            <w:hideMark/>
          </w:tcPr>
          <w:p w14:paraId="766FFD96" w14:textId="6E02DCA2" w:rsidR="00D95A3B" w:rsidRPr="00F11F37" w:rsidRDefault="00D95A3B" w:rsidP="00882601">
            <w:r w:rsidRPr="00F11F37">
              <w:t>HY_Water_SolidPhase</w:t>
            </w:r>
          </w:p>
        </w:tc>
        <w:tc>
          <w:tcPr>
            <w:tcW w:w="0" w:type="auto"/>
            <w:hideMark/>
          </w:tcPr>
          <w:p w14:paraId="41604F3D" w14:textId="1E44CF10" w:rsidR="00D95A3B" w:rsidRPr="00F11F37" w:rsidRDefault="00D95A3B" w:rsidP="00882601">
            <w:r w:rsidRPr="00F11F37">
              <w:t>Not represented</w:t>
            </w:r>
          </w:p>
        </w:tc>
        <w:tc>
          <w:tcPr>
            <w:tcW w:w="0" w:type="auto"/>
            <w:hideMark/>
          </w:tcPr>
          <w:p w14:paraId="26CCB8A5" w14:textId="0A1FC136" w:rsidR="00D95A3B" w:rsidRPr="00F11F37" w:rsidRDefault="00D95A3B" w:rsidP="00882601"/>
        </w:tc>
      </w:tr>
      <w:tr w:rsidR="00D95A3B" w:rsidRPr="00F11F37" w14:paraId="41967A76" w14:textId="77777777" w:rsidTr="00D95A3B">
        <w:tc>
          <w:tcPr>
            <w:tcW w:w="0" w:type="auto"/>
            <w:shd w:val="clear" w:color="auto" w:fill="F2F2F2" w:themeFill="background1" w:themeFillShade="F2"/>
          </w:tcPr>
          <w:p w14:paraId="6A46B6B8" w14:textId="17201708" w:rsidR="00D95A3B" w:rsidRPr="00F11F37" w:rsidRDefault="00D95A3B" w:rsidP="00882601"/>
        </w:tc>
        <w:tc>
          <w:tcPr>
            <w:tcW w:w="0" w:type="auto"/>
          </w:tcPr>
          <w:p w14:paraId="35DCA549" w14:textId="09A4ECE1" w:rsidR="00D95A3B" w:rsidRPr="00F11F37" w:rsidRDefault="00D95A3B" w:rsidP="00882601"/>
        </w:tc>
        <w:tc>
          <w:tcPr>
            <w:tcW w:w="0" w:type="auto"/>
          </w:tcPr>
          <w:p w14:paraId="6CBD9F55" w14:textId="41240DBD" w:rsidR="00D95A3B" w:rsidRPr="00F11F37" w:rsidRDefault="00D95A3B" w:rsidP="00882601"/>
        </w:tc>
      </w:tr>
    </w:tbl>
    <w:p w14:paraId="44E4E100" w14:textId="77777777" w:rsidR="001D27A5" w:rsidRPr="00F11F37" w:rsidRDefault="001D27A5" w:rsidP="00B44DA2">
      <w:pPr>
        <w:pStyle w:val="Heading2"/>
        <w:numPr>
          <w:ilvl w:val="0"/>
          <w:numId w:val="0"/>
        </w:numPr>
      </w:pPr>
      <w:bookmarkStart w:id="233" w:name="_Toc484502230"/>
      <w:r w:rsidRPr="00F11F37">
        <w:t>D.3 Hydrometric Network Model</w:t>
      </w:r>
      <w:bookmarkEnd w:id="233"/>
    </w:p>
    <w:tbl>
      <w:tblPr>
        <w:tblStyle w:val="TableGrid"/>
        <w:tblW w:w="0" w:type="auto"/>
        <w:tblLook w:val="04A0" w:firstRow="1" w:lastRow="0" w:firstColumn="1" w:lastColumn="0" w:noHBand="0" w:noVBand="1"/>
      </w:tblPr>
      <w:tblGrid>
        <w:gridCol w:w="2749"/>
        <w:gridCol w:w="1984"/>
        <w:gridCol w:w="8443"/>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rPr>
                <w:b/>
                <w:bCs/>
              </w:rPr>
            </w:pPr>
            <w:r w:rsidRPr="00F11F37">
              <w:rPr>
                <w:b/>
                <w:bCs/>
              </w:rPr>
              <w:t>HY_Features Name</w:t>
            </w:r>
          </w:p>
        </w:tc>
        <w:tc>
          <w:tcPr>
            <w:tcW w:w="0" w:type="auto"/>
            <w:hideMark/>
          </w:tcPr>
          <w:p w14:paraId="4821A4CD" w14:textId="77777777" w:rsidR="001D27A5" w:rsidRPr="00F11F37" w:rsidRDefault="001D27A5" w:rsidP="00882601">
            <w:pPr>
              <w:jc w:val="center"/>
              <w:rPr>
                <w:b/>
                <w:bCs/>
              </w:rPr>
            </w:pPr>
            <w:r w:rsidRPr="00F11F37">
              <w:rPr>
                <w:b/>
                <w:bCs/>
              </w:rPr>
              <w:t>NHDPlus Name</w:t>
            </w:r>
          </w:p>
        </w:tc>
        <w:tc>
          <w:tcPr>
            <w:tcW w:w="0" w:type="auto"/>
            <w:hideMark/>
          </w:tcPr>
          <w:p w14:paraId="4DBC3A2B" w14:textId="77777777" w:rsidR="001D27A5" w:rsidRPr="00F11F37" w:rsidRDefault="001D27A5" w:rsidP="00882601">
            <w:pPr>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r w:rsidRPr="00F11F37">
              <w:t>HY_HydrometricNetwork</w:t>
            </w:r>
          </w:p>
        </w:tc>
        <w:tc>
          <w:tcPr>
            <w:tcW w:w="0" w:type="auto"/>
            <w:hideMark/>
          </w:tcPr>
          <w:p w14:paraId="16B780E6" w14:textId="29977757" w:rsidR="001D27A5" w:rsidRPr="00F11F37" w:rsidRDefault="00BF0B62" w:rsidP="00882601">
            <w:r>
              <w:t>collection of events</w:t>
            </w:r>
          </w:p>
        </w:tc>
        <w:tc>
          <w:tcPr>
            <w:tcW w:w="0" w:type="auto"/>
            <w:hideMark/>
          </w:tcPr>
          <w:p w14:paraId="18D8B6CC" w14:textId="32CA039F" w:rsidR="001D27A5" w:rsidRPr="00F11F37" w:rsidRDefault="00BF0B62" w:rsidP="00882601">
            <w:r>
              <w:t>A collection of events that are hydrometric features could be considered a hydrometric network.</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r w:rsidRPr="00F11F37">
              <w:t>HY_HydrometricFeature</w:t>
            </w:r>
          </w:p>
        </w:tc>
        <w:tc>
          <w:tcPr>
            <w:tcW w:w="0" w:type="auto"/>
            <w:hideMark/>
          </w:tcPr>
          <w:p w14:paraId="756C0296" w14:textId="77777777" w:rsidR="001D27A5" w:rsidRPr="00F11F37" w:rsidRDefault="001D27A5" w:rsidP="00882601">
            <w:r w:rsidRPr="00F11F37">
              <w:t>event</w:t>
            </w:r>
          </w:p>
        </w:tc>
        <w:tc>
          <w:tcPr>
            <w:tcW w:w="0" w:type="auto"/>
            <w:hideMark/>
          </w:tcPr>
          <w:p w14:paraId="4BAC3D29" w14:textId="77777777" w:rsidR="001D27A5" w:rsidRPr="00F11F37" w:rsidRDefault="001D27A5" w:rsidP="00882601">
            <w:r w:rsidRPr="00F11F37">
              <w:t>A hydrometric feature, such as a stream gaging station, is represented as an event.</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r w:rsidRPr="00F11F37">
              <w:t>HY_IndirectPosition</w:t>
            </w:r>
          </w:p>
        </w:tc>
        <w:tc>
          <w:tcPr>
            <w:tcW w:w="0" w:type="auto"/>
            <w:hideMark/>
          </w:tcPr>
          <w:p w14:paraId="303EC252" w14:textId="77777777" w:rsidR="001D27A5" w:rsidRPr="00F11F37" w:rsidRDefault="001D27A5" w:rsidP="00882601">
            <w:r w:rsidRPr="00F11F37">
              <w:t>measure</w:t>
            </w:r>
          </w:p>
        </w:tc>
        <w:tc>
          <w:tcPr>
            <w:tcW w:w="0" w:type="auto"/>
            <w:hideMark/>
          </w:tcPr>
          <w:p w14:paraId="72B18785" w14:textId="7F1528EB" w:rsidR="001D27A5" w:rsidRPr="00F11F37" w:rsidRDefault="001D27A5" w:rsidP="00882601">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234" w:name="_Toc459388267"/>
      <w:bookmarkStart w:id="235" w:name="_Toc484502231"/>
      <w:r w:rsidRPr="00EC4103">
        <w:lastRenderedPageBreak/>
        <w:t xml:space="preserve">ANNEX </w:t>
      </w:r>
      <w:r w:rsidR="00FD636F">
        <w:t>E</w:t>
      </w:r>
      <w:r w:rsidRPr="00EC4103">
        <w:t>: HY_F</w:t>
      </w:r>
      <w:r w:rsidR="00337E73">
        <w:t>eatures - INSPIRE Hydrography T</w:t>
      </w:r>
      <w:r w:rsidRPr="00EC4103">
        <w:t>heme</w:t>
      </w:r>
      <w:bookmarkEnd w:id="234"/>
      <w:bookmarkEnd w:id="235"/>
    </w:p>
    <w:p w14:paraId="56C8AFB4" w14:textId="77777777" w:rsidR="00761639" w:rsidRDefault="00761639" w:rsidP="00761639">
      <w:pPr>
        <w:rPr>
          <w:bCs/>
        </w:rPr>
      </w:pPr>
      <w:r w:rsidRPr="00EC4103">
        <w:rPr>
          <w:bCs/>
        </w:rPr>
        <w:t xml:space="preserve">This table assigns core features </w:t>
      </w:r>
      <w:r>
        <w:rPr>
          <w:bCs/>
        </w:rPr>
        <w:t>as</w:t>
      </w:r>
      <w:r w:rsidRPr="00EC4103">
        <w:rPr>
          <w:bCs/>
        </w:rPr>
        <w:t xml:space="preserve"> defined in</w:t>
      </w:r>
      <w:r>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6C096A46" w14:textId="77777777" w:rsidR="00761639" w:rsidRDefault="00761639" w:rsidP="00761639">
      <w:r w:rsidRPr="00EC4103">
        <w:rPr>
          <w:bCs/>
        </w:rPr>
        <w:t xml:space="preserve">This table </w:t>
      </w:r>
      <w:r>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Since each dataset </w:t>
      </w:r>
      <w:r>
        <w:t>that implements the INSPIRE theme will have</w:t>
      </w:r>
      <w:r w:rsidRPr="00EC4103">
        <w:t xml:space="preserve"> a different legacy of documentation and information modeling, a </w:t>
      </w:r>
      <w:r>
        <w:t>conceptual mapping would</w:t>
      </w:r>
      <w:r w:rsidRPr="00EC4103">
        <w:t xml:space="preserve"> be expressed</w:t>
      </w:r>
      <w:r>
        <w:t xml:space="preserve"> differently.  Applications implementing</w:t>
      </w:r>
      <w:r w:rsidRPr="00EC4103">
        <w:t xml:space="preserve"> the INSPIRE Hydrography theme </w:t>
      </w:r>
      <w:r>
        <w:t>can use this listing to understand</w:t>
      </w:r>
      <w:r w:rsidRPr="00EC4103">
        <w:t xml:space="preserve"> how a particular dataset may relate to the HY_Features concepts.  </w:t>
      </w:r>
    </w:p>
    <w:p w14:paraId="403EF01F" w14:textId="77777777" w:rsidR="00761639" w:rsidRPr="00EC4103" w:rsidRDefault="00761639" w:rsidP="00761639">
      <w:r>
        <w:t>Note than in INSPIRE a base ‘HydroObject’ concept has been defined. Many INSPIRE hydrography Features mentioned below are specialization of this one. Thus, they inherit a hydroid attribute which targets the topic of multiple representations of the same object: ‘</w:t>
      </w:r>
      <w:r w:rsidRPr="00B80006">
        <w:rPr>
          <w:i/>
        </w:rPr>
        <w:t>An identifier that is used to identify a hydrographic object in the real world. It provides a 'key' for implicitly associating different representations of the object.</w:t>
      </w:r>
      <w:r>
        <w:t>’</w:t>
      </w:r>
    </w:p>
    <w:p w14:paraId="498EB64B" w14:textId="77777777" w:rsidR="00761639" w:rsidRPr="00EC4103" w:rsidRDefault="00761639" w:rsidP="00761639">
      <w:pPr>
        <w:pStyle w:val="Heading2"/>
        <w:numPr>
          <w:ilvl w:val="0"/>
          <w:numId w:val="0"/>
        </w:numPr>
      </w:pPr>
      <w:bookmarkStart w:id="236" w:name="_Toc459038746"/>
      <w:bookmarkStart w:id="237" w:name="_Toc459388268"/>
      <w:bookmarkStart w:id="238" w:name="_Toc471809973"/>
      <w:r>
        <w:t>E</w:t>
      </w:r>
      <w:r w:rsidRPr="00EC4103">
        <w:t>.1 Catchment Model</w:t>
      </w:r>
      <w:bookmarkEnd w:id="236"/>
      <w:bookmarkEnd w:id="237"/>
      <w:bookmarkEnd w:id="238"/>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06859744" w14:textId="77777777" w:rsidTr="003E204D">
        <w:tc>
          <w:tcPr>
            <w:tcW w:w="3085" w:type="dxa"/>
            <w:shd w:val="clear" w:color="auto" w:fill="F2F2F2" w:themeFill="background1" w:themeFillShade="F2"/>
            <w:hideMark/>
          </w:tcPr>
          <w:p w14:paraId="02F43DB5" w14:textId="77777777" w:rsidR="00761639" w:rsidRPr="00EC4103" w:rsidRDefault="00761639" w:rsidP="003E204D">
            <w:pPr>
              <w:rPr>
                <w:b/>
                <w:bCs/>
              </w:rPr>
            </w:pPr>
            <w:r w:rsidRPr="00EC4103">
              <w:rPr>
                <w:b/>
                <w:bCs/>
              </w:rPr>
              <w:t>HY_Features Name</w:t>
            </w:r>
          </w:p>
        </w:tc>
        <w:tc>
          <w:tcPr>
            <w:tcW w:w="1559" w:type="dxa"/>
          </w:tcPr>
          <w:p w14:paraId="6EEFEFCA" w14:textId="77777777" w:rsidR="00761639" w:rsidRPr="00EC4103" w:rsidRDefault="00761639" w:rsidP="003E204D">
            <w:pPr>
              <w:jc w:val="center"/>
              <w:rPr>
                <w:b/>
                <w:bCs/>
              </w:rPr>
            </w:pPr>
            <w:r>
              <w:rPr>
                <w:b/>
                <w:bCs/>
              </w:rPr>
              <w:t>Relationship between concepts</w:t>
            </w:r>
          </w:p>
        </w:tc>
        <w:tc>
          <w:tcPr>
            <w:tcW w:w="3261" w:type="dxa"/>
            <w:hideMark/>
          </w:tcPr>
          <w:p w14:paraId="05CF0A94" w14:textId="77777777" w:rsidR="00761639" w:rsidRPr="00EC4103" w:rsidRDefault="00761639" w:rsidP="003E204D">
            <w:pPr>
              <w:jc w:val="center"/>
              <w:rPr>
                <w:b/>
                <w:bCs/>
              </w:rPr>
            </w:pPr>
            <w:r w:rsidRPr="00EC4103">
              <w:rPr>
                <w:b/>
                <w:bCs/>
              </w:rPr>
              <w:t>INSPIRE Hydrography</w:t>
            </w:r>
            <w:r>
              <w:rPr>
                <w:b/>
                <w:bCs/>
              </w:rPr>
              <w:t xml:space="preserve"> Feature </w:t>
            </w:r>
            <w:r w:rsidRPr="00EC4103">
              <w:rPr>
                <w:b/>
                <w:bCs/>
              </w:rPr>
              <w:t>Name</w:t>
            </w:r>
            <w:r>
              <w:rPr>
                <w:b/>
                <w:bCs/>
              </w:rPr>
              <w:t xml:space="preserve"> + potential condition(s)</w:t>
            </w:r>
          </w:p>
        </w:tc>
        <w:tc>
          <w:tcPr>
            <w:tcW w:w="5103" w:type="dxa"/>
            <w:hideMark/>
          </w:tcPr>
          <w:p w14:paraId="72D5936C" w14:textId="77777777" w:rsidR="00761639" w:rsidRPr="00EC4103" w:rsidRDefault="00761639" w:rsidP="003E204D">
            <w:pPr>
              <w:jc w:val="center"/>
              <w:rPr>
                <w:b/>
                <w:bCs/>
              </w:rPr>
            </w:pPr>
            <w:r w:rsidRPr="00EC4103">
              <w:rPr>
                <w:b/>
                <w:bCs/>
              </w:rPr>
              <w:t>Definition / Description</w:t>
            </w:r>
          </w:p>
        </w:tc>
      </w:tr>
      <w:tr w:rsidR="00761639" w:rsidRPr="00EC4103" w14:paraId="30A6BACB" w14:textId="77777777" w:rsidTr="003E204D">
        <w:tc>
          <w:tcPr>
            <w:tcW w:w="3085" w:type="dxa"/>
            <w:shd w:val="clear" w:color="auto" w:fill="F2F2F2" w:themeFill="background1" w:themeFillShade="F2"/>
            <w:hideMark/>
          </w:tcPr>
          <w:p w14:paraId="4E08B716" w14:textId="77777777" w:rsidR="00761639" w:rsidRPr="00EC4103" w:rsidRDefault="00761639" w:rsidP="003E204D">
            <w:r w:rsidRPr="00EC4103">
              <w:t>HY_Catchment</w:t>
            </w:r>
          </w:p>
        </w:tc>
        <w:tc>
          <w:tcPr>
            <w:tcW w:w="1559" w:type="dxa"/>
          </w:tcPr>
          <w:p w14:paraId="3F64A75A" w14:textId="77777777" w:rsidR="00761639" w:rsidRPr="00EC4103" w:rsidRDefault="00761639" w:rsidP="003E204D">
            <w:r>
              <w:t>Is like</w:t>
            </w:r>
          </w:p>
        </w:tc>
        <w:tc>
          <w:tcPr>
            <w:tcW w:w="3261" w:type="dxa"/>
            <w:hideMark/>
          </w:tcPr>
          <w:p w14:paraId="1374F1CD" w14:textId="77777777" w:rsidR="00761639" w:rsidRDefault="00761639" w:rsidP="003E204D">
            <w:r w:rsidRPr="00EC4103">
              <w:t>DrainageBasin</w:t>
            </w:r>
          </w:p>
          <w:p w14:paraId="086D119B" w14:textId="77777777" w:rsidR="00761639" w:rsidRDefault="00761639" w:rsidP="003E204D"/>
          <w:p w14:paraId="5B490966" w14:textId="77777777" w:rsidR="00761639" w:rsidRPr="00EC4103" w:rsidRDefault="00761639" w:rsidP="003E204D">
            <w:r>
              <w:t>In case that HY_Catchment is realized by HY_CatchmentArea</w:t>
            </w:r>
          </w:p>
        </w:tc>
        <w:tc>
          <w:tcPr>
            <w:tcW w:w="5103" w:type="dxa"/>
            <w:hideMark/>
          </w:tcPr>
          <w:p w14:paraId="1BFA80B3" w14:textId="77777777" w:rsidR="00761639" w:rsidRPr="00EC4103" w:rsidRDefault="00761639" w:rsidP="003E204D">
            <w:pPr>
              <w:autoSpaceDE w:val="0"/>
              <w:autoSpaceDN w:val="0"/>
              <w:adjustRightInd w:val="0"/>
            </w:pPr>
            <w:r w:rsidRPr="00EC4103">
              <w:t xml:space="preserve">Area having a common outlet for its surface runoff. </w:t>
            </w:r>
          </w:p>
          <w:p w14:paraId="7428030E"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3E0A1A7C" w14:textId="77777777" w:rsidR="00761639" w:rsidRPr="00EC4103" w:rsidRDefault="00761639" w:rsidP="003E204D">
            <w:pPr>
              <w:autoSpaceDE w:val="0"/>
              <w:autoSpaceDN w:val="0"/>
              <w:adjustRightInd w:val="0"/>
            </w:pPr>
            <w:r w:rsidRPr="00EC4103">
              <w:t>NOTE 2 The outlet of a drainage basin may be a canal or a lake.</w:t>
            </w:r>
          </w:p>
          <w:p w14:paraId="24A6DE31" w14:textId="77777777" w:rsidR="00761639" w:rsidRPr="00EC4103" w:rsidRDefault="00761639" w:rsidP="003E204D">
            <w:r w:rsidRPr="00EC4103">
              <w:t xml:space="preserve">NOTE 3 Synonyms for drainage basin include: </w:t>
            </w:r>
            <w:r w:rsidRPr="00EC4103">
              <w:lastRenderedPageBreak/>
              <w:t>catchment; catchment area; drainage area; river basin; watershed.</w:t>
            </w:r>
          </w:p>
        </w:tc>
      </w:tr>
      <w:tr w:rsidR="00761639" w:rsidRPr="00EC4103" w14:paraId="0475A25B" w14:textId="77777777" w:rsidTr="003E204D">
        <w:tc>
          <w:tcPr>
            <w:tcW w:w="3085" w:type="dxa"/>
            <w:shd w:val="clear" w:color="auto" w:fill="F2F2F2" w:themeFill="background1" w:themeFillShade="F2"/>
            <w:hideMark/>
          </w:tcPr>
          <w:p w14:paraId="0758D20B" w14:textId="77777777" w:rsidR="00761639" w:rsidRPr="00EC4103" w:rsidRDefault="00761639" w:rsidP="003E204D">
            <w:r w:rsidRPr="00EC4103">
              <w:lastRenderedPageBreak/>
              <w:t>HY_DendriticCat</w:t>
            </w:r>
            <w:r>
              <w:t>ch</w:t>
            </w:r>
            <w:r w:rsidRPr="00EC4103">
              <w:t>ment</w:t>
            </w:r>
          </w:p>
        </w:tc>
        <w:tc>
          <w:tcPr>
            <w:tcW w:w="1559" w:type="dxa"/>
          </w:tcPr>
          <w:p w14:paraId="757EB0BB" w14:textId="77777777" w:rsidR="00761639" w:rsidRPr="00EC4103" w:rsidDel="00D529AF" w:rsidRDefault="00761639" w:rsidP="003E204D">
            <w:r>
              <w:t>Is narrower than</w:t>
            </w:r>
          </w:p>
        </w:tc>
        <w:tc>
          <w:tcPr>
            <w:tcW w:w="3261" w:type="dxa"/>
            <w:hideMark/>
          </w:tcPr>
          <w:p w14:paraId="184EF3BE" w14:textId="77777777" w:rsidR="00761639" w:rsidRDefault="00761639" w:rsidP="003E204D">
            <w:r>
              <w:t>DrainageBasin</w:t>
            </w:r>
          </w:p>
          <w:p w14:paraId="27E9729A" w14:textId="77777777" w:rsidR="00761639" w:rsidRDefault="00761639" w:rsidP="003E204D"/>
          <w:p w14:paraId="41DE48B9" w14:textId="77777777" w:rsidR="00761639" w:rsidRDefault="00761639" w:rsidP="003E204D">
            <w:r>
              <w:t>In case that HY_Catchment is realized by HY_CatchmentArea</w:t>
            </w:r>
          </w:p>
          <w:p w14:paraId="0798C5B1" w14:textId="77777777" w:rsidR="00761639" w:rsidRDefault="00761639" w:rsidP="003E204D"/>
          <w:p w14:paraId="0AE4BAAC" w14:textId="77777777" w:rsidR="00761639" w:rsidRPr="00EC4103" w:rsidRDefault="00761639" w:rsidP="003E204D">
            <w:r>
              <w:t>With one outlet</w:t>
            </w:r>
          </w:p>
        </w:tc>
        <w:tc>
          <w:tcPr>
            <w:tcW w:w="5103" w:type="dxa"/>
            <w:hideMark/>
          </w:tcPr>
          <w:p w14:paraId="03DA01C6" w14:textId="77777777" w:rsidR="00761639" w:rsidRPr="00EC4103" w:rsidRDefault="00761639" w:rsidP="003E204D">
            <w:pPr>
              <w:autoSpaceDE w:val="0"/>
              <w:autoSpaceDN w:val="0"/>
              <w:adjustRightInd w:val="0"/>
            </w:pPr>
            <w:r w:rsidRPr="00EC4103">
              <w:t xml:space="preserve">Area having a common outlet for its surface runoff. </w:t>
            </w:r>
          </w:p>
          <w:p w14:paraId="5D82BFA0"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7BFE4DE4" w14:textId="77777777" w:rsidR="00761639" w:rsidRPr="00EC4103" w:rsidRDefault="00761639" w:rsidP="003E204D">
            <w:pPr>
              <w:autoSpaceDE w:val="0"/>
              <w:autoSpaceDN w:val="0"/>
              <w:adjustRightInd w:val="0"/>
            </w:pPr>
            <w:r w:rsidRPr="00EC4103">
              <w:t>NOTE 2 The outlet of a drainage basin may be a canal or a lake.</w:t>
            </w:r>
          </w:p>
          <w:p w14:paraId="65FF0BD4" w14:textId="77777777" w:rsidR="00761639" w:rsidRPr="00EC4103" w:rsidRDefault="00761639" w:rsidP="003E204D">
            <w:r w:rsidRPr="00EC4103">
              <w:t>NOTE 3 Synonyms for drainage basin include: catchment; catchment area; drainage area; river basin; watershed.</w:t>
            </w:r>
          </w:p>
        </w:tc>
      </w:tr>
      <w:tr w:rsidR="00761639" w:rsidRPr="00EC4103" w14:paraId="3BFD9B36" w14:textId="77777777" w:rsidTr="003E204D">
        <w:tc>
          <w:tcPr>
            <w:tcW w:w="3085" w:type="dxa"/>
            <w:shd w:val="clear" w:color="auto" w:fill="F2F2F2" w:themeFill="background1" w:themeFillShade="F2"/>
            <w:hideMark/>
          </w:tcPr>
          <w:p w14:paraId="2FE22479" w14:textId="77777777" w:rsidR="00761639" w:rsidRPr="00EC4103" w:rsidRDefault="00761639" w:rsidP="003E204D">
            <w:r w:rsidRPr="00EC4103">
              <w:t>HY_InteriorCatchment</w:t>
            </w:r>
          </w:p>
        </w:tc>
        <w:tc>
          <w:tcPr>
            <w:tcW w:w="1559" w:type="dxa"/>
          </w:tcPr>
          <w:p w14:paraId="119DFE44" w14:textId="77777777" w:rsidR="00761639" w:rsidRPr="00EC4103" w:rsidDel="00D529AF" w:rsidRDefault="00761639" w:rsidP="003E204D"/>
        </w:tc>
        <w:tc>
          <w:tcPr>
            <w:tcW w:w="3261" w:type="dxa"/>
            <w:hideMark/>
          </w:tcPr>
          <w:p w14:paraId="7530350A" w14:textId="77777777" w:rsidR="00761639" w:rsidRPr="00EC4103" w:rsidRDefault="00761639" w:rsidP="003E204D">
            <w:r w:rsidRPr="00EC4103">
              <w:t>Not represented</w:t>
            </w:r>
          </w:p>
        </w:tc>
        <w:tc>
          <w:tcPr>
            <w:tcW w:w="5103" w:type="dxa"/>
            <w:hideMark/>
          </w:tcPr>
          <w:p w14:paraId="556FC5A1" w14:textId="77777777" w:rsidR="00761639" w:rsidRPr="00EC4103" w:rsidRDefault="00761639" w:rsidP="003E204D"/>
        </w:tc>
      </w:tr>
      <w:tr w:rsidR="00761639" w:rsidRPr="00EC4103" w14:paraId="5F309164" w14:textId="77777777" w:rsidTr="003E204D">
        <w:tc>
          <w:tcPr>
            <w:tcW w:w="3085" w:type="dxa"/>
            <w:shd w:val="clear" w:color="auto" w:fill="F2F2F2" w:themeFill="background1" w:themeFillShade="F2"/>
            <w:hideMark/>
          </w:tcPr>
          <w:p w14:paraId="0B384BC6" w14:textId="77777777" w:rsidR="00761639" w:rsidRPr="00EC4103" w:rsidRDefault="00761639" w:rsidP="003E204D">
            <w:r w:rsidRPr="00EC4103">
              <w:t>HY_CatchmentAggregate</w:t>
            </w:r>
          </w:p>
        </w:tc>
        <w:tc>
          <w:tcPr>
            <w:tcW w:w="1559" w:type="dxa"/>
          </w:tcPr>
          <w:p w14:paraId="09BFA6A7" w14:textId="77777777" w:rsidR="00761639" w:rsidRPr="00EC4103" w:rsidRDefault="00761639" w:rsidP="003E204D">
            <w:r>
              <w:t>Is like</w:t>
            </w:r>
          </w:p>
        </w:tc>
        <w:tc>
          <w:tcPr>
            <w:tcW w:w="3261" w:type="dxa"/>
            <w:hideMark/>
          </w:tcPr>
          <w:p w14:paraId="1868FF3B" w14:textId="77777777" w:rsidR="00761639" w:rsidRDefault="00761639" w:rsidP="003E204D">
            <w:r w:rsidRPr="00EC4103">
              <w:t>RiverBasin</w:t>
            </w:r>
          </w:p>
          <w:p w14:paraId="0F143482" w14:textId="77777777" w:rsidR="00761639" w:rsidRDefault="00761639" w:rsidP="003E204D"/>
          <w:p w14:paraId="152F09F0" w14:textId="77777777" w:rsidR="00761639" w:rsidRPr="00EC4103" w:rsidRDefault="00761639" w:rsidP="003E204D">
            <w:r>
              <w:t>In case that HY_Catchment is realized by HY_CatchmentArea</w:t>
            </w:r>
          </w:p>
        </w:tc>
        <w:tc>
          <w:tcPr>
            <w:tcW w:w="5103" w:type="dxa"/>
            <w:hideMark/>
          </w:tcPr>
          <w:p w14:paraId="489D0432" w14:textId="77777777" w:rsidR="00761639" w:rsidRDefault="00761639" w:rsidP="003E204D">
            <w:pPr>
              <w:autoSpaceDE w:val="0"/>
              <w:autoSpaceDN w:val="0"/>
              <w:adjustRightInd w:val="0"/>
            </w:pPr>
            <w:r w:rsidRPr="00EC4103">
              <w:t>The area of land from which all surface run-off flows through a sequence of streams, rivers and, possibly, lakes into the sea at a single river mouth, estuary or delta</w:t>
            </w:r>
            <w:r>
              <w:t>.</w:t>
            </w:r>
          </w:p>
          <w:p w14:paraId="4AB6BAFE" w14:textId="77777777" w:rsidR="00761639" w:rsidRPr="00EC4103" w:rsidRDefault="00761639" w:rsidP="003E204D">
            <w:pPr>
              <w:autoSpaceDE w:val="0"/>
              <w:autoSpaceDN w:val="0"/>
              <w:adjustRightInd w:val="0"/>
            </w:pPr>
            <w:r>
              <w:t>In INSPIRE, the largest ‘DrainageBasin’ in a system is a ‘RiverBasin’</w:t>
            </w:r>
          </w:p>
        </w:tc>
      </w:tr>
      <w:tr w:rsidR="00761639" w:rsidRPr="00EC4103" w14:paraId="4A4D76DD" w14:textId="77777777" w:rsidTr="003E204D">
        <w:tc>
          <w:tcPr>
            <w:tcW w:w="3085" w:type="dxa"/>
            <w:shd w:val="clear" w:color="auto" w:fill="F2F2F2" w:themeFill="background1" w:themeFillShade="F2"/>
            <w:hideMark/>
          </w:tcPr>
          <w:p w14:paraId="6546917A" w14:textId="77777777" w:rsidR="00761639" w:rsidRPr="00EC4103" w:rsidRDefault="00761639" w:rsidP="003E204D">
            <w:r w:rsidRPr="00EC4103">
              <w:t>HY_</w:t>
            </w:r>
            <w:r>
              <w:t>HydroNexus</w:t>
            </w:r>
          </w:p>
        </w:tc>
        <w:tc>
          <w:tcPr>
            <w:tcW w:w="1559" w:type="dxa"/>
          </w:tcPr>
          <w:p w14:paraId="5F47E197" w14:textId="77777777" w:rsidR="00761639" w:rsidRDefault="00761639" w:rsidP="003E204D">
            <w:r>
              <w:t>Is like</w:t>
            </w:r>
          </w:p>
        </w:tc>
        <w:tc>
          <w:tcPr>
            <w:tcW w:w="3261" w:type="dxa"/>
            <w:hideMark/>
          </w:tcPr>
          <w:p w14:paraId="63A649C0" w14:textId="77777777" w:rsidR="00761639" w:rsidRDefault="00761639" w:rsidP="003E204D">
            <w:r w:rsidRPr="00EC4103">
              <w:t>HydroNode</w:t>
            </w:r>
          </w:p>
          <w:p w14:paraId="7D683A2A" w14:textId="77777777" w:rsidR="00761639" w:rsidRDefault="00761639" w:rsidP="003E204D"/>
          <w:p w14:paraId="228C6149" w14:textId="77777777" w:rsidR="00761639" w:rsidRPr="00EC4103" w:rsidRDefault="00761639" w:rsidP="003E204D"/>
        </w:tc>
        <w:tc>
          <w:tcPr>
            <w:tcW w:w="5103" w:type="dxa"/>
            <w:hideMark/>
          </w:tcPr>
          <w:p w14:paraId="7E7CE317" w14:textId="77777777" w:rsidR="00761639" w:rsidRPr="00CC0638" w:rsidRDefault="00761639" w:rsidP="003E204D">
            <w:pPr>
              <w:autoSpaceDE w:val="0"/>
              <w:autoSpaceDN w:val="0"/>
              <w:adjustRightInd w:val="0"/>
            </w:pPr>
            <w:r w:rsidRPr="00CC0638">
              <w:t xml:space="preserve">A node within the hydrographic network. </w:t>
            </w:r>
          </w:p>
          <w:p w14:paraId="1820E4B1" w14:textId="77777777" w:rsidR="00761639" w:rsidRDefault="00761639" w:rsidP="003E204D">
            <w:r w:rsidRPr="00CC0638">
              <w:t>NOTE May represent a physical confluence, bifurcation/confluence/vanishing point etc., or it may be associated with a hydrographic point of interest or facility.</w:t>
            </w:r>
          </w:p>
          <w:p w14:paraId="40F20D2D" w14:textId="77777777" w:rsidR="00761639" w:rsidRDefault="00761639" w:rsidP="003E204D"/>
          <w:p w14:paraId="20F05E00" w14:textId="77777777" w:rsidR="00761639" w:rsidRDefault="00761639" w:rsidP="003E204D">
            <w:r>
              <w:t>Note that INSPIRE mandates HydroNode to have a geometry (GM_Point)</w:t>
            </w:r>
          </w:p>
          <w:p w14:paraId="4052F9FF" w14:textId="77777777" w:rsidR="00761639" w:rsidRPr="00EC4103" w:rsidRDefault="00761639" w:rsidP="003E204D"/>
        </w:tc>
      </w:tr>
      <w:tr w:rsidR="00761639" w:rsidRPr="00EC4103" w14:paraId="06750BAF" w14:textId="77777777" w:rsidTr="003E204D">
        <w:tc>
          <w:tcPr>
            <w:tcW w:w="3085" w:type="dxa"/>
            <w:shd w:val="clear" w:color="auto" w:fill="F2F2F2" w:themeFill="background1" w:themeFillShade="F2"/>
            <w:hideMark/>
          </w:tcPr>
          <w:p w14:paraId="18D5E437" w14:textId="77777777" w:rsidR="00761639" w:rsidRPr="00EC4103" w:rsidRDefault="00761639" w:rsidP="003E204D">
            <w:r w:rsidRPr="00EC4103">
              <w:t>HY_</w:t>
            </w:r>
            <w:r>
              <w:t>HydroLocation</w:t>
            </w:r>
          </w:p>
        </w:tc>
        <w:tc>
          <w:tcPr>
            <w:tcW w:w="1559" w:type="dxa"/>
          </w:tcPr>
          <w:p w14:paraId="60A0C2FB" w14:textId="77777777" w:rsidR="00761639" w:rsidRDefault="00761639" w:rsidP="003E204D">
            <w:r>
              <w:t>Is like</w:t>
            </w:r>
          </w:p>
        </w:tc>
        <w:tc>
          <w:tcPr>
            <w:tcW w:w="3261" w:type="dxa"/>
            <w:hideMark/>
          </w:tcPr>
          <w:p w14:paraId="12650F72" w14:textId="77777777" w:rsidR="00761639" w:rsidRPr="00EC4103" w:rsidRDefault="00761639" w:rsidP="003E204D">
            <w:r w:rsidRPr="000C2755">
              <w:t>HydroNode</w:t>
            </w:r>
            <w:r>
              <w:t xml:space="preserve">/ </w:t>
            </w:r>
            <w:r w:rsidRPr="00EC4103">
              <w:t>HydroPOI</w:t>
            </w:r>
            <w:r>
              <w:t xml:space="preserve"> </w:t>
            </w:r>
            <w:r>
              <w:lastRenderedPageBreak/>
              <w:t>(depending on the useCase)</w:t>
            </w:r>
          </w:p>
        </w:tc>
        <w:tc>
          <w:tcPr>
            <w:tcW w:w="5103" w:type="dxa"/>
            <w:hideMark/>
          </w:tcPr>
          <w:p w14:paraId="4A0E5058" w14:textId="77777777" w:rsidR="00761639" w:rsidRDefault="00761639" w:rsidP="003E204D">
            <w:pPr>
              <w:autoSpaceDE w:val="0"/>
              <w:autoSpaceDN w:val="0"/>
              <w:adjustRightInd w:val="0"/>
            </w:pPr>
            <w:r>
              <w:lastRenderedPageBreak/>
              <w:t xml:space="preserve">In INSPIRE HydroNode and HydroPOI could (but </w:t>
            </w:r>
            <w:r>
              <w:lastRenderedPageBreak/>
              <w:t xml:space="preserve">not always) correspond to the representation of the same object. In case, they are disjoint representations, a choice will have to be made on a use case basis </w:t>
            </w:r>
          </w:p>
          <w:p w14:paraId="222D2832" w14:textId="77777777" w:rsidR="00761639" w:rsidRPr="00CC0638" w:rsidRDefault="00761639" w:rsidP="003E204D">
            <w:pPr>
              <w:autoSpaceDE w:val="0"/>
              <w:autoSpaceDN w:val="0"/>
              <w:adjustRightInd w:val="0"/>
            </w:pPr>
            <w:r>
              <w:t xml:space="preserve">HydroPOI def: </w:t>
            </w:r>
            <w:r w:rsidRPr="00CC0638">
              <w:t>A natural place where water appears, disappears or changes its flow.</w:t>
            </w:r>
          </w:p>
          <w:p w14:paraId="396BD30B" w14:textId="77777777" w:rsidR="00761639" w:rsidRPr="00CC0638" w:rsidRDefault="00761639" w:rsidP="003E204D">
            <w:pPr>
              <w:autoSpaceDE w:val="0"/>
              <w:autoSpaceDN w:val="0"/>
              <w:adjustRightInd w:val="0"/>
            </w:pPr>
            <w:r w:rsidRPr="00CC0638">
              <w:t>EXAMPLE Fluvial points (waterfall, cascade, rapids, breaker), spring/water hole (spring, source, geyser, thermal spring, natural fountain, well, also fumarole, artesian), sinkhole (sinkhole, drainage loss).</w:t>
            </w:r>
          </w:p>
          <w:p w14:paraId="788C0E68" w14:textId="77777777" w:rsidR="00761639" w:rsidRDefault="00761639" w:rsidP="003E204D">
            <w:r w:rsidRPr="00CC0638">
              <w:t>NOTE A hydro point of interest may create a flow constriction in the network.</w:t>
            </w:r>
          </w:p>
          <w:p w14:paraId="30119B93" w14:textId="77777777" w:rsidR="00761639" w:rsidRDefault="00761639" w:rsidP="003E204D"/>
          <w:p w14:paraId="2E8A308B" w14:textId="77777777" w:rsidR="00761639" w:rsidRPr="00EC4103" w:rsidRDefault="00761639" w:rsidP="003E204D">
            <w:r>
              <w:t>Note that INSPIRE does not consider monitoring devices (ex : hydrometricStation) as a specific HydroPOI</w:t>
            </w:r>
          </w:p>
        </w:tc>
      </w:tr>
      <w:tr w:rsidR="00761639" w:rsidRPr="00EC4103" w14:paraId="630FFEC9" w14:textId="77777777" w:rsidTr="003E204D">
        <w:tc>
          <w:tcPr>
            <w:tcW w:w="3085" w:type="dxa"/>
            <w:shd w:val="clear" w:color="auto" w:fill="F2F2F2" w:themeFill="background1" w:themeFillShade="F2"/>
            <w:hideMark/>
          </w:tcPr>
          <w:p w14:paraId="534DDB1E" w14:textId="77777777" w:rsidR="00761639" w:rsidRPr="00EC4103" w:rsidRDefault="00761639" w:rsidP="003E204D">
            <w:r w:rsidRPr="00EC4103">
              <w:lastRenderedPageBreak/>
              <w:t>HY_CatchmentRealization</w:t>
            </w:r>
          </w:p>
        </w:tc>
        <w:tc>
          <w:tcPr>
            <w:tcW w:w="1559" w:type="dxa"/>
          </w:tcPr>
          <w:p w14:paraId="6CDBDD9F" w14:textId="77777777" w:rsidR="00761639" w:rsidRPr="00EC4103" w:rsidRDefault="00761639" w:rsidP="003E204D"/>
        </w:tc>
        <w:tc>
          <w:tcPr>
            <w:tcW w:w="3261" w:type="dxa"/>
            <w:hideMark/>
          </w:tcPr>
          <w:p w14:paraId="49D200CA" w14:textId="77777777" w:rsidR="00761639" w:rsidRPr="00EC4103" w:rsidRDefault="00761639" w:rsidP="003E204D">
            <w:r w:rsidRPr="00EC4103">
              <w:t>Not represented</w:t>
            </w:r>
          </w:p>
        </w:tc>
        <w:tc>
          <w:tcPr>
            <w:tcW w:w="5103" w:type="dxa"/>
            <w:hideMark/>
          </w:tcPr>
          <w:p w14:paraId="1875321B" w14:textId="77777777" w:rsidR="00761639" w:rsidRPr="00EC4103" w:rsidRDefault="00761639" w:rsidP="003E204D"/>
        </w:tc>
      </w:tr>
      <w:tr w:rsidR="00761639" w:rsidRPr="00EC4103" w14:paraId="4C965E76" w14:textId="77777777" w:rsidTr="003E204D">
        <w:tc>
          <w:tcPr>
            <w:tcW w:w="3085" w:type="dxa"/>
            <w:shd w:val="clear" w:color="auto" w:fill="F2F2F2" w:themeFill="background1" w:themeFillShade="F2"/>
            <w:hideMark/>
          </w:tcPr>
          <w:p w14:paraId="77AE6212" w14:textId="77777777" w:rsidR="00761639" w:rsidRPr="00EC4103" w:rsidRDefault="00761639" w:rsidP="003E204D">
            <w:r w:rsidRPr="00EC4103">
              <w:t>HY_CatchmentArea</w:t>
            </w:r>
          </w:p>
        </w:tc>
        <w:tc>
          <w:tcPr>
            <w:tcW w:w="1559" w:type="dxa"/>
          </w:tcPr>
          <w:p w14:paraId="77F552CF" w14:textId="77777777" w:rsidR="00761639" w:rsidRPr="00EC4103" w:rsidRDefault="00761639" w:rsidP="003E204D">
            <w:r>
              <w:t>Is like</w:t>
            </w:r>
          </w:p>
        </w:tc>
        <w:tc>
          <w:tcPr>
            <w:tcW w:w="3261" w:type="dxa"/>
            <w:hideMark/>
          </w:tcPr>
          <w:p w14:paraId="1976BC39" w14:textId="77777777" w:rsidR="00761639" w:rsidRPr="00EC4103" w:rsidRDefault="00761639" w:rsidP="003E204D">
            <w:r w:rsidRPr="00EC4103">
              <w:t>DrainageBasin</w:t>
            </w:r>
          </w:p>
        </w:tc>
        <w:tc>
          <w:tcPr>
            <w:tcW w:w="5103" w:type="dxa"/>
            <w:hideMark/>
          </w:tcPr>
          <w:p w14:paraId="7B1F9545" w14:textId="77777777" w:rsidR="00761639" w:rsidRPr="00EC4103" w:rsidRDefault="00761639" w:rsidP="003E204D">
            <w:pPr>
              <w:autoSpaceDE w:val="0"/>
              <w:autoSpaceDN w:val="0"/>
              <w:adjustRightInd w:val="0"/>
            </w:pPr>
            <w:r w:rsidRPr="00EC4103">
              <w:t xml:space="preserve">Area having a common outlet for its surface runoff. </w:t>
            </w:r>
          </w:p>
          <w:p w14:paraId="05AE6B9C" w14:textId="77777777" w:rsidR="00761639" w:rsidRPr="00EC4103" w:rsidRDefault="00761639" w:rsidP="003E204D">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0F62F6BF" w14:textId="77777777" w:rsidR="00761639" w:rsidRPr="00EC4103" w:rsidRDefault="00761639" w:rsidP="003E204D">
            <w:pPr>
              <w:autoSpaceDE w:val="0"/>
              <w:autoSpaceDN w:val="0"/>
              <w:adjustRightInd w:val="0"/>
            </w:pPr>
            <w:r w:rsidRPr="00EC4103">
              <w:t>NOTE 2 The outlet of a drainage basin may be a canal or a lake.</w:t>
            </w:r>
          </w:p>
          <w:p w14:paraId="62A0C444" w14:textId="77777777" w:rsidR="00761639" w:rsidRPr="00EC4103" w:rsidRDefault="00761639" w:rsidP="003E204D">
            <w:r w:rsidRPr="00EC4103">
              <w:t>NOTE 3 Synonyms for drainage basin include: catchment; catchment area; drainage area; river basin; watershed.</w:t>
            </w:r>
          </w:p>
        </w:tc>
      </w:tr>
      <w:tr w:rsidR="00761639" w:rsidRPr="00EC4103" w14:paraId="620745D5" w14:textId="77777777" w:rsidTr="003E204D">
        <w:tc>
          <w:tcPr>
            <w:tcW w:w="3085" w:type="dxa"/>
            <w:shd w:val="clear" w:color="auto" w:fill="F2F2F2" w:themeFill="background1" w:themeFillShade="F2"/>
            <w:hideMark/>
          </w:tcPr>
          <w:p w14:paraId="3FB2B513" w14:textId="77777777" w:rsidR="00761639" w:rsidRPr="00EC4103" w:rsidRDefault="00761639" w:rsidP="003E204D">
            <w:r w:rsidRPr="00EC4103">
              <w:t>HY_</w:t>
            </w:r>
            <w:r>
              <w:t>CatchmentDivide</w:t>
            </w:r>
          </w:p>
        </w:tc>
        <w:tc>
          <w:tcPr>
            <w:tcW w:w="1559" w:type="dxa"/>
          </w:tcPr>
          <w:p w14:paraId="45D97C6F" w14:textId="77777777" w:rsidR="00761639" w:rsidRPr="00EC4103" w:rsidRDefault="00761639" w:rsidP="003E204D"/>
        </w:tc>
        <w:tc>
          <w:tcPr>
            <w:tcW w:w="3261" w:type="dxa"/>
            <w:hideMark/>
          </w:tcPr>
          <w:p w14:paraId="438782B2" w14:textId="77777777" w:rsidR="00761639" w:rsidRPr="00EC4103" w:rsidRDefault="00761639" w:rsidP="003E204D">
            <w:r w:rsidRPr="00EC4103">
              <w:t>Not represented</w:t>
            </w:r>
          </w:p>
        </w:tc>
        <w:tc>
          <w:tcPr>
            <w:tcW w:w="5103" w:type="dxa"/>
            <w:hideMark/>
          </w:tcPr>
          <w:p w14:paraId="40ADAE5F" w14:textId="77777777" w:rsidR="00761639" w:rsidRPr="00EC4103" w:rsidRDefault="00761639" w:rsidP="003E204D"/>
        </w:tc>
      </w:tr>
      <w:tr w:rsidR="00761639" w:rsidRPr="00EC4103" w14:paraId="1E9DDF6A" w14:textId="77777777" w:rsidTr="003E204D">
        <w:tc>
          <w:tcPr>
            <w:tcW w:w="3085" w:type="dxa"/>
            <w:shd w:val="clear" w:color="auto" w:fill="F2F2F2" w:themeFill="background1" w:themeFillShade="F2"/>
            <w:hideMark/>
          </w:tcPr>
          <w:p w14:paraId="4C0ED59E" w14:textId="77777777" w:rsidR="00761639" w:rsidRPr="00EC4103" w:rsidRDefault="00761639" w:rsidP="003E204D">
            <w:r w:rsidRPr="00EC4103">
              <w:lastRenderedPageBreak/>
              <w:t>HY_CartographicRealization</w:t>
            </w:r>
          </w:p>
        </w:tc>
        <w:tc>
          <w:tcPr>
            <w:tcW w:w="1559" w:type="dxa"/>
          </w:tcPr>
          <w:p w14:paraId="7025F50C" w14:textId="77777777" w:rsidR="00761639" w:rsidRPr="00EC4103" w:rsidRDefault="00761639" w:rsidP="003E204D"/>
        </w:tc>
        <w:tc>
          <w:tcPr>
            <w:tcW w:w="3261" w:type="dxa"/>
            <w:hideMark/>
          </w:tcPr>
          <w:p w14:paraId="7B36C7B7" w14:textId="77777777" w:rsidR="00761639" w:rsidRPr="00EC4103" w:rsidRDefault="00761639" w:rsidP="003E204D">
            <w:r w:rsidRPr="00EC4103">
              <w:t>Not represented</w:t>
            </w:r>
          </w:p>
        </w:tc>
        <w:tc>
          <w:tcPr>
            <w:tcW w:w="5103" w:type="dxa"/>
          </w:tcPr>
          <w:p w14:paraId="7F98A925" w14:textId="77777777" w:rsidR="00761639" w:rsidRPr="00EC4103" w:rsidRDefault="00761639" w:rsidP="003E204D"/>
        </w:tc>
      </w:tr>
    </w:tbl>
    <w:p w14:paraId="2990996F" w14:textId="77777777" w:rsidR="00761639" w:rsidRPr="00EC4103" w:rsidRDefault="00761639" w:rsidP="00761639">
      <w:pPr>
        <w:rPr>
          <w:b/>
          <w:bCs/>
          <w:sz w:val="28"/>
        </w:rPr>
      </w:pPr>
    </w:p>
    <w:p w14:paraId="2B5B0C72" w14:textId="77777777" w:rsidR="00761639" w:rsidRPr="00EC4103" w:rsidRDefault="00761639" w:rsidP="00761639">
      <w:pPr>
        <w:pStyle w:val="Heading2"/>
        <w:numPr>
          <w:ilvl w:val="0"/>
          <w:numId w:val="0"/>
        </w:numPr>
      </w:pPr>
      <w:bookmarkStart w:id="239" w:name="_Toc459038747"/>
      <w:bookmarkStart w:id="240" w:name="_Toc459388269"/>
      <w:bookmarkStart w:id="241" w:name="_Toc471809974"/>
      <w:r>
        <w:t>E</w:t>
      </w:r>
      <w:r w:rsidRPr="00EC4103">
        <w:t>.2 Hydrographic Network Model</w:t>
      </w:r>
      <w:bookmarkEnd w:id="239"/>
      <w:bookmarkEnd w:id="240"/>
      <w:bookmarkEnd w:id="241"/>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7E608B9D" w14:textId="77777777" w:rsidTr="003E204D">
        <w:tc>
          <w:tcPr>
            <w:tcW w:w="3085" w:type="dxa"/>
            <w:shd w:val="clear" w:color="auto" w:fill="F2F2F2" w:themeFill="background1" w:themeFillShade="F2"/>
            <w:hideMark/>
          </w:tcPr>
          <w:p w14:paraId="5EF93213" w14:textId="77777777" w:rsidR="00761639" w:rsidRPr="00EC4103" w:rsidRDefault="00761639" w:rsidP="003E204D">
            <w:pPr>
              <w:rPr>
                <w:b/>
                <w:bCs/>
              </w:rPr>
            </w:pPr>
            <w:r w:rsidRPr="00EC4103">
              <w:rPr>
                <w:b/>
                <w:bCs/>
              </w:rPr>
              <w:t>HY_Features Name</w:t>
            </w:r>
          </w:p>
        </w:tc>
        <w:tc>
          <w:tcPr>
            <w:tcW w:w="1559" w:type="dxa"/>
          </w:tcPr>
          <w:p w14:paraId="1902F9BE" w14:textId="77777777" w:rsidR="00761639" w:rsidRPr="00EC4103" w:rsidRDefault="00761639" w:rsidP="003E204D">
            <w:pPr>
              <w:jc w:val="center"/>
              <w:rPr>
                <w:b/>
                <w:bCs/>
              </w:rPr>
            </w:pPr>
            <w:r>
              <w:rPr>
                <w:b/>
                <w:bCs/>
              </w:rPr>
              <w:t>Relationship between concepts</w:t>
            </w:r>
          </w:p>
        </w:tc>
        <w:tc>
          <w:tcPr>
            <w:tcW w:w="3261" w:type="dxa"/>
            <w:hideMark/>
          </w:tcPr>
          <w:p w14:paraId="2233A4A6" w14:textId="77777777" w:rsidR="00761639" w:rsidRPr="00EC4103" w:rsidRDefault="00761639" w:rsidP="003E204D">
            <w:pPr>
              <w:jc w:val="center"/>
              <w:rPr>
                <w:b/>
                <w:bCs/>
              </w:rPr>
            </w:pPr>
            <w:r w:rsidRPr="00EC4103">
              <w:rPr>
                <w:b/>
                <w:bCs/>
              </w:rPr>
              <w:t xml:space="preserve">INSPIRE Hydrography </w:t>
            </w:r>
            <w:r>
              <w:rPr>
                <w:b/>
                <w:bCs/>
              </w:rPr>
              <w:t xml:space="preserve">Feature </w:t>
            </w:r>
            <w:r w:rsidRPr="00EC4103">
              <w:rPr>
                <w:b/>
                <w:bCs/>
              </w:rPr>
              <w:t>Name</w:t>
            </w:r>
            <w:r>
              <w:rPr>
                <w:b/>
                <w:bCs/>
              </w:rPr>
              <w:t xml:space="preserve"> + potential condition(s)</w:t>
            </w:r>
          </w:p>
        </w:tc>
        <w:tc>
          <w:tcPr>
            <w:tcW w:w="5103" w:type="dxa"/>
            <w:hideMark/>
          </w:tcPr>
          <w:p w14:paraId="324037BE" w14:textId="77777777" w:rsidR="00761639" w:rsidRPr="00EC4103" w:rsidRDefault="00761639" w:rsidP="003E204D">
            <w:pPr>
              <w:jc w:val="center"/>
              <w:rPr>
                <w:b/>
                <w:bCs/>
              </w:rPr>
            </w:pPr>
            <w:r w:rsidRPr="00EC4103">
              <w:rPr>
                <w:b/>
                <w:bCs/>
              </w:rPr>
              <w:t>Definition / Description</w:t>
            </w:r>
          </w:p>
          <w:p w14:paraId="64A739C8" w14:textId="77777777" w:rsidR="00761639" w:rsidRPr="00EC4103" w:rsidRDefault="00761639" w:rsidP="003E204D">
            <w:pPr>
              <w:rPr>
                <w:b/>
                <w:bCs/>
              </w:rPr>
            </w:pPr>
          </w:p>
        </w:tc>
      </w:tr>
      <w:tr w:rsidR="00761639" w:rsidRPr="00EC4103" w14:paraId="28D159A3" w14:textId="77777777" w:rsidTr="003E204D">
        <w:tc>
          <w:tcPr>
            <w:tcW w:w="3085" w:type="dxa"/>
            <w:shd w:val="clear" w:color="auto" w:fill="F2F2F2" w:themeFill="background1" w:themeFillShade="F2"/>
            <w:hideMark/>
          </w:tcPr>
          <w:p w14:paraId="58D8FDB2" w14:textId="77777777" w:rsidR="00761639" w:rsidRPr="00EC4103" w:rsidRDefault="00761639" w:rsidP="003E204D">
            <w:r w:rsidRPr="00EC4103">
              <w:t>HY_HydrographicNetwork</w:t>
            </w:r>
          </w:p>
        </w:tc>
        <w:tc>
          <w:tcPr>
            <w:tcW w:w="1559" w:type="dxa"/>
          </w:tcPr>
          <w:p w14:paraId="178972A7" w14:textId="77777777" w:rsidR="00761639" w:rsidRPr="00EC4103" w:rsidRDefault="00761639" w:rsidP="003E204D"/>
        </w:tc>
        <w:tc>
          <w:tcPr>
            <w:tcW w:w="3261" w:type="dxa"/>
            <w:hideMark/>
          </w:tcPr>
          <w:p w14:paraId="0F00341B" w14:textId="77777777" w:rsidR="00761639" w:rsidRPr="00EC4103" w:rsidRDefault="00761639" w:rsidP="003E204D">
            <w:r w:rsidRPr="00EC4103">
              <w:t>Not represented</w:t>
            </w:r>
          </w:p>
        </w:tc>
        <w:tc>
          <w:tcPr>
            <w:tcW w:w="5103" w:type="dxa"/>
            <w:hideMark/>
          </w:tcPr>
          <w:p w14:paraId="15DBB592" w14:textId="77777777" w:rsidR="00761639" w:rsidRPr="00CC0638" w:rsidRDefault="00761639" w:rsidP="003E204D">
            <w:r>
              <w:t>INSPIRE has no explicit notion of aggregation of HY_WaterBody (INSPIRE:SurfaceWater) to compose such network.</w:t>
            </w:r>
          </w:p>
        </w:tc>
      </w:tr>
      <w:tr w:rsidR="00761639" w:rsidRPr="00EC4103" w14:paraId="7F94E0E7" w14:textId="77777777" w:rsidTr="003E204D">
        <w:tc>
          <w:tcPr>
            <w:tcW w:w="3085" w:type="dxa"/>
            <w:shd w:val="clear" w:color="auto" w:fill="F2F2F2" w:themeFill="background1" w:themeFillShade="F2"/>
            <w:hideMark/>
          </w:tcPr>
          <w:p w14:paraId="02689384" w14:textId="77777777" w:rsidR="00761639" w:rsidRPr="00EC4103" w:rsidRDefault="00761639" w:rsidP="003E204D">
            <w:r w:rsidRPr="00EC4103">
              <w:t>HY_WaterBody</w:t>
            </w:r>
          </w:p>
        </w:tc>
        <w:tc>
          <w:tcPr>
            <w:tcW w:w="1559" w:type="dxa"/>
          </w:tcPr>
          <w:p w14:paraId="00EFE581" w14:textId="77777777" w:rsidR="00761639" w:rsidRPr="00EC4103" w:rsidRDefault="00761639" w:rsidP="003E204D">
            <w:r>
              <w:t>Is like</w:t>
            </w:r>
          </w:p>
        </w:tc>
        <w:tc>
          <w:tcPr>
            <w:tcW w:w="3261" w:type="dxa"/>
            <w:hideMark/>
          </w:tcPr>
          <w:p w14:paraId="0E444256" w14:textId="77777777" w:rsidR="00761639" w:rsidRDefault="00761639" w:rsidP="003E204D">
            <w:r>
              <w:t>SurfaceWater</w:t>
            </w:r>
          </w:p>
          <w:p w14:paraId="6BB197C1" w14:textId="77777777" w:rsidR="00761639" w:rsidRDefault="00761639" w:rsidP="003E204D"/>
          <w:p w14:paraId="1717AEE0" w14:textId="77777777" w:rsidR="00761639" w:rsidRPr="00EC4103" w:rsidRDefault="00761639" w:rsidP="003E204D"/>
        </w:tc>
        <w:tc>
          <w:tcPr>
            <w:tcW w:w="5103" w:type="dxa"/>
            <w:hideMark/>
          </w:tcPr>
          <w:p w14:paraId="029C7250" w14:textId="77777777" w:rsidR="00761639" w:rsidRDefault="00761639" w:rsidP="003E204D">
            <w:r>
              <w:t>Any known inland waterway body.</w:t>
            </w:r>
          </w:p>
          <w:p w14:paraId="46DA1D9C" w14:textId="77777777" w:rsidR="00761639" w:rsidRDefault="00761639" w:rsidP="003E204D"/>
          <w:p w14:paraId="38AECC81" w14:textId="77777777" w:rsidR="00761639" w:rsidRDefault="00761639" w:rsidP="003E204D">
            <w:r>
              <w:t>EXAMPLE Lake/pond, reservoir, river/stream, etc.</w:t>
            </w:r>
          </w:p>
          <w:p w14:paraId="24E851BF" w14:textId="77777777" w:rsidR="00761639" w:rsidRPr="00F775F0" w:rsidRDefault="00761639" w:rsidP="003E204D">
            <w:pPr>
              <w:rPr>
                <w:lang w:val="en-GB"/>
              </w:rPr>
            </w:pPr>
          </w:p>
        </w:tc>
      </w:tr>
      <w:tr w:rsidR="00761639" w:rsidRPr="00EC4103" w14:paraId="2240439B" w14:textId="77777777" w:rsidTr="003E204D">
        <w:tc>
          <w:tcPr>
            <w:tcW w:w="3085" w:type="dxa"/>
            <w:shd w:val="clear" w:color="auto" w:fill="F2F2F2" w:themeFill="background1" w:themeFillShade="F2"/>
            <w:hideMark/>
          </w:tcPr>
          <w:p w14:paraId="0D84F9ED" w14:textId="77777777" w:rsidR="00761639" w:rsidRPr="00EC4103" w:rsidRDefault="00761639" w:rsidP="003E204D">
            <w:r w:rsidRPr="00EC4103">
              <w:t>HY_ChannelNetwork</w:t>
            </w:r>
          </w:p>
        </w:tc>
        <w:tc>
          <w:tcPr>
            <w:tcW w:w="1559" w:type="dxa"/>
          </w:tcPr>
          <w:p w14:paraId="4174C440" w14:textId="77777777" w:rsidR="00761639" w:rsidRPr="00EC4103" w:rsidRDefault="00761639" w:rsidP="003E204D">
            <w:r>
              <w:t>Is narrower than</w:t>
            </w:r>
          </w:p>
        </w:tc>
        <w:tc>
          <w:tcPr>
            <w:tcW w:w="3261" w:type="dxa"/>
            <w:hideMark/>
          </w:tcPr>
          <w:p w14:paraId="3799AC35" w14:textId="77777777" w:rsidR="00761639" w:rsidRDefault="00761639" w:rsidP="003E204D">
            <w:r w:rsidRPr="00EC4103">
              <w:t>WatercourseLinkSequence</w:t>
            </w:r>
          </w:p>
          <w:p w14:paraId="1D7048BE" w14:textId="77777777" w:rsidR="00761639" w:rsidRDefault="00761639" w:rsidP="003E204D"/>
          <w:p w14:paraId="77A3728B" w14:textId="77777777" w:rsidR="00761639" w:rsidRPr="00EC4103" w:rsidRDefault="00761639" w:rsidP="003E204D"/>
        </w:tc>
        <w:tc>
          <w:tcPr>
            <w:tcW w:w="5103" w:type="dxa"/>
            <w:hideMark/>
          </w:tcPr>
          <w:p w14:paraId="546E3050" w14:textId="77777777" w:rsidR="00761639" w:rsidRPr="00CC0638" w:rsidRDefault="00761639" w:rsidP="003E204D">
            <w:r w:rsidRPr="00CC0638">
              <w:t>A sequence of watercourse links representing a non-branching path through a hydrographic network.</w:t>
            </w:r>
          </w:p>
        </w:tc>
      </w:tr>
      <w:tr w:rsidR="00761639" w:rsidRPr="00EC4103" w14:paraId="002A7DE2" w14:textId="77777777" w:rsidTr="003E204D">
        <w:tc>
          <w:tcPr>
            <w:tcW w:w="3085" w:type="dxa"/>
            <w:shd w:val="clear" w:color="auto" w:fill="F2F2F2" w:themeFill="background1" w:themeFillShade="F2"/>
            <w:hideMark/>
          </w:tcPr>
          <w:p w14:paraId="166E6348" w14:textId="77777777" w:rsidR="00761639" w:rsidRPr="00EC4103" w:rsidRDefault="00761639" w:rsidP="003E204D">
            <w:r w:rsidRPr="00EC4103">
              <w:t>HY_Depression</w:t>
            </w:r>
          </w:p>
        </w:tc>
        <w:tc>
          <w:tcPr>
            <w:tcW w:w="1559" w:type="dxa"/>
          </w:tcPr>
          <w:p w14:paraId="23E3900F" w14:textId="77777777" w:rsidR="00761639" w:rsidRPr="00EC4103" w:rsidRDefault="00761639" w:rsidP="003E204D"/>
        </w:tc>
        <w:tc>
          <w:tcPr>
            <w:tcW w:w="3261" w:type="dxa"/>
          </w:tcPr>
          <w:p w14:paraId="6C1A4D30" w14:textId="77777777" w:rsidR="00761639" w:rsidRPr="00EC4103" w:rsidRDefault="00761639" w:rsidP="003E204D">
            <w:r w:rsidRPr="00EC4103">
              <w:t>Not represented</w:t>
            </w:r>
          </w:p>
        </w:tc>
        <w:tc>
          <w:tcPr>
            <w:tcW w:w="5103" w:type="dxa"/>
            <w:hideMark/>
          </w:tcPr>
          <w:p w14:paraId="48101E0D" w14:textId="77777777" w:rsidR="00761639" w:rsidRDefault="00761639" w:rsidP="003E204D"/>
          <w:p w14:paraId="2D5DBD0E" w14:textId="77777777" w:rsidR="00761639" w:rsidRPr="00EC4103" w:rsidRDefault="00761639" w:rsidP="003E204D"/>
        </w:tc>
      </w:tr>
      <w:tr w:rsidR="00761639" w:rsidRPr="00EC4103" w14:paraId="07FA0596" w14:textId="77777777" w:rsidTr="003E204D">
        <w:tc>
          <w:tcPr>
            <w:tcW w:w="3085" w:type="dxa"/>
            <w:shd w:val="clear" w:color="auto" w:fill="F2F2F2" w:themeFill="background1" w:themeFillShade="F2"/>
            <w:hideMark/>
          </w:tcPr>
          <w:p w14:paraId="792BF8A0" w14:textId="77777777" w:rsidR="00761639" w:rsidRPr="00EC4103" w:rsidRDefault="00761639" w:rsidP="003E204D">
            <w:r w:rsidRPr="00EC4103">
              <w:t>HY_Channel</w:t>
            </w:r>
          </w:p>
        </w:tc>
        <w:tc>
          <w:tcPr>
            <w:tcW w:w="1559" w:type="dxa"/>
          </w:tcPr>
          <w:p w14:paraId="26EE14CE" w14:textId="77777777" w:rsidR="00761639" w:rsidRPr="00EC4103" w:rsidRDefault="00761639" w:rsidP="003E204D">
            <w:r>
              <w:t>Is narrower than</w:t>
            </w:r>
          </w:p>
        </w:tc>
        <w:tc>
          <w:tcPr>
            <w:tcW w:w="3261" w:type="dxa"/>
            <w:hideMark/>
          </w:tcPr>
          <w:p w14:paraId="16A0DC4F" w14:textId="77777777" w:rsidR="00761639" w:rsidRDefault="00761639" w:rsidP="003E204D">
            <w:r w:rsidRPr="00EC4103">
              <w:t>Watercourse</w:t>
            </w:r>
            <w:r>
              <w:t>Link</w:t>
            </w:r>
          </w:p>
          <w:p w14:paraId="34308264" w14:textId="77777777" w:rsidR="00761639" w:rsidRDefault="00761639" w:rsidP="003E204D"/>
          <w:p w14:paraId="4406F8F1" w14:textId="77777777" w:rsidR="00761639" w:rsidRPr="00EC4103" w:rsidRDefault="00761639" w:rsidP="003E204D"/>
        </w:tc>
        <w:tc>
          <w:tcPr>
            <w:tcW w:w="5103" w:type="dxa"/>
            <w:hideMark/>
          </w:tcPr>
          <w:p w14:paraId="5A88FB62" w14:textId="77777777" w:rsidR="00761639" w:rsidRDefault="00761639" w:rsidP="003E204D">
            <w:r w:rsidRPr="00CC0638">
              <w:t xml:space="preserve">A segment of a watercourse within a hydrographic network. </w:t>
            </w:r>
          </w:p>
          <w:p w14:paraId="5420C387" w14:textId="77777777" w:rsidR="00761639" w:rsidRPr="00CC0638" w:rsidRDefault="00761639" w:rsidP="003E204D">
            <w:r>
              <w:t>NOTE</w:t>
            </w:r>
            <w:r w:rsidRPr="00CC0638">
              <w:t xml:space="preserve"> A watercourse link may be fictitious, with no direct correspondence to a real-world object and included only to ensure a closed network</w:t>
            </w:r>
            <w:r>
              <w:t>.</w:t>
            </w:r>
          </w:p>
        </w:tc>
      </w:tr>
      <w:tr w:rsidR="00761639" w:rsidRPr="00EC4103" w14:paraId="60E9A917" w14:textId="77777777" w:rsidTr="003E204D">
        <w:tc>
          <w:tcPr>
            <w:tcW w:w="3085" w:type="dxa"/>
            <w:shd w:val="clear" w:color="auto" w:fill="F2F2F2" w:themeFill="background1" w:themeFillShade="F2"/>
            <w:hideMark/>
          </w:tcPr>
          <w:p w14:paraId="1DB5026B" w14:textId="77777777" w:rsidR="00761639" w:rsidRPr="00BA33D5" w:rsidRDefault="00761639" w:rsidP="003E204D">
            <w:r w:rsidRPr="00BA33D5">
              <w:t>HY_Reservoir</w:t>
            </w:r>
          </w:p>
        </w:tc>
        <w:tc>
          <w:tcPr>
            <w:tcW w:w="1559" w:type="dxa"/>
          </w:tcPr>
          <w:p w14:paraId="442A7BD1" w14:textId="77777777" w:rsidR="00761639" w:rsidRPr="00BA33D5" w:rsidRDefault="00761639" w:rsidP="003E204D">
            <w:r w:rsidRPr="00BA33D5">
              <w:t xml:space="preserve">Is </w:t>
            </w:r>
            <w:r>
              <w:t>narrower than</w:t>
            </w:r>
          </w:p>
        </w:tc>
        <w:tc>
          <w:tcPr>
            <w:tcW w:w="3261" w:type="dxa"/>
            <w:hideMark/>
          </w:tcPr>
          <w:p w14:paraId="2CDCDC91" w14:textId="77777777" w:rsidR="00761639" w:rsidRPr="00CC0638" w:rsidRDefault="00761639" w:rsidP="003E204D">
            <w:r w:rsidRPr="00BA33D5">
              <w:t xml:space="preserve"> StandingWater</w:t>
            </w:r>
          </w:p>
          <w:p w14:paraId="30065FC6" w14:textId="77777777" w:rsidR="00761639" w:rsidRPr="00CC0638" w:rsidRDefault="00761639" w:rsidP="003E204D"/>
          <w:p w14:paraId="7F94F223" w14:textId="77777777" w:rsidR="00761639" w:rsidRPr="00BA33D5" w:rsidRDefault="00761639" w:rsidP="003E204D"/>
        </w:tc>
        <w:tc>
          <w:tcPr>
            <w:tcW w:w="5103" w:type="dxa"/>
            <w:hideMark/>
          </w:tcPr>
          <w:p w14:paraId="101A264C" w14:textId="77777777" w:rsidR="00761639" w:rsidRDefault="00761639" w:rsidP="003E204D">
            <w:r>
              <w:t>A body of water that is entirely surrounded by land.</w:t>
            </w:r>
            <w:r w:rsidRPr="00CC0638" w:rsidDel="007C155F">
              <w:t xml:space="preserve"> </w:t>
            </w:r>
          </w:p>
          <w:p w14:paraId="563BF591" w14:textId="77777777" w:rsidR="00761639" w:rsidRDefault="00761639" w:rsidP="003E204D"/>
          <w:p w14:paraId="5548B236" w14:textId="77777777" w:rsidR="00761639" w:rsidRPr="00CC0638" w:rsidRDefault="00761639" w:rsidP="003E204D">
            <w:r>
              <w:t xml:space="preserve">NOTE It may occur in a natural terrain depression in which water collects, or may be impounded by </w:t>
            </w:r>
            <w:r>
              <w:lastRenderedPageBreak/>
              <w:t>a dam, or formed by its bed being hollowed out of the soil, or formed by embanking and/or damming up a natural hollow (for example: by a beaver dam). It may be connected to inflowing / outflowing watercourses or other standing waters.</w:t>
            </w:r>
          </w:p>
        </w:tc>
      </w:tr>
      <w:tr w:rsidR="00761639" w:rsidRPr="00EC4103" w14:paraId="3F58D061" w14:textId="77777777" w:rsidTr="003E204D">
        <w:trPr>
          <w:trHeight w:val="428"/>
        </w:trPr>
        <w:tc>
          <w:tcPr>
            <w:tcW w:w="3085" w:type="dxa"/>
            <w:shd w:val="clear" w:color="auto" w:fill="F2F2F2" w:themeFill="background1" w:themeFillShade="F2"/>
            <w:hideMark/>
          </w:tcPr>
          <w:p w14:paraId="7F08D1A3" w14:textId="77777777" w:rsidR="00761639" w:rsidRPr="00EC4103" w:rsidRDefault="00761639" w:rsidP="003E204D">
            <w:r w:rsidRPr="00EC4103">
              <w:lastRenderedPageBreak/>
              <w:t>HY_FlowPath</w:t>
            </w:r>
          </w:p>
        </w:tc>
        <w:tc>
          <w:tcPr>
            <w:tcW w:w="1559" w:type="dxa"/>
          </w:tcPr>
          <w:p w14:paraId="105F44D7" w14:textId="77777777" w:rsidR="00761639" w:rsidRPr="00EC4103" w:rsidRDefault="00761639" w:rsidP="003E204D">
            <w:r>
              <w:t>Is like</w:t>
            </w:r>
          </w:p>
        </w:tc>
        <w:tc>
          <w:tcPr>
            <w:tcW w:w="3261" w:type="dxa"/>
            <w:hideMark/>
          </w:tcPr>
          <w:p w14:paraId="31E0B1DD" w14:textId="77777777" w:rsidR="00761639" w:rsidRPr="00CC0638" w:rsidRDefault="00761639" w:rsidP="003E204D">
            <w:r w:rsidRPr="00EC4103">
              <w:t>WatercourseLink</w:t>
            </w:r>
          </w:p>
          <w:p w14:paraId="14144940" w14:textId="77777777" w:rsidR="00761639" w:rsidRPr="00CC0638" w:rsidRDefault="00761639" w:rsidP="003E204D"/>
          <w:p w14:paraId="694AC72F" w14:textId="77777777" w:rsidR="00761639" w:rsidRPr="00EC4103" w:rsidRDefault="00761639" w:rsidP="003E204D"/>
        </w:tc>
        <w:tc>
          <w:tcPr>
            <w:tcW w:w="5103" w:type="dxa"/>
            <w:hideMark/>
          </w:tcPr>
          <w:p w14:paraId="74C832FB" w14:textId="77777777" w:rsidR="00761639" w:rsidRPr="00CC0638" w:rsidRDefault="00761639" w:rsidP="003E204D">
            <w:r w:rsidRPr="00CC0638">
              <w:t>A segment of a watercourse within a hydrographic network.  A watercourse link may be fictitious, with no direct correspondence to a real-world object and included only to ensure a closed network</w:t>
            </w:r>
            <w:r>
              <w:t>.</w:t>
            </w:r>
          </w:p>
        </w:tc>
      </w:tr>
      <w:tr w:rsidR="00761639" w:rsidRPr="00EC4103" w14:paraId="53D37F43" w14:textId="77777777" w:rsidTr="003E204D">
        <w:trPr>
          <w:trHeight w:val="125"/>
        </w:trPr>
        <w:tc>
          <w:tcPr>
            <w:tcW w:w="3085" w:type="dxa"/>
            <w:shd w:val="clear" w:color="auto" w:fill="F2F2F2" w:themeFill="background1" w:themeFillShade="F2"/>
          </w:tcPr>
          <w:p w14:paraId="4D3EE331" w14:textId="77777777" w:rsidR="00761639" w:rsidRPr="00EC4103" w:rsidRDefault="00761639" w:rsidP="003E204D"/>
        </w:tc>
        <w:tc>
          <w:tcPr>
            <w:tcW w:w="1559" w:type="dxa"/>
          </w:tcPr>
          <w:p w14:paraId="009EB35C" w14:textId="77777777" w:rsidR="00761639" w:rsidRPr="00EC4103" w:rsidRDefault="00761639" w:rsidP="003E204D"/>
        </w:tc>
        <w:tc>
          <w:tcPr>
            <w:tcW w:w="3261" w:type="dxa"/>
          </w:tcPr>
          <w:p w14:paraId="63537AC1" w14:textId="77777777" w:rsidR="00761639" w:rsidRPr="00EC4103" w:rsidRDefault="00761639" w:rsidP="003E204D"/>
        </w:tc>
        <w:tc>
          <w:tcPr>
            <w:tcW w:w="5103" w:type="dxa"/>
          </w:tcPr>
          <w:p w14:paraId="14993002" w14:textId="77777777" w:rsidR="00761639" w:rsidRPr="00CC0638" w:rsidRDefault="00761639" w:rsidP="003E204D">
            <w:pPr>
              <w:autoSpaceDE w:val="0"/>
              <w:autoSpaceDN w:val="0"/>
              <w:adjustRightInd w:val="0"/>
            </w:pPr>
          </w:p>
        </w:tc>
      </w:tr>
      <w:tr w:rsidR="00761639" w:rsidRPr="00EC4103" w14:paraId="6AB0611E" w14:textId="77777777" w:rsidTr="003E204D">
        <w:tc>
          <w:tcPr>
            <w:tcW w:w="3085" w:type="dxa"/>
            <w:shd w:val="clear" w:color="auto" w:fill="F2F2F2" w:themeFill="background1" w:themeFillShade="F2"/>
            <w:hideMark/>
          </w:tcPr>
          <w:p w14:paraId="73C61291" w14:textId="77777777" w:rsidR="00761639" w:rsidRPr="00EC4103" w:rsidRDefault="00761639" w:rsidP="003E204D">
            <w:r w:rsidRPr="00EC4103">
              <w:t>HY_LongitudinalSection</w:t>
            </w:r>
          </w:p>
        </w:tc>
        <w:tc>
          <w:tcPr>
            <w:tcW w:w="1559" w:type="dxa"/>
          </w:tcPr>
          <w:p w14:paraId="10C32DBA" w14:textId="77777777" w:rsidR="00761639" w:rsidRPr="00EC4103" w:rsidRDefault="00761639" w:rsidP="003E204D"/>
        </w:tc>
        <w:tc>
          <w:tcPr>
            <w:tcW w:w="3261" w:type="dxa"/>
            <w:hideMark/>
          </w:tcPr>
          <w:p w14:paraId="2ABE0586" w14:textId="77777777" w:rsidR="00761639" w:rsidRPr="00EC4103" w:rsidRDefault="00761639" w:rsidP="003E204D">
            <w:r w:rsidRPr="00EC4103">
              <w:t>Not represented</w:t>
            </w:r>
          </w:p>
        </w:tc>
        <w:tc>
          <w:tcPr>
            <w:tcW w:w="5103" w:type="dxa"/>
            <w:hideMark/>
          </w:tcPr>
          <w:p w14:paraId="56E6AE0F" w14:textId="77777777" w:rsidR="00761639" w:rsidRPr="00EC4103" w:rsidRDefault="00761639" w:rsidP="003E204D"/>
        </w:tc>
      </w:tr>
      <w:tr w:rsidR="00761639" w:rsidRPr="00EC4103" w14:paraId="1A2DE83F" w14:textId="77777777" w:rsidTr="003E204D">
        <w:tc>
          <w:tcPr>
            <w:tcW w:w="3085" w:type="dxa"/>
            <w:shd w:val="clear" w:color="auto" w:fill="F2F2F2" w:themeFill="background1" w:themeFillShade="F2"/>
            <w:hideMark/>
          </w:tcPr>
          <w:p w14:paraId="0B8ABCC7" w14:textId="77777777" w:rsidR="00761639" w:rsidRPr="00EC4103" w:rsidRDefault="00761639" w:rsidP="003E204D">
            <w:r w:rsidRPr="00EC4103">
              <w:t>HY_CrossSection</w:t>
            </w:r>
          </w:p>
        </w:tc>
        <w:tc>
          <w:tcPr>
            <w:tcW w:w="1559" w:type="dxa"/>
          </w:tcPr>
          <w:p w14:paraId="6478E1F4" w14:textId="77777777" w:rsidR="00761639" w:rsidRPr="00EC4103" w:rsidRDefault="00761639" w:rsidP="003E204D"/>
        </w:tc>
        <w:tc>
          <w:tcPr>
            <w:tcW w:w="3261" w:type="dxa"/>
            <w:hideMark/>
          </w:tcPr>
          <w:p w14:paraId="0C81284F" w14:textId="77777777" w:rsidR="00761639" w:rsidRPr="00EC4103" w:rsidRDefault="00761639" w:rsidP="003E204D">
            <w:r w:rsidRPr="00EC4103">
              <w:t>Not represented</w:t>
            </w:r>
          </w:p>
        </w:tc>
        <w:tc>
          <w:tcPr>
            <w:tcW w:w="5103" w:type="dxa"/>
            <w:hideMark/>
          </w:tcPr>
          <w:p w14:paraId="51F409EF" w14:textId="77777777" w:rsidR="00761639" w:rsidRPr="00EC4103" w:rsidRDefault="00761639" w:rsidP="003E204D"/>
        </w:tc>
      </w:tr>
      <w:tr w:rsidR="00761639" w:rsidRPr="00EC4103" w14:paraId="4270A195" w14:textId="77777777" w:rsidTr="003E204D">
        <w:tc>
          <w:tcPr>
            <w:tcW w:w="3085" w:type="dxa"/>
            <w:shd w:val="clear" w:color="auto" w:fill="F2F2F2" w:themeFill="background1" w:themeFillShade="F2"/>
            <w:hideMark/>
          </w:tcPr>
          <w:p w14:paraId="6E338B3B" w14:textId="77777777" w:rsidR="00761639" w:rsidRPr="00EC4103" w:rsidRDefault="00761639" w:rsidP="003E204D">
            <w:r w:rsidRPr="00EC4103">
              <w:t>HY_WaterBodyStratum</w:t>
            </w:r>
          </w:p>
        </w:tc>
        <w:tc>
          <w:tcPr>
            <w:tcW w:w="1559" w:type="dxa"/>
          </w:tcPr>
          <w:p w14:paraId="4A71482D" w14:textId="77777777" w:rsidR="00761639" w:rsidRPr="00EC4103" w:rsidRDefault="00761639" w:rsidP="003E204D"/>
        </w:tc>
        <w:tc>
          <w:tcPr>
            <w:tcW w:w="3261" w:type="dxa"/>
            <w:hideMark/>
          </w:tcPr>
          <w:p w14:paraId="76EAB5FE" w14:textId="77777777" w:rsidR="00761639" w:rsidRPr="00EC4103" w:rsidRDefault="00761639" w:rsidP="003E204D">
            <w:r w:rsidRPr="00EC4103">
              <w:t>Not represented</w:t>
            </w:r>
          </w:p>
        </w:tc>
        <w:tc>
          <w:tcPr>
            <w:tcW w:w="5103" w:type="dxa"/>
            <w:hideMark/>
          </w:tcPr>
          <w:p w14:paraId="2554D4B3" w14:textId="77777777" w:rsidR="00761639" w:rsidRPr="00EC4103" w:rsidRDefault="00761639" w:rsidP="003E204D"/>
        </w:tc>
      </w:tr>
      <w:tr w:rsidR="00761639" w:rsidRPr="00EC4103" w14:paraId="733FD381" w14:textId="77777777" w:rsidTr="003E204D">
        <w:tc>
          <w:tcPr>
            <w:tcW w:w="3085" w:type="dxa"/>
            <w:shd w:val="clear" w:color="auto" w:fill="F2F2F2" w:themeFill="background1" w:themeFillShade="F2"/>
            <w:hideMark/>
          </w:tcPr>
          <w:p w14:paraId="75F3A0B3" w14:textId="77777777" w:rsidR="00761639" w:rsidRPr="00EC4103" w:rsidRDefault="00761639" w:rsidP="003E204D">
            <w:r w:rsidRPr="00EC4103">
              <w:t>HY_Water_LiquidPhase</w:t>
            </w:r>
          </w:p>
        </w:tc>
        <w:tc>
          <w:tcPr>
            <w:tcW w:w="1559" w:type="dxa"/>
          </w:tcPr>
          <w:p w14:paraId="1E68EF7C" w14:textId="77777777" w:rsidR="00761639" w:rsidRPr="00EC4103" w:rsidRDefault="00761639" w:rsidP="003E204D"/>
        </w:tc>
        <w:tc>
          <w:tcPr>
            <w:tcW w:w="3261" w:type="dxa"/>
            <w:hideMark/>
          </w:tcPr>
          <w:p w14:paraId="3AB836A6" w14:textId="77777777" w:rsidR="00761639" w:rsidRPr="00EC4103" w:rsidRDefault="00761639" w:rsidP="003E204D">
            <w:r w:rsidRPr="00EC4103">
              <w:t>Not represented</w:t>
            </w:r>
          </w:p>
        </w:tc>
        <w:tc>
          <w:tcPr>
            <w:tcW w:w="5103" w:type="dxa"/>
            <w:hideMark/>
          </w:tcPr>
          <w:p w14:paraId="48154689" w14:textId="77777777" w:rsidR="00761639" w:rsidRPr="00EC4103" w:rsidRDefault="00761639" w:rsidP="003E204D"/>
        </w:tc>
      </w:tr>
      <w:tr w:rsidR="00761639" w:rsidRPr="00EC4103" w14:paraId="4D9259DB" w14:textId="77777777" w:rsidTr="003E204D">
        <w:tc>
          <w:tcPr>
            <w:tcW w:w="3085" w:type="dxa"/>
            <w:shd w:val="clear" w:color="auto" w:fill="F2F2F2" w:themeFill="background1" w:themeFillShade="F2"/>
            <w:hideMark/>
          </w:tcPr>
          <w:p w14:paraId="72A1DE9E" w14:textId="77777777" w:rsidR="00761639" w:rsidRPr="00EC4103" w:rsidRDefault="00761639" w:rsidP="003E204D">
            <w:r w:rsidRPr="00EC4103">
              <w:t>HY_Water_SolidPhase</w:t>
            </w:r>
          </w:p>
        </w:tc>
        <w:tc>
          <w:tcPr>
            <w:tcW w:w="1559" w:type="dxa"/>
          </w:tcPr>
          <w:p w14:paraId="46E63CD3" w14:textId="77777777" w:rsidR="00761639" w:rsidRPr="00EC4103" w:rsidRDefault="00761639" w:rsidP="003E204D"/>
        </w:tc>
        <w:tc>
          <w:tcPr>
            <w:tcW w:w="3261" w:type="dxa"/>
            <w:hideMark/>
          </w:tcPr>
          <w:p w14:paraId="09B83403" w14:textId="77777777" w:rsidR="00761639" w:rsidRPr="00EC4103" w:rsidRDefault="00761639" w:rsidP="003E204D">
            <w:r w:rsidRPr="00EC4103">
              <w:t>Not represented</w:t>
            </w:r>
          </w:p>
        </w:tc>
        <w:tc>
          <w:tcPr>
            <w:tcW w:w="5103" w:type="dxa"/>
            <w:hideMark/>
          </w:tcPr>
          <w:p w14:paraId="7AB003E5" w14:textId="77777777" w:rsidR="00761639" w:rsidRPr="00EC4103" w:rsidRDefault="00761639" w:rsidP="003E204D"/>
        </w:tc>
      </w:tr>
    </w:tbl>
    <w:p w14:paraId="0672E609" w14:textId="77777777" w:rsidR="003F29D4" w:rsidRDefault="003F29D4" w:rsidP="00834E29">
      <w:pPr>
        <w:pStyle w:val="Heading2"/>
        <w:numPr>
          <w:ilvl w:val="0"/>
          <w:numId w:val="0"/>
        </w:numPr>
        <w:rPr>
          <w:i/>
        </w:rPr>
        <w:sectPr w:rsidR="003F29D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242" w:name="_Toc484502234"/>
      <w:r w:rsidRPr="00F11F37">
        <w:lastRenderedPageBreak/>
        <w:t xml:space="preserve">ANNEX </w:t>
      </w:r>
      <w:r>
        <w:t>F</w:t>
      </w:r>
      <w:r w:rsidRPr="00F11F37">
        <w:t xml:space="preserve">: HY_Features - </w:t>
      </w:r>
      <w:r w:rsidR="00E65591">
        <w:t>SANDRE</w:t>
      </w:r>
      <w:r w:rsidRPr="00F11F37">
        <w:t xml:space="preserve">  Mapping</w:t>
      </w:r>
      <w:bookmarkEnd w:id="242"/>
    </w:p>
    <w:p w14:paraId="4FC8162A" w14:textId="0A7FF193" w:rsidR="00761639" w:rsidRDefault="00761639" w:rsidP="00761639">
      <w:bookmarkStart w:id="243"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t xml:space="preserve"> [12] on the basis of the data model describing the national </w:t>
      </w:r>
      <w:r w:rsidR="00BA4A52">
        <w:t>dataset called ‘BD Carthage’ [14</w:t>
      </w:r>
      <w:bookmarkStart w:id="244" w:name="_GoBack"/>
      <w:bookmarkEnd w:id="244"/>
      <w:r>
        <w:t>]. All element name used corresponds to the XML tag appearing in the data model (not attribute name appearing in BD Carthage).</w:t>
      </w:r>
    </w:p>
    <w:p w14:paraId="4A071F0D" w14:textId="77777777" w:rsidR="00761639" w:rsidRPr="008F6E99" w:rsidRDefault="00761639" w:rsidP="00761639">
      <w:r>
        <w:t>It is intended to provide an understanding of the basic relationship of HY_Features concepts and the SANDRE hydrologic feature d</w:t>
      </w:r>
      <w:r w:rsidRPr="008F6E99">
        <w:t>ictionary for Hydrography.</w:t>
      </w:r>
    </w:p>
    <w:p w14:paraId="0E3F0EBE" w14:textId="77777777" w:rsidR="00761639" w:rsidRPr="008F6E99" w:rsidRDefault="00761639" w:rsidP="00761639">
      <w:r w:rsidRPr="008F6E99">
        <w:t xml:space="preserve">Please notice that terms for SANDRE are </w:t>
      </w:r>
      <w:r>
        <w:t xml:space="preserve">based on </w:t>
      </w:r>
      <w:r w:rsidRPr="008F6E99">
        <w:t>French</w:t>
      </w:r>
      <w:r>
        <w:t xml:space="preserve"> words</w:t>
      </w:r>
      <w:r w:rsidRPr="008F6E99">
        <w:t>.</w:t>
      </w:r>
    </w:p>
    <w:p w14:paraId="24253A69" w14:textId="77777777" w:rsidR="00761639" w:rsidRPr="008F6E99" w:rsidRDefault="00761639" w:rsidP="00761639">
      <w:pPr>
        <w:pStyle w:val="Heading2"/>
        <w:numPr>
          <w:ilvl w:val="0"/>
          <w:numId w:val="0"/>
        </w:numPr>
      </w:pPr>
      <w:bookmarkStart w:id="245" w:name="_Toc459388264"/>
      <w:bookmarkStart w:id="246" w:name="_Toc471809976"/>
      <w:r>
        <w:t>F</w:t>
      </w:r>
      <w:r w:rsidRPr="008F6E99">
        <w:t>.1 Catchment Model</w:t>
      </w:r>
      <w:bookmarkEnd w:id="245"/>
      <w:bookmarkEnd w:id="246"/>
    </w:p>
    <w:tbl>
      <w:tblPr>
        <w:tblStyle w:val="TableGrid"/>
        <w:tblW w:w="0" w:type="auto"/>
        <w:tblLook w:val="04A0" w:firstRow="1" w:lastRow="0" w:firstColumn="1" w:lastColumn="0" w:noHBand="0" w:noVBand="1"/>
      </w:tblPr>
      <w:tblGrid>
        <w:gridCol w:w="3029"/>
        <w:gridCol w:w="2429"/>
        <w:gridCol w:w="7718"/>
      </w:tblGrid>
      <w:tr w:rsidR="00761639" w:rsidRPr="008F6E99" w14:paraId="64A63D58" w14:textId="77777777" w:rsidTr="003E204D">
        <w:tc>
          <w:tcPr>
            <w:tcW w:w="0" w:type="auto"/>
            <w:shd w:val="clear" w:color="auto" w:fill="F2F2F2" w:themeFill="background1" w:themeFillShade="F2"/>
            <w:hideMark/>
          </w:tcPr>
          <w:p w14:paraId="433E8824" w14:textId="77777777" w:rsidR="00761639" w:rsidRPr="008F6E99" w:rsidRDefault="00761639" w:rsidP="003E204D">
            <w:pPr>
              <w:rPr>
                <w:b/>
                <w:bCs/>
              </w:rPr>
            </w:pPr>
            <w:r w:rsidRPr="008F6E99">
              <w:rPr>
                <w:b/>
                <w:bCs/>
              </w:rPr>
              <w:t>HY_Features Name</w:t>
            </w:r>
          </w:p>
        </w:tc>
        <w:tc>
          <w:tcPr>
            <w:tcW w:w="0" w:type="auto"/>
            <w:hideMark/>
          </w:tcPr>
          <w:p w14:paraId="50F9972E" w14:textId="77777777" w:rsidR="00761639" w:rsidRPr="008F6E99" w:rsidRDefault="00761639" w:rsidP="003E204D">
            <w:pPr>
              <w:jc w:val="center"/>
              <w:rPr>
                <w:b/>
                <w:bCs/>
              </w:rPr>
            </w:pPr>
            <w:r w:rsidRPr="008F6E99">
              <w:rPr>
                <w:b/>
                <w:bCs/>
              </w:rPr>
              <w:t>SANDRE Name</w:t>
            </w:r>
          </w:p>
        </w:tc>
        <w:tc>
          <w:tcPr>
            <w:tcW w:w="0" w:type="auto"/>
            <w:hideMark/>
          </w:tcPr>
          <w:p w14:paraId="1229B234" w14:textId="77777777" w:rsidR="00761639" w:rsidRPr="00A51AF2" w:rsidRDefault="00761639" w:rsidP="003E204D">
            <w:pPr>
              <w:jc w:val="center"/>
              <w:rPr>
                <w:b/>
                <w:bCs/>
              </w:rPr>
            </w:pPr>
            <w:r w:rsidRPr="00A51AF2">
              <w:rPr>
                <w:b/>
                <w:bCs/>
              </w:rPr>
              <w:t>Comment</w:t>
            </w:r>
          </w:p>
        </w:tc>
      </w:tr>
      <w:tr w:rsidR="00761639" w:rsidRPr="008F6E99" w14:paraId="767E0304" w14:textId="77777777" w:rsidTr="003E204D">
        <w:tc>
          <w:tcPr>
            <w:tcW w:w="0" w:type="auto"/>
            <w:shd w:val="clear" w:color="auto" w:fill="F2F2F2" w:themeFill="background1" w:themeFillShade="F2"/>
            <w:hideMark/>
          </w:tcPr>
          <w:p w14:paraId="588C4B9C" w14:textId="77777777" w:rsidR="00761639" w:rsidRPr="008F6E99" w:rsidRDefault="00761639" w:rsidP="003E204D">
            <w:r w:rsidRPr="008F6E99">
              <w:t>HY_Catchment</w:t>
            </w:r>
          </w:p>
        </w:tc>
        <w:tc>
          <w:tcPr>
            <w:tcW w:w="0" w:type="auto"/>
            <w:hideMark/>
          </w:tcPr>
          <w:p w14:paraId="193D7611" w14:textId="77777777" w:rsidR="00761639" w:rsidRPr="008F6E99" w:rsidRDefault="00761639" w:rsidP="003E204D">
            <w:r w:rsidRPr="008F6E99">
              <w:t>RegionHydro</w:t>
            </w:r>
          </w:p>
          <w:p w14:paraId="65E72E35" w14:textId="77777777" w:rsidR="00761639" w:rsidRPr="008F6E99" w:rsidRDefault="00761639" w:rsidP="003E204D">
            <w:r w:rsidRPr="008F6E99">
              <w:t>OR</w:t>
            </w:r>
          </w:p>
          <w:p w14:paraId="70E4A4C2" w14:textId="77777777" w:rsidR="00761639" w:rsidRPr="008F6E99" w:rsidRDefault="00761639" w:rsidP="003E204D">
            <w:r w:rsidRPr="008F6E99">
              <w:t>SecteurHydro</w:t>
            </w:r>
          </w:p>
          <w:p w14:paraId="0E9189D6" w14:textId="77777777" w:rsidR="00761639" w:rsidRPr="008F6E99" w:rsidRDefault="00761639" w:rsidP="003E204D">
            <w:r w:rsidRPr="008F6E99">
              <w:t>OR</w:t>
            </w:r>
          </w:p>
          <w:p w14:paraId="006184D4" w14:textId="77777777" w:rsidR="00761639" w:rsidRPr="008F6E99" w:rsidRDefault="00761639" w:rsidP="003E204D">
            <w:r w:rsidRPr="008F6E99">
              <w:t>SousSecteurHydro</w:t>
            </w:r>
          </w:p>
          <w:p w14:paraId="38316154" w14:textId="77777777" w:rsidR="00761639" w:rsidRPr="008F6E99" w:rsidRDefault="00761639" w:rsidP="003E204D">
            <w:r w:rsidRPr="008F6E99">
              <w:t>OR</w:t>
            </w:r>
          </w:p>
          <w:p w14:paraId="596FA2B7" w14:textId="77777777" w:rsidR="00761639" w:rsidRPr="008F6E99" w:rsidRDefault="00761639" w:rsidP="003E204D">
            <w:r w:rsidRPr="008F6E99">
              <w:t>ZoneHydro</w:t>
            </w:r>
          </w:p>
        </w:tc>
        <w:tc>
          <w:tcPr>
            <w:tcW w:w="0" w:type="auto"/>
            <w:hideMark/>
          </w:tcPr>
          <w:p w14:paraId="2AC22E7C" w14:textId="77777777" w:rsidR="00761639" w:rsidRPr="008F6E99" w:rsidRDefault="00761639" w:rsidP="003E204D">
            <w:r w:rsidRPr="008F6E99">
              <w:t>SANDRE make</w:t>
            </w:r>
            <w:r>
              <w:t>s</w:t>
            </w:r>
            <w:r w:rsidRPr="008F6E99">
              <w:t xml:space="preserve"> distinction between basins and </w:t>
            </w:r>
            <w:r>
              <w:t xml:space="preserve">various </w:t>
            </w:r>
            <w:r w:rsidRPr="008F6E99">
              <w:t>sub-basins</w:t>
            </w:r>
            <w:r>
              <w:t xml:space="preserve"> that are aggregated according to the national hydrographic codification scheme. All those levels can be seen as equivalent to ‘contracted catchment’ in AHGF in the sense that there is a contract on the catchment ID to represent a given catchment.</w:t>
            </w:r>
          </w:p>
        </w:tc>
      </w:tr>
      <w:tr w:rsidR="00761639" w:rsidRPr="006341E3" w14:paraId="21A2CCAC" w14:textId="77777777" w:rsidTr="003E204D">
        <w:tc>
          <w:tcPr>
            <w:tcW w:w="0" w:type="auto"/>
            <w:shd w:val="clear" w:color="auto" w:fill="F2F2F2" w:themeFill="background1" w:themeFillShade="F2"/>
            <w:hideMark/>
          </w:tcPr>
          <w:p w14:paraId="5B46A497" w14:textId="77777777" w:rsidR="00761639" w:rsidRPr="008F6E99" w:rsidRDefault="00761639" w:rsidP="003E204D">
            <w:r w:rsidRPr="008F6E99">
              <w:t>HY_DendriticCatchment</w:t>
            </w:r>
          </w:p>
        </w:tc>
        <w:tc>
          <w:tcPr>
            <w:tcW w:w="0" w:type="auto"/>
            <w:hideMark/>
          </w:tcPr>
          <w:p w14:paraId="402523AD" w14:textId="77777777" w:rsidR="00761639" w:rsidRPr="008F6E99" w:rsidRDefault="00761639" w:rsidP="003E204D">
            <w:r w:rsidRPr="008F6E99">
              <w:t>RegionHydro</w:t>
            </w:r>
          </w:p>
          <w:p w14:paraId="6BD6701F" w14:textId="77777777" w:rsidR="00761639" w:rsidRPr="008F6E99" w:rsidRDefault="00761639" w:rsidP="003E204D">
            <w:r w:rsidRPr="008F6E99">
              <w:t>OR</w:t>
            </w:r>
          </w:p>
          <w:p w14:paraId="1C985205" w14:textId="77777777" w:rsidR="00761639" w:rsidRPr="008F6E99" w:rsidRDefault="00761639" w:rsidP="003E204D">
            <w:r w:rsidRPr="008F6E99">
              <w:t>SecteurHydro</w:t>
            </w:r>
          </w:p>
          <w:p w14:paraId="1A8F4DEE" w14:textId="77777777" w:rsidR="00761639" w:rsidRPr="008F6E99" w:rsidRDefault="00761639" w:rsidP="003E204D">
            <w:r w:rsidRPr="008F6E99">
              <w:t>OR</w:t>
            </w:r>
          </w:p>
          <w:p w14:paraId="06AD5B36" w14:textId="77777777" w:rsidR="00761639" w:rsidRPr="008F6E99" w:rsidRDefault="00761639" w:rsidP="003E204D">
            <w:r w:rsidRPr="008F6E99">
              <w:t>SousSecteurHydro</w:t>
            </w:r>
          </w:p>
          <w:p w14:paraId="4390DF7D" w14:textId="77777777" w:rsidR="00761639" w:rsidRPr="008F6E99" w:rsidRDefault="00761639" w:rsidP="003E204D">
            <w:r w:rsidRPr="008F6E99">
              <w:t>OR</w:t>
            </w:r>
          </w:p>
          <w:p w14:paraId="27DA9315" w14:textId="77777777" w:rsidR="00761639" w:rsidRPr="008F6E99" w:rsidRDefault="00761639" w:rsidP="003E204D">
            <w:r w:rsidRPr="008F6E99">
              <w:t>ZoneHydro</w:t>
            </w:r>
          </w:p>
        </w:tc>
        <w:tc>
          <w:tcPr>
            <w:tcW w:w="0" w:type="auto"/>
            <w:hideMark/>
          </w:tcPr>
          <w:p w14:paraId="074949D9" w14:textId="77777777" w:rsidR="00761639" w:rsidRPr="008F6E99" w:rsidRDefault="00761639" w:rsidP="003E204D">
            <w:r>
              <w:t>SANDRE: all catchments are</w:t>
            </w:r>
            <w:r w:rsidRPr="008F6E99">
              <w:t xml:space="preserve"> dendritic</w:t>
            </w:r>
          </w:p>
        </w:tc>
      </w:tr>
      <w:tr w:rsidR="00761639" w:rsidRPr="006341E3" w14:paraId="188DDBA8" w14:textId="77777777" w:rsidTr="003E204D">
        <w:tc>
          <w:tcPr>
            <w:tcW w:w="0" w:type="auto"/>
            <w:shd w:val="clear" w:color="auto" w:fill="F2F2F2" w:themeFill="background1" w:themeFillShade="F2"/>
            <w:hideMark/>
          </w:tcPr>
          <w:p w14:paraId="7D9296DB" w14:textId="77777777" w:rsidR="00761639" w:rsidRPr="008F6E99" w:rsidRDefault="00761639" w:rsidP="003E204D">
            <w:r w:rsidRPr="008F6E99">
              <w:t>HY_InteriorCatchment</w:t>
            </w:r>
          </w:p>
        </w:tc>
        <w:tc>
          <w:tcPr>
            <w:tcW w:w="0" w:type="auto"/>
            <w:hideMark/>
          </w:tcPr>
          <w:p w14:paraId="7BB24E7C" w14:textId="77777777" w:rsidR="00761639" w:rsidRPr="008F6E99" w:rsidRDefault="00761639" w:rsidP="003E204D">
            <w:r w:rsidRPr="00A51AF2">
              <w:t>Not represented</w:t>
            </w:r>
          </w:p>
        </w:tc>
        <w:tc>
          <w:tcPr>
            <w:tcW w:w="0" w:type="auto"/>
            <w:hideMark/>
          </w:tcPr>
          <w:p w14:paraId="0279DFDD" w14:textId="77777777" w:rsidR="00761639" w:rsidRPr="008F6E99" w:rsidRDefault="00761639" w:rsidP="003E204D">
            <w:r>
              <w:t xml:space="preserve">All the ‘contracted’ catchments identified within the French data model are considered to flow to a single common outlet. </w:t>
            </w:r>
          </w:p>
        </w:tc>
      </w:tr>
      <w:tr w:rsidR="00761639" w:rsidRPr="006341E3" w14:paraId="736E0EE6" w14:textId="77777777" w:rsidTr="003E204D">
        <w:tc>
          <w:tcPr>
            <w:tcW w:w="0" w:type="auto"/>
            <w:shd w:val="clear" w:color="auto" w:fill="F2F2F2" w:themeFill="background1" w:themeFillShade="F2"/>
            <w:hideMark/>
          </w:tcPr>
          <w:p w14:paraId="1530829E" w14:textId="77777777" w:rsidR="00761639" w:rsidRPr="00A51AF2" w:rsidRDefault="00761639" w:rsidP="003E204D">
            <w:r w:rsidRPr="00A51AF2">
              <w:t>HY_CatchmentAggregate</w:t>
            </w:r>
          </w:p>
        </w:tc>
        <w:tc>
          <w:tcPr>
            <w:tcW w:w="0" w:type="auto"/>
            <w:hideMark/>
          </w:tcPr>
          <w:p w14:paraId="010FB5ED" w14:textId="77777777" w:rsidR="00761639" w:rsidRPr="00A51AF2" w:rsidRDefault="00761639" w:rsidP="003E204D">
            <w:r w:rsidRPr="00A51AF2">
              <w:t>RegionHydro</w:t>
            </w:r>
          </w:p>
          <w:p w14:paraId="52C3065C" w14:textId="77777777" w:rsidR="00761639" w:rsidRPr="00A51AF2" w:rsidRDefault="00761639" w:rsidP="003E204D">
            <w:r w:rsidRPr="00A51AF2">
              <w:lastRenderedPageBreak/>
              <w:t>OR</w:t>
            </w:r>
          </w:p>
          <w:p w14:paraId="1ED7D948" w14:textId="77777777" w:rsidR="00761639" w:rsidRPr="00A51AF2" w:rsidRDefault="00761639" w:rsidP="003E204D">
            <w:r w:rsidRPr="00A51AF2">
              <w:t>SecteurHydro</w:t>
            </w:r>
          </w:p>
          <w:p w14:paraId="59B766A3" w14:textId="77777777" w:rsidR="00761639" w:rsidRPr="00A51AF2" w:rsidRDefault="00761639" w:rsidP="003E204D">
            <w:r w:rsidRPr="00A51AF2">
              <w:t>OR</w:t>
            </w:r>
          </w:p>
          <w:p w14:paraId="6BE95FFE" w14:textId="77777777" w:rsidR="00761639" w:rsidRPr="00A51AF2" w:rsidRDefault="00761639" w:rsidP="003E204D">
            <w:r w:rsidRPr="00A51AF2">
              <w:t>SousSecteurHydro</w:t>
            </w:r>
          </w:p>
        </w:tc>
        <w:tc>
          <w:tcPr>
            <w:tcW w:w="0" w:type="auto"/>
            <w:hideMark/>
          </w:tcPr>
          <w:p w14:paraId="731478E0" w14:textId="77777777" w:rsidR="00761639" w:rsidRPr="00A51AF2" w:rsidRDefault="00761639" w:rsidP="003E204D">
            <w:r>
              <w:lastRenderedPageBreak/>
              <w:t>SANDRE</w:t>
            </w:r>
            <w:r w:rsidRPr="00A51AF2">
              <w:t xml:space="preserve">: RegionHydro are aggregation of SecteurHydro that are </w:t>
            </w:r>
            <w:r w:rsidRPr="00A51AF2">
              <w:lastRenderedPageBreak/>
              <w:t>aggregation of SousSecteurHydro that are aggregation of ZoneHydro</w:t>
            </w:r>
          </w:p>
        </w:tc>
      </w:tr>
      <w:tr w:rsidR="00761639" w:rsidRPr="006341E3" w14:paraId="46660742" w14:textId="77777777" w:rsidTr="003E204D">
        <w:tc>
          <w:tcPr>
            <w:tcW w:w="0" w:type="auto"/>
            <w:shd w:val="clear" w:color="auto" w:fill="F2F2F2" w:themeFill="background1" w:themeFillShade="F2"/>
            <w:hideMark/>
          </w:tcPr>
          <w:p w14:paraId="603E928D" w14:textId="77777777" w:rsidR="00761639" w:rsidRPr="00A51AF2" w:rsidRDefault="00761639" w:rsidP="003E204D">
            <w:r w:rsidRPr="00A51AF2">
              <w:lastRenderedPageBreak/>
              <w:t>HY_</w:t>
            </w:r>
            <w:r>
              <w:t>HydroNexus</w:t>
            </w:r>
          </w:p>
        </w:tc>
        <w:tc>
          <w:tcPr>
            <w:tcW w:w="0" w:type="auto"/>
            <w:hideMark/>
          </w:tcPr>
          <w:p w14:paraId="5B8914F2" w14:textId="77777777" w:rsidR="00761639" w:rsidRPr="00A51AF2" w:rsidRDefault="00761639" w:rsidP="003E204D">
            <w:r w:rsidRPr="00A51AF2">
              <w:t>NoeudHydrographique</w:t>
            </w:r>
          </w:p>
        </w:tc>
        <w:tc>
          <w:tcPr>
            <w:tcW w:w="0" w:type="auto"/>
            <w:hideMark/>
          </w:tcPr>
          <w:p w14:paraId="34F56D11" w14:textId="77777777" w:rsidR="00761639" w:rsidRPr="00A51AF2" w:rsidRDefault="00761639" w:rsidP="003E204D">
            <w:r>
              <w:t>Can be seen as a specific NoeudHydrographique. Thus narrower than NoeudHydrographique</w:t>
            </w:r>
          </w:p>
        </w:tc>
      </w:tr>
      <w:tr w:rsidR="00761639" w:rsidRPr="006341E3" w14:paraId="3ED0A78E" w14:textId="77777777" w:rsidTr="003E204D">
        <w:tc>
          <w:tcPr>
            <w:tcW w:w="0" w:type="auto"/>
            <w:shd w:val="clear" w:color="auto" w:fill="F2F2F2" w:themeFill="background1" w:themeFillShade="F2"/>
            <w:hideMark/>
          </w:tcPr>
          <w:p w14:paraId="53313FE6" w14:textId="77777777" w:rsidR="00761639" w:rsidRPr="00A51AF2" w:rsidRDefault="00761639" w:rsidP="003E204D">
            <w:r w:rsidRPr="00A51AF2">
              <w:t>HY_</w:t>
            </w:r>
            <w:r>
              <w:t>HydroLocation</w:t>
            </w:r>
          </w:p>
        </w:tc>
        <w:tc>
          <w:tcPr>
            <w:tcW w:w="0" w:type="auto"/>
            <w:hideMark/>
          </w:tcPr>
          <w:p w14:paraId="236D3AFD" w14:textId="77777777" w:rsidR="00761639" w:rsidRPr="00A51AF2" w:rsidRDefault="00761639" w:rsidP="003E204D">
            <w:r w:rsidRPr="00A51AF2">
              <w:t>NoeudHydrographique</w:t>
            </w:r>
          </w:p>
        </w:tc>
        <w:tc>
          <w:tcPr>
            <w:tcW w:w="0" w:type="auto"/>
            <w:hideMark/>
          </w:tcPr>
          <w:p w14:paraId="307CCCFC" w14:textId="77777777" w:rsidR="00761639" w:rsidRPr="00A51AF2" w:rsidRDefault="00761639" w:rsidP="003E204D">
            <w:r>
              <w:t xml:space="preserve">Can be seen as a specific NoeudHydrographique. SANDRE does not consider monitoring devices (ex : hydrometricStation) as a specific </w:t>
            </w:r>
            <w:r w:rsidRPr="00A51AF2">
              <w:t>NoeudHydrographique</w:t>
            </w:r>
          </w:p>
        </w:tc>
      </w:tr>
      <w:tr w:rsidR="00761639" w:rsidRPr="000157CF" w14:paraId="5FAA43D9" w14:textId="77777777" w:rsidTr="003E204D">
        <w:tc>
          <w:tcPr>
            <w:tcW w:w="0" w:type="auto"/>
            <w:shd w:val="clear" w:color="auto" w:fill="F2F2F2" w:themeFill="background1" w:themeFillShade="F2"/>
            <w:hideMark/>
          </w:tcPr>
          <w:p w14:paraId="65B8BB6A" w14:textId="77777777" w:rsidR="00761639" w:rsidRPr="000157CF" w:rsidRDefault="00761639" w:rsidP="003E204D">
            <w:r w:rsidRPr="000157CF">
              <w:t>HY_CatchmentRealization</w:t>
            </w:r>
          </w:p>
        </w:tc>
        <w:tc>
          <w:tcPr>
            <w:tcW w:w="0" w:type="auto"/>
            <w:hideMark/>
          </w:tcPr>
          <w:p w14:paraId="7AFAC0A0" w14:textId="77777777" w:rsidR="00761639" w:rsidRPr="000157CF" w:rsidRDefault="00761639" w:rsidP="003E204D">
            <w:r w:rsidRPr="000157CF">
              <w:t>Not represented</w:t>
            </w:r>
          </w:p>
        </w:tc>
        <w:tc>
          <w:tcPr>
            <w:tcW w:w="0" w:type="auto"/>
            <w:hideMark/>
          </w:tcPr>
          <w:p w14:paraId="00BCA248" w14:textId="77777777" w:rsidR="00761639" w:rsidRPr="000157CF" w:rsidRDefault="00761639" w:rsidP="003E204D"/>
        </w:tc>
      </w:tr>
      <w:tr w:rsidR="00761639" w:rsidRPr="006341E3" w14:paraId="43718FBA" w14:textId="77777777" w:rsidTr="003E204D">
        <w:tc>
          <w:tcPr>
            <w:tcW w:w="0" w:type="auto"/>
            <w:shd w:val="clear" w:color="auto" w:fill="F2F2F2" w:themeFill="background1" w:themeFillShade="F2"/>
            <w:hideMark/>
          </w:tcPr>
          <w:p w14:paraId="21F9D5AB" w14:textId="77777777" w:rsidR="00761639" w:rsidRPr="002534C0" w:rsidRDefault="00761639" w:rsidP="003E204D">
            <w:r w:rsidRPr="002534C0">
              <w:t>HY_CatchmentArea</w:t>
            </w:r>
          </w:p>
        </w:tc>
        <w:tc>
          <w:tcPr>
            <w:tcW w:w="0" w:type="auto"/>
            <w:hideMark/>
          </w:tcPr>
          <w:p w14:paraId="0886CD67" w14:textId="77777777" w:rsidR="00761639" w:rsidRPr="002534C0" w:rsidRDefault="00761639" w:rsidP="003E204D">
            <w:r w:rsidRPr="002534C0">
              <w:t>RegionHydro</w:t>
            </w:r>
          </w:p>
          <w:p w14:paraId="36829873" w14:textId="77777777" w:rsidR="00761639" w:rsidRPr="002534C0" w:rsidRDefault="00761639" w:rsidP="003E204D">
            <w:r w:rsidRPr="002534C0">
              <w:t>OR</w:t>
            </w:r>
          </w:p>
          <w:p w14:paraId="4B1F37D0" w14:textId="77777777" w:rsidR="00761639" w:rsidRPr="002534C0" w:rsidRDefault="00761639" w:rsidP="003E204D">
            <w:r w:rsidRPr="002534C0">
              <w:t>SecteurHydro</w:t>
            </w:r>
          </w:p>
          <w:p w14:paraId="07ACFDB5" w14:textId="77777777" w:rsidR="00761639" w:rsidRPr="002534C0" w:rsidRDefault="00761639" w:rsidP="003E204D">
            <w:r w:rsidRPr="002534C0">
              <w:t>OR</w:t>
            </w:r>
          </w:p>
          <w:p w14:paraId="128DC5C0" w14:textId="77777777" w:rsidR="00761639" w:rsidRPr="002534C0" w:rsidRDefault="00761639" w:rsidP="003E204D">
            <w:r w:rsidRPr="002534C0">
              <w:t>SousSecteurHydro</w:t>
            </w:r>
          </w:p>
          <w:p w14:paraId="63E804AE" w14:textId="77777777" w:rsidR="00761639" w:rsidRPr="002534C0" w:rsidRDefault="00761639" w:rsidP="003E204D">
            <w:r w:rsidRPr="002534C0">
              <w:t>OR</w:t>
            </w:r>
          </w:p>
          <w:p w14:paraId="57086E50" w14:textId="77777777" w:rsidR="00761639" w:rsidRPr="002534C0" w:rsidRDefault="00761639" w:rsidP="003E204D">
            <w:r w:rsidRPr="002534C0">
              <w:t>ZoneHydro</w:t>
            </w:r>
          </w:p>
        </w:tc>
        <w:tc>
          <w:tcPr>
            <w:tcW w:w="0" w:type="auto"/>
            <w:hideMark/>
          </w:tcPr>
          <w:p w14:paraId="797CCA80" w14:textId="77777777" w:rsidR="00761639" w:rsidRPr="002534C0" w:rsidRDefault="00761639" w:rsidP="003E204D">
            <w:r w:rsidRPr="002534C0">
              <w:t>While the polygon representing a catchment might be thought of as an area, the subset of a DEM or another land cover dataset would be more in line with the meaning of CatchmentArea.</w:t>
            </w:r>
          </w:p>
        </w:tc>
      </w:tr>
      <w:tr w:rsidR="00761639" w:rsidRPr="006341E3" w14:paraId="62374E00" w14:textId="77777777" w:rsidTr="003E204D">
        <w:tc>
          <w:tcPr>
            <w:tcW w:w="0" w:type="auto"/>
            <w:shd w:val="clear" w:color="auto" w:fill="F2F2F2" w:themeFill="background1" w:themeFillShade="F2"/>
            <w:hideMark/>
          </w:tcPr>
          <w:p w14:paraId="76A3BCE4" w14:textId="77777777" w:rsidR="00761639" w:rsidRPr="002534C0" w:rsidRDefault="00761639" w:rsidP="003E204D">
            <w:r w:rsidRPr="002534C0">
              <w:t>HY_</w:t>
            </w:r>
            <w:r>
              <w:t>CatchmentDivide</w:t>
            </w:r>
          </w:p>
        </w:tc>
        <w:tc>
          <w:tcPr>
            <w:tcW w:w="0" w:type="auto"/>
            <w:hideMark/>
          </w:tcPr>
          <w:p w14:paraId="02926D5E" w14:textId="77777777" w:rsidR="00761639" w:rsidRPr="002534C0" w:rsidRDefault="00761639" w:rsidP="003E204D">
            <w:r>
              <w:t>LimiteHydroBassin</w:t>
            </w:r>
          </w:p>
        </w:tc>
        <w:tc>
          <w:tcPr>
            <w:tcW w:w="0" w:type="auto"/>
            <w:hideMark/>
          </w:tcPr>
          <w:p w14:paraId="467A7069" w14:textId="77777777" w:rsidR="00761639" w:rsidRPr="004C1BA3" w:rsidRDefault="00761639" w:rsidP="003E204D">
            <w:r>
              <w:t>LimiteHydroBassin is the boundary of highest catchments in the  catchments hierarchy. For France mainland, it basically corresponds to the 6 big watershed dividing it (Loire, Seine, …) . It has a linear representation.</w:t>
            </w:r>
          </w:p>
        </w:tc>
      </w:tr>
      <w:tr w:rsidR="00761639" w:rsidRPr="006341E3" w14:paraId="23DDE81D" w14:textId="77777777" w:rsidTr="003E204D">
        <w:tc>
          <w:tcPr>
            <w:tcW w:w="0" w:type="auto"/>
            <w:shd w:val="clear" w:color="auto" w:fill="F2F2F2" w:themeFill="background1" w:themeFillShade="F2"/>
            <w:hideMark/>
          </w:tcPr>
          <w:p w14:paraId="7EB84F61" w14:textId="77777777" w:rsidR="00761639" w:rsidRPr="002534C0" w:rsidRDefault="00761639" w:rsidP="003E204D">
            <w:r w:rsidRPr="002534C0">
              <w:t>HY_CartographicRealization</w:t>
            </w:r>
          </w:p>
        </w:tc>
        <w:tc>
          <w:tcPr>
            <w:tcW w:w="0" w:type="auto"/>
            <w:hideMark/>
          </w:tcPr>
          <w:p w14:paraId="7FCA4654" w14:textId="77777777" w:rsidR="00761639" w:rsidRPr="002534C0" w:rsidRDefault="00761639" w:rsidP="003E204D">
            <w:r w:rsidRPr="002534C0">
              <w:t>Not represented</w:t>
            </w:r>
          </w:p>
        </w:tc>
        <w:tc>
          <w:tcPr>
            <w:tcW w:w="0" w:type="auto"/>
            <w:hideMark/>
          </w:tcPr>
          <w:p w14:paraId="0DF8FBBB" w14:textId="77777777" w:rsidR="00761639" w:rsidRPr="004C1BA3" w:rsidRDefault="00761639" w:rsidP="003E204D"/>
        </w:tc>
      </w:tr>
    </w:tbl>
    <w:p w14:paraId="131E5656" w14:textId="77777777" w:rsidR="00761639" w:rsidRPr="002534C0" w:rsidRDefault="00761639" w:rsidP="00761639">
      <w:pPr>
        <w:pStyle w:val="Heading2"/>
        <w:numPr>
          <w:ilvl w:val="0"/>
          <w:numId w:val="0"/>
        </w:numPr>
      </w:pPr>
      <w:bookmarkStart w:id="247" w:name="_Toc459388265"/>
      <w:bookmarkStart w:id="248" w:name="_Toc471809977"/>
      <w:r>
        <w:t>F</w:t>
      </w:r>
      <w:r w:rsidRPr="002534C0">
        <w:t>.2 Hydrographic Network Model</w:t>
      </w:r>
      <w:bookmarkEnd w:id="247"/>
      <w:bookmarkEnd w:id="248"/>
    </w:p>
    <w:tbl>
      <w:tblPr>
        <w:tblStyle w:val="TableGrid"/>
        <w:tblW w:w="0" w:type="auto"/>
        <w:tblLook w:val="04A0" w:firstRow="1" w:lastRow="0" w:firstColumn="1" w:lastColumn="0" w:noHBand="0" w:noVBand="1"/>
      </w:tblPr>
      <w:tblGrid>
        <w:gridCol w:w="2856"/>
        <w:gridCol w:w="2602"/>
        <w:gridCol w:w="7718"/>
      </w:tblGrid>
      <w:tr w:rsidR="00761639" w:rsidRPr="002534C0" w14:paraId="073E2E97" w14:textId="77777777" w:rsidTr="003E204D">
        <w:tc>
          <w:tcPr>
            <w:tcW w:w="0" w:type="auto"/>
            <w:shd w:val="clear" w:color="auto" w:fill="F2F2F2" w:themeFill="background1" w:themeFillShade="F2"/>
            <w:hideMark/>
          </w:tcPr>
          <w:p w14:paraId="0DE2E4C2" w14:textId="77777777" w:rsidR="00761639" w:rsidRPr="002534C0" w:rsidRDefault="00761639" w:rsidP="003E204D">
            <w:pPr>
              <w:rPr>
                <w:b/>
                <w:bCs/>
              </w:rPr>
            </w:pPr>
            <w:r w:rsidRPr="002534C0">
              <w:rPr>
                <w:b/>
                <w:bCs/>
              </w:rPr>
              <w:t>HY_Features Name</w:t>
            </w:r>
          </w:p>
        </w:tc>
        <w:tc>
          <w:tcPr>
            <w:tcW w:w="0" w:type="auto"/>
            <w:hideMark/>
          </w:tcPr>
          <w:p w14:paraId="546E8CD7" w14:textId="77777777" w:rsidR="00761639" w:rsidRPr="002116D5" w:rsidRDefault="00761639" w:rsidP="003E204D">
            <w:pPr>
              <w:jc w:val="center"/>
              <w:rPr>
                <w:b/>
                <w:bCs/>
              </w:rPr>
            </w:pPr>
            <w:r w:rsidRPr="002116D5">
              <w:rPr>
                <w:b/>
                <w:bCs/>
              </w:rPr>
              <w:t>SANDRE Name</w:t>
            </w:r>
          </w:p>
        </w:tc>
        <w:tc>
          <w:tcPr>
            <w:tcW w:w="0" w:type="auto"/>
            <w:hideMark/>
          </w:tcPr>
          <w:p w14:paraId="301DEDF2" w14:textId="77777777" w:rsidR="00761639" w:rsidRPr="002116D5" w:rsidRDefault="00761639" w:rsidP="003E204D">
            <w:pPr>
              <w:jc w:val="center"/>
              <w:rPr>
                <w:b/>
                <w:bCs/>
              </w:rPr>
            </w:pPr>
            <w:r w:rsidRPr="002116D5">
              <w:rPr>
                <w:b/>
                <w:bCs/>
              </w:rPr>
              <w:t>Comment</w:t>
            </w:r>
          </w:p>
        </w:tc>
      </w:tr>
      <w:tr w:rsidR="00761639" w:rsidRPr="002534C0" w14:paraId="78C3999E" w14:textId="77777777" w:rsidTr="003E204D">
        <w:tc>
          <w:tcPr>
            <w:tcW w:w="0" w:type="auto"/>
            <w:shd w:val="clear" w:color="auto" w:fill="F2F2F2" w:themeFill="background1" w:themeFillShade="F2"/>
            <w:hideMark/>
          </w:tcPr>
          <w:p w14:paraId="778E09E1" w14:textId="77777777" w:rsidR="00761639" w:rsidRPr="002534C0" w:rsidRDefault="00761639" w:rsidP="003E204D">
            <w:r w:rsidRPr="002534C0">
              <w:t>HY_HydrographicNetwork</w:t>
            </w:r>
          </w:p>
        </w:tc>
        <w:tc>
          <w:tcPr>
            <w:tcW w:w="0" w:type="auto"/>
            <w:hideMark/>
          </w:tcPr>
          <w:p w14:paraId="1F1DF154" w14:textId="77777777" w:rsidR="00761639" w:rsidRPr="002534C0" w:rsidRDefault="00761639" w:rsidP="003E204D">
            <w:r w:rsidRPr="002534C0">
              <w:t>Not represented</w:t>
            </w:r>
          </w:p>
        </w:tc>
        <w:tc>
          <w:tcPr>
            <w:tcW w:w="0" w:type="auto"/>
            <w:vMerge w:val="restart"/>
            <w:hideMark/>
          </w:tcPr>
          <w:p w14:paraId="5ABFEF44" w14:textId="77777777" w:rsidR="00761639" w:rsidRDefault="00761639" w:rsidP="003E204D">
            <w:r>
              <w:t>Within SANDRE Channel/Waterbody are not disjoint.</w:t>
            </w:r>
          </w:p>
          <w:p w14:paraId="104AF60C" w14:textId="77777777" w:rsidR="00761639" w:rsidRDefault="00761639" w:rsidP="003E204D">
            <w:r w:rsidRPr="002534C0">
              <w:t xml:space="preserve">SANDRE focuses </w:t>
            </w:r>
            <w:r>
              <w:t xml:space="preserve">HY_ Waterbody(ies) which identifiers are based on HY_Channel containing them. </w:t>
            </w:r>
          </w:p>
          <w:p w14:paraId="26CDE4E1" w14:textId="77777777" w:rsidR="00761639" w:rsidRDefault="00761639" w:rsidP="003E204D">
            <w:r>
              <w:t>Those HY_Channel have HY_Waterbody(ies) which are permanent, intermittent, absent for a long period of time.</w:t>
            </w:r>
          </w:p>
          <w:p w14:paraId="43D26042" w14:textId="77777777" w:rsidR="00761639" w:rsidRPr="002534C0" w:rsidRDefault="00761639" w:rsidP="003E204D">
            <w:r>
              <w:t xml:space="preserve">Thus permanent identifiers assigned to HY_Channel(s) are usually used as </w:t>
            </w:r>
            <w:r>
              <w:lastRenderedPageBreak/>
              <w:t>‘proxy’ to refer to given well known body of waters (</w:t>
            </w:r>
            <w:r w:rsidRPr="00C60F6B">
              <w:t>HY_WaterBody</w:t>
            </w:r>
            <w:r>
              <w:t>).</w:t>
            </w:r>
          </w:p>
        </w:tc>
      </w:tr>
      <w:tr w:rsidR="00761639" w:rsidRPr="002534C0" w14:paraId="10850B73" w14:textId="77777777" w:rsidTr="003E204D">
        <w:tc>
          <w:tcPr>
            <w:tcW w:w="0" w:type="auto"/>
            <w:shd w:val="clear" w:color="auto" w:fill="F2F2F2" w:themeFill="background1" w:themeFillShade="F2"/>
            <w:hideMark/>
          </w:tcPr>
          <w:p w14:paraId="02E933D8" w14:textId="77777777" w:rsidR="00761639" w:rsidRPr="002534C0" w:rsidRDefault="00761639" w:rsidP="003E204D">
            <w:r w:rsidRPr="002534C0">
              <w:t>HY_WaterBody</w:t>
            </w:r>
          </w:p>
        </w:tc>
        <w:tc>
          <w:tcPr>
            <w:tcW w:w="0" w:type="auto"/>
            <w:hideMark/>
          </w:tcPr>
          <w:p w14:paraId="4776993E" w14:textId="77777777" w:rsidR="00761639" w:rsidRPr="002534C0" w:rsidRDefault="00761639" w:rsidP="003E204D">
            <w:r w:rsidRPr="002534C0">
              <w:t>Not represented</w:t>
            </w:r>
          </w:p>
        </w:tc>
        <w:tc>
          <w:tcPr>
            <w:tcW w:w="0" w:type="auto"/>
            <w:vMerge/>
            <w:hideMark/>
          </w:tcPr>
          <w:p w14:paraId="2BE1CD13" w14:textId="77777777" w:rsidR="00761639" w:rsidRPr="002534C0" w:rsidRDefault="00761639" w:rsidP="003E204D"/>
        </w:tc>
      </w:tr>
      <w:tr w:rsidR="00761639" w:rsidRPr="006341E3" w14:paraId="3AF84423" w14:textId="77777777" w:rsidTr="003E204D">
        <w:tc>
          <w:tcPr>
            <w:tcW w:w="0" w:type="auto"/>
            <w:shd w:val="clear" w:color="auto" w:fill="F2F2F2" w:themeFill="background1" w:themeFillShade="F2"/>
            <w:hideMark/>
          </w:tcPr>
          <w:p w14:paraId="5B15016F" w14:textId="77777777" w:rsidR="00761639" w:rsidRPr="002534C0" w:rsidRDefault="00761639" w:rsidP="003E204D">
            <w:r w:rsidRPr="002534C0">
              <w:lastRenderedPageBreak/>
              <w:t>HY_ChannelNetwork</w:t>
            </w:r>
          </w:p>
        </w:tc>
        <w:tc>
          <w:tcPr>
            <w:tcW w:w="0" w:type="auto"/>
            <w:hideMark/>
          </w:tcPr>
          <w:p w14:paraId="4FE4E42D" w14:textId="77777777" w:rsidR="00761639" w:rsidRPr="002534C0" w:rsidRDefault="00761639" w:rsidP="003E204D">
            <w:r w:rsidRPr="002534C0">
              <w:t>CoursEau</w:t>
            </w:r>
          </w:p>
          <w:p w14:paraId="1B127EEC" w14:textId="77777777" w:rsidR="00761639" w:rsidRPr="002534C0" w:rsidRDefault="00761639" w:rsidP="003E204D">
            <w:r w:rsidRPr="002534C0">
              <w:t>OR</w:t>
            </w:r>
          </w:p>
          <w:p w14:paraId="2F9BDEC7" w14:textId="77777777" w:rsidR="00761639" w:rsidRPr="002534C0" w:rsidRDefault="00761639" w:rsidP="003E204D">
            <w:r w:rsidRPr="002534C0">
              <w:t>TronconHydrographique</w:t>
            </w:r>
          </w:p>
        </w:tc>
        <w:tc>
          <w:tcPr>
            <w:tcW w:w="0" w:type="auto"/>
            <w:hideMark/>
          </w:tcPr>
          <w:p w14:paraId="09BE573B" w14:textId="77777777" w:rsidR="00761639" w:rsidRDefault="00761639" w:rsidP="003E204D">
            <w:r>
              <w:t>SANDRE</w:t>
            </w:r>
            <w:r w:rsidRPr="002534C0">
              <w:t xml:space="preserve">: CoursEau is </w:t>
            </w:r>
            <w:r>
              <w:t xml:space="preserve">an </w:t>
            </w:r>
            <w:r w:rsidRPr="002534C0">
              <w:t>aggregation of TronconHydrographique that is an aggregation of TronconHydrograElt</w:t>
            </w:r>
            <w:r>
              <w:t>.</w:t>
            </w:r>
          </w:p>
          <w:p w14:paraId="66252B3A" w14:textId="77777777" w:rsidR="00761639" w:rsidRPr="002534C0" w:rsidRDefault="00761639" w:rsidP="003E204D">
            <w:r>
              <w:t>All of them have a linear representation.</w:t>
            </w:r>
          </w:p>
        </w:tc>
      </w:tr>
      <w:tr w:rsidR="00761639" w:rsidRPr="002116D5" w14:paraId="2514F9D8" w14:textId="77777777" w:rsidTr="003E204D">
        <w:tc>
          <w:tcPr>
            <w:tcW w:w="0" w:type="auto"/>
            <w:shd w:val="clear" w:color="auto" w:fill="F2F2F2" w:themeFill="background1" w:themeFillShade="F2"/>
            <w:hideMark/>
          </w:tcPr>
          <w:p w14:paraId="615AB40D" w14:textId="77777777" w:rsidR="00761639" w:rsidRPr="002116D5" w:rsidRDefault="00761639" w:rsidP="003E204D">
            <w:r w:rsidRPr="002116D5">
              <w:t>HY_Depression</w:t>
            </w:r>
          </w:p>
        </w:tc>
        <w:tc>
          <w:tcPr>
            <w:tcW w:w="0" w:type="auto"/>
            <w:hideMark/>
          </w:tcPr>
          <w:p w14:paraId="6FBA3F8B" w14:textId="77777777" w:rsidR="00761639" w:rsidRPr="002116D5" w:rsidRDefault="00761639" w:rsidP="003E204D">
            <w:r w:rsidRPr="002116D5">
              <w:t>EntiteHydroSurface</w:t>
            </w:r>
          </w:p>
          <w:p w14:paraId="5724BC1E" w14:textId="77777777" w:rsidR="00761639" w:rsidRPr="002116D5" w:rsidRDefault="00761639" w:rsidP="003E204D">
            <w:r w:rsidRPr="002116D5">
              <w:t>OR</w:t>
            </w:r>
          </w:p>
          <w:p w14:paraId="3751B838" w14:textId="77777777" w:rsidR="00761639" w:rsidRPr="002116D5" w:rsidRDefault="00761639" w:rsidP="003E204D">
            <w:r w:rsidRPr="002116D5">
              <w:t>EltHydroSurface</w:t>
            </w:r>
          </w:p>
        </w:tc>
        <w:tc>
          <w:tcPr>
            <w:tcW w:w="0" w:type="auto"/>
            <w:hideMark/>
          </w:tcPr>
          <w:p w14:paraId="551516B5" w14:textId="77777777" w:rsidR="00761639" w:rsidRPr="002116D5" w:rsidRDefault="00761639" w:rsidP="003E204D">
            <w:r>
              <w:t>SANDRE</w:t>
            </w:r>
            <w:r w:rsidRPr="002116D5">
              <w:t>: EntiteHydroSurface is an aggregation of EltHydro</w:t>
            </w:r>
            <w:r>
              <w:t>Surface. Both have a surfacic</w:t>
            </w:r>
            <w:r w:rsidRPr="002116D5">
              <w:t xml:space="preserve"> representation.</w:t>
            </w:r>
          </w:p>
        </w:tc>
      </w:tr>
      <w:tr w:rsidR="00761639" w:rsidRPr="002534C0" w14:paraId="0BEDF10E" w14:textId="77777777" w:rsidTr="003E204D">
        <w:tc>
          <w:tcPr>
            <w:tcW w:w="0" w:type="auto"/>
            <w:shd w:val="clear" w:color="auto" w:fill="F2F2F2" w:themeFill="background1" w:themeFillShade="F2"/>
            <w:hideMark/>
          </w:tcPr>
          <w:p w14:paraId="30C19003" w14:textId="77777777" w:rsidR="00761639" w:rsidRPr="002534C0" w:rsidRDefault="00761639" w:rsidP="003E204D">
            <w:r w:rsidRPr="002534C0">
              <w:t>HY_Channel</w:t>
            </w:r>
          </w:p>
        </w:tc>
        <w:tc>
          <w:tcPr>
            <w:tcW w:w="0" w:type="auto"/>
            <w:hideMark/>
          </w:tcPr>
          <w:p w14:paraId="0CBE93F1" w14:textId="77777777" w:rsidR="00761639" w:rsidRPr="00A824B4" w:rsidRDefault="00761639" w:rsidP="003E204D">
            <w:pPr>
              <w:rPr>
                <w:lang w:val="fr-FR"/>
              </w:rPr>
            </w:pPr>
            <w:r w:rsidRPr="00A824B4">
              <w:rPr>
                <w:lang w:val="fr-FR"/>
              </w:rPr>
              <w:t>TronconHydrographique</w:t>
            </w:r>
          </w:p>
          <w:p w14:paraId="063E37A8" w14:textId="77777777" w:rsidR="00761639" w:rsidRPr="00A824B4" w:rsidRDefault="00761639" w:rsidP="003E204D">
            <w:pPr>
              <w:rPr>
                <w:lang w:val="fr-FR"/>
              </w:rPr>
            </w:pPr>
            <w:r w:rsidRPr="00A824B4">
              <w:rPr>
                <w:lang w:val="fr-FR"/>
              </w:rPr>
              <w:t>OR</w:t>
            </w:r>
          </w:p>
          <w:p w14:paraId="1BE9D6DD" w14:textId="77777777" w:rsidR="00761639" w:rsidRPr="00A824B4" w:rsidRDefault="00761639" w:rsidP="003E204D">
            <w:pPr>
              <w:rPr>
                <w:lang w:val="fr-FR"/>
              </w:rPr>
            </w:pPr>
            <w:r w:rsidRPr="00A824B4">
              <w:rPr>
                <w:lang w:val="fr-FR"/>
              </w:rPr>
              <w:t>TronconHydrograElt</w:t>
            </w:r>
          </w:p>
          <w:p w14:paraId="74E4A3EA" w14:textId="77777777" w:rsidR="00761639" w:rsidRPr="00A824B4" w:rsidRDefault="00761639" w:rsidP="003E204D">
            <w:pPr>
              <w:rPr>
                <w:lang w:val="fr-FR"/>
              </w:rPr>
            </w:pPr>
            <w:r w:rsidRPr="00A824B4">
              <w:rPr>
                <w:lang w:val="fr-FR"/>
              </w:rPr>
              <w:t>OR</w:t>
            </w:r>
          </w:p>
          <w:p w14:paraId="02713ABA" w14:textId="77777777" w:rsidR="00761639" w:rsidRPr="00A824B4" w:rsidRDefault="00761639" w:rsidP="003E204D">
            <w:pPr>
              <w:rPr>
                <w:lang w:val="fr-FR"/>
              </w:rPr>
            </w:pPr>
            <w:r w:rsidRPr="00A824B4">
              <w:rPr>
                <w:lang w:val="fr-FR"/>
              </w:rPr>
              <w:t>EltHydroSurface</w:t>
            </w:r>
          </w:p>
        </w:tc>
        <w:tc>
          <w:tcPr>
            <w:tcW w:w="0" w:type="auto"/>
            <w:hideMark/>
          </w:tcPr>
          <w:p w14:paraId="4CE6A8A4" w14:textId="77777777" w:rsidR="00761639" w:rsidRDefault="00761639" w:rsidP="003E204D">
            <w:r>
              <w:t>SANDRE</w:t>
            </w:r>
            <w:r w:rsidRPr="002534C0">
              <w:t>: CoursEau is aggregation of TronconHydrographique that is an aggregation of TronconHydrograElt</w:t>
            </w:r>
            <w:r>
              <w:t>. All of them have a linear representation.</w:t>
            </w:r>
          </w:p>
          <w:p w14:paraId="47E088D3" w14:textId="77777777" w:rsidR="00761639" w:rsidRPr="002534C0" w:rsidRDefault="00761639" w:rsidP="003E204D"/>
        </w:tc>
      </w:tr>
      <w:tr w:rsidR="00761639" w:rsidRPr="006341E3" w14:paraId="0D9F8A40" w14:textId="77777777" w:rsidTr="003E204D">
        <w:tc>
          <w:tcPr>
            <w:tcW w:w="0" w:type="auto"/>
            <w:shd w:val="clear" w:color="auto" w:fill="F2F2F2" w:themeFill="background1" w:themeFillShade="F2"/>
            <w:hideMark/>
          </w:tcPr>
          <w:p w14:paraId="424556DD" w14:textId="77777777" w:rsidR="00761639" w:rsidRPr="001257FE" w:rsidRDefault="00761639" w:rsidP="003E204D">
            <w:r w:rsidRPr="001257FE">
              <w:t>HY_Reservoir</w:t>
            </w:r>
          </w:p>
        </w:tc>
        <w:tc>
          <w:tcPr>
            <w:tcW w:w="0" w:type="auto"/>
            <w:hideMark/>
          </w:tcPr>
          <w:p w14:paraId="79223FA3" w14:textId="77777777" w:rsidR="00761639" w:rsidRPr="00A824B4" w:rsidRDefault="00761639" w:rsidP="003E204D">
            <w:pPr>
              <w:rPr>
                <w:lang w:val="fr-FR"/>
              </w:rPr>
            </w:pPr>
            <w:r w:rsidRPr="00A824B4">
              <w:rPr>
                <w:lang w:val="fr-FR"/>
              </w:rPr>
              <w:t>EntiteHydroSurface</w:t>
            </w:r>
          </w:p>
          <w:p w14:paraId="31F04AE0" w14:textId="77777777" w:rsidR="00761639" w:rsidRPr="00A824B4" w:rsidRDefault="00761639" w:rsidP="003E204D">
            <w:pPr>
              <w:rPr>
                <w:lang w:val="fr-FR"/>
              </w:rPr>
            </w:pPr>
            <w:r w:rsidRPr="00A824B4">
              <w:rPr>
                <w:lang w:val="fr-FR"/>
              </w:rPr>
              <w:t>OR</w:t>
            </w:r>
          </w:p>
          <w:p w14:paraId="6A753430" w14:textId="77777777" w:rsidR="00761639" w:rsidRPr="00A824B4" w:rsidRDefault="00761639" w:rsidP="003E204D">
            <w:pPr>
              <w:rPr>
                <w:lang w:val="fr-FR"/>
              </w:rPr>
            </w:pPr>
            <w:r w:rsidRPr="00A824B4">
              <w:rPr>
                <w:lang w:val="fr-FR"/>
              </w:rPr>
              <w:t>EltHydroSurface</w:t>
            </w:r>
          </w:p>
          <w:p w14:paraId="2D5FF3D9" w14:textId="77777777" w:rsidR="00761639" w:rsidRPr="00A824B4" w:rsidRDefault="00761639" w:rsidP="003E204D">
            <w:pPr>
              <w:rPr>
                <w:lang w:val="fr-FR"/>
              </w:rPr>
            </w:pPr>
            <w:r w:rsidRPr="00A824B4">
              <w:rPr>
                <w:lang w:val="fr-FR"/>
              </w:rPr>
              <w:t>OR</w:t>
            </w:r>
          </w:p>
          <w:p w14:paraId="551AA093" w14:textId="77777777" w:rsidR="00761639" w:rsidRPr="00A824B4" w:rsidRDefault="00761639" w:rsidP="003E204D">
            <w:pPr>
              <w:rPr>
                <w:lang w:val="fr-FR"/>
              </w:rPr>
            </w:pPr>
            <w:r w:rsidRPr="00A824B4">
              <w:rPr>
                <w:lang w:val="fr-FR"/>
              </w:rPr>
              <w:t>PointEauIsole</w:t>
            </w:r>
          </w:p>
        </w:tc>
        <w:tc>
          <w:tcPr>
            <w:tcW w:w="0" w:type="auto"/>
            <w:hideMark/>
          </w:tcPr>
          <w:p w14:paraId="798F11F2" w14:textId="77777777" w:rsidR="00761639" w:rsidRDefault="00761639" w:rsidP="003E204D">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00B07C5C" w14:textId="77777777" w:rsidR="00761639" w:rsidRPr="00230BC3" w:rsidRDefault="00761639" w:rsidP="003E204D">
            <w:r>
              <w:t xml:space="preserve">A subset of PointEauIsole can be used in case that a HY_Reservoir is not linked to the hydrographic network and is represented by a point </w:t>
            </w:r>
          </w:p>
        </w:tc>
      </w:tr>
      <w:tr w:rsidR="00761639" w:rsidRPr="006341E3" w14:paraId="25F0AF44" w14:textId="77777777" w:rsidTr="003E204D">
        <w:tc>
          <w:tcPr>
            <w:tcW w:w="0" w:type="auto"/>
            <w:shd w:val="clear" w:color="auto" w:fill="F2F2F2" w:themeFill="background1" w:themeFillShade="F2"/>
            <w:hideMark/>
          </w:tcPr>
          <w:p w14:paraId="3C876EE6" w14:textId="77777777" w:rsidR="00761639" w:rsidRPr="001257FE" w:rsidRDefault="00761639" w:rsidP="003E204D">
            <w:r w:rsidRPr="001257FE">
              <w:t>HY_FlowPath</w:t>
            </w:r>
          </w:p>
        </w:tc>
        <w:tc>
          <w:tcPr>
            <w:tcW w:w="0" w:type="auto"/>
            <w:hideMark/>
          </w:tcPr>
          <w:p w14:paraId="32B654FF" w14:textId="77777777" w:rsidR="00761639" w:rsidRPr="001257FE" w:rsidRDefault="00761639" w:rsidP="003E204D">
            <w:r>
              <w:rPr>
                <w:rFonts w:ascii="Arial" w:hAnsi="Arial" w:cs="Arial"/>
                <w:color w:val="000000"/>
                <w:sz w:val="20"/>
                <w:szCs w:val="20"/>
                <w:highlight w:val="white"/>
                <w:lang w:val="fr-FR"/>
              </w:rPr>
              <w:t>CoursEauPrincipal</w:t>
            </w:r>
          </w:p>
        </w:tc>
        <w:tc>
          <w:tcPr>
            <w:tcW w:w="0" w:type="auto"/>
            <w:hideMark/>
          </w:tcPr>
          <w:p w14:paraId="17E777EE" w14:textId="77777777" w:rsidR="00761639" w:rsidRPr="00230BC3" w:rsidRDefault="00761639" w:rsidP="003E204D">
            <w:r>
              <w:t xml:space="preserve">Each </w:t>
            </w:r>
            <w:r w:rsidRPr="008F6E99">
              <w:t>HY_Catchment</w:t>
            </w:r>
            <w:r>
              <w:t xml:space="preserve"> equivalent in SANDRE (RegionHydro, …) identifies its main </w:t>
            </w:r>
            <w:r w:rsidRPr="002534C0">
              <w:t>HY_ChannelNetwork</w:t>
            </w:r>
            <w:r>
              <w:t xml:space="preserve"> which provides a hook to providing HY_FlowPath</w:t>
            </w:r>
          </w:p>
        </w:tc>
      </w:tr>
      <w:tr w:rsidR="00761639" w:rsidRPr="006341E3" w14:paraId="34846E99" w14:textId="77777777" w:rsidTr="003E204D">
        <w:tc>
          <w:tcPr>
            <w:tcW w:w="0" w:type="auto"/>
            <w:shd w:val="clear" w:color="auto" w:fill="F2F2F2" w:themeFill="background1" w:themeFillShade="F2"/>
          </w:tcPr>
          <w:p w14:paraId="1D809A53" w14:textId="77777777" w:rsidR="00761639" w:rsidRPr="001257FE" w:rsidRDefault="00761639" w:rsidP="003E204D"/>
        </w:tc>
        <w:tc>
          <w:tcPr>
            <w:tcW w:w="0" w:type="auto"/>
          </w:tcPr>
          <w:p w14:paraId="69AD14BA" w14:textId="77777777" w:rsidR="00761639" w:rsidRPr="001257FE" w:rsidRDefault="00761639" w:rsidP="003E204D"/>
        </w:tc>
        <w:tc>
          <w:tcPr>
            <w:tcW w:w="0" w:type="auto"/>
          </w:tcPr>
          <w:p w14:paraId="300114B7" w14:textId="77777777" w:rsidR="00761639" w:rsidRPr="00230BC3" w:rsidRDefault="00761639" w:rsidP="003E204D"/>
        </w:tc>
      </w:tr>
      <w:tr w:rsidR="00761639" w:rsidRPr="006341E3" w14:paraId="62F8F31D" w14:textId="77777777" w:rsidTr="003E204D">
        <w:tc>
          <w:tcPr>
            <w:tcW w:w="0" w:type="auto"/>
            <w:shd w:val="clear" w:color="auto" w:fill="F2F2F2" w:themeFill="background1" w:themeFillShade="F2"/>
            <w:hideMark/>
          </w:tcPr>
          <w:p w14:paraId="5793AD4F" w14:textId="77777777" w:rsidR="00761639" w:rsidRPr="001257FE" w:rsidRDefault="00761639" w:rsidP="003E204D">
            <w:r w:rsidRPr="001257FE">
              <w:t>HY_LongitudinalSection</w:t>
            </w:r>
          </w:p>
        </w:tc>
        <w:tc>
          <w:tcPr>
            <w:tcW w:w="0" w:type="auto"/>
            <w:hideMark/>
          </w:tcPr>
          <w:p w14:paraId="576CA5B6" w14:textId="77777777" w:rsidR="00761639" w:rsidRPr="00230BC3" w:rsidRDefault="00761639" w:rsidP="003E204D">
            <w:r w:rsidRPr="00230BC3">
              <w:t>Not represented</w:t>
            </w:r>
          </w:p>
        </w:tc>
        <w:tc>
          <w:tcPr>
            <w:tcW w:w="0" w:type="auto"/>
            <w:hideMark/>
          </w:tcPr>
          <w:p w14:paraId="7E1E142D" w14:textId="77777777" w:rsidR="00761639" w:rsidRPr="00230BC3" w:rsidRDefault="00761639" w:rsidP="003E204D"/>
        </w:tc>
      </w:tr>
      <w:tr w:rsidR="00761639" w:rsidRPr="006341E3" w14:paraId="1BA52101" w14:textId="77777777" w:rsidTr="003E204D">
        <w:tc>
          <w:tcPr>
            <w:tcW w:w="0" w:type="auto"/>
            <w:shd w:val="clear" w:color="auto" w:fill="F2F2F2" w:themeFill="background1" w:themeFillShade="F2"/>
            <w:hideMark/>
          </w:tcPr>
          <w:p w14:paraId="0393879D" w14:textId="77777777" w:rsidR="00761639" w:rsidRPr="001257FE" w:rsidRDefault="00761639" w:rsidP="003E204D">
            <w:r w:rsidRPr="001257FE">
              <w:t>HY_CrossSection</w:t>
            </w:r>
          </w:p>
        </w:tc>
        <w:tc>
          <w:tcPr>
            <w:tcW w:w="0" w:type="auto"/>
            <w:hideMark/>
          </w:tcPr>
          <w:p w14:paraId="4DC650F9" w14:textId="77777777" w:rsidR="00761639" w:rsidRPr="00230BC3" w:rsidRDefault="00761639" w:rsidP="003E204D">
            <w:r w:rsidRPr="00230BC3">
              <w:t>Not represented</w:t>
            </w:r>
          </w:p>
        </w:tc>
        <w:tc>
          <w:tcPr>
            <w:tcW w:w="0" w:type="auto"/>
            <w:hideMark/>
          </w:tcPr>
          <w:p w14:paraId="4C1D5079" w14:textId="77777777" w:rsidR="00761639" w:rsidRPr="00230BC3" w:rsidRDefault="00761639" w:rsidP="003E204D"/>
        </w:tc>
      </w:tr>
      <w:tr w:rsidR="00761639" w:rsidRPr="006341E3" w14:paraId="6D2019AB" w14:textId="77777777" w:rsidTr="003E204D">
        <w:tc>
          <w:tcPr>
            <w:tcW w:w="0" w:type="auto"/>
            <w:shd w:val="clear" w:color="auto" w:fill="F2F2F2" w:themeFill="background1" w:themeFillShade="F2"/>
            <w:hideMark/>
          </w:tcPr>
          <w:p w14:paraId="28EFDE2F" w14:textId="77777777" w:rsidR="00761639" w:rsidRPr="001257FE" w:rsidRDefault="00761639" w:rsidP="003E204D">
            <w:r w:rsidRPr="001257FE">
              <w:t>HY_WaterBodyStratum</w:t>
            </w:r>
          </w:p>
        </w:tc>
        <w:tc>
          <w:tcPr>
            <w:tcW w:w="0" w:type="auto"/>
            <w:hideMark/>
          </w:tcPr>
          <w:p w14:paraId="152B7B1B" w14:textId="77777777" w:rsidR="00761639" w:rsidRPr="00230BC3" w:rsidRDefault="00761639" w:rsidP="003E204D">
            <w:r w:rsidRPr="00230BC3">
              <w:t>Not represented</w:t>
            </w:r>
          </w:p>
        </w:tc>
        <w:tc>
          <w:tcPr>
            <w:tcW w:w="0" w:type="auto"/>
            <w:hideMark/>
          </w:tcPr>
          <w:p w14:paraId="401E7FF8" w14:textId="77777777" w:rsidR="00761639" w:rsidRPr="00230BC3" w:rsidRDefault="00761639" w:rsidP="003E204D"/>
        </w:tc>
      </w:tr>
      <w:tr w:rsidR="00761639" w:rsidRPr="006341E3" w14:paraId="3DAFC266" w14:textId="77777777" w:rsidTr="003E204D">
        <w:tc>
          <w:tcPr>
            <w:tcW w:w="0" w:type="auto"/>
            <w:shd w:val="clear" w:color="auto" w:fill="F2F2F2" w:themeFill="background1" w:themeFillShade="F2"/>
            <w:hideMark/>
          </w:tcPr>
          <w:p w14:paraId="0385A764" w14:textId="77777777" w:rsidR="00761639" w:rsidRPr="001257FE" w:rsidRDefault="00761639" w:rsidP="003E204D">
            <w:r w:rsidRPr="001257FE">
              <w:t>HY_Water_LiquidPhase</w:t>
            </w:r>
          </w:p>
        </w:tc>
        <w:tc>
          <w:tcPr>
            <w:tcW w:w="0" w:type="auto"/>
            <w:hideMark/>
          </w:tcPr>
          <w:p w14:paraId="39735AF4" w14:textId="77777777" w:rsidR="00761639" w:rsidRPr="00230BC3" w:rsidRDefault="00761639" w:rsidP="003E204D">
            <w:r w:rsidRPr="00230BC3">
              <w:t>Not represented</w:t>
            </w:r>
          </w:p>
        </w:tc>
        <w:tc>
          <w:tcPr>
            <w:tcW w:w="0" w:type="auto"/>
            <w:hideMark/>
          </w:tcPr>
          <w:p w14:paraId="19752240" w14:textId="77777777" w:rsidR="00761639" w:rsidRPr="001257FE" w:rsidRDefault="00761639" w:rsidP="003E204D"/>
        </w:tc>
      </w:tr>
      <w:tr w:rsidR="00761639" w:rsidRPr="006341E3" w14:paraId="4D0DC6AC" w14:textId="77777777" w:rsidTr="003E204D">
        <w:tc>
          <w:tcPr>
            <w:tcW w:w="0" w:type="auto"/>
            <w:shd w:val="clear" w:color="auto" w:fill="F2F2F2" w:themeFill="background1" w:themeFillShade="F2"/>
            <w:hideMark/>
          </w:tcPr>
          <w:p w14:paraId="1AC19208" w14:textId="77777777" w:rsidR="00761639" w:rsidRPr="001257FE" w:rsidRDefault="00761639" w:rsidP="003E204D">
            <w:r w:rsidRPr="001257FE">
              <w:t>HY_Water_SolidPhase</w:t>
            </w:r>
          </w:p>
        </w:tc>
        <w:tc>
          <w:tcPr>
            <w:tcW w:w="0" w:type="auto"/>
            <w:hideMark/>
          </w:tcPr>
          <w:p w14:paraId="0F0C019E" w14:textId="77777777" w:rsidR="00761639" w:rsidRPr="00230BC3" w:rsidRDefault="00761639" w:rsidP="003E204D">
            <w:r w:rsidRPr="00230BC3">
              <w:t>Not represented</w:t>
            </w:r>
          </w:p>
        </w:tc>
        <w:tc>
          <w:tcPr>
            <w:tcW w:w="0" w:type="auto"/>
            <w:hideMark/>
          </w:tcPr>
          <w:p w14:paraId="5AA6D387" w14:textId="77777777" w:rsidR="00761639" w:rsidRPr="00230BC3" w:rsidRDefault="00761639" w:rsidP="003E204D"/>
        </w:tc>
      </w:tr>
    </w:tbl>
    <w:p w14:paraId="248B8C27" w14:textId="77777777" w:rsidR="00761639" w:rsidRPr="00A51AF2" w:rsidRDefault="00761639" w:rsidP="00761639">
      <w:pPr>
        <w:pStyle w:val="Heading2"/>
        <w:numPr>
          <w:ilvl w:val="0"/>
          <w:numId w:val="0"/>
        </w:numPr>
      </w:pPr>
      <w:bookmarkStart w:id="249" w:name="_Toc459388266"/>
      <w:bookmarkStart w:id="250" w:name="_Toc471809978"/>
      <w:r>
        <w:t>F</w:t>
      </w:r>
      <w:r w:rsidRPr="00A51AF2">
        <w:t>.3 Hydrometric Network Model</w:t>
      </w:r>
      <w:bookmarkEnd w:id="249"/>
      <w:bookmarkEnd w:id="250"/>
    </w:p>
    <w:tbl>
      <w:tblPr>
        <w:tblStyle w:val="TableGrid"/>
        <w:tblW w:w="8897" w:type="dxa"/>
        <w:tblLook w:val="04A0" w:firstRow="1" w:lastRow="0" w:firstColumn="1" w:lastColumn="0" w:noHBand="0" w:noVBand="1"/>
      </w:tblPr>
      <w:tblGrid>
        <w:gridCol w:w="2896"/>
        <w:gridCol w:w="1850"/>
        <w:gridCol w:w="4151"/>
      </w:tblGrid>
      <w:tr w:rsidR="00761639" w:rsidRPr="00A51AF2" w14:paraId="182E7FC3" w14:textId="77777777" w:rsidTr="003E204D">
        <w:tc>
          <w:tcPr>
            <w:tcW w:w="0" w:type="auto"/>
            <w:shd w:val="clear" w:color="auto" w:fill="F2F2F2" w:themeFill="background1" w:themeFillShade="F2"/>
            <w:hideMark/>
          </w:tcPr>
          <w:p w14:paraId="188C7B94" w14:textId="77777777" w:rsidR="00761639" w:rsidRPr="00A51AF2" w:rsidRDefault="00761639" w:rsidP="003E204D">
            <w:pPr>
              <w:rPr>
                <w:b/>
                <w:bCs/>
              </w:rPr>
            </w:pPr>
            <w:r w:rsidRPr="00A51AF2">
              <w:rPr>
                <w:b/>
                <w:bCs/>
              </w:rPr>
              <w:t>HY_Features Name</w:t>
            </w:r>
          </w:p>
        </w:tc>
        <w:tc>
          <w:tcPr>
            <w:tcW w:w="0" w:type="auto"/>
            <w:hideMark/>
          </w:tcPr>
          <w:p w14:paraId="606D9436" w14:textId="77777777" w:rsidR="00761639" w:rsidRPr="004C1BA3" w:rsidRDefault="00761639" w:rsidP="003E204D">
            <w:pPr>
              <w:jc w:val="center"/>
              <w:rPr>
                <w:b/>
                <w:bCs/>
              </w:rPr>
            </w:pPr>
            <w:r w:rsidRPr="004C1BA3">
              <w:rPr>
                <w:b/>
                <w:bCs/>
              </w:rPr>
              <w:t>NHDPlus Name</w:t>
            </w:r>
          </w:p>
        </w:tc>
        <w:tc>
          <w:tcPr>
            <w:tcW w:w="4151" w:type="dxa"/>
            <w:hideMark/>
          </w:tcPr>
          <w:p w14:paraId="66DBC557" w14:textId="77777777" w:rsidR="00761639" w:rsidRPr="004C1BA3" w:rsidRDefault="00761639" w:rsidP="003E204D">
            <w:pPr>
              <w:jc w:val="center"/>
              <w:rPr>
                <w:b/>
                <w:bCs/>
              </w:rPr>
            </w:pPr>
            <w:r w:rsidRPr="004C1BA3">
              <w:rPr>
                <w:b/>
                <w:bCs/>
              </w:rPr>
              <w:t>Comment</w:t>
            </w:r>
          </w:p>
        </w:tc>
      </w:tr>
      <w:tr w:rsidR="00761639" w:rsidRPr="00A51AF2" w14:paraId="6F3A467C" w14:textId="77777777" w:rsidTr="003E204D">
        <w:tc>
          <w:tcPr>
            <w:tcW w:w="0" w:type="auto"/>
            <w:shd w:val="clear" w:color="auto" w:fill="F2F2F2" w:themeFill="background1" w:themeFillShade="F2"/>
            <w:hideMark/>
          </w:tcPr>
          <w:p w14:paraId="4AE8178F" w14:textId="77777777" w:rsidR="00761639" w:rsidRPr="00A51AF2" w:rsidRDefault="00761639" w:rsidP="003E204D">
            <w:r w:rsidRPr="00A51AF2">
              <w:t>HY_HydrometricNetwork</w:t>
            </w:r>
          </w:p>
        </w:tc>
        <w:tc>
          <w:tcPr>
            <w:tcW w:w="0" w:type="auto"/>
            <w:hideMark/>
          </w:tcPr>
          <w:p w14:paraId="44DC99DF" w14:textId="77777777" w:rsidR="00761639" w:rsidRPr="00A51AF2" w:rsidRDefault="00761639" w:rsidP="003E204D">
            <w:r w:rsidRPr="00A51AF2">
              <w:t>Not Represented</w:t>
            </w:r>
          </w:p>
        </w:tc>
        <w:tc>
          <w:tcPr>
            <w:tcW w:w="4151" w:type="dxa"/>
            <w:hideMark/>
          </w:tcPr>
          <w:p w14:paraId="5E07E071" w14:textId="77777777" w:rsidR="00761639" w:rsidRPr="00A51AF2" w:rsidRDefault="00761639" w:rsidP="003E204D"/>
        </w:tc>
      </w:tr>
      <w:tr w:rsidR="00761639" w:rsidRPr="00A51AF2" w14:paraId="6C36257B" w14:textId="77777777" w:rsidTr="003E204D">
        <w:tc>
          <w:tcPr>
            <w:tcW w:w="0" w:type="auto"/>
            <w:shd w:val="clear" w:color="auto" w:fill="F2F2F2" w:themeFill="background1" w:themeFillShade="F2"/>
            <w:hideMark/>
          </w:tcPr>
          <w:p w14:paraId="29AEF16B" w14:textId="77777777" w:rsidR="00761639" w:rsidRPr="00A51AF2" w:rsidRDefault="00761639" w:rsidP="003E204D">
            <w:r w:rsidRPr="00A51AF2">
              <w:lastRenderedPageBreak/>
              <w:t>HY_HydrometricFeature</w:t>
            </w:r>
          </w:p>
        </w:tc>
        <w:tc>
          <w:tcPr>
            <w:tcW w:w="0" w:type="auto"/>
            <w:hideMark/>
          </w:tcPr>
          <w:p w14:paraId="37705EC7" w14:textId="77777777" w:rsidR="00761639" w:rsidRPr="00A51AF2" w:rsidRDefault="00761639" w:rsidP="003E204D">
            <w:r w:rsidRPr="00A51AF2">
              <w:t>Not Represented</w:t>
            </w:r>
          </w:p>
        </w:tc>
        <w:tc>
          <w:tcPr>
            <w:tcW w:w="4151" w:type="dxa"/>
          </w:tcPr>
          <w:p w14:paraId="6CF0C804" w14:textId="77777777" w:rsidR="00761639" w:rsidRPr="00A51AF2" w:rsidRDefault="00761639" w:rsidP="003E204D"/>
        </w:tc>
      </w:tr>
      <w:tr w:rsidR="00761639" w:rsidRPr="00A51AF2" w14:paraId="4B63C813" w14:textId="77777777" w:rsidTr="003E204D">
        <w:tc>
          <w:tcPr>
            <w:tcW w:w="0" w:type="auto"/>
            <w:shd w:val="clear" w:color="auto" w:fill="F2F2F2" w:themeFill="background1" w:themeFillShade="F2"/>
            <w:hideMark/>
          </w:tcPr>
          <w:p w14:paraId="7448CC67" w14:textId="77777777" w:rsidR="00761639" w:rsidRPr="00A51AF2" w:rsidRDefault="00761639" w:rsidP="003E204D">
            <w:r w:rsidRPr="00A51AF2">
              <w:t>HY_RiverReferenceSystem</w:t>
            </w:r>
          </w:p>
        </w:tc>
        <w:tc>
          <w:tcPr>
            <w:tcW w:w="0" w:type="auto"/>
            <w:hideMark/>
          </w:tcPr>
          <w:p w14:paraId="27D67AD7" w14:textId="77777777" w:rsidR="00761639" w:rsidRPr="00A51AF2" w:rsidRDefault="00761639" w:rsidP="003E204D">
            <w:r w:rsidRPr="00A51AF2">
              <w:t>Not Represented</w:t>
            </w:r>
          </w:p>
        </w:tc>
        <w:tc>
          <w:tcPr>
            <w:tcW w:w="4151" w:type="dxa"/>
          </w:tcPr>
          <w:p w14:paraId="6A33417A" w14:textId="77777777" w:rsidR="00761639" w:rsidRPr="00A51AF2" w:rsidRDefault="00761639" w:rsidP="003E204D"/>
        </w:tc>
      </w:tr>
      <w:tr w:rsidR="00761639" w:rsidRPr="00F11F37" w14:paraId="3510FB15" w14:textId="77777777" w:rsidTr="003E204D">
        <w:tc>
          <w:tcPr>
            <w:tcW w:w="0" w:type="auto"/>
            <w:shd w:val="clear" w:color="auto" w:fill="F2F2F2" w:themeFill="background1" w:themeFillShade="F2"/>
            <w:hideMark/>
          </w:tcPr>
          <w:p w14:paraId="4DFF6A2D" w14:textId="77777777" w:rsidR="00761639" w:rsidRPr="00A51AF2" w:rsidRDefault="00761639" w:rsidP="003E204D">
            <w:r w:rsidRPr="00A51AF2">
              <w:t>HY_IndirectPosition</w:t>
            </w:r>
          </w:p>
        </w:tc>
        <w:tc>
          <w:tcPr>
            <w:tcW w:w="0" w:type="auto"/>
            <w:hideMark/>
          </w:tcPr>
          <w:p w14:paraId="5A99220E" w14:textId="77777777" w:rsidR="00761639" w:rsidRPr="00A51AF2" w:rsidRDefault="00761639" w:rsidP="003E204D">
            <w:r w:rsidRPr="00A51AF2">
              <w:t>Not Represented</w:t>
            </w:r>
          </w:p>
        </w:tc>
        <w:tc>
          <w:tcPr>
            <w:tcW w:w="4151" w:type="dxa"/>
          </w:tcPr>
          <w:p w14:paraId="3FBC4788" w14:textId="77777777" w:rsidR="00761639" w:rsidRPr="00F11F37" w:rsidRDefault="00761639" w:rsidP="003E204D"/>
        </w:tc>
      </w:tr>
    </w:tbl>
    <w:p w14:paraId="6B874A98" w14:textId="77777777" w:rsidR="003F29D4" w:rsidRDefault="003F29D4" w:rsidP="00834E29">
      <w:pPr>
        <w:pStyle w:val="Heading1"/>
        <w:numPr>
          <w:ilvl w:val="0"/>
          <w:numId w:val="0"/>
        </w:numPr>
        <w:sectPr w:rsidR="003F29D4"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CA70C00" w14:textId="77777777" w:rsidR="008F2C92" w:rsidRDefault="008F2C92" w:rsidP="008F2C92">
      <w:pPr>
        <w:pStyle w:val="Heading1"/>
        <w:numPr>
          <w:ilvl w:val="0"/>
          <w:numId w:val="0"/>
        </w:numPr>
        <w:sectPr w:rsidR="008F2C92" w:rsidSect="003F29D4">
          <w:footerReference w:type="even" r:id="rId77"/>
          <w:type w:val="evenPage"/>
          <w:pgSz w:w="15840" w:h="12240" w:orient="landscape"/>
          <w:pgMar w:top="1800" w:right="1440" w:bottom="1800" w:left="1440" w:header="720" w:footer="720" w:gutter="0"/>
          <w:pgNumType w:start="4"/>
          <w:cols w:space="720"/>
          <w:docGrid w:linePitch="360"/>
        </w:sectPr>
      </w:pPr>
    </w:p>
    <w:p w14:paraId="4EFB395A" w14:textId="7EAD6275" w:rsidR="003F29D4" w:rsidRDefault="008F2C92" w:rsidP="008F2C92">
      <w:pPr>
        <w:pStyle w:val="Heading1"/>
        <w:numPr>
          <w:ilvl w:val="0"/>
          <w:numId w:val="0"/>
        </w:numPr>
      </w:pPr>
      <w:bookmarkStart w:id="251" w:name="_Toc484502238"/>
      <w:r w:rsidRPr="008F2C92">
        <w:lastRenderedPageBreak/>
        <w:t>Annex G: HY_Features – NHN Mapping</w:t>
      </w:r>
      <w:bookmarkEnd w:id="251"/>
    </w:p>
    <w:p w14:paraId="188025EA" w14:textId="79524AC6" w:rsidR="008F2C92" w:rsidRPr="008F6E99" w:rsidRDefault="008F2C92" w:rsidP="008F2C92">
      <w:r w:rsidRPr="00D7735B">
        <w:t xml:space="preserve">This is a </w:t>
      </w:r>
      <w:r>
        <w:t>descriptive</w:t>
      </w:r>
      <w:r w:rsidRPr="00D7735B">
        <w:t xml:space="preserve"> mapping for the </w:t>
      </w:r>
      <w:r>
        <w:t>Canadian National Hydrography Network. It is intended to provide an understanding of the basic relationship of HY_Features concepts and the NHN hydrologic feature types</w:t>
      </w:r>
      <w:r w:rsidRPr="008F6E99">
        <w:t>.</w:t>
      </w:r>
    </w:p>
    <w:p w14:paraId="073B52A2" w14:textId="6CADDE27" w:rsidR="008F2C92" w:rsidRPr="008F6E99" w:rsidRDefault="004A7A67" w:rsidP="008F2C92">
      <w:pPr>
        <w:pStyle w:val="Heading2"/>
        <w:numPr>
          <w:ilvl w:val="0"/>
          <w:numId w:val="0"/>
        </w:numPr>
      </w:pPr>
      <w:bookmarkStart w:id="252" w:name="_Toc484502239"/>
      <w:r>
        <w:t>G</w:t>
      </w:r>
      <w:r w:rsidR="008F2C92" w:rsidRPr="008F6E99">
        <w:t>.1 Catchment Model</w:t>
      </w:r>
      <w:bookmarkEnd w:id="252"/>
    </w:p>
    <w:tbl>
      <w:tblPr>
        <w:tblStyle w:val="TableGrid"/>
        <w:tblW w:w="0" w:type="auto"/>
        <w:tblLook w:val="04A0" w:firstRow="1" w:lastRow="0" w:firstColumn="1" w:lastColumn="0" w:noHBand="0" w:noVBand="1"/>
      </w:tblPr>
      <w:tblGrid>
        <w:gridCol w:w="3029"/>
        <w:gridCol w:w="3200"/>
        <w:gridCol w:w="6947"/>
      </w:tblGrid>
      <w:tr w:rsidR="008F2C92" w:rsidRPr="008F6E99" w14:paraId="7A171F78" w14:textId="77777777" w:rsidTr="00357F18">
        <w:tc>
          <w:tcPr>
            <w:tcW w:w="0" w:type="auto"/>
            <w:shd w:val="clear" w:color="auto" w:fill="F2F2F2" w:themeFill="background1" w:themeFillShade="F2"/>
            <w:hideMark/>
          </w:tcPr>
          <w:p w14:paraId="09DDD56A" w14:textId="77777777" w:rsidR="008F2C92" w:rsidRPr="008F6E99" w:rsidRDefault="008F2C92" w:rsidP="00357F18">
            <w:pPr>
              <w:rPr>
                <w:b/>
                <w:bCs/>
              </w:rPr>
            </w:pPr>
            <w:r w:rsidRPr="008F6E99">
              <w:rPr>
                <w:b/>
                <w:bCs/>
              </w:rPr>
              <w:t>HY_Features Name</w:t>
            </w:r>
          </w:p>
        </w:tc>
        <w:tc>
          <w:tcPr>
            <w:tcW w:w="0" w:type="auto"/>
            <w:hideMark/>
          </w:tcPr>
          <w:p w14:paraId="1E50FEB4" w14:textId="6890FD3F" w:rsidR="008F2C92" w:rsidRPr="008F6E99" w:rsidRDefault="009D3A5E" w:rsidP="00357F18">
            <w:pPr>
              <w:jc w:val="center"/>
              <w:rPr>
                <w:b/>
                <w:bCs/>
              </w:rPr>
            </w:pPr>
            <w:r>
              <w:rPr>
                <w:b/>
                <w:bCs/>
              </w:rPr>
              <w:t>NHN</w:t>
            </w:r>
            <w:r w:rsidR="008F2C92" w:rsidRPr="008F6E99">
              <w:rPr>
                <w:b/>
                <w:bCs/>
              </w:rPr>
              <w:t xml:space="preserve"> Name</w:t>
            </w:r>
          </w:p>
        </w:tc>
        <w:tc>
          <w:tcPr>
            <w:tcW w:w="0" w:type="auto"/>
            <w:hideMark/>
          </w:tcPr>
          <w:p w14:paraId="244805E6" w14:textId="77777777" w:rsidR="008F2C92" w:rsidRPr="00A51AF2" w:rsidRDefault="008F2C92" w:rsidP="00357F18">
            <w:pPr>
              <w:jc w:val="center"/>
              <w:rPr>
                <w:b/>
                <w:bCs/>
              </w:rPr>
            </w:pPr>
            <w:r w:rsidRPr="00A51AF2">
              <w:rPr>
                <w:b/>
                <w:bCs/>
              </w:rPr>
              <w:t>Comment</w:t>
            </w:r>
          </w:p>
        </w:tc>
      </w:tr>
      <w:tr w:rsidR="008F2C92" w:rsidRPr="008F6E99" w14:paraId="24489BD3" w14:textId="77777777" w:rsidTr="00357F18">
        <w:tc>
          <w:tcPr>
            <w:tcW w:w="0" w:type="auto"/>
            <w:shd w:val="clear" w:color="auto" w:fill="F2F2F2" w:themeFill="background1" w:themeFillShade="F2"/>
            <w:hideMark/>
          </w:tcPr>
          <w:p w14:paraId="641F3368" w14:textId="77777777" w:rsidR="008F2C92" w:rsidRPr="008F6E99" w:rsidRDefault="008F2C92" w:rsidP="00357F18">
            <w:r w:rsidRPr="008F6E99">
              <w:t>HY_Catchment</w:t>
            </w:r>
          </w:p>
        </w:tc>
        <w:tc>
          <w:tcPr>
            <w:tcW w:w="0" w:type="auto"/>
            <w:hideMark/>
          </w:tcPr>
          <w:p w14:paraId="30A75BFC" w14:textId="2786451A" w:rsidR="008F2C92" w:rsidRPr="008F6E99" w:rsidRDefault="008F2C92" w:rsidP="00357F18">
            <w:r w:rsidRPr="008F2C92">
              <w:t>work unit, or Water Survey of Canada Drainage Areas, Sub-Drainage A</w:t>
            </w:r>
            <w:r>
              <w:t>reas and Sub-Sub Drainage Areas</w:t>
            </w:r>
          </w:p>
        </w:tc>
        <w:tc>
          <w:tcPr>
            <w:tcW w:w="0" w:type="auto"/>
            <w:hideMark/>
          </w:tcPr>
          <w:p w14:paraId="1F809E60" w14:textId="7DEA2B26" w:rsidR="008F2C92" w:rsidRPr="008F6E99" w:rsidRDefault="008F2C92" w:rsidP="00357F18">
            <w:r>
              <w:t>1356 work units covering Canada have been defined. The Water Survey of Canada has redefined these as a hierarchy with sub-sub-drainage areas corresponding to the work units. The sub-sub-drainage areas are roughly comparable to HUC-8’s in the NHD. Catchments are also being defined based on best available data for each of roughly 2200 water gauge stations across Canada; however, initially these catchments will not always be aligned to the NHN. So in practical terms, Canada does not have an equivalent to a HY_Catchment, with its membership in a catchment coverage and its integrated relationship to a hydrographic network. (However, British Columbia’s Freshwater Atlas (FWA) does have complete coverage of reach catchments, which were determined algorithmically; the FWA was the source for NHN in BC. Ontario has also developed catchment capabilities based on user provided points on a stream.)</w:t>
            </w:r>
          </w:p>
        </w:tc>
      </w:tr>
      <w:tr w:rsidR="008F2C92" w:rsidRPr="006341E3" w14:paraId="155A4EF1" w14:textId="77777777" w:rsidTr="00357F18">
        <w:tc>
          <w:tcPr>
            <w:tcW w:w="0" w:type="auto"/>
            <w:shd w:val="clear" w:color="auto" w:fill="F2F2F2" w:themeFill="background1" w:themeFillShade="F2"/>
            <w:hideMark/>
          </w:tcPr>
          <w:p w14:paraId="108EA40E" w14:textId="77777777" w:rsidR="008F2C92" w:rsidRPr="008F6E99" w:rsidRDefault="008F2C92" w:rsidP="00357F18">
            <w:r w:rsidRPr="008F6E99">
              <w:t>HY_DendriticCatchment</w:t>
            </w:r>
          </w:p>
        </w:tc>
        <w:tc>
          <w:tcPr>
            <w:tcW w:w="0" w:type="auto"/>
            <w:hideMark/>
          </w:tcPr>
          <w:p w14:paraId="5ECCBFE5" w14:textId="58081BC1" w:rsidR="008F2C92" w:rsidRPr="008F6E99" w:rsidRDefault="008F2C92" w:rsidP="00357F18">
            <w:r w:rsidRPr="00A51AF2">
              <w:t>Not represented</w:t>
            </w:r>
          </w:p>
        </w:tc>
        <w:tc>
          <w:tcPr>
            <w:tcW w:w="0" w:type="auto"/>
            <w:hideMark/>
          </w:tcPr>
          <w:p w14:paraId="6FEA94C5" w14:textId="09B678B9" w:rsidR="008F2C92" w:rsidRPr="008F6E99" w:rsidRDefault="008F2C92" w:rsidP="00357F18"/>
        </w:tc>
      </w:tr>
      <w:tr w:rsidR="008F2C92" w:rsidRPr="006341E3" w14:paraId="3F32D7FE" w14:textId="77777777" w:rsidTr="00357F18">
        <w:tc>
          <w:tcPr>
            <w:tcW w:w="0" w:type="auto"/>
            <w:shd w:val="clear" w:color="auto" w:fill="F2F2F2" w:themeFill="background1" w:themeFillShade="F2"/>
            <w:hideMark/>
          </w:tcPr>
          <w:p w14:paraId="44933351" w14:textId="77777777" w:rsidR="008F2C92" w:rsidRPr="008F6E99" w:rsidRDefault="008F2C92" w:rsidP="00357F18">
            <w:r w:rsidRPr="008F6E99">
              <w:t>HY_InteriorCatchment</w:t>
            </w:r>
          </w:p>
        </w:tc>
        <w:tc>
          <w:tcPr>
            <w:tcW w:w="0" w:type="auto"/>
            <w:hideMark/>
          </w:tcPr>
          <w:p w14:paraId="5E247401" w14:textId="77777777" w:rsidR="008F2C92" w:rsidRPr="008F6E99" w:rsidRDefault="008F2C92" w:rsidP="00357F18">
            <w:r w:rsidRPr="00A51AF2">
              <w:t>Not represented</w:t>
            </w:r>
          </w:p>
        </w:tc>
        <w:tc>
          <w:tcPr>
            <w:tcW w:w="0" w:type="auto"/>
            <w:hideMark/>
          </w:tcPr>
          <w:p w14:paraId="37833271" w14:textId="77777777" w:rsidR="008F2C92" w:rsidRPr="008F6E99" w:rsidRDefault="008F2C92" w:rsidP="00357F18"/>
        </w:tc>
      </w:tr>
      <w:tr w:rsidR="008F2C92" w:rsidRPr="006341E3" w14:paraId="0D03A466" w14:textId="77777777" w:rsidTr="00357F18">
        <w:tc>
          <w:tcPr>
            <w:tcW w:w="0" w:type="auto"/>
            <w:shd w:val="clear" w:color="auto" w:fill="F2F2F2" w:themeFill="background1" w:themeFillShade="F2"/>
            <w:hideMark/>
          </w:tcPr>
          <w:p w14:paraId="1C94F4EE" w14:textId="77777777" w:rsidR="008F2C92" w:rsidRPr="00A51AF2" w:rsidRDefault="008F2C92" w:rsidP="00357F18">
            <w:r w:rsidRPr="00A51AF2">
              <w:t>HY_CatchmentAggregate</w:t>
            </w:r>
          </w:p>
        </w:tc>
        <w:tc>
          <w:tcPr>
            <w:tcW w:w="0" w:type="auto"/>
            <w:hideMark/>
          </w:tcPr>
          <w:p w14:paraId="03808911" w14:textId="6C69807E" w:rsidR="008F2C92" w:rsidRPr="00A51AF2" w:rsidRDefault="008F2C92" w:rsidP="00357F18">
            <w:r w:rsidRPr="00A51AF2">
              <w:t>Not represented</w:t>
            </w:r>
          </w:p>
        </w:tc>
        <w:tc>
          <w:tcPr>
            <w:tcW w:w="0" w:type="auto"/>
            <w:hideMark/>
          </w:tcPr>
          <w:p w14:paraId="7516F6B6" w14:textId="26734189" w:rsidR="008F2C92" w:rsidRPr="00A51AF2" w:rsidRDefault="008F2C92" w:rsidP="00357F18"/>
        </w:tc>
      </w:tr>
      <w:tr w:rsidR="008F2C92" w:rsidRPr="006341E3" w14:paraId="214B4B04" w14:textId="77777777" w:rsidTr="00357F18">
        <w:tc>
          <w:tcPr>
            <w:tcW w:w="0" w:type="auto"/>
            <w:shd w:val="clear" w:color="auto" w:fill="F2F2F2" w:themeFill="background1" w:themeFillShade="F2"/>
            <w:hideMark/>
          </w:tcPr>
          <w:p w14:paraId="5FC68F54" w14:textId="77777777" w:rsidR="008F2C92" w:rsidRPr="00A51AF2" w:rsidRDefault="008F2C92" w:rsidP="00357F18">
            <w:r>
              <w:t>HY_HydroNexus</w:t>
            </w:r>
          </w:p>
        </w:tc>
        <w:tc>
          <w:tcPr>
            <w:tcW w:w="0" w:type="auto"/>
            <w:hideMark/>
          </w:tcPr>
          <w:p w14:paraId="5F758525" w14:textId="5F20DDB1" w:rsidR="008F2C92" w:rsidRPr="00A51AF2" w:rsidRDefault="008F2C92" w:rsidP="00357F18">
            <w:r>
              <w:t>HydroJunction</w:t>
            </w:r>
          </w:p>
        </w:tc>
        <w:tc>
          <w:tcPr>
            <w:tcW w:w="0" w:type="auto"/>
            <w:hideMark/>
          </w:tcPr>
          <w:p w14:paraId="3A81D168" w14:textId="34AAC4D8" w:rsidR="008F2C92" w:rsidRPr="00A51AF2" w:rsidRDefault="008F2C92" w:rsidP="008A3062">
            <w:r>
              <w:t xml:space="preserve">A hydro junction corresponds to a confluence; however, it is not </w:t>
            </w:r>
            <w:r>
              <w:lastRenderedPageBreak/>
              <w:t>specifically related to a catchment</w:t>
            </w:r>
            <w:r w:rsidR="00502EA8">
              <w:t xml:space="preserve"> (area)</w:t>
            </w:r>
            <w:r>
              <w:t>.</w:t>
            </w:r>
            <w:r w:rsidR="00502EA8">
              <w:t xml:space="preserve"> If </w:t>
            </w:r>
            <w:r w:rsidR="008A3062">
              <w:t xml:space="preserve">a network linear flow is thought of as a catchment, then the HydroJunction could be thought of as a hydro nexus id. NHN does not track catchment or hydro nexus identity. </w:t>
            </w:r>
          </w:p>
        </w:tc>
      </w:tr>
      <w:tr w:rsidR="008F2C92" w:rsidRPr="006341E3" w14:paraId="56D931CB" w14:textId="77777777" w:rsidTr="00357F18">
        <w:tc>
          <w:tcPr>
            <w:tcW w:w="0" w:type="auto"/>
            <w:shd w:val="clear" w:color="auto" w:fill="F2F2F2" w:themeFill="background1" w:themeFillShade="F2"/>
            <w:hideMark/>
          </w:tcPr>
          <w:p w14:paraId="60898FD3" w14:textId="77777777" w:rsidR="008F2C92" w:rsidRPr="00A51AF2" w:rsidRDefault="008F2C92" w:rsidP="00357F18">
            <w:r>
              <w:lastRenderedPageBreak/>
              <w:t>HY_HydroLocation</w:t>
            </w:r>
          </w:p>
        </w:tc>
        <w:tc>
          <w:tcPr>
            <w:tcW w:w="0" w:type="auto"/>
            <w:hideMark/>
          </w:tcPr>
          <w:p w14:paraId="185F7469" w14:textId="6E0EABD1" w:rsidR="008F2C92" w:rsidRPr="00A51AF2" w:rsidRDefault="008F2C92" w:rsidP="00357F18">
            <w:r>
              <w:t>HydroJunction</w:t>
            </w:r>
            <w:r w:rsidR="00BD5F44">
              <w:t>, man made feature and obstacle.</w:t>
            </w:r>
          </w:p>
        </w:tc>
        <w:tc>
          <w:tcPr>
            <w:tcW w:w="0" w:type="auto"/>
            <w:hideMark/>
          </w:tcPr>
          <w:p w14:paraId="2101A30F" w14:textId="707009DE" w:rsidR="008F2C92" w:rsidRPr="00A51AF2" w:rsidRDefault="008F2C92" w:rsidP="00BD5F44">
            <w:r>
              <w:t>Since linear referencing is no longer supported, the hydro junction</w:t>
            </w:r>
            <w:r w:rsidR="00BD5F44">
              <w:t>s, man made features, and obstacles are</w:t>
            </w:r>
            <w:r>
              <w:t xml:space="preserve"> simply a point</w:t>
            </w:r>
            <w:r w:rsidR="00BD5F44">
              <w:t>s that can be thought of as hydro locations without network location</w:t>
            </w:r>
            <w:r>
              <w:t>.</w:t>
            </w:r>
          </w:p>
        </w:tc>
      </w:tr>
      <w:tr w:rsidR="008F2C92" w:rsidRPr="000157CF" w14:paraId="0B963A02" w14:textId="77777777" w:rsidTr="00357F18">
        <w:tc>
          <w:tcPr>
            <w:tcW w:w="0" w:type="auto"/>
            <w:shd w:val="clear" w:color="auto" w:fill="F2F2F2" w:themeFill="background1" w:themeFillShade="F2"/>
            <w:hideMark/>
          </w:tcPr>
          <w:p w14:paraId="65580D30" w14:textId="77777777" w:rsidR="008F2C92" w:rsidRPr="000157CF" w:rsidRDefault="008F2C92" w:rsidP="00357F18">
            <w:r w:rsidRPr="000157CF">
              <w:t>HY_CatchmentRealization</w:t>
            </w:r>
          </w:p>
        </w:tc>
        <w:tc>
          <w:tcPr>
            <w:tcW w:w="0" w:type="auto"/>
            <w:hideMark/>
          </w:tcPr>
          <w:p w14:paraId="7DFEDF79" w14:textId="77777777" w:rsidR="008F2C92" w:rsidRPr="000157CF" w:rsidRDefault="008F2C92" w:rsidP="00357F18">
            <w:r w:rsidRPr="000157CF">
              <w:t>Not represented</w:t>
            </w:r>
          </w:p>
        </w:tc>
        <w:tc>
          <w:tcPr>
            <w:tcW w:w="0" w:type="auto"/>
            <w:hideMark/>
          </w:tcPr>
          <w:p w14:paraId="35D01A85" w14:textId="77777777" w:rsidR="008F2C92" w:rsidRPr="000157CF" w:rsidRDefault="008F2C92" w:rsidP="00357F18"/>
        </w:tc>
      </w:tr>
      <w:tr w:rsidR="008F2C92" w:rsidRPr="006341E3" w14:paraId="645B3F03" w14:textId="77777777" w:rsidTr="00357F18">
        <w:tc>
          <w:tcPr>
            <w:tcW w:w="0" w:type="auto"/>
            <w:shd w:val="clear" w:color="auto" w:fill="F2F2F2" w:themeFill="background1" w:themeFillShade="F2"/>
            <w:hideMark/>
          </w:tcPr>
          <w:p w14:paraId="1D3C2277" w14:textId="77777777" w:rsidR="008F2C92" w:rsidRPr="002534C0" w:rsidRDefault="008F2C92" w:rsidP="00357F18">
            <w:r w:rsidRPr="002534C0">
              <w:t>HY_CatchmentArea</w:t>
            </w:r>
          </w:p>
        </w:tc>
        <w:tc>
          <w:tcPr>
            <w:tcW w:w="0" w:type="auto"/>
            <w:hideMark/>
          </w:tcPr>
          <w:p w14:paraId="57C54C22" w14:textId="4D8B077E" w:rsidR="008F2C92" w:rsidRPr="002534C0" w:rsidRDefault="008F2C92" w:rsidP="00357F18">
            <w:r w:rsidRPr="000157CF">
              <w:t>Not represented</w:t>
            </w:r>
          </w:p>
        </w:tc>
        <w:tc>
          <w:tcPr>
            <w:tcW w:w="0" w:type="auto"/>
            <w:hideMark/>
          </w:tcPr>
          <w:p w14:paraId="4706A0FF" w14:textId="69AB4CC1" w:rsidR="008F2C92" w:rsidRPr="002534C0" w:rsidRDefault="008F2C92" w:rsidP="00357F18"/>
        </w:tc>
      </w:tr>
      <w:tr w:rsidR="008F2C92" w:rsidRPr="006341E3" w14:paraId="016B2DE4" w14:textId="77777777" w:rsidTr="00357F18">
        <w:tc>
          <w:tcPr>
            <w:tcW w:w="0" w:type="auto"/>
            <w:shd w:val="clear" w:color="auto" w:fill="F2F2F2" w:themeFill="background1" w:themeFillShade="F2"/>
            <w:hideMark/>
          </w:tcPr>
          <w:p w14:paraId="1B8D30E8" w14:textId="77777777" w:rsidR="008F2C92" w:rsidRPr="002534C0" w:rsidRDefault="008F2C92" w:rsidP="00357F18">
            <w:r w:rsidRPr="002534C0">
              <w:t>HY_</w:t>
            </w:r>
            <w:r>
              <w:t>CatchmentDivide</w:t>
            </w:r>
          </w:p>
        </w:tc>
        <w:tc>
          <w:tcPr>
            <w:tcW w:w="0" w:type="auto"/>
            <w:hideMark/>
          </w:tcPr>
          <w:p w14:paraId="1299ED74" w14:textId="626F5A72" w:rsidR="008F2C92" w:rsidRPr="002534C0" w:rsidRDefault="008F2C92" w:rsidP="00357F18">
            <w:r w:rsidRPr="000157CF">
              <w:t>Not represented</w:t>
            </w:r>
          </w:p>
        </w:tc>
        <w:tc>
          <w:tcPr>
            <w:tcW w:w="0" w:type="auto"/>
            <w:hideMark/>
          </w:tcPr>
          <w:p w14:paraId="36374552" w14:textId="64EDA659" w:rsidR="008F2C92" w:rsidRPr="004C1BA3" w:rsidRDefault="008F2C92" w:rsidP="00357F18"/>
        </w:tc>
      </w:tr>
      <w:tr w:rsidR="008F2C92" w:rsidRPr="006341E3" w14:paraId="14D4920B" w14:textId="77777777" w:rsidTr="008F2C92">
        <w:trPr>
          <w:trHeight w:val="1079"/>
        </w:trPr>
        <w:tc>
          <w:tcPr>
            <w:tcW w:w="0" w:type="auto"/>
            <w:shd w:val="clear" w:color="auto" w:fill="F2F2F2" w:themeFill="background1" w:themeFillShade="F2"/>
            <w:hideMark/>
          </w:tcPr>
          <w:p w14:paraId="07CC21CE" w14:textId="77777777" w:rsidR="008F2C92" w:rsidRPr="002534C0" w:rsidRDefault="008F2C92" w:rsidP="00357F18">
            <w:r w:rsidRPr="002534C0">
              <w:t>HY_CartographicRealization</w:t>
            </w:r>
          </w:p>
        </w:tc>
        <w:tc>
          <w:tcPr>
            <w:tcW w:w="0" w:type="auto"/>
            <w:hideMark/>
          </w:tcPr>
          <w:p w14:paraId="3D398220" w14:textId="6905B468" w:rsidR="008F2C92" w:rsidRPr="002534C0" w:rsidRDefault="008F2C92" w:rsidP="00357F18">
            <w:r>
              <w:t>A map of work units or Water Survey of Canada drainage areas.</w:t>
            </w:r>
          </w:p>
        </w:tc>
        <w:tc>
          <w:tcPr>
            <w:tcW w:w="0" w:type="auto"/>
            <w:hideMark/>
          </w:tcPr>
          <w:p w14:paraId="7DEB30BD" w14:textId="77777777" w:rsidR="008F2C92" w:rsidRDefault="008F2C92" w:rsidP="008F2C92">
            <w:r>
              <w:t>Cartographic realization only applies to maps of work units or Water Survey of Canada hierarchical drainage areas or the newly defined drainage areas associated with hydrometric stations.</w:t>
            </w:r>
          </w:p>
          <w:p w14:paraId="6241E3FF" w14:textId="77777777" w:rsidR="008F2C92" w:rsidRPr="004C1BA3" w:rsidRDefault="008F2C92" w:rsidP="00357F18"/>
        </w:tc>
      </w:tr>
    </w:tbl>
    <w:p w14:paraId="39F372C2" w14:textId="0D39A495" w:rsidR="008F2C92" w:rsidRPr="002534C0" w:rsidRDefault="004A7A67" w:rsidP="008F2C92">
      <w:pPr>
        <w:pStyle w:val="Heading2"/>
        <w:numPr>
          <w:ilvl w:val="0"/>
          <w:numId w:val="0"/>
        </w:numPr>
      </w:pPr>
      <w:bookmarkStart w:id="253" w:name="_Toc484502240"/>
      <w:r>
        <w:t>G</w:t>
      </w:r>
      <w:r w:rsidR="008F2C92" w:rsidRPr="002534C0">
        <w:t>.2 Hydrographic Network Model</w:t>
      </w:r>
      <w:bookmarkEnd w:id="253"/>
    </w:p>
    <w:tbl>
      <w:tblPr>
        <w:tblStyle w:val="TableGrid"/>
        <w:tblW w:w="0" w:type="auto"/>
        <w:tblLook w:val="04A0" w:firstRow="1" w:lastRow="0" w:firstColumn="1" w:lastColumn="0" w:noHBand="0" w:noVBand="1"/>
      </w:tblPr>
      <w:tblGrid>
        <w:gridCol w:w="2856"/>
        <w:gridCol w:w="2989"/>
        <w:gridCol w:w="7331"/>
      </w:tblGrid>
      <w:tr w:rsidR="008F2C92" w:rsidRPr="002534C0" w14:paraId="28D9D2C3" w14:textId="77777777" w:rsidTr="00357F18">
        <w:tc>
          <w:tcPr>
            <w:tcW w:w="0" w:type="auto"/>
            <w:shd w:val="clear" w:color="auto" w:fill="F2F2F2" w:themeFill="background1" w:themeFillShade="F2"/>
            <w:hideMark/>
          </w:tcPr>
          <w:p w14:paraId="4B86503F" w14:textId="77777777" w:rsidR="008F2C92" w:rsidRPr="002534C0" w:rsidRDefault="008F2C92" w:rsidP="00357F18">
            <w:pPr>
              <w:rPr>
                <w:b/>
                <w:bCs/>
              </w:rPr>
            </w:pPr>
            <w:r w:rsidRPr="002534C0">
              <w:rPr>
                <w:b/>
                <w:bCs/>
              </w:rPr>
              <w:t>HY_Features Name</w:t>
            </w:r>
          </w:p>
        </w:tc>
        <w:tc>
          <w:tcPr>
            <w:tcW w:w="0" w:type="auto"/>
            <w:hideMark/>
          </w:tcPr>
          <w:p w14:paraId="7AC15D92" w14:textId="45E2CF78" w:rsidR="008F2C92" w:rsidRPr="002116D5" w:rsidRDefault="00502EA8" w:rsidP="00357F18">
            <w:pPr>
              <w:jc w:val="center"/>
              <w:rPr>
                <w:b/>
                <w:bCs/>
              </w:rPr>
            </w:pPr>
            <w:r>
              <w:rPr>
                <w:b/>
                <w:bCs/>
              </w:rPr>
              <w:t>NHN</w:t>
            </w:r>
            <w:r w:rsidRPr="002116D5">
              <w:rPr>
                <w:b/>
                <w:bCs/>
              </w:rPr>
              <w:t xml:space="preserve"> </w:t>
            </w:r>
            <w:r w:rsidR="008F2C92" w:rsidRPr="002116D5">
              <w:rPr>
                <w:b/>
                <w:bCs/>
              </w:rPr>
              <w:t>Name</w:t>
            </w:r>
          </w:p>
        </w:tc>
        <w:tc>
          <w:tcPr>
            <w:tcW w:w="0" w:type="auto"/>
            <w:hideMark/>
          </w:tcPr>
          <w:p w14:paraId="672F9E53" w14:textId="77777777" w:rsidR="008F2C92" w:rsidRPr="002116D5" w:rsidRDefault="008F2C92" w:rsidP="00357F18">
            <w:pPr>
              <w:jc w:val="center"/>
              <w:rPr>
                <w:b/>
                <w:bCs/>
              </w:rPr>
            </w:pPr>
            <w:r w:rsidRPr="002116D5">
              <w:rPr>
                <w:b/>
                <w:bCs/>
              </w:rPr>
              <w:t>Comment</w:t>
            </w:r>
          </w:p>
        </w:tc>
      </w:tr>
      <w:tr w:rsidR="008F2C92" w:rsidRPr="002534C0" w14:paraId="62228A47" w14:textId="77777777" w:rsidTr="00357F18">
        <w:tc>
          <w:tcPr>
            <w:tcW w:w="0" w:type="auto"/>
            <w:shd w:val="clear" w:color="auto" w:fill="F2F2F2" w:themeFill="background1" w:themeFillShade="F2"/>
            <w:hideMark/>
          </w:tcPr>
          <w:p w14:paraId="477738F0" w14:textId="77777777" w:rsidR="008F2C92" w:rsidRPr="002534C0" w:rsidRDefault="008F2C92" w:rsidP="00357F18">
            <w:r w:rsidRPr="002534C0">
              <w:t>HY_HydrographicNetwork</w:t>
            </w:r>
          </w:p>
        </w:tc>
        <w:tc>
          <w:tcPr>
            <w:tcW w:w="0" w:type="auto"/>
            <w:hideMark/>
          </w:tcPr>
          <w:p w14:paraId="43D02E92" w14:textId="2A4E2947" w:rsidR="008F2C92" w:rsidRPr="002534C0" w:rsidRDefault="008F0853" w:rsidP="00357F18">
            <w:r>
              <w:t>Waterbodies and single line watercourses that correspond to a collection of network linear flows</w:t>
            </w:r>
          </w:p>
        </w:tc>
        <w:tc>
          <w:tcPr>
            <w:tcW w:w="0" w:type="auto"/>
            <w:hideMark/>
          </w:tcPr>
          <w:p w14:paraId="249779A6" w14:textId="2B15A024" w:rsidR="008F2C92" w:rsidRPr="002534C0" w:rsidRDefault="008F0853" w:rsidP="00357F18">
            <w:r>
              <w:t>The waterbodies and single line watercourses all have corresponding network linear flows. (Double line streams and lakes are waterbodies that are also realized by skeleton lines, which are considered as inferred network linear flows.) As noted earlier though the NHN networks are not tied to catchments or aggregations of catchments.</w:t>
            </w:r>
          </w:p>
        </w:tc>
      </w:tr>
      <w:tr w:rsidR="008F2C92" w:rsidRPr="002534C0" w14:paraId="651F455B" w14:textId="77777777" w:rsidTr="00357F18">
        <w:tc>
          <w:tcPr>
            <w:tcW w:w="0" w:type="auto"/>
            <w:shd w:val="clear" w:color="auto" w:fill="F2F2F2" w:themeFill="background1" w:themeFillShade="F2"/>
            <w:hideMark/>
          </w:tcPr>
          <w:p w14:paraId="621FAFBD" w14:textId="77777777" w:rsidR="008F2C92" w:rsidRPr="002534C0" w:rsidRDefault="008F2C92" w:rsidP="00357F18">
            <w:r w:rsidRPr="002534C0">
              <w:t>HY_WaterBody</w:t>
            </w:r>
          </w:p>
        </w:tc>
        <w:tc>
          <w:tcPr>
            <w:tcW w:w="0" w:type="auto"/>
            <w:hideMark/>
          </w:tcPr>
          <w:p w14:paraId="74A5DFB7" w14:textId="789AA702" w:rsidR="008F2C92" w:rsidRPr="002534C0" w:rsidRDefault="008F0853" w:rsidP="00357F18">
            <w:r>
              <w:t>Waterbodies and single line watercourses.</w:t>
            </w:r>
          </w:p>
        </w:tc>
        <w:tc>
          <w:tcPr>
            <w:tcW w:w="0" w:type="auto"/>
            <w:hideMark/>
          </w:tcPr>
          <w:p w14:paraId="1A846B90" w14:textId="22B0BAB2" w:rsidR="008F2C92" w:rsidRPr="002534C0" w:rsidRDefault="008F0853" w:rsidP="00357F18">
            <w:r>
              <w:t>Waterbody is used specifically for hydrographic features that are represented by polygons: lakes and double-line streams, defined by banks and delimiters. Single line watercourses also fall under HY_WaterBody.</w:t>
            </w:r>
          </w:p>
        </w:tc>
      </w:tr>
      <w:tr w:rsidR="008F2C92" w:rsidRPr="006341E3" w14:paraId="291601D8" w14:textId="77777777" w:rsidTr="00357F18">
        <w:tc>
          <w:tcPr>
            <w:tcW w:w="0" w:type="auto"/>
            <w:shd w:val="clear" w:color="auto" w:fill="F2F2F2" w:themeFill="background1" w:themeFillShade="F2"/>
            <w:hideMark/>
          </w:tcPr>
          <w:p w14:paraId="7BB4B049" w14:textId="77777777" w:rsidR="008F2C92" w:rsidRPr="002534C0" w:rsidRDefault="008F2C92" w:rsidP="00357F18">
            <w:r w:rsidRPr="002534C0">
              <w:t>HY_ChannelNetwork</w:t>
            </w:r>
          </w:p>
        </w:tc>
        <w:tc>
          <w:tcPr>
            <w:tcW w:w="0" w:type="auto"/>
            <w:hideMark/>
          </w:tcPr>
          <w:p w14:paraId="75F85E08" w14:textId="105A6049" w:rsidR="008F2C92" w:rsidRPr="002534C0" w:rsidRDefault="00735B90" w:rsidP="00357F18">
            <w:r>
              <w:t>Not represented</w:t>
            </w:r>
          </w:p>
        </w:tc>
        <w:tc>
          <w:tcPr>
            <w:tcW w:w="0" w:type="auto"/>
            <w:hideMark/>
          </w:tcPr>
          <w:p w14:paraId="26B28145" w14:textId="542BDF81" w:rsidR="008F2C92" w:rsidRPr="002534C0" w:rsidRDefault="00735B90" w:rsidP="00357F18">
            <w:r>
              <w:t>See the comment below under HY_Channel.</w:t>
            </w:r>
          </w:p>
        </w:tc>
      </w:tr>
      <w:tr w:rsidR="008F2C92" w:rsidRPr="002116D5" w14:paraId="3A0874ED" w14:textId="77777777" w:rsidTr="00357F18">
        <w:tc>
          <w:tcPr>
            <w:tcW w:w="0" w:type="auto"/>
            <w:shd w:val="clear" w:color="auto" w:fill="F2F2F2" w:themeFill="background1" w:themeFillShade="F2"/>
            <w:hideMark/>
          </w:tcPr>
          <w:p w14:paraId="4C5183C6" w14:textId="77777777" w:rsidR="008F2C92" w:rsidRPr="002116D5" w:rsidRDefault="008F2C92" w:rsidP="00357F18">
            <w:r w:rsidRPr="002116D5">
              <w:t>HY_Depression</w:t>
            </w:r>
          </w:p>
        </w:tc>
        <w:tc>
          <w:tcPr>
            <w:tcW w:w="0" w:type="auto"/>
            <w:hideMark/>
          </w:tcPr>
          <w:p w14:paraId="50C68EC5" w14:textId="03D5C237" w:rsidR="008F2C92" w:rsidRPr="002116D5" w:rsidRDefault="00357F18" w:rsidP="00357F18">
            <w:r>
              <w:t>Not represented</w:t>
            </w:r>
          </w:p>
        </w:tc>
        <w:tc>
          <w:tcPr>
            <w:tcW w:w="0" w:type="auto"/>
            <w:hideMark/>
          </w:tcPr>
          <w:p w14:paraId="6C6000B8" w14:textId="038BCA3E" w:rsidR="008F2C92" w:rsidRPr="002116D5" w:rsidRDefault="00357F18" w:rsidP="00357F18">
            <w:r>
              <w:t>The NHN has lakes, but does not use the term depression.</w:t>
            </w:r>
          </w:p>
        </w:tc>
      </w:tr>
      <w:tr w:rsidR="008F2C92" w:rsidRPr="002534C0" w14:paraId="1E395681" w14:textId="77777777" w:rsidTr="00357F18">
        <w:tc>
          <w:tcPr>
            <w:tcW w:w="0" w:type="auto"/>
            <w:shd w:val="clear" w:color="auto" w:fill="F2F2F2" w:themeFill="background1" w:themeFillShade="F2"/>
            <w:hideMark/>
          </w:tcPr>
          <w:p w14:paraId="717A7918" w14:textId="77777777" w:rsidR="008F2C92" w:rsidRPr="002534C0" w:rsidRDefault="008F2C92" w:rsidP="00357F18">
            <w:r w:rsidRPr="002534C0">
              <w:t>HY_Channel</w:t>
            </w:r>
          </w:p>
        </w:tc>
        <w:tc>
          <w:tcPr>
            <w:tcW w:w="0" w:type="auto"/>
            <w:hideMark/>
          </w:tcPr>
          <w:p w14:paraId="48A22187" w14:textId="18AF18E2" w:rsidR="008F2C92" w:rsidRPr="00A824B4" w:rsidRDefault="00DA6A27" w:rsidP="00357F18">
            <w:pPr>
              <w:rPr>
                <w:lang w:val="fr-FR"/>
              </w:rPr>
            </w:pPr>
            <w:r>
              <w:t>Not represented</w:t>
            </w:r>
          </w:p>
        </w:tc>
        <w:tc>
          <w:tcPr>
            <w:tcW w:w="0" w:type="auto"/>
            <w:hideMark/>
          </w:tcPr>
          <w:p w14:paraId="3A605F6B" w14:textId="41DDE22A" w:rsidR="008F2C92" w:rsidRPr="002534C0" w:rsidRDefault="00DA6A27" w:rsidP="00357F18">
            <w:r>
              <w:t>The NHN does not have channels as distinct from the hydrographic network. Specifically the properties lists for HY_Channel are not available.</w:t>
            </w:r>
          </w:p>
        </w:tc>
      </w:tr>
      <w:tr w:rsidR="008F2C92" w:rsidRPr="006341E3" w14:paraId="793F76B3" w14:textId="77777777" w:rsidTr="00357F18">
        <w:tc>
          <w:tcPr>
            <w:tcW w:w="0" w:type="auto"/>
            <w:shd w:val="clear" w:color="auto" w:fill="F2F2F2" w:themeFill="background1" w:themeFillShade="F2"/>
            <w:hideMark/>
          </w:tcPr>
          <w:p w14:paraId="18B8430B" w14:textId="77777777" w:rsidR="008F2C92" w:rsidRPr="001257FE" w:rsidRDefault="008F2C92" w:rsidP="00357F18">
            <w:r w:rsidRPr="001257FE">
              <w:lastRenderedPageBreak/>
              <w:t>HY_Reservoir</w:t>
            </w:r>
          </w:p>
        </w:tc>
        <w:tc>
          <w:tcPr>
            <w:tcW w:w="0" w:type="auto"/>
            <w:hideMark/>
          </w:tcPr>
          <w:p w14:paraId="7671E18D" w14:textId="2FAA2A10" w:rsidR="008F2C92" w:rsidRPr="00DA6A27" w:rsidRDefault="00DA6A27" w:rsidP="00357F18">
            <w:r>
              <w:t>Waterbodies that are reservoirs</w:t>
            </w:r>
          </w:p>
        </w:tc>
        <w:tc>
          <w:tcPr>
            <w:tcW w:w="0" w:type="auto"/>
            <w:hideMark/>
          </w:tcPr>
          <w:p w14:paraId="7934CA3D" w14:textId="26159014" w:rsidR="008F2C92" w:rsidRPr="00230BC3" w:rsidRDefault="00DA6A27" w:rsidP="00357F18">
            <w:r>
              <w:t>The NHN has waterbodies that can be categorized as reservoirs.</w:t>
            </w:r>
          </w:p>
        </w:tc>
      </w:tr>
      <w:tr w:rsidR="008F2C92" w:rsidRPr="006341E3" w14:paraId="69EFA1F3" w14:textId="77777777" w:rsidTr="00357F18">
        <w:tc>
          <w:tcPr>
            <w:tcW w:w="0" w:type="auto"/>
            <w:shd w:val="clear" w:color="auto" w:fill="F2F2F2" w:themeFill="background1" w:themeFillShade="F2"/>
            <w:hideMark/>
          </w:tcPr>
          <w:p w14:paraId="12B9AAA4" w14:textId="77777777" w:rsidR="008F2C92" w:rsidRPr="001257FE" w:rsidRDefault="008F2C92" w:rsidP="00357F18">
            <w:r w:rsidRPr="001257FE">
              <w:t>HY_FlowPath</w:t>
            </w:r>
          </w:p>
        </w:tc>
        <w:tc>
          <w:tcPr>
            <w:tcW w:w="0" w:type="auto"/>
            <w:hideMark/>
          </w:tcPr>
          <w:p w14:paraId="77D4018F" w14:textId="10B1219E" w:rsidR="008F2C92" w:rsidRPr="001257FE" w:rsidRDefault="00DA6A27" w:rsidP="00357F18">
            <w:r>
              <w:t>Network linear flow</w:t>
            </w:r>
          </w:p>
        </w:tc>
        <w:tc>
          <w:tcPr>
            <w:tcW w:w="0" w:type="auto"/>
            <w:hideMark/>
          </w:tcPr>
          <w:p w14:paraId="1B4CBCB1" w14:textId="715AD08F" w:rsidR="008F2C92" w:rsidRPr="00230BC3" w:rsidRDefault="00DA6A27" w:rsidP="00357F18">
            <w:r>
              <w:t>Network linear flows are complete, including secondary flows around islands and constructed flows through wetlands and dams.</w:t>
            </w:r>
          </w:p>
        </w:tc>
      </w:tr>
      <w:tr w:rsidR="008F2C92" w:rsidRPr="006341E3" w14:paraId="7C4FE9E7" w14:textId="77777777" w:rsidTr="00357F18">
        <w:tc>
          <w:tcPr>
            <w:tcW w:w="0" w:type="auto"/>
            <w:shd w:val="clear" w:color="auto" w:fill="F2F2F2" w:themeFill="background1" w:themeFillShade="F2"/>
            <w:hideMark/>
          </w:tcPr>
          <w:p w14:paraId="2924C457" w14:textId="77777777" w:rsidR="008F2C92" w:rsidRPr="001257FE" w:rsidRDefault="008F2C92" w:rsidP="00357F18">
            <w:r w:rsidRPr="001257FE">
              <w:t>HY_LongitudinalSection</w:t>
            </w:r>
          </w:p>
        </w:tc>
        <w:tc>
          <w:tcPr>
            <w:tcW w:w="0" w:type="auto"/>
            <w:hideMark/>
          </w:tcPr>
          <w:p w14:paraId="028D0803" w14:textId="77777777" w:rsidR="008F2C92" w:rsidRPr="00230BC3" w:rsidRDefault="008F2C92" w:rsidP="00357F18">
            <w:r w:rsidRPr="00230BC3">
              <w:t>Not represented</w:t>
            </w:r>
          </w:p>
        </w:tc>
        <w:tc>
          <w:tcPr>
            <w:tcW w:w="0" w:type="auto"/>
            <w:hideMark/>
          </w:tcPr>
          <w:p w14:paraId="77791CB9" w14:textId="77777777" w:rsidR="008F2C92" w:rsidRPr="00230BC3" w:rsidRDefault="008F2C92" w:rsidP="00357F18"/>
        </w:tc>
      </w:tr>
      <w:tr w:rsidR="008F2C92" w:rsidRPr="006341E3" w14:paraId="6CF8EAB3" w14:textId="77777777" w:rsidTr="00357F18">
        <w:tc>
          <w:tcPr>
            <w:tcW w:w="0" w:type="auto"/>
            <w:shd w:val="clear" w:color="auto" w:fill="F2F2F2" w:themeFill="background1" w:themeFillShade="F2"/>
            <w:hideMark/>
          </w:tcPr>
          <w:p w14:paraId="20CD4E10" w14:textId="77777777" w:rsidR="008F2C92" w:rsidRPr="001257FE" w:rsidRDefault="008F2C92" w:rsidP="00357F18">
            <w:r w:rsidRPr="001257FE">
              <w:t>HY_CrossSection</w:t>
            </w:r>
          </w:p>
        </w:tc>
        <w:tc>
          <w:tcPr>
            <w:tcW w:w="0" w:type="auto"/>
            <w:hideMark/>
          </w:tcPr>
          <w:p w14:paraId="7F387B20" w14:textId="77777777" w:rsidR="008F2C92" w:rsidRPr="00230BC3" w:rsidRDefault="008F2C92" w:rsidP="00357F18">
            <w:r w:rsidRPr="00230BC3">
              <w:t>Not represented</w:t>
            </w:r>
          </w:p>
        </w:tc>
        <w:tc>
          <w:tcPr>
            <w:tcW w:w="0" w:type="auto"/>
            <w:hideMark/>
          </w:tcPr>
          <w:p w14:paraId="34D8671F" w14:textId="77777777" w:rsidR="008F2C92" w:rsidRPr="00230BC3" w:rsidRDefault="008F2C92" w:rsidP="00357F18"/>
        </w:tc>
      </w:tr>
      <w:tr w:rsidR="008F2C92" w:rsidRPr="006341E3" w14:paraId="0F8F72A9" w14:textId="77777777" w:rsidTr="00357F18">
        <w:tc>
          <w:tcPr>
            <w:tcW w:w="0" w:type="auto"/>
            <w:shd w:val="clear" w:color="auto" w:fill="F2F2F2" w:themeFill="background1" w:themeFillShade="F2"/>
            <w:hideMark/>
          </w:tcPr>
          <w:p w14:paraId="2450B816" w14:textId="77777777" w:rsidR="008F2C92" w:rsidRPr="001257FE" w:rsidRDefault="008F2C92" w:rsidP="00357F18">
            <w:r w:rsidRPr="001257FE">
              <w:t>HY_WaterBodyStratum</w:t>
            </w:r>
          </w:p>
        </w:tc>
        <w:tc>
          <w:tcPr>
            <w:tcW w:w="0" w:type="auto"/>
            <w:hideMark/>
          </w:tcPr>
          <w:p w14:paraId="47B2DC90" w14:textId="77777777" w:rsidR="008F2C92" w:rsidRPr="00230BC3" w:rsidRDefault="008F2C92" w:rsidP="00357F18">
            <w:r w:rsidRPr="00230BC3">
              <w:t>Not represented</w:t>
            </w:r>
          </w:p>
        </w:tc>
        <w:tc>
          <w:tcPr>
            <w:tcW w:w="0" w:type="auto"/>
            <w:hideMark/>
          </w:tcPr>
          <w:p w14:paraId="33C45F79" w14:textId="77777777" w:rsidR="008F2C92" w:rsidRPr="00230BC3" w:rsidRDefault="008F2C92" w:rsidP="00357F18"/>
        </w:tc>
      </w:tr>
      <w:tr w:rsidR="008F2C92" w:rsidRPr="006341E3" w14:paraId="3E369D78" w14:textId="77777777" w:rsidTr="00357F18">
        <w:tc>
          <w:tcPr>
            <w:tcW w:w="0" w:type="auto"/>
            <w:shd w:val="clear" w:color="auto" w:fill="F2F2F2" w:themeFill="background1" w:themeFillShade="F2"/>
            <w:hideMark/>
          </w:tcPr>
          <w:p w14:paraId="0D2E7EBC" w14:textId="77777777" w:rsidR="008F2C92" w:rsidRPr="001257FE" w:rsidRDefault="008F2C92" w:rsidP="00357F18">
            <w:r w:rsidRPr="001257FE">
              <w:t>HY_Water_LiquidPhase</w:t>
            </w:r>
          </w:p>
        </w:tc>
        <w:tc>
          <w:tcPr>
            <w:tcW w:w="0" w:type="auto"/>
            <w:hideMark/>
          </w:tcPr>
          <w:p w14:paraId="4BC0B4C2" w14:textId="77777777" w:rsidR="008F2C92" w:rsidRPr="00230BC3" w:rsidRDefault="008F2C92" w:rsidP="00357F18">
            <w:r w:rsidRPr="00230BC3">
              <w:t>Not represented</w:t>
            </w:r>
          </w:p>
        </w:tc>
        <w:tc>
          <w:tcPr>
            <w:tcW w:w="0" w:type="auto"/>
            <w:hideMark/>
          </w:tcPr>
          <w:p w14:paraId="3AE354BD" w14:textId="77777777" w:rsidR="008F2C92" w:rsidRPr="001257FE" w:rsidRDefault="008F2C92" w:rsidP="00357F18"/>
        </w:tc>
      </w:tr>
      <w:tr w:rsidR="008F2C92" w:rsidRPr="006341E3" w14:paraId="2868377A" w14:textId="77777777" w:rsidTr="00357F18">
        <w:tc>
          <w:tcPr>
            <w:tcW w:w="0" w:type="auto"/>
            <w:shd w:val="clear" w:color="auto" w:fill="F2F2F2" w:themeFill="background1" w:themeFillShade="F2"/>
            <w:hideMark/>
          </w:tcPr>
          <w:p w14:paraId="5043D105" w14:textId="77777777" w:rsidR="008F2C92" w:rsidRPr="001257FE" w:rsidRDefault="008F2C92" w:rsidP="00357F18">
            <w:r w:rsidRPr="001257FE">
              <w:t>HY_Water_SolidPhase</w:t>
            </w:r>
          </w:p>
        </w:tc>
        <w:tc>
          <w:tcPr>
            <w:tcW w:w="0" w:type="auto"/>
            <w:hideMark/>
          </w:tcPr>
          <w:p w14:paraId="54B69125" w14:textId="77777777" w:rsidR="008F2C92" w:rsidRPr="00230BC3" w:rsidRDefault="008F2C92" w:rsidP="00357F18">
            <w:r w:rsidRPr="00230BC3">
              <w:t>Not represented</w:t>
            </w:r>
          </w:p>
        </w:tc>
        <w:tc>
          <w:tcPr>
            <w:tcW w:w="0" w:type="auto"/>
            <w:hideMark/>
          </w:tcPr>
          <w:p w14:paraId="7AEB1A98" w14:textId="77777777" w:rsidR="008F2C92" w:rsidRPr="00230BC3" w:rsidRDefault="008F2C92" w:rsidP="00357F18"/>
        </w:tc>
      </w:tr>
    </w:tbl>
    <w:p w14:paraId="4124F958" w14:textId="798D54D3" w:rsidR="008F2C92" w:rsidRPr="00A51AF2" w:rsidRDefault="004A7A67" w:rsidP="008F2C92">
      <w:pPr>
        <w:pStyle w:val="Heading2"/>
        <w:numPr>
          <w:ilvl w:val="0"/>
          <w:numId w:val="0"/>
        </w:numPr>
      </w:pPr>
      <w:bookmarkStart w:id="254" w:name="_Toc484502241"/>
      <w:r>
        <w:t>G</w:t>
      </w:r>
      <w:r w:rsidR="008F2C92" w:rsidRPr="00A51AF2">
        <w:t>.3 Hydrometric Network Model</w:t>
      </w:r>
      <w:bookmarkEnd w:id="254"/>
    </w:p>
    <w:tbl>
      <w:tblPr>
        <w:tblStyle w:val="TableGrid"/>
        <w:tblW w:w="8897" w:type="dxa"/>
        <w:tblLook w:val="04A0" w:firstRow="1" w:lastRow="0" w:firstColumn="1" w:lastColumn="0" w:noHBand="0" w:noVBand="1"/>
      </w:tblPr>
      <w:tblGrid>
        <w:gridCol w:w="2837"/>
        <w:gridCol w:w="1909"/>
        <w:gridCol w:w="4151"/>
      </w:tblGrid>
      <w:tr w:rsidR="008F2C92" w:rsidRPr="00A51AF2" w14:paraId="6FAA79CA" w14:textId="77777777" w:rsidTr="00357F18">
        <w:tc>
          <w:tcPr>
            <w:tcW w:w="0" w:type="auto"/>
            <w:shd w:val="clear" w:color="auto" w:fill="F2F2F2" w:themeFill="background1" w:themeFillShade="F2"/>
            <w:hideMark/>
          </w:tcPr>
          <w:p w14:paraId="427E7D62" w14:textId="77777777" w:rsidR="008F2C92" w:rsidRPr="00A51AF2" w:rsidRDefault="008F2C92" w:rsidP="00357F18">
            <w:pPr>
              <w:rPr>
                <w:b/>
                <w:bCs/>
              </w:rPr>
            </w:pPr>
            <w:r w:rsidRPr="00A51AF2">
              <w:rPr>
                <w:b/>
                <w:bCs/>
              </w:rPr>
              <w:t>HY_Features Name</w:t>
            </w:r>
          </w:p>
        </w:tc>
        <w:tc>
          <w:tcPr>
            <w:tcW w:w="0" w:type="auto"/>
            <w:hideMark/>
          </w:tcPr>
          <w:p w14:paraId="099CFF55" w14:textId="77777777" w:rsidR="008F2C92" w:rsidRPr="004C1BA3" w:rsidRDefault="008F2C92" w:rsidP="00357F18">
            <w:pPr>
              <w:jc w:val="center"/>
              <w:rPr>
                <w:b/>
                <w:bCs/>
              </w:rPr>
            </w:pPr>
            <w:r w:rsidRPr="004C1BA3">
              <w:rPr>
                <w:b/>
                <w:bCs/>
              </w:rPr>
              <w:t>NHDPlus Name</w:t>
            </w:r>
          </w:p>
        </w:tc>
        <w:tc>
          <w:tcPr>
            <w:tcW w:w="4151" w:type="dxa"/>
            <w:hideMark/>
          </w:tcPr>
          <w:p w14:paraId="66FC147A" w14:textId="77777777" w:rsidR="008F2C92" w:rsidRPr="004C1BA3" w:rsidRDefault="008F2C92" w:rsidP="00357F18">
            <w:pPr>
              <w:jc w:val="center"/>
              <w:rPr>
                <w:b/>
                <w:bCs/>
              </w:rPr>
            </w:pPr>
            <w:r w:rsidRPr="004C1BA3">
              <w:rPr>
                <w:b/>
                <w:bCs/>
              </w:rPr>
              <w:t>Comment</w:t>
            </w:r>
          </w:p>
        </w:tc>
      </w:tr>
      <w:tr w:rsidR="008F2C92" w:rsidRPr="00A51AF2" w14:paraId="53CB7FB8" w14:textId="77777777" w:rsidTr="00357F18">
        <w:tc>
          <w:tcPr>
            <w:tcW w:w="0" w:type="auto"/>
            <w:shd w:val="clear" w:color="auto" w:fill="F2F2F2" w:themeFill="background1" w:themeFillShade="F2"/>
            <w:hideMark/>
          </w:tcPr>
          <w:p w14:paraId="7A0F22AE" w14:textId="77777777" w:rsidR="008F2C92" w:rsidRPr="00A51AF2" w:rsidRDefault="008F2C92" w:rsidP="00357F18">
            <w:r w:rsidRPr="00A51AF2">
              <w:t>HY_HydrometricNetwork</w:t>
            </w:r>
          </w:p>
        </w:tc>
        <w:tc>
          <w:tcPr>
            <w:tcW w:w="0" w:type="auto"/>
            <w:hideMark/>
          </w:tcPr>
          <w:p w14:paraId="31B2676C" w14:textId="77777777" w:rsidR="008F2C92" w:rsidRPr="00A51AF2" w:rsidRDefault="008F2C92" w:rsidP="00357F18">
            <w:r w:rsidRPr="00A51AF2">
              <w:t>Not Represented</w:t>
            </w:r>
          </w:p>
        </w:tc>
        <w:tc>
          <w:tcPr>
            <w:tcW w:w="4151" w:type="dxa"/>
            <w:hideMark/>
          </w:tcPr>
          <w:p w14:paraId="2436579A" w14:textId="77777777" w:rsidR="008F2C92" w:rsidRPr="00A51AF2" w:rsidRDefault="008F2C92" w:rsidP="00357F18"/>
        </w:tc>
      </w:tr>
      <w:tr w:rsidR="008F2C92" w:rsidRPr="00A51AF2" w14:paraId="21220E26" w14:textId="77777777" w:rsidTr="00357F18">
        <w:tc>
          <w:tcPr>
            <w:tcW w:w="0" w:type="auto"/>
            <w:shd w:val="clear" w:color="auto" w:fill="F2F2F2" w:themeFill="background1" w:themeFillShade="F2"/>
            <w:hideMark/>
          </w:tcPr>
          <w:p w14:paraId="40EF8857" w14:textId="77777777" w:rsidR="008F2C92" w:rsidRPr="00A51AF2" w:rsidRDefault="008F2C92" w:rsidP="00357F18">
            <w:r w:rsidRPr="00A51AF2">
              <w:t>HY_HydrometricFeature</w:t>
            </w:r>
          </w:p>
        </w:tc>
        <w:tc>
          <w:tcPr>
            <w:tcW w:w="0" w:type="auto"/>
            <w:hideMark/>
          </w:tcPr>
          <w:p w14:paraId="404E4AEC" w14:textId="77777777" w:rsidR="008F2C92" w:rsidRPr="00A51AF2" w:rsidRDefault="008F2C92" w:rsidP="00357F18">
            <w:r w:rsidRPr="00A51AF2">
              <w:t>Not Represented</w:t>
            </w:r>
          </w:p>
        </w:tc>
        <w:tc>
          <w:tcPr>
            <w:tcW w:w="4151" w:type="dxa"/>
          </w:tcPr>
          <w:p w14:paraId="169D06FE" w14:textId="77777777" w:rsidR="008F2C92" w:rsidRPr="00A51AF2" w:rsidRDefault="008F2C92" w:rsidP="00357F18"/>
        </w:tc>
      </w:tr>
      <w:tr w:rsidR="008F2C92" w:rsidRPr="00F11F37" w14:paraId="3D6DC54C" w14:textId="77777777" w:rsidTr="00357F18">
        <w:tc>
          <w:tcPr>
            <w:tcW w:w="0" w:type="auto"/>
            <w:shd w:val="clear" w:color="auto" w:fill="F2F2F2" w:themeFill="background1" w:themeFillShade="F2"/>
            <w:hideMark/>
          </w:tcPr>
          <w:p w14:paraId="32859369" w14:textId="77777777" w:rsidR="008F2C92" w:rsidRPr="00A51AF2" w:rsidRDefault="008F2C92" w:rsidP="00357F18">
            <w:r w:rsidRPr="00A51AF2">
              <w:t>HY_IndirectPosition</w:t>
            </w:r>
          </w:p>
        </w:tc>
        <w:tc>
          <w:tcPr>
            <w:tcW w:w="0" w:type="auto"/>
            <w:hideMark/>
          </w:tcPr>
          <w:p w14:paraId="4974E12F" w14:textId="77777777" w:rsidR="008F2C92" w:rsidRPr="00A51AF2" w:rsidRDefault="008F2C92" w:rsidP="00357F18">
            <w:r w:rsidRPr="00A51AF2">
              <w:t>Not Represented</w:t>
            </w:r>
          </w:p>
        </w:tc>
        <w:tc>
          <w:tcPr>
            <w:tcW w:w="4151" w:type="dxa"/>
          </w:tcPr>
          <w:p w14:paraId="23EFB133" w14:textId="77777777" w:rsidR="008F2C92" w:rsidRPr="00F11F37" w:rsidRDefault="008F2C92" w:rsidP="00357F18"/>
        </w:tc>
      </w:tr>
    </w:tbl>
    <w:p w14:paraId="6E7C4B92" w14:textId="77777777" w:rsidR="008F2C92" w:rsidRPr="008F2C92" w:rsidRDefault="008F2C92" w:rsidP="008F2C92">
      <w:pPr>
        <w:sectPr w:rsidR="008F2C92" w:rsidRPr="008F2C92" w:rsidSect="008F2C92">
          <w:footerReference w:type="even" r:id="rId78"/>
          <w:type w:val="continuous"/>
          <w:pgSz w:w="15840" w:h="12240" w:orient="landscape"/>
          <w:pgMar w:top="1800" w:right="1440" w:bottom="1800" w:left="1440" w:header="720" w:footer="720" w:gutter="0"/>
          <w:pgNumType w:start="4"/>
          <w:cols w:space="720"/>
          <w:docGrid w:linePitch="360"/>
        </w:sectPr>
      </w:pPr>
    </w:p>
    <w:p w14:paraId="537294E1" w14:textId="0E8CA964" w:rsidR="008F339B" w:rsidRPr="00B809FB" w:rsidRDefault="00785A05" w:rsidP="00834E29">
      <w:pPr>
        <w:pStyle w:val="Heading1"/>
        <w:numPr>
          <w:ilvl w:val="0"/>
          <w:numId w:val="0"/>
        </w:numPr>
      </w:pPr>
      <w:bookmarkStart w:id="255" w:name="_Toc484502242"/>
      <w:r>
        <w:lastRenderedPageBreak/>
        <w:t>ANNEX</w:t>
      </w:r>
      <w:r w:rsidR="004A7A67">
        <w:t xml:space="preserve"> H</w:t>
      </w:r>
      <w:r w:rsidR="008F339B" w:rsidRPr="00B809FB">
        <w:t>: Bibliography</w:t>
      </w:r>
      <w:bookmarkEnd w:id="243"/>
      <w:bookmarkEnd w:id="255"/>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F23D9">
      <w:pPr>
        <w:pStyle w:val="NormalWeb"/>
        <w:numPr>
          <w:ilvl w:val="0"/>
          <w:numId w:val="26"/>
        </w:numPr>
        <w:spacing w:after="120" w:afterAutospacing="0"/>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F23D9">
      <w:pPr>
        <w:pStyle w:val="NormalWeb"/>
        <w:numPr>
          <w:ilvl w:val="0"/>
          <w:numId w:val="26"/>
        </w:numPr>
        <w:spacing w:after="120" w:afterAutospacing="0"/>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9"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F23D9">
      <w:pPr>
        <w:pStyle w:val="NormalWeb"/>
        <w:numPr>
          <w:ilvl w:val="0"/>
          <w:numId w:val="26"/>
        </w:numPr>
        <w:spacing w:after="120" w:afterAutospacing="0"/>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80" w:history="1">
        <w:r w:rsidRPr="00020318">
          <w:rPr>
            <w:rStyle w:val="Hyperlink"/>
            <w:lang w:val="en-US"/>
          </w:rPr>
          <w:t>https://portal.opengeospatial.org/files/?artifact_id=59773</w:t>
        </w:r>
      </w:hyperlink>
    </w:p>
    <w:p w14:paraId="1333228E" w14:textId="36207C7F" w:rsidR="008F339B" w:rsidRPr="00020318" w:rsidRDefault="008F339B" w:rsidP="00CF23D9">
      <w:pPr>
        <w:pStyle w:val="NormalWeb"/>
        <w:numPr>
          <w:ilvl w:val="0"/>
          <w:numId w:val="26"/>
        </w:numPr>
        <w:spacing w:after="120" w:afterAutospacing="0"/>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81" w:history="1">
        <w:r w:rsidRPr="00020318">
          <w:rPr>
            <w:rStyle w:val="Hyperlink"/>
            <w:lang w:val="en-US"/>
          </w:rPr>
          <w:t>https://portal.opengeospatial.org/files/?artifact_id=57222</w:t>
        </w:r>
      </w:hyperlink>
    </w:p>
    <w:p w14:paraId="2BC15B48" w14:textId="7991D757" w:rsidR="008F339B" w:rsidRPr="00020318" w:rsidRDefault="008F339B" w:rsidP="00CF23D9">
      <w:pPr>
        <w:pStyle w:val="NormalWeb"/>
        <w:numPr>
          <w:ilvl w:val="0"/>
          <w:numId w:val="26"/>
        </w:numPr>
        <w:spacing w:after="120" w:afterAutospacing="0"/>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2" w:history="1">
        <w:r w:rsidRPr="00020318">
          <w:rPr>
            <w:rStyle w:val="Hyperlink"/>
            <w:lang w:val="en-US"/>
          </w:rPr>
          <w:t>https://portal.opengeospatial.org/files/?artifact_id=55157</w:t>
        </w:r>
      </w:hyperlink>
    </w:p>
    <w:p w14:paraId="33D7ADC0" w14:textId="6DFF6350" w:rsidR="008F339B" w:rsidRPr="00020318" w:rsidRDefault="008F339B" w:rsidP="00CF23D9">
      <w:pPr>
        <w:pStyle w:val="NormalWeb"/>
        <w:numPr>
          <w:ilvl w:val="0"/>
          <w:numId w:val="26"/>
        </w:numPr>
        <w:spacing w:after="120" w:afterAutospacing="0"/>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F23D9">
      <w:pPr>
        <w:pStyle w:val="NormalWeb"/>
        <w:numPr>
          <w:ilvl w:val="0"/>
          <w:numId w:val="26"/>
        </w:numPr>
        <w:spacing w:after="120" w:afterAutospacing="0"/>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3" w:history="1">
        <w:r w:rsidRPr="00020318">
          <w:rPr>
            <w:rStyle w:val="Hyperlink"/>
            <w:lang w:val="en-US"/>
          </w:rPr>
          <w:t>https://water.usgs.gov/nawqa/sparrow/wrr97/geograp/hucs.txt</w:t>
        </w:r>
      </w:hyperlink>
    </w:p>
    <w:p w14:paraId="295665BE" w14:textId="6505059B" w:rsidR="008F339B" w:rsidRPr="00020318" w:rsidRDefault="008F339B" w:rsidP="00CF23D9">
      <w:pPr>
        <w:pStyle w:val="NormalWeb"/>
        <w:numPr>
          <w:ilvl w:val="0"/>
          <w:numId w:val="26"/>
        </w:numPr>
        <w:spacing w:after="120" w:afterAutospacing="0"/>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4" w:history="1">
        <w:r w:rsidRPr="00020318">
          <w:rPr>
            <w:rStyle w:val="Hyperlink"/>
            <w:lang w:val="en-US"/>
          </w:rPr>
          <w:t>http://www.whycos.org/chy/guide/168_Vol_I_en.pdf</w:t>
        </w:r>
      </w:hyperlink>
      <w:r w:rsidRPr="00020318">
        <w:rPr>
          <w:lang w:val="en-US"/>
        </w:rPr>
        <w:t>.</w:t>
      </w:r>
    </w:p>
    <w:p w14:paraId="728A0476" w14:textId="719D9888" w:rsidR="008F339B" w:rsidRDefault="008F339B" w:rsidP="00CF23D9">
      <w:pPr>
        <w:pStyle w:val="NormalWeb"/>
        <w:numPr>
          <w:ilvl w:val="0"/>
          <w:numId w:val="26"/>
        </w:numPr>
        <w:spacing w:after="120" w:afterAutospacing="0"/>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1598D888" w:rsidR="00DB37AA" w:rsidRDefault="00DB37AA" w:rsidP="00CF23D9">
      <w:pPr>
        <w:pStyle w:val="NormalWeb"/>
        <w:numPr>
          <w:ilvl w:val="0"/>
          <w:numId w:val="26"/>
        </w:numPr>
        <w:spacing w:after="120" w:afterAutospacing="0"/>
        <w:rPr>
          <w:lang w:val="en-US"/>
        </w:rPr>
      </w:pPr>
      <w:r w:rsidRPr="00DB37AA">
        <w:rPr>
          <w:lang w:val="en-US"/>
        </w:rPr>
        <w:t xml:space="preserve">McKay, L., Bondelid, T., Dewald, T., Johnston, J., Moore, R., and Rea, A.: NHDPlus Version 2: User Guide, Horizon Systems (2012), </w:t>
      </w:r>
      <w:hyperlink r:id="rId85" w:history="1">
        <w:r w:rsidRPr="00101AFF">
          <w:rPr>
            <w:rStyle w:val="Hyperlink"/>
            <w:lang w:val="en-US"/>
          </w:rPr>
          <w:t>ftp://ftp.horizon-systems.com/nhdplus/NHDPlusV21/Documentation/NHDPlusV2_User_Guide.pdf</w:t>
        </w:r>
      </w:hyperlink>
    </w:p>
    <w:p w14:paraId="6DC22265" w14:textId="28A0F5BF" w:rsidR="00FA3B31" w:rsidRDefault="00FA3B31" w:rsidP="00CF23D9">
      <w:pPr>
        <w:pStyle w:val="NormalWeb"/>
        <w:numPr>
          <w:ilvl w:val="0"/>
          <w:numId w:val="26"/>
        </w:numPr>
        <w:spacing w:after="120" w:afterAutospacing="0"/>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hyperlink r:id="rId86" w:history="1">
        <w:r w:rsidRPr="00101AFF">
          <w:rPr>
            <w:rStyle w:val="Hyperlink"/>
            <w:lang w:val="en-US"/>
          </w:rPr>
          <w:t>http://www.bom.gov.au/water/geofabric/documents/v3_0/ahgf</w:t>
        </w:r>
        <w:r w:rsidR="00755F16" w:rsidRPr="00101AFF">
          <w:rPr>
            <w:rStyle w:val="Hyperlink"/>
            <w:lang w:val="en-US"/>
          </w:rPr>
          <w:t>_productguide_V3_0_release.pdf</w:t>
        </w:r>
      </w:hyperlink>
    </w:p>
    <w:p w14:paraId="23397974" w14:textId="2190076E" w:rsidR="00B82461" w:rsidRDefault="00B82461" w:rsidP="00B82461">
      <w:pPr>
        <w:pStyle w:val="NormalWeb"/>
        <w:numPr>
          <w:ilvl w:val="0"/>
          <w:numId w:val="26"/>
        </w:numPr>
        <w:spacing w:after="120" w:afterAutospacing="0"/>
        <w:rPr>
          <w:lang w:val="en-US"/>
        </w:rPr>
      </w:pPr>
      <w:r>
        <w:rPr>
          <w:lang w:val="en-US"/>
        </w:rPr>
        <w:t xml:space="preserve">French </w:t>
      </w:r>
      <w:r w:rsidRPr="00FB7ACB">
        <w:rPr>
          <w:lang w:val="en-US"/>
        </w:rPr>
        <w:t>National service for water-data and reference-dataset management</w:t>
      </w:r>
      <w:r>
        <w:rPr>
          <w:lang w:val="en-US"/>
        </w:rPr>
        <w:t xml:space="preserve"> (2010), </w:t>
      </w:r>
      <w:hyperlink r:id="rId87" w:history="1">
        <w:r w:rsidRPr="00B82461">
          <w:rPr>
            <w:rStyle w:val="Hyperlink"/>
            <w:lang w:val="en-US"/>
          </w:rPr>
          <w:t>http://www.sandre.eaufrance.fr/concept/national-service-water-data-and-reference-dataset-management?lang=en</w:t>
        </w:r>
      </w:hyperlink>
    </w:p>
    <w:p w14:paraId="3F3ECF62" w14:textId="61880563" w:rsidR="0069047B" w:rsidRPr="00B82461" w:rsidRDefault="00F97AC1" w:rsidP="00CF23D9">
      <w:pPr>
        <w:pStyle w:val="NormalWeb"/>
        <w:numPr>
          <w:ilvl w:val="0"/>
          <w:numId w:val="26"/>
        </w:numPr>
        <w:spacing w:after="120" w:afterAutospacing="0"/>
        <w:rPr>
          <w:rStyle w:val="Hyperlink"/>
          <w:color w:val="auto"/>
          <w:u w:val="none"/>
          <w:lang w:val="en-US"/>
        </w:rPr>
      </w:pPr>
      <w:r w:rsidRPr="00F97AC1">
        <w:t xml:space="preserve">Natural Resources Canada, Centre for </w:t>
      </w:r>
      <w:r>
        <w:t xml:space="preserve">Topographic Information (2007), Canadian National Hydro Network (NHN), </w:t>
      </w:r>
      <w:hyperlink r:id="rId88" w:history="1">
        <w:r w:rsidR="00101AFF" w:rsidRPr="00101AFF">
          <w:rPr>
            <w:rStyle w:val="Hyperlink"/>
          </w:rPr>
          <w:t>http://open.canada.ca/data/en/dataset/87066e9a-94ee-680a-b1ba-591f4688db7d</w:t>
        </w:r>
      </w:hyperlink>
    </w:p>
    <w:p w14:paraId="5C701367" w14:textId="75C0F40B" w:rsidR="00B82461" w:rsidRPr="00B82461" w:rsidRDefault="00B82461" w:rsidP="00B82461">
      <w:pPr>
        <w:pStyle w:val="NormalWeb"/>
        <w:numPr>
          <w:ilvl w:val="0"/>
          <w:numId w:val="26"/>
        </w:numPr>
        <w:spacing w:after="120" w:afterAutospacing="0"/>
        <w:rPr>
          <w:lang w:val="en-US"/>
        </w:rPr>
      </w:pPr>
      <w:r>
        <w:rPr>
          <w:lang w:val="en-US"/>
        </w:rPr>
        <w:t xml:space="preserve">French SANDRE data model for the Hydrographic Network : </w:t>
      </w:r>
      <w:hyperlink r:id="rId89" w:history="1">
        <w:r w:rsidRPr="00B82461">
          <w:rPr>
            <w:rStyle w:val="Hyperlink"/>
            <w:lang w:val="en-US"/>
          </w:rPr>
          <w:t>http://www.sandre.eaufrance.fr/notice-doc/référentiel-hydrographique</w:t>
        </w:r>
      </w:hyperlink>
    </w:p>
    <w:p w14:paraId="36D3D730" w14:textId="77777777" w:rsidR="00BA30D2" w:rsidRDefault="008F339B" w:rsidP="00834E29">
      <w:pPr>
        <w:pStyle w:val="Heading2"/>
        <w:numPr>
          <w:ilvl w:val="0"/>
          <w:numId w:val="0"/>
        </w:numPr>
        <w:rPr>
          <w:lang w:eastAsia="en-AU"/>
        </w:rPr>
        <w:sectPr w:rsidR="00BA30D2" w:rsidSect="008F339B">
          <w:footerReference w:type="even" r:id="rId90"/>
          <w:footerReference w:type="default" r:id="rId91"/>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004AAFE" w:rsidR="00BA30D2" w:rsidRDefault="004A7A67" w:rsidP="00834E29">
      <w:pPr>
        <w:pStyle w:val="Heading1"/>
        <w:numPr>
          <w:ilvl w:val="0"/>
          <w:numId w:val="0"/>
        </w:numPr>
        <w:rPr>
          <w:lang w:eastAsia="en-AU"/>
        </w:rPr>
      </w:pPr>
      <w:bookmarkStart w:id="256" w:name="_Toc484502244"/>
      <w:r>
        <w:lastRenderedPageBreak/>
        <w:t>ANNEX I</w:t>
      </w:r>
      <w:r w:rsidR="00BA30D2" w:rsidRPr="00BA30D2">
        <w:t>: Revision history</w:t>
      </w:r>
      <w:bookmarkEnd w:id="25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ListBullet"/>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ListBullet"/>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ListBullet"/>
            </w:pPr>
            <w:r>
              <w:t xml:space="preserve">Figures updated </w:t>
            </w:r>
          </w:p>
          <w:p w14:paraId="4B7D2EF1" w14:textId="4B055E4F" w:rsidR="0038732F" w:rsidRDefault="0038732F" w:rsidP="00390906">
            <w:pPr>
              <w:pStyle w:val="ListBullet"/>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ListBullet"/>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ListBullet"/>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ListBullet"/>
            </w:pPr>
            <w:r>
              <w:t>Josh Lieberman</w:t>
            </w:r>
          </w:p>
          <w:p w14:paraId="0CF35284" w14:textId="351C232C"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ListBullet"/>
            </w:pPr>
            <w:r>
              <w:t>Edits in reference to conformance and topological concepts.</w:t>
            </w:r>
          </w:p>
          <w:p w14:paraId="2B71BEAA" w14:textId="77777777" w:rsidR="0038732F" w:rsidRDefault="0038732F" w:rsidP="00F02312">
            <w:pPr>
              <w:pStyle w:val="ListBullet"/>
            </w:pPr>
            <w:r>
              <w:t>Class associations, attributes, and constraints formatted into tables.</w:t>
            </w:r>
          </w:p>
          <w:p w14:paraId="43AD6B0C" w14:textId="45AC4764" w:rsidR="0038732F" w:rsidRDefault="0038732F" w:rsidP="00390906">
            <w:pPr>
              <w:pStyle w:val="ListBullet"/>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32723908" w:rsidR="00C11F93" w:rsidRDefault="002D580D" w:rsidP="00671237">
            <w:pPr>
              <w:pStyle w:val="ListBullet"/>
            </w:pPr>
            <w:r>
              <w:t>0</w:t>
            </w:r>
            <w:r w:rsidR="00C11F93">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ListBullet"/>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ListBullet"/>
            </w:pPr>
            <w:r>
              <w:t xml:space="preserve">Reconciling comments from the </w:t>
            </w:r>
            <w:r w:rsidR="000416C5">
              <w:t xml:space="preserve">second </w:t>
            </w:r>
            <w:r>
              <w:t xml:space="preserve">OAB review </w:t>
            </w:r>
          </w:p>
        </w:tc>
      </w:tr>
      <w:tr w:rsidR="003C6B6B" w:rsidRPr="002877E1" w14:paraId="5EB672E0" w14:textId="77777777" w:rsidTr="00502E1B">
        <w:tc>
          <w:tcPr>
            <w:tcW w:w="1276" w:type="dxa"/>
            <w:tcBorders>
              <w:top w:val="single" w:sz="4" w:space="0" w:color="auto"/>
              <w:left w:val="single" w:sz="4" w:space="0" w:color="auto"/>
              <w:bottom w:val="single" w:sz="4" w:space="0" w:color="auto"/>
              <w:right w:val="single" w:sz="4" w:space="0" w:color="auto"/>
            </w:tcBorders>
          </w:tcPr>
          <w:p w14:paraId="345E8C88" w14:textId="2A41FB00" w:rsidR="003C6B6B" w:rsidRDefault="00617D8F" w:rsidP="003F6442">
            <w:pPr>
              <w:rPr>
                <w:lang w:eastAsia="en-AU"/>
              </w:rPr>
            </w:pPr>
            <w:r>
              <w:rPr>
                <w:lang w:eastAsia="en-AU"/>
              </w:rPr>
              <w:lastRenderedPageBreak/>
              <w:t>4.01.2017</w:t>
            </w:r>
            <w:r w:rsidR="007F7C44">
              <w:rPr>
                <w:lang w:eastAsia="en-AU"/>
              </w:rPr>
              <w:t>,</w:t>
            </w:r>
          </w:p>
          <w:p w14:paraId="04AE4D85" w14:textId="77777777" w:rsidR="007F7C44" w:rsidRDefault="007F7C44" w:rsidP="003F6442">
            <w:pPr>
              <w:rPr>
                <w:lang w:eastAsia="en-AU"/>
              </w:rPr>
            </w:pPr>
            <w:r>
              <w:rPr>
                <w:lang w:eastAsia="en-AU"/>
              </w:rPr>
              <w:t>June 2017</w:t>
            </w:r>
          </w:p>
          <w:p w14:paraId="39F19486" w14:textId="4046EE51" w:rsidR="00D9739C" w:rsidRDefault="00D9739C" w:rsidP="003F6442">
            <w:pPr>
              <w:rPr>
                <w:lang w:eastAsia="en-AU"/>
              </w:rPr>
            </w:pPr>
          </w:p>
        </w:tc>
        <w:tc>
          <w:tcPr>
            <w:tcW w:w="809" w:type="dxa"/>
            <w:tcBorders>
              <w:top w:val="single" w:sz="4" w:space="0" w:color="auto"/>
              <w:left w:val="single" w:sz="4" w:space="0" w:color="auto"/>
              <w:bottom w:val="single" w:sz="4" w:space="0" w:color="auto"/>
              <w:right w:val="single" w:sz="4" w:space="0" w:color="auto"/>
            </w:tcBorders>
          </w:tcPr>
          <w:p w14:paraId="03DBA02A" w14:textId="151D3037" w:rsidR="003C6B6B" w:rsidRDefault="00617D8F" w:rsidP="00671237">
            <w:pPr>
              <w:pStyle w:val="ListBullet"/>
            </w:pPr>
            <w:r>
              <w:t>0.11</w:t>
            </w:r>
          </w:p>
        </w:tc>
        <w:tc>
          <w:tcPr>
            <w:tcW w:w="1417" w:type="dxa"/>
            <w:tcBorders>
              <w:top w:val="single" w:sz="4" w:space="0" w:color="auto"/>
              <w:left w:val="single" w:sz="4" w:space="0" w:color="auto"/>
              <w:bottom w:val="single" w:sz="4" w:space="0" w:color="auto"/>
              <w:right w:val="single" w:sz="4" w:space="0" w:color="auto"/>
            </w:tcBorders>
          </w:tcPr>
          <w:p w14:paraId="1BCF7311" w14:textId="77777777" w:rsidR="003C6B6B" w:rsidRDefault="00617D8F" w:rsidP="00F02312">
            <w:pPr>
              <w:pStyle w:val="ListBullet"/>
            </w:pPr>
            <w:r>
              <w:t>David Blodgett</w:t>
            </w:r>
          </w:p>
          <w:p w14:paraId="1B9C29AD" w14:textId="0089A70C" w:rsidR="00617D8F" w:rsidRDefault="00617D8F" w:rsidP="00F02312">
            <w:pPr>
              <w:pStyle w:val="ListBullet"/>
            </w:pPr>
            <w:r>
              <w:t>Irina Dornbludt</w:t>
            </w:r>
          </w:p>
        </w:tc>
        <w:tc>
          <w:tcPr>
            <w:tcW w:w="1703" w:type="dxa"/>
            <w:tcBorders>
              <w:top w:val="single" w:sz="4" w:space="0" w:color="auto"/>
              <w:left w:val="single" w:sz="4" w:space="0" w:color="auto"/>
              <w:bottom w:val="single" w:sz="4" w:space="0" w:color="auto"/>
              <w:right w:val="single" w:sz="4" w:space="0" w:color="auto"/>
            </w:tcBorders>
          </w:tcPr>
          <w:p w14:paraId="50F79116" w14:textId="3BDA2A8A" w:rsidR="003C6B6B" w:rsidRDefault="00617D8F" w:rsidP="00C11F93">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4485DE85" w14:textId="669ED259" w:rsidR="003C6B6B" w:rsidRDefault="00B42DEB" w:rsidP="00C96C7A">
            <w:pPr>
              <w:pStyle w:val="ListBullet"/>
            </w:pPr>
            <w:r>
              <w:t>Reconciled</w:t>
            </w:r>
            <w:r w:rsidR="00617D8F">
              <w:t xml:space="preserve"> issues raised in</w:t>
            </w:r>
            <w:r w:rsidR="00C96C7A">
              <w:t xml:space="preserve"> public comment.</w:t>
            </w:r>
          </w:p>
        </w:tc>
      </w:tr>
    </w:tbl>
    <w:p w14:paraId="2E9DE2FA" w14:textId="007E18CA" w:rsidR="00BA30D2" w:rsidRDefault="00BA30D2" w:rsidP="00C11F93">
      <w:pPr>
        <w:rPr>
          <w:lang w:eastAsia="en-AU"/>
        </w:rPr>
      </w:pPr>
    </w:p>
    <w:sectPr w:rsidR="00BA30D2" w:rsidSect="008F339B">
      <w:footerReference w:type="default" r:id="rId92"/>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CBB97" w14:textId="77777777" w:rsidR="00476168" w:rsidRDefault="00476168">
      <w:r>
        <w:separator/>
      </w:r>
    </w:p>
  </w:endnote>
  <w:endnote w:type="continuationSeparator" w:id="0">
    <w:p w14:paraId="58AC4A30" w14:textId="77777777" w:rsidR="00476168" w:rsidRDefault="00476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MT">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180538"/>
      <w:docPartObj>
        <w:docPartGallery w:val="Page Numbers (Bottom of Page)"/>
        <w:docPartUnique/>
      </w:docPartObj>
    </w:sdtPr>
    <w:sdtEndPr/>
    <w:sdtContent>
      <w:p w14:paraId="1800CE91" w14:textId="77777777" w:rsidR="007F7C44" w:rsidRDefault="007F7C44">
        <w:pPr>
          <w:pStyle w:val="Footer"/>
          <w:jc w:val="center"/>
        </w:pPr>
        <w:r>
          <w:fldChar w:fldCharType="begin"/>
        </w:r>
        <w:r>
          <w:instrText>PAGE   \* MERGEFORMAT</w:instrText>
        </w:r>
        <w:r>
          <w:fldChar w:fldCharType="separate"/>
        </w:r>
        <w:r w:rsidR="00BA4A52" w:rsidRPr="00BA4A52">
          <w:rPr>
            <w:noProof/>
            <w:lang w:val="de-DE"/>
          </w:rPr>
          <w:t>iv</w:t>
        </w:r>
        <w:r>
          <w:fldChar w:fldCharType="end"/>
        </w:r>
      </w:p>
    </w:sdtContent>
  </w:sdt>
  <w:p w14:paraId="3480EAC6" w14:textId="39F2EA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710782"/>
      <w:docPartObj>
        <w:docPartGallery w:val="Page Numbers (Bottom of Page)"/>
        <w:docPartUnique/>
      </w:docPartObj>
    </w:sdtPr>
    <w:sdtEndPr/>
    <w:sdtContent>
      <w:p w14:paraId="7CD14CBA" w14:textId="483F8CCC" w:rsidR="007F7C44" w:rsidRDefault="007F7C44">
        <w:pPr>
          <w:pStyle w:val="Footer"/>
          <w:jc w:val="center"/>
        </w:pPr>
        <w:r>
          <w:t xml:space="preserve">C - </w:t>
        </w:r>
        <w:r>
          <w:fldChar w:fldCharType="begin"/>
        </w:r>
        <w:r>
          <w:instrText>PAGE   \* MERGEFORMAT</w:instrText>
        </w:r>
        <w:r>
          <w:fldChar w:fldCharType="separate"/>
        </w:r>
        <w:r w:rsidR="00BA4A52" w:rsidRPr="00BA4A52">
          <w:rPr>
            <w:noProof/>
            <w:lang w:val="de-DE"/>
          </w:rPr>
          <w:t>6</w:t>
        </w:r>
        <w:r>
          <w:fldChar w:fldCharType="end"/>
        </w:r>
      </w:p>
    </w:sdtContent>
  </w:sdt>
  <w:p w14:paraId="5496D8BD" w14:textId="7A837AF2" w:rsidR="007F7C44" w:rsidRPr="002F3E1E" w:rsidRDefault="007F7C44" w:rsidP="00B62D99">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78861"/>
      <w:docPartObj>
        <w:docPartGallery w:val="Page Numbers (Bottom of Page)"/>
        <w:docPartUnique/>
      </w:docPartObj>
    </w:sdtPr>
    <w:sdtEndPr/>
    <w:sdtContent>
      <w:p w14:paraId="1825857F" w14:textId="6A44008C" w:rsidR="007F7C44" w:rsidRDefault="007F7C44" w:rsidP="00B62D99">
        <w:pPr>
          <w:pStyle w:val="Footer"/>
          <w:jc w:val="center"/>
        </w:pPr>
        <w:r>
          <w:t xml:space="preserve">C - </w:t>
        </w:r>
        <w:r>
          <w:fldChar w:fldCharType="begin"/>
        </w:r>
        <w:r>
          <w:instrText>PAGE   \* MERGEFORMAT</w:instrText>
        </w:r>
        <w:r>
          <w:fldChar w:fldCharType="separate"/>
        </w:r>
        <w:r w:rsidR="00BA4A52" w:rsidRPr="00BA4A52">
          <w:rPr>
            <w:noProof/>
            <w:lang w:val="de-DE"/>
          </w:rPr>
          <w:t>5</w:t>
        </w:r>
        <w:r>
          <w:fldChar w:fldCharType="end"/>
        </w:r>
      </w:p>
      <w:p w14:paraId="01A4B7B5" w14:textId="6A47AB7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104494"/>
      <w:docPartObj>
        <w:docPartGallery w:val="Page Numbers (Bottom of Page)"/>
        <w:docPartUnique/>
      </w:docPartObj>
    </w:sdtPr>
    <w:sdtEndPr/>
    <w:sdtContent>
      <w:p w14:paraId="7F816693" w14:textId="0D8B1F19" w:rsidR="007F7C44" w:rsidRDefault="007F7C44">
        <w:pPr>
          <w:pStyle w:val="Footer"/>
          <w:jc w:val="center"/>
        </w:pPr>
        <w:r>
          <w:t xml:space="preserve">D - </w:t>
        </w:r>
        <w:r>
          <w:fldChar w:fldCharType="begin"/>
        </w:r>
        <w:r>
          <w:instrText>PAGE   \* MERGEFORMAT</w:instrText>
        </w:r>
        <w:r>
          <w:fldChar w:fldCharType="separate"/>
        </w:r>
        <w:r w:rsidR="00BA4A52">
          <w:rPr>
            <w:noProof/>
          </w:rPr>
          <w:t>2</w:t>
        </w:r>
        <w:r>
          <w:fldChar w:fldCharType="end"/>
        </w:r>
      </w:p>
    </w:sdtContent>
  </w:sdt>
  <w:p w14:paraId="2249092B" w14:textId="72F7F262"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724967"/>
      <w:docPartObj>
        <w:docPartGallery w:val="Page Numbers (Bottom of Page)"/>
        <w:docPartUnique/>
      </w:docPartObj>
    </w:sdtPr>
    <w:sdtEndPr/>
    <w:sdtContent>
      <w:p w14:paraId="2F24080E" w14:textId="5A292898" w:rsidR="007F7C44" w:rsidRDefault="007F7C44" w:rsidP="00B62D99">
        <w:pPr>
          <w:pStyle w:val="Footer"/>
          <w:jc w:val="center"/>
        </w:pPr>
        <w:r>
          <w:t xml:space="preserve">D - </w:t>
        </w:r>
        <w:r>
          <w:fldChar w:fldCharType="begin"/>
        </w:r>
        <w:r>
          <w:instrText>PAGE   \* MERGEFORMAT</w:instrText>
        </w:r>
        <w:r>
          <w:fldChar w:fldCharType="separate"/>
        </w:r>
        <w:r w:rsidR="00BA4A52" w:rsidRPr="00BA4A52">
          <w:rPr>
            <w:noProof/>
            <w:lang w:val="de-DE"/>
          </w:rPr>
          <w:t>3</w:t>
        </w:r>
        <w:r>
          <w:fldChar w:fldCharType="end"/>
        </w:r>
      </w:p>
      <w:p w14:paraId="1455CD11" w14:textId="7B9FA2B6"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6406"/>
      <w:docPartObj>
        <w:docPartGallery w:val="Page Numbers (Bottom of Page)"/>
        <w:docPartUnique/>
      </w:docPartObj>
    </w:sdtPr>
    <w:sdtEndPr/>
    <w:sdtContent>
      <w:p w14:paraId="158A8843" w14:textId="77777777" w:rsidR="007F7C44" w:rsidRDefault="007F7C44">
        <w:pPr>
          <w:pStyle w:val="Footer"/>
          <w:jc w:val="center"/>
        </w:pPr>
        <w:r>
          <w:t xml:space="preserve">E - </w:t>
        </w:r>
        <w:r>
          <w:fldChar w:fldCharType="begin"/>
        </w:r>
        <w:r>
          <w:instrText>PAGE   \* MERGEFORMAT</w:instrText>
        </w:r>
        <w:r>
          <w:fldChar w:fldCharType="separate"/>
        </w:r>
        <w:r w:rsidR="00BA4A52">
          <w:rPr>
            <w:noProof/>
          </w:rPr>
          <w:t>4</w:t>
        </w:r>
        <w:r>
          <w:fldChar w:fldCharType="end"/>
        </w:r>
      </w:p>
    </w:sdtContent>
  </w:sdt>
  <w:p w14:paraId="7E9A3639" w14:textId="3DD2505B" w:rsidR="007F7C44" w:rsidRPr="002F3E1E" w:rsidRDefault="007F7C44"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29603"/>
      <w:docPartObj>
        <w:docPartGallery w:val="Page Numbers (Bottom of Page)"/>
        <w:docPartUnique/>
      </w:docPartObj>
    </w:sdtPr>
    <w:sdtEndPr/>
    <w:sdtContent>
      <w:p w14:paraId="2CF3211A" w14:textId="77777777" w:rsidR="007F7C44" w:rsidRDefault="007F7C44" w:rsidP="00B62D99">
        <w:pPr>
          <w:pStyle w:val="Footer"/>
          <w:jc w:val="center"/>
        </w:pPr>
        <w:r>
          <w:t xml:space="preserve">E - </w:t>
        </w:r>
        <w:r>
          <w:fldChar w:fldCharType="begin"/>
        </w:r>
        <w:r>
          <w:instrText>PAGE   \* MERGEFORMAT</w:instrText>
        </w:r>
        <w:r>
          <w:fldChar w:fldCharType="separate"/>
        </w:r>
        <w:r w:rsidR="00BA4A52" w:rsidRPr="00BA4A52">
          <w:rPr>
            <w:noProof/>
            <w:lang w:val="de-DE"/>
          </w:rPr>
          <w:t>5</w:t>
        </w:r>
        <w:r>
          <w:fldChar w:fldCharType="end"/>
        </w:r>
      </w:p>
      <w:p w14:paraId="0649BD0A" w14:textId="5BB51BE1" w:rsidR="007F7C44" w:rsidRDefault="007F7C44" w:rsidP="00F7549D">
        <w:pPr>
          <w:pStyle w:val="Foote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152977"/>
      <w:docPartObj>
        <w:docPartGallery w:val="Page Numbers (Bottom of Page)"/>
        <w:docPartUnique/>
      </w:docPartObj>
    </w:sdtPr>
    <w:sdtEndPr/>
    <w:sdtContent>
      <w:p w14:paraId="0E16729D" w14:textId="5DAE1E88" w:rsidR="007F7C44" w:rsidRDefault="007F7C44">
        <w:pPr>
          <w:pStyle w:val="Footer"/>
          <w:jc w:val="center"/>
        </w:pPr>
        <w:r>
          <w:t xml:space="preserve">F - </w:t>
        </w:r>
        <w:r>
          <w:fldChar w:fldCharType="begin"/>
        </w:r>
        <w:r>
          <w:instrText>PAGE   \* MERGEFORMAT</w:instrText>
        </w:r>
        <w:r>
          <w:fldChar w:fldCharType="separate"/>
        </w:r>
        <w:r w:rsidR="00BA4A52">
          <w:rPr>
            <w:noProof/>
          </w:rPr>
          <w:t>4</w:t>
        </w:r>
        <w:r>
          <w:fldChar w:fldCharType="end"/>
        </w:r>
      </w:p>
    </w:sdtContent>
  </w:sdt>
  <w:p w14:paraId="0E37AB42" w14:textId="7BD732F3"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93703"/>
      <w:docPartObj>
        <w:docPartGallery w:val="Page Numbers (Bottom of Page)"/>
        <w:docPartUnique/>
      </w:docPartObj>
    </w:sdtPr>
    <w:sdtEndPr/>
    <w:sdtContent>
      <w:p w14:paraId="2577A8E4" w14:textId="5C315EED" w:rsidR="007F7C44" w:rsidRDefault="007F7C44" w:rsidP="00B62D99">
        <w:pPr>
          <w:pStyle w:val="Footer"/>
          <w:jc w:val="center"/>
        </w:pPr>
        <w:r>
          <w:t>G - 2</w:t>
        </w:r>
      </w:p>
      <w:p w14:paraId="7A96FC68" w14:textId="2B1B7BA8"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68355"/>
      <w:docPartObj>
        <w:docPartGallery w:val="Page Numbers (Bottom of Page)"/>
        <w:docPartUnique/>
      </w:docPartObj>
    </w:sdtPr>
    <w:sdtEndPr/>
    <w:sdtContent>
      <w:p w14:paraId="599DDF3C" w14:textId="6E6166CE" w:rsidR="007F7C44" w:rsidRDefault="007F7C44">
        <w:pPr>
          <w:pStyle w:val="Footer"/>
          <w:jc w:val="center"/>
        </w:pPr>
        <w:r>
          <w:t>G - 1</w:t>
        </w:r>
      </w:p>
    </w:sdtContent>
  </w:sdt>
  <w:p w14:paraId="1889E2A8"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416123"/>
      <w:docPartObj>
        <w:docPartGallery w:val="Page Numbers (Bottom of Page)"/>
        <w:docPartUnique/>
      </w:docPartObj>
    </w:sdtPr>
    <w:sdtEndPr/>
    <w:sdtContent>
      <w:p w14:paraId="4E7A2AD0" w14:textId="6AAFB358" w:rsidR="007F7C44" w:rsidRDefault="007F7C44">
        <w:pPr>
          <w:pStyle w:val="Footer"/>
          <w:jc w:val="center"/>
        </w:pPr>
        <w:r>
          <w:t>G - 3</w:t>
        </w:r>
      </w:p>
    </w:sdtContent>
  </w:sdt>
  <w:p w14:paraId="3FC952A4"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184267"/>
      <w:docPartObj>
        <w:docPartGallery w:val="Page Numbers (Bottom of Page)"/>
        <w:docPartUnique/>
      </w:docPartObj>
    </w:sdtPr>
    <w:sdtEndPr>
      <w:rPr>
        <w:noProof/>
      </w:rPr>
    </w:sdtEndPr>
    <w:sdtContent>
      <w:p w14:paraId="43CD73D4" w14:textId="77777777" w:rsidR="007F7C44" w:rsidRDefault="007F7C44">
        <w:pPr>
          <w:pStyle w:val="Footer"/>
          <w:jc w:val="center"/>
        </w:pPr>
        <w:r>
          <w:fldChar w:fldCharType="begin"/>
        </w:r>
        <w:r>
          <w:instrText xml:space="preserve"> PAGE   \* MERGEFORMAT </w:instrText>
        </w:r>
        <w:r>
          <w:fldChar w:fldCharType="separate"/>
        </w:r>
        <w:r w:rsidR="00BA4A52">
          <w:rPr>
            <w:noProof/>
          </w:rPr>
          <w:t>v</w:t>
        </w:r>
        <w:r>
          <w:rPr>
            <w:noProof/>
          </w:rPr>
          <w:fldChar w:fldCharType="end"/>
        </w:r>
      </w:p>
    </w:sdtContent>
  </w:sdt>
  <w:p w14:paraId="3BE1566C" w14:textId="797F93E7" w:rsidR="007F7C44" w:rsidRPr="0079517D" w:rsidRDefault="007F7C44" w:rsidP="0079517D">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495894"/>
      <w:docPartObj>
        <w:docPartGallery w:val="Page Numbers (Bottom of Page)"/>
        <w:docPartUnique/>
      </w:docPartObj>
    </w:sdtPr>
    <w:sdtEndPr/>
    <w:sdtContent>
      <w:p w14:paraId="489DCD2B" w14:textId="23BCEF66" w:rsidR="007F7C44" w:rsidRDefault="00D9739C">
        <w:pPr>
          <w:pStyle w:val="Footer"/>
          <w:jc w:val="center"/>
        </w:pPr>
        <w:r>
          <w:t>H</w:t>
        </w:r>
        <w:r w:rsidR="007F7C44">
          <w:t xml:space="preserve">- </w:t>
        </w:r>
        <w:r w:rsidR="007F7C44">
          <w:fldChar w:fldCharType="begin"/>
        </w:r>
        <w:r w:rsidR="007F7C44">
          <w:instrText>PAGE   \* MERGEFORMAT</w:instrText>
        </w:r>
        <w:r w:rsidR="007F7C44">
          <w:fldChar w:fldCharType="separate"/>
        </w:r>
        <w:r w:rsidR="00BA4A52">
          <w:rPr>
            <w:noProof/>
          </w:rPr>
          <w:t>2</w:t>
        </w:r>
        <w:r w:rsidR="007F7C44">
          <w:fldChar w:fldCharType="end"/>
        </w:r>
      </w:p>
    </w:sdtContent>
  </w:sdt>
  <w:p w14:paraId="68D4BC4A" w14:textId="77777777" w:rsidR="007F7C44" w:rsidRPr="002F3E1E" w:rsidRDefault="007F7C44"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714888"/>
      <w:docPartObj>
        <w:docPartGallery w:val="Page Numbers (Bottom of Page)"/>
        <w:docPartUnique/>
      </w:docPartObj>
    </w:sdtPr>
    <w:sdtEndPr/>
    <w:sdtContent>
      <w:p w14:paraId="3B871EAC" w14:textId="1246106C" w:rsidR="007F7C44" w:rsidRDefault="007F7C44" w:rsidP="00B62D99">
        <w:pPr>
          <w:pStyle w:val="Footer"/>
          <w:jc w:val="center"/>
        </w:pPr>
        <w:r>
          <w:t xml:space="preserve">H - </w:t>
        </w:r>
        <w:r>
          <w:fldChar w:fldCharType="begin"/>
        </w:r>
        <w:r>
          <w:instrText>PAGE   \* MERGEFORMAT</w:instrText>
        </w:r>
        <w:r>
          <w:fldChar w:fldCharType="separate"/>
        </w:r>
        <w:r w:rsidR="00BA4A52">
          <w:rPr>
            <w:noProof/>
          </w:rPr>
          <w:t>1</w:t>
        </w:r>
        <w:r>
          <w:fldChar w:fldCharType="end"/>
        </w:r>
      </w:p>
      <w:p w14:paraId="49B0929D" w14:textId="1E69402B"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sdtContent>
  </w:sdt>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059233"/>
      <w:docPartObj>
        <w:docPartGallery w:val="Page Numbers (Bottom of Page)"/>
        <w:docPartUnique/>
      </w:docPartObj>
    </w:sdtPr>
    <w:sdtEndPr/>
    <w:sdtContent>
      <w:p w14:paraId="6BB50558" w14:textId="75698A13" w:rsidR="007F7C44" w:rsidRDefault="007F7C44" w:rsidP="00B62D99">
        <w:pPr>
          <w:pStyle w:val="Footer"/>
          <w:jc w:val="center"/>
        </w:pPr>
        <w:r>
          <w:t xml:space="preserve">I - </w:t>
        </w:r>
        <w:r>
          <w:fldChar w:fldCharType="begin"/>
        </w:r>
        <w:r>
          <w:instrText>PAGE   \* MERGEFORMAT</w:instrText>
        </w:r>
        <w:r>
          <w:fldChar w:fldCharType="separate"/>
        </w:r>
        <w:r w:rsidR="00BA4A52" w:rsidRPr="00BA4A52">
          <w:rPr>
            <w:noProof/>
            <w:lang w:val="de-DE"/>
          </w:rPr>
          <w:t>1</w:t>
        </w:r>
        <w:r>
          <w:fldChar w:fldCharType="end"/>
        </w:r>
      </w:p>
      <w:p w14:paraId="1A9AF0FD" w14:textId="57A45390" w:rsidR="007F7C44" w:rsidRDefault="007F7C44"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FF59" w14:textId="7BE07F93" w:rsidR="007F7C44" w:rsidRPr="0079517D" w:rsidRDefault="007F7C44" w:rsidP="00932243">
    <w:pPr>
      <w:pStyle w:val="Footer"/>
      <w:jc w:val="right"/>
      <w:rPr>
        <w:sz w:val="16"/>
        <w:szCs w:val="16"/>
      </w:rPr>
    </w:pPr>
    <w:r w:rsidRPr="0079517D">
      <w:rPr>
        <w:sz w:val="16"/>
        <w:szCs w:val="16"/>
      </w:rPr>
      <w:t xml:space="preserve">Copyright © </w:t>
    </w:r>
    <w:r>
      <w:rPr>
        <w:sz w:val="16"/>
        <w:szCs w:val="16"/>
      </w:rPr>
      <w:t xml:space="preserve">2017 Open </w:t>
    </w:r>
    <w:r w:rsidRPr="0079517D">
      <w:rPr>
        <w:sz w:val="16"/>
        <w:szCs w:val="16"/>
      </w:rPr>
      <w:t>Geospatial Consortium</w:t>
    </w:r>
  </w:p>
  <w:p w14:paraId="293FC71C" w14:textId="77777777" w:rsidR="007F7C44" w:rsidRDefault="007F7C4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506071"/>
      <w:docPartObj>
        <w:docPartGallery w:val="Page Numbers (Bottom of Page)"/>
        <w:docPartUnique/>
      </w:docPartObj>
    </w:sdtPr>
    <w:sdtEndPr/>
    <w:sdtContent>
      <w:p w14:paraId="3CDD83C1" w14:textId="77777777" w:rsidR="007F7C44" w:rsidRDefault="007F7C44">
        <w:pPr>
          <w:pStyle w:val="Footer"/>
          <w:jc w:val="center"/>
        </w:pPr>
        <w:r>
          <w:fldChar w:fldCharType="begin"/>
        </w:r>
        <w:r>
          <w:instrText>PAGE   \* MERGEFORMAT</w:instrText>
        </w:r>
        <w:r>
          <w:fldChar w:fldCharType="separate"/>
        </w:r>
        <w:r w:rsidR="00BA4A52" w:rsidRPr="00BA4A52">
          <w:rPr>
            <w:noProof/>
            <w:lang w:val="de-DE"/>
          </w:rPr>
          <w:t>80</w:t>
        </w:r>
        <w:r>
          <w:fldChar w:fldCharType="end"/>
        </w:r>
      </w:p>
    </w:sdtContent>
  </w:sdt>
  <w:p w14:paraId="1914505E" w14:textId="7FDA0284"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554254"/>
      <w:docPartObj>
        <w:docPartGallery w:val="Page Numbers (Bottom of Page)"/>
        <w:docPartUnique/>
      </w:docPartObj>
    </w:sdtPr>
    <w:sdtEndPr/>
    <w:sdtContent>
      <w:p w14:paraId="654FE81C" w14:textId="4F1EABD6" w:rsidR="007F7C44" w:rsidRDefault="007F7C44">
        <w:pPr>
          <w:pStyle w:val="Footer"/>
          <w:jc w:val="center"/>
        </w:pPr>
        <w:r>
          <w:fldChar w:fldCharType="begin"/>
        </w:r>
        <w:r>
          <w:instrText>PAGE   \* MERGEFORMAT</w:instrText>
        </w:r>
        <w:r>
          <w:fldChar w:fldCharType="separate"/>
        </w:r>
        <w:r w:rsidR="00BA4A52">
          <w:rPr>
            <w:noProof/>
          </w:rPr>
          <w:t>81</w:t>
        </w:r>
        <w:r>
          <w:fldChar w:fldCharType="end"/>
        </w:r>
      </w:p>
    </w:sdtContent>
  </w:sdt>
  <w:p w14:paraId="4588677E" w14:textId="08E39260" w:rsidR="007F7C44" w:rsidRPr="0079517D" w:rsidRDefault="007F7C44" w:rsidP="00E23DD6">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16178"/>
      <w:docPartObj>
        <w:docPartGallery w:val="Page Numbers (Bottom of Page)"/>
        <w:docPartUnique/>
      </w:docPartObj>
    </w:sdtPr>
    <w:sdtEndPr/>
    <w:sdtContent>
      <w:p w14:paraId="35C441B6" w14:textId="3B6C3E8D" w:rsidR="007F7C44" w:rsidRDefault="007F7C44">
        <w:pPr>
          <w:pStyle w:val="Footer"/>
          <w:jc w:val="center"/>
        </w:pPr>
        <w:r>
          <w:t xml:space="preserve">A - </w:t>
        </w:r>
        <w:r>
          <w:fldChar w:fldCharType="begin"/>
        </w:r>
        <w:r>
          <w:instrText>PAGE   \* MERGEFORMAT</w:instrText>
        </w:r>
        <w:r>
          <w:fldChar w:fldCharType="separate"/>
        </w:r>
        <w:r w:rsidR="00BA4A52" w:rsidRPr="00BA4A52">
          <w:rPr>
            <w:noProof/>
            <w:lang w:val="de-DE"/>
          </w:rPr>
          <w:t>2</w:t>
        </w:r>
        <w:r>
          <w:fldChar w:fldCharType="end"/>
        </w:r>
      </w:p>
    </w:sdtContent>
  </w:sdt>
  <w:p w14:paraId="4519B8D6"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125"/>
      <w:docPartObj>
        <w:docPartGallery w:val="Page Numbers (Bottom of Page)"/>
        <w:docPartUnique/>
      </w:docPartObj>
    </w:sdtPr>
    <w:sdtEndPr/>
    <w:sdtContent>
      <w:p w14:paraId="30E89515" w14:textId="3D592E28" w:rsidR="007F7C44" w:rsidRDefault="007F7C44">
        <w:pPr>
          <w:pStyle w:val="Footer"/>
          <w:jc w:val="center"/>
        </w:pPr>
        <w:r>
          <w:t xml:space="preserve">A - </w:t>
        </w:r>
        <w:r>
          <w:fldChar w:fldCharType="begin"/>
        </w:r>
        <w:r>
          <w:instrText>PAGE   \* MERGEFORMAT</w:instrText>
        </w:r>
        <w:r>
          <w:fldChar w:fldCharType="separate"/>
        </w:r>
        <w:r w:rsidR="00BA4A52">
          <w:rPr>
            <w:noProof/>
          </w:rPr>
          <w:t>1</w:t>
        </w:r>
        <w:r>
          <w:fldChar w:fldCharType="end"/>
        </w:r>
      </w:p>
    </w:sdtContent>
  </w:sdt>
  <w:p w14:paraId="65AC16F3" w14:textId="111E5D78"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89644"/>
      <w:docPartObj>
        <w:docPartGallery w:val="Page Numbers (Bottom of Page)"/>
        <w:docPartUnique/>
      </w:docPartObj>
    </w:sdtPr>
    <w:sdtEndPr/>
    <w:sdtContent>
      <w:p w14:paraId="27D0155D" w14:textId="58620850" w:rsidR="007F7C44" w:rsidRDefault="007F7C44">
        <w:pPr>
          <w:pStyle w:val="Footer"/>
          <w:jc w:val="center"/>
        </w:pPr>
        <w:r>
          <w:t xml:space="preserve">B - </w:t>
        </w:r>
        <w:r>
          <w:fldChar w:fldCharType="begin"/>
        </w:r>
        <w:r>
          <w:instrText>PAGE   \* MERGEFORMAT</w:instrText>
        </w:r>
        <w:r>
          <w:fldChar w:fldCharType="separate"/>
        </w:r>
        <w:r w:rsidR="00BA4A52" w:rsidRPr="00BA4A52">
          <w:rPr>
            <w:noProof/>
            <w:lang w:val="de-DE"/>
          </w:rPr>
          <w:t>4</w:t>
        </w:r>
        <w:r>
          <w:fldChar w:fldCharType="end"/>
        </w:r>
      </w:p>
    </w:sdtContent>
  </w:sdt>
  <w:p w14:paraId="74D06753" w14:textId="77777777" w:rsidR="007F7C44" w:rsidRPr="002F3E1E" w:rsidRDefault="007F7C44"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55194"/>
      <w:docPartObj>
        <w:docPartGallery w:val="Page Numbers (Bottom of Page)"/>
        <w:docPartUnique/>
      </w:docPartObj>
    </w:sdtPr>
    <w:sdtEndPr/>
    <w:sdtContent>
      <w:p w14:paraId="6890A16D" w14:textId="574D539C" w:rsidR="007F7C44" w:rsidRDefault="007F7C44">
        <w:pPr>
          <w:pStyle w:val="Footer"/>
          <w:jc w:val="center"/>
        </w:pPr>
        <w:r>
          <w:t xml:space="preserve">B - </w:t>
        </w:r>
        <w:r>
          <w:fldChar w:fldCharType="begin"/>
        </w:r>
        <w:r>
          <w:instrText>PAGE   \* MERGEFORMAT</w:instrText>
        </w:r>
        <w:r>
          <w:fldChar w:fldCharType="separate"/>
        </w:r>
        <w:r w:rsidR="00BA4A52">
          <w:rPr>
            <w:noProof/>
          </w:rPr>
          <w:t>3</w:t>
        </w:r>
        <w:r>
          <w:fldChar w:fldCharType="end"/>
        </w:r>
      </w:p>
    </w:sdtContent>
  </w:sdt>
  <w:p w14:paraId="0F8DC6BD" w14:textId="77777777" w:rsidR="007F7C44" w:rsidRPr="0079517D" w:rsidRDefault="007F7C44"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FD693" w14:textId="77777777" w:rsidR="00476168" w:rsidRDefault="00476168">
      <w:r>
        <w:separator/>
      </w:r>
    </w:p>
  </w:footnote>
  <w:footnote w:type="continuationSeparator" w:id="0">
    <w:p w14:paraId="62EF259A" w14:textId="77777777" w:rsidR="00476168" w:rsidRDefault="00476168">
      <w:r>
        <w:continuationSeparator/>
      </w:r>
    </w:p>
  </w:footnote>
  <w:footnote w:id="1">
    <w:p w14:paraId="7BE6A6E5" w14:textId="66C60F19" w:rsidR="007F7C44" w:rsidRPr="00E24A93" w:rsidRDefault="007F7C44">
      <w:pPr>
        <w:pStyle w:val="FootnoteText"/>
      </w:pPr>
      <w:r>
        <w:rPr>
          <w:rStyle w:val="FootnoteReference"/>
        </w:rPr>
        <w:footnoteRef/>
      </w:r>
      <w:r>
        <w:t xml:space="preserve"> </w:t>
      </w:r>
      <w:r w:rsidRPr="00D5760F">
        <w:t>https://cite.opengeospatial.org/</w:t>
      </w:r>
    </w:p>
  </w:footnote>
  <w:footnote w:id="2">
    <w:p w14:paraId="77DDBD3E" w14:textId="14BDA54F" w:rsidR="007F7C44" w:rsidRPr="000E6040" w:rsidRDefault="007F7C44" w:rsidP="000E6040">
      <w:pPr>
        <w:pStyle w:val="FootnoteText"/>
      </w:pPr>
      <w:r>
        <w:rPr>
          <w:rStyle w:val="FootnoteReference"/>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7880E" w14:textId="5A4852BD" w:rsidR="007F7C44" w:rsidRPr="00C060A8" w:rsidRDefault="007F7C44" w:rsidP="00FB11A0">
    <w:pPr>
      <w:pStyle w:val="Header"/>
      <w:tabs>
        <w:tab w:val="clear" w:pos="4680"/>
        <w:tab w:val="clear" w:pos="9360"/>
        <w:tab w:val="left" w:pos="1985"/>
        <w:tab w:val="right" w:pos="8647"/>
      </w:tabs>
      <w:rPr>
        <w:lang w:val="en-GB"/>
      </w:rPr>
    </w:pPr>
    <w:r w:rsidRPr="00C060A8">
      <w:rPr>
        <w:lang w:val="en-GB"/>
      </w:rPr>
      <w:t xml:space="preserve">OGC </w:t>
    </w:r>
    <w:r>
      <w:rPr>
        <w:lang w:val="en-GB"/>
      </w:rPr>
      <w:t>14-111r5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54D1" w14:textId="05E984A4" w:rsidR="007F7C44" w:rsidRPr="00A434DB" w:rsidRDefault="007F7C44" w:rsidP="001C775D">
    <w:pPr>
      <w:pStyle w:val="Header"/>
      <w:tabs>
        <w:tab w:val="clear" w:pos="9360"/>
        <w:tab w:val="left" w:pos="6810"/>
        <w:tab w:val="right" w:pos="8647"/>
      </w:tabs>
      <w:rPr>
        <w:lang w:val="en-GB"/>
      </w:rPr>
    </w:pPr>
    <w:r>
      <w:rPr>
        <w:lang w:val="en-GB"/>
      </w:rPr>
      <w:tab/>
    </w:r>
    <w:r w:rsidRPr="00A434DB">
      <w:rPr>
        <w:lang w:val="en-GB"/>
      </w:rPr>
      <w:tab/>
      <w:t xml:space="preserve">OGC </w:t>
    </w:r>
    <w:r>
      <w:rPr>
        <w:lang w:val="en-GB"/>
      </w:rPr>
      <w:t>14-111r5</w:t>
    </w:r>
  </w:p>
  <w:p w14:paraId="4CBCB097" w14:textId="77777777" w:rsidR="007F7C44" w:rsidRPr="005D4956" w:rsidRDefault="007F7C44"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5176C" w14:textId="12AF6B24" w:rsidR="007F7C44" w:rsidRPr="00A434DB" w:rsidRDefault="007F7C44" w:rsidP="00F7549D">
    <w:pPr>
      <w:pStyle w:val="Header"/>
      <w:tabs>
        <w:tab w:val="clear" w:pos="9360"/>
        <w:tab w:val="right" w:pos="8647"/>
      </w:tabs>
      <w:jc w:val="right"/>
      <w:rPr>
        <w:lang w:val="en-GB"/>
      </w:rPr>
    </w:pPr>
    <w:r>
      <w:rPr>
        <w:lang w:val="en-GB"/>
      </w:rPr>
      <w:t>OGC 14-111r5</w:t>
    </w:r>
  </w:p>
  <w:p w14:paraId="62803491" w14:textId="77777777" w:rsidR="007F7C44" w:rsidRPr="00C71A5E" w:rsidRDefault="007F7C44"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23B7" w14:textId="063B41E9" w:rsidR="007F7C44" w:rsidRPr="00A434DB" w:rsidRDefault="007F7C44" w:rsidP="009F20BA">
    <w:pPr>
      <w:pStyle w:val="Header"/>
      <w:tabs>
        <w:tab w:val="clear" w:pos="9360"/>
        <w:tab w:val="right" w:pos="8647"/>
      </w:tabs>
      <w:jc w:val="right"/>
      <w:rPr>
        <w:lang w:val="en-GB"/>
      </w:rPr>
    </w:pPr>
    <w:r>
      <w:rPr>
        <w:lang w:val="en-GB"/>
      </w:rPr>
      <w:t>OGC 14-111r5</w:t>
    </w:r>
  </w:p>
  <w:p w14:paraId="12A1F71B" w14:textId="77777777" w:rsidR="007F7C44" w:rsidRPr="00C71A5E" w:rsidRDefault="007F7C44"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3">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CC23FDB"/>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AA089A"/>
    <w:multiLevelType w:val="multilevel"/>
    <w:tmpl w:val="60E21E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8C451D5"/>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5"/>
  </w:num>
  <w:num w:numId="2">
    <w:abstractNumId w:val="9"/>
  </w:num>
  <w:num w:numId="3">
    <w:abstractNumId w:val="10"/>
  </w:num>
  <w:num w:numId="4">
    <w:abstractNumId w:val="13"/>
  </w:num>
  <w:num w:numId="5">
    <w:abstractNumId w:val="12"/>
  </w:num>
  <w:num w:numId="6">
    <w:abstractNumId w:val="11"/>
  </w:num>
  <w:num w:numId="7">
    <w:abstractNumId w:val="15"/>
  </w:num>
  <w:num w:numId="8">
    <w:abstractNumId w:val="17"/>
  </w:num>
  <w:num w:numId="9">
    <w:abstractNumId w:val="16"/>
  </w:num>
  <w:num w:numId="10">
    <w:abstractNumId w:val="8"/>
  </w:num>
  <w:num w:numId="11">
    <w:abstractNumId w:val="2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9"/>
  </w:num>
  <w:num w:numId="21">
    <w:abstractNumId w:val="18"/>
  </w:num>
  <w:num w:numId="22">
    <w:abstractNumId w:val="21"/>
  </w:num>
  <w:num w:numId="23">
    <w:abstractNumId w:val="20"/>
  </w:num>
  <w:num w:numId="24">
    <w:abstractNumId w:val="14"/>
  </w:num>
  <w:num w:numId="25">
    <w:abstractNumId w:val="22"/>
  </w:num>
  <w:num w:numId="26">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82C"/>
    <w:rsid w:val="00002D2B"/>
    <w:rsid w:val="00002E89"/>
    <w:rsid w:val="00003FD7"/>
    <w:rsid w:val="00004D72"/>
    <w:rsid w:val="0000570D"/>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9F"/>
    <w:rsid w:val="00017CF1"/>
    <w:rsid w:val="000200A1"/>
    <w:rsid w:val="000203FF"/>
    <w:rsid w:val="00021804"/>
    <w:rsid w:val="00022947"/>
    <w:rsid w:val="00023510"/>
    <w:rsid w:val="000240BC"/>
    <w:rsid w:val="00024219"/>
    <w:rsid w:val="0002466E"/>
    <w:rsid w:val="000248C5"/>
    <w:rsid w:val="0002492A"/>
    <w:rsid w:val="00026AEE"/>
    <w:rsid w:val="00026E27"/>
    <w:rsid w:val="000271EF"/>
    <w:rsid w:val="00030624"/>
    <w:rsid w:val="00031D1A"/>
    <w:rsid w:val="000324CC"/>
    <w:rsid w:val="000328EE"/>
    <w:rsid w:val="00032B54"/>
    <w:rsid w:val="00032BFC"/>
    <w:rsid w:val="0003304B"/>
    <w:rsid w:val="00033C57"/>
    <w:rsid w:val="00033F3D"/>
    <w:rsid w:val="00034259"/>
    <w:rsid w:val="00034A6D"/>
    <w:rsid w:val="00035283"/>
    <w:rsid w:val="000352BA"/>
    <w:rsid w:val="00035727"/>
    <w:rsid w:val="00040D04"/>
    <w:rsid w:val="000410A3"/>
    <w:rsid w:val="000416C5"/>
    <w:rsid w:val="000421BB"/>
    <w:rsid w:val="0004248D"/>
    <w:rsid w:val="00042787"/>
    <w:rsid w:val="00042BBB"/>
    <w:rsid w:val="00042BE6"/>
    <w:rsid w:val="00042E10"/>
    <w:rsid w:val="000430CC"/>
    <w:rsid w:val="00043CED"/>
    <w:rsid w:val="00045E28"/>
    <w:rsid w:val="00046160"/>
    <w:rsid w:val="0004665B"/>
    <w:rsid w:val="00047A57"/>
    <w:rsid w:val="000527B3"/>
    <w:rsid w:val="0005355F"/>
    <w:rsid w:val="00053564"/>
    <w:rsid w:val="000537BF"/>
    <w:rsid w:val="00053FB3"/>
    <w:rsid w:val="00054D70"/>
    <w:rsid w:val="00054E1B"/>
    <w:rsid w:val="00056156"/>
    <w:rsid w:val="00056311"/>
    <w:rsid w:val="00057460"/>
    <w:rsid w:val="0005794C"/>
    <w:rsid w:val="0006047D"/>
    <w:rsid w:val="000605D4"/>
    <w:rsid w:val="00060AA6"/>
    <w:rsid w:val="00060EDC"/>
    <w:rsid w:val="0006128D"/>
    <w:rsid w:val="00061F34"/>
    <w:rsid w:val="00062C0A"/>
    <w:rsid w:val="00063DD5"/>
    <w:rsid w:val="0006438B"/>
    <w:rsid w:val="00064495"/>
    <w:rsid w:val="00064FB5"/>
    <w:rsid w:val="000652B1"/>
    <w:rsid w:val="00065903"/>
    <w:rsid w:val="00065984"/>
    <w:rsid w:val="00065CF9"/>
    <w:rsid w:val="00066780"/>
    <w:rsid w:val="00066DDE"/>
    <w:rsid w:val="000672B1"/>
    <w:rsid w:val="00070673"/>
    <w:rsid w:val="0007152C"/>
    <w:rsid w:val="000716B0"/>
    <w:rsid w:val="000717BA"/>
    <w:rsid w:val="00074DA9"/>
    <w:rsid w:val="000761E1"/>
    <w:rsid w:val="00076A3C"/>
    <w:rsid w:val="000809AE"/>
    <w:rsid w:val="00080EDB"/>
    <w:rsid w:val="000818C0"/>
    <w:rsid w:val="00081A67"/>
    <w:rsid w:val="00082198"/>
    <w:rsid w:val="00082ACD"/>
    <w:rsid w:val="00082DB8"/>
    <w:rsid w:val="00083894"/>
    <w:rsid w:val="00084094"/>
    <w:rsid w:val="000845C2"/>
    <w:rsid w:val="00084719"/>
    <w:rsid w:val="0008537B"/>
    <w:rsid w:val="0008552D"/>
    <w:rsid w:val="0008573D"/>
    <w:rsid w:val="00090EA9"/>
    <w:rsid w:val="00091654"/>
    <w:rsid w:val="00091BC3"/>
    <w:rsid w:val="00091F5D"/>
    <w:rsid w:val="000935B3"/>
    <w:rsid w:val="00093A75"/>
    <w:rsid w:val="00094BA3"/>
    <w:rsid w:val="00095CAE"/>
    <w:rsid w:val="00095D0D"/>
    <w:rsid w:val="000961E0"/>
    <w:rsid w:val="00096BFA"/>
    <w:rsid w:val="00097C5C"/>
    <w:rsid w:val="000A06CE"/>
    <w:rsid w:val="000A103C"/>
    <w:rsid w:val="000A1427"/>
    <w:rsid w:val="000A1A34"/>
    <w:rsid w:val="000A1BD4"/>
    <w:rsid w:val="000A3859"/>
    <w:rsid w:val="000A4D54"/>
    <w:rsid w:val="000A53D7"/>
    <w:rsid w:val="000A5CC4"/>
    <w:rsid w:val="000A6104"/>
    <w:rsid w:val="000A641C"/>
    <w:rsid w:val="000A684B"/>
    <w:rsid w:val="000A7594"/>
    <w:rsid w:val="000A7F9D"/>
    <w:rsid w:val="000B013A"/>
    <w:rsid w:val="000B04FE"/>
    <w:rsid w:val="000B0A53"/>
    <w:rsid w:val="000B1258"/>
    <w:rsid w:val="000B1936"/>
    <w:rsid w:val="000B25ED"/>
    <w:rsid w:val="000B2F2B"/>
    <w:rsid w:val="000B3B1F"/>
    <w:rsid w:val="000B4534"/>
    <w:rsid w:val="000B5937"/>
    <w:rsid w:val="000B5A84"/>
    <w:rsid w:val="000B5BA5"/>
    <w:rsid w:val="000C0055"/>
    <w:rsid w:val="000C043D"/>
    <w:rsid w:val="000C1474"/>
    <w:rsid w:val="000C21A3"/>
    <w:rsid w:val="000C2B43"/>
    <w:rsid w:val="000C3282"/>
    <w:rsid w:val="000C42F5"/>
    <w:rsid w:val="000C4F61"/>
    <w:rsid w:val="000C6B94"/>
    <w:rsid w:val="000C6BB2"/>
    <w:rsid w:val="000C73A5"/>
    <w:rsid w:val="000C7924"/>
    <w:rsid w:val="000C7E00"/>
    <w:rsid w:val="000D1475"/>
    <w:rsid w:val="000D29E9"/>
    <w:rsid w:val="000D2B0D"/>
    <w:rsid w:val="000D3531"/>
    <w:rsid w:val="000D365E"/>
    <w:rsid w:val="000D4093"/>
    <w:rsid w:val="000D41B1"/>
    <w:rsid w:val="000D4A65"/>
    <w:rsid w:val="000D662B"/>
    <w:rsid w:val="000D6819"/>
    <w:rsid w:val="000D7633"/>
    <w:rsid w:val="000D7B6E"/>
    <w:rsid w:val="000D7B72"/>
    <w:rsid w:val="000E0045"/>
    <w:rsid w:val="000E0093"/>
    <w:rsid w:val="000E0692"/>
    <w:rsid w:val="000E21C1"/>
    <w:rsid w:val="000E3D8F"/>
    <w:rsid w:val="000E41C9"/>
    <w:rsid w:val="000E57AD"/>
    <w:rsid w:val="000E5820"/>
    <w:rsid w:val="000E5A5E"/>
    <w:rsid w:val="000E6040"/>
    <w:rsid w:val="000E6847"/>
    <w:rsid w:val="000E6C4D"/>
    <w:rsid w:val="000F0E40"/>
    <w:rsid w:val="000F0EDB"/>
    <w:rsid w:val="000F1674"/>
    <w:rsid w:val="000F1F57"/>
    <w:rsid w:val="000F2914"/>
    <w:rsid w:val="000F2E21"/>
    <w:rsid w:val="000F3647"/>
    <w:rsid w:val="000F3CB4"/>
    <w:rsid w:val="000F3DAB"/>
    <w:rsid w:val="000F45AD"/>
    <w:rsid w:val="000F4CF0"/>
    <w:rsid w:val="000F4D00"/>
    <w:rsid w:val="000F51AE"/>
    <w:rsid w:val="000F5585"/>
    <w:rsid w:val="000F686D"/>
    <w:rsid w:val="000F7A6C"/>
    <w:rsid w:val="00100BF3"/>
    <w:rsid w:val="00100CB3"/>
    <w:rsid w:val="00100DCB"/>
    <w:rsid w:val="00100EE1"/>
    <w:rsid w:val="00101AFF"/>
    <w:rsid w:val="00102098"/>
    <w:rsid w:val="001024B6"/>
    <w:rsid w:val="001033D9"/>
    <w:rsid w:val="00103E47"/>
    <w:rsid w:val="00104C4A"/>
    <w:rsid w:val="00104CFA"/>
    <w:rsid w:val="001051BC"/>
    <w:rsid w:val="00106C0B"/>
    <w:rsid w:val="001101C6"/>
    <w:rsid w:val="00110451"/>
    <w:rsid w:val="00110C18"/>
    <w:rsid w:val="0011182F"/>
    <w:rsid w:val="00112351"/>
    <w:rsid w:val="00112626"/>
    <w:rsid w:val="00113A18"/>
    <w:rsid w:val="00114B44"/>
    <w:rsid w:val="00114FC3"/>
    <w:rsid w:val="001155BB"/>
    <w:rsid w:val="001158E3"/>
    <w:rsid w:val="00115940"/>
    <w:rsid w:val="00115F99"/>
    <w:rsid w:val="00117633"/>
    <w:rsid w:val="00120235"/>
    <w:rsid w:val="00120914"/>
    <w:rsid w:val="00120E7E"/>
    <w:rsid w:val="001214AF"/>
    <w:rsid w:val="0012269F"/>
    <w:rsid w:val="00123AA0"/>
    <w:rsid w:val="00124063"/>
    <w:rsid w:val="0012406C"/>
    <w:rsid w:val="00125664"/>
    <w:rsid w:val="00125EFA"/>
    <w:rsid w:val="00125F7F"/>
    <w:rsid w:val="00126614"/>
    <w:rsid w:val="00126E9C"/>
    <w:rsid w:val="00127449"/>
    <w:rsid w:val="00127BFD"/>
    <w:rsid w:val="0013068F"/>
    <w:rsid w:val="00130E55"/>
    <w:rsid w:val="00130EE7"/>
    <w:rsid w:val="00131569"/>
    <w:rsid w:val="00131585"/>
    <w:rsid w:val="00131B67"/>
    <w:rsid w:val="0013283D"/>
    <w:rsid w:val="001330F5"/>
    <w:rsid w:val="00133C88"/>
    <w:rsid w:val="00133DDD"/>
    <w:rsid w:val="00133EB3"/>
    <w:rsid w:val="00134887"/>
    <w:rsid w:val="00135A1B"/>
    <w:rsid w:val="001363F9"/>
    <w:rsid w:val="00136A2A"/>
    <w:rsid w:val="00141805"/>
    <w:rsid w:val="00142153"/>
    <w:rsid w:val="00142A5B"/>
    <w:rsid w:val="00142F91"/>
    <w:rsid w:val="001434CC"/>
    <w:rsid w:val="00143788"/>
    <w:rsid w:val="001443EB"/>
    <w:rsid w:val="001446E4"/>
    <w:rsid w:val="0014512F"/>
    <w:rsid w:val="00145B24"/>
    <w:rsid w:val="00145B63"/>
    <w:rsid w:val="00145BEA"/>
    <w:rsid w:val="00145C24"/>
    <w:rsid w:val="00145DBB"/>
    <w:rsid w:val="00146D92"/>
    <w:rsid w:val="00147019"/>
    <w:rsid w:val="00147024"/>
    <w:rsid w:val="00151361"/>
    <w:rsid w:val="0015168C"/>
    <w:rsid w:val="00151794"/>
    <w:rsid w:val="00152486"/>
    <w:rsid w:val="00152A48"/>
    <w:rsid w:val="00153131"/>
    <w:rsid w:val="001533F5"/>
    <w:rsid w:val="00154114"/>
    <w:rsid w:val="00154490"/>
    <w:rsid w:val="00155E8A"/>
    <w:rsid w:val="00155F92"/>
    <w:rsid w:val="00156404"/>
    <w:rsid w:val="001564E6"/>
    <w:rsid w:val="00157B8E"/>
    <w:rsid w:val="0016027C"/>
    <w:rsid w:val="001604FA"/>
    <w:rsid w:val="00160AFA"/>
    <w:rsid w:val="00160DCF"/>
    <w:rsid w:val="001617FA"/>
    <w:rsid w:val="00161DA7"/>
    <w:rsid w:val="00162066"/>
    <w:rsid w:val="00162765"/>
    <w:rsid w:val="0016289E"/>
    <w:rsid w:val="00164650"/>
    <w:rsid w:val="00164A2A"/>
    <w:rsid w:val="00165E04"/>
    <w:rsid w:val="00166118"/>
    <w:rsid w:val="00167956"/>
    <w:rsid w:val="00167E1C"/>
    <w:rsid w:val="00170518"/>
    <w:rsid w:val="001708E4"/>
    <w:rsid w:val="00170C4B"/>
    <w:rsid w:val="00171125"/>
    <w:rsid w:val="0017194F"/>
    <w:rsid w:val="00171FEA"/>
    <w:rsid w:val="00172035"/>
    <w:rsid w:val="00172E8A"/>
    <w:rsid w:val="0017312E"/>
    <w:rsid w:val="0017415C"/>
    <w:rsid w:val="001742B1"/>
    <w:rsid w:val="001744D6"/>
    <w:rsid w:val="00175F0F"/>
    <w:rsid w:val="001775D4"/>
    <w:rsid w:val="00177E46"/>
    <w:rsid w:val="00180C2B"/>
    <w:rsid w:val="001811FA"/>
    <w:rsid w:val="00181314"/>
    <w:rsid w:val="00181AFC"/>
    <w:rsid w:val="00182684"/>
    <w:rsid w:val="001829E2"/>
    <w:rsid w:val="00182AFE"/>
    <w:rsid w:val="0018339A"/>
    <w:rsid w:val="0018587E"/>
    <w:rsid w:val="001858ED"/>
    <w:rsid w:val="00185D3E"/>
    <w:rsid w:val="00190110"/>
    <w:rsid w:val="00190C3C"/>
    <w:rsid w:val="00191A84"/>
    <w:rsid w:val="00191AB3"/>
    <w:rsid w:val="0019201A"/>
    <w:rsid w:val="00192181"/>
    <w:rsid w:val="00192AA3"/>
    <w:rsid w:val="0019472A"/>
    <w:rsid w:val="00195566"/>
    <w:rsid w:val="00195C08"/>
    <w:rsid w:val="00196E79"/>
    <w:rsid w:val="00196FAD"/>
    <w:rsid w:val="0019707D"/>
    <w:rsid w:val="00197CF6"/>
    <w:rsid w:val="001A0932"/>
    <w:rsid w:val="001A1F74"/>
    <w:rsid w:val="001A20E5"/>
    <w:rsid w:val="001A2B71"/>
    <w:rsid w:val="001A30DA"/>
    <w:rsid w:val="001A32D0"/>
    <w:rsid w:val="001A3F5C"/>
    <w:rsid w:val="001A48BA"/>
    <w:rsid w:val="001A49DC"/>
    <w:rsid w:val="001A4A9E"/>
    <w:rsid w:val="001A53F2"/>
    <w:rsid w:val="001A5B7C"/>
    <w:rsid w:val="001B09B2"/>
    <w:rsid w:val="001B151F"/>
    <w:rsid w:val="001B1D2D"/>
    <w:rsid w:val="001B1F0D"/>
    <w:rsid w:val="001B213F"/>
    <w:rsid w:val="001B2330"/>
    <w:rsid w:val="001B284B"/>
    <w:rsid w:val="001B2CD2"/>
    <w:rsid w:val="001B3F3F"/>
    <w:rsid w:val="001B4195"/>
    <w:rsid w:val="001B4562"/>
    <w:rsid w:val="001B5AD0"/>
    <w:rsid w:val="001B5DE8"/>
    <w:rsid w:val="001B6B0A"/>
    <w:rsid w:val="001B6E66"/>
    <w:rsid w:val="001B7094"/>
    <w:rsid w:val="001B71F4"/>
    <w:rsid w:val="001B7F4A"/>
    <w:rsid w:val="001C0ACC"/>
    <w:rsid w:val="001C15D3"/>
    <w:rsid w:val="001C1786"/>
    <w:rsid w:val="001C198C"/>
    <w:rsid w:val="001C1C57"/>
    <w:rsid w:val="001C24EB"/>
    <w:rsid w:val="001C263A"/>
    <w:rsid w:val="001C2CD6"/>
    <w:rsid w:val="001C37FB"/>
    <w:rsid w:val="001C38B3"/>
    <w:rsid w:val="001C3991"/>
    <w:rsid w:val="001C565D"/>
    <w:rsid w:val="001C56DE"/>
    <w:rsid w:val="001C60ED"/>
    <w:rsid w:val="001C6948"/>
    <w:rsid w:val="001C6D07"/>
    <w:rsid w:val="001C6D69"/>
    <w:rsid w:val="001C74FE"/>
    <w:rsid w:val="001C7695"/>
    <w:rsid w:val="001C775D"/>
    <w:rsid w:val="001C7981"/>
    <w:rsid w:val="001D13E7"/>
    <w:rsid w:val="001D1F4E"/>
    <w:rsid w:val="001D20FF"/>
    <w:rsid w:val="001D27A5"/>
    <w:rsid w:val="001D2F59"/>
    <w:rsid w:val="001D305F"/>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458D"/>
    <w:rsid w:val="001F510C"/>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251E"/>
    <w:rsid w:val="002141DD"/>
    <w:rsid w:val="0021435B"/>
    <w:rsid w:val="002145D2"/>
    <w:rsid w:val="00214695"/>
    <w:rsid w:val="00215054"/>
    <w:rsid w:val="002159A7"/>
    <w:rsid w:val="002168BF"/>
    <w:rsid w:val="00217BF5"/>
    <w:rsid w:val="00220723"/>
    <w:rsid w:val="00220B7A"/>
    <w:rsid w:val="00221B8C"/>
    <w:rsid w:val="00221BB8"/>
    <w:rsid w:val="002228F1"/>
    <w:rsid w:val="00222EB4"/>
    <w:rsid w:val="00223A14"/>
    <w:rsid w:val="002246FB"/>
    <w:rsid w:val="002276C0"/>
    <w:rsid w:val="0022780C"/>
    <w:rsid w:val="00227920"/>
    <w:rsid w:val="0023066B"/>
    <w:rsid w:val="002320A2"/>
    <w:rsid w:val="00232D4E"/>
    <w:rsid w:val="00233099"/>
    <w:rsid w:val="0023342C"/>
    <w:rsid w:val="00234F88"/>
    <w:rsid w:val="00236F26"/>
    <w:rsid w:val="002373AF"/>
    <w:rsid w:val="0023798B"/>
    <w:rsid w:val="00237BF2"/>
    <w:rsid w:val="002404D5"/>
    <w:rsid w:val="002408EB"/>
    <w:rsid w:val="00241299"/>
    <w:rsid w:val="00241C2C"/>
    <w:rsid w:val="002423BE"/>
    <w:rsid w:val="00243F02"/>
    <w:rsid w:val="002441D8"/>
    <w:rsid w:val="002449AA"/>
    <w:rsid w:val="00245415"/>
    <w:rsid w:val="00245923"/>
    <w:rsid w:val="00245BE7"/>
    <w:rsid w:val="0024621C"/>
    <w:rsid w:val="00246308"/>
    <w:rsid w:val="00247248"/>
    <w:rsid w:val="00247D06"/>
    <w:rsid w:val="002504AB"/>
    <w:rsid w:val="00250561"/>
    <w:rsid w:val="0025073A"/>
    <w:rsid w:val="002525CE"/>
    <w:rsid w:val="00252652"/>
    <w:rsid w:val="00252E49"/>
    <w:rsid w:val="00252EC6"/>
    <w:rsid w:val="00253484"/>
    <w:rsid w:val="0025355F"/>
    <w:rsid w:val="0025382E"/>
    <w:rsid w:val="00253F3E"/>
    <w:rsid w:val="00254080"/>
    <w:rsid w:val="00254E14"/>
    <w:rsid w:val="002574EC"/>
    <w:rsid w:val="00260263"/>
    <w:rsid w:val="00260603"/>
    <w:rsid w:val="00260EB6"/>
    <w:rsid w:val="002612F2"/>
    <w:rsid w:val="0026185B"/>
    <w:rsid w:val="00261A4C"/>
    <w:rsid w:val="00261C0D"/>
    <w:rsid w:val="00262AB4"/>
    <w:rsid w:val="00262B3C"/>
    <w:rsid w:val="00263BE6"/>
    <w:rsid w:val="00263DBA"/>
    <w:rsid w:val="00264040"/>
    <w:rsid w:val="002641A2"/>
    <w:rsid w:val="00264598"/>
    <w:rsid w:val="00266517"/>
    <w:rsid w:val="0026671F"/>
    <w:rsid w:val="0026708A"/>
    <w:rsid w:val="00267126"/>
    <w:rsid w:val="00270059"/>
    <w:rsid w:val="00270F2E"/>
    <w:rsid w:val="00272129"/>
    <w:rsid w:val="00273C2A"/>
    <w:rsid w:val="00274AAD"/>
    <w:rsid w:val="00274E63"/>
    <w:rsid w:val="00274E95"/>
    <w:rsid w:val="00275FC8"/>
    <w:rsid w:val="002760FE"/>
    <w:rsid w:val="002768B1"/>
    <w:rsid w:val="00276AB9"/>
    <w:rsid w:val="00277D72"/>
    <w:rsid w:val="0028056A"/>
    <w:rsid w:val="00281409"/>
    <w:rsid w:val="00281FAE"/>
    <w:rsid w:val="002822E3"/>
    <w:rsid w:val="00282A94"/>
    <w:rsid w:val="00283916"/>
    <w:rsid w:val="00283A23"/>
    <w:rsid w:val="002843C4"/>
    <w:rsid w:val="002850CE"/>
    <w:rsid w:val="00286014"/>
    <w:rsid w:val="00287354"/>
    <w:rsid w:val="002877E1"/>
    <w:rsid w:val="00287AF7"/>
    <w:rsid w:val="00290A74"/>
    <w:rsid w:val="0029194C"/>
    <w:rsid w:val="00291DBB"/>
    <w:rsid w:val="002921AB"/>
    <w:rsid w:val="00292BFD"/>
    <w:rsid w:val="002937CD"/>
    <w:rsid w:val="00293B87"/>
    <w:rsid w:val="0029408D"/>
    <w:rsid w:val="00294A07"/>
    <w:rsid w:val="002959E5"/>
    <w:rsid w:val="00296573"/>
    <w:rsid w:val="00296DF1"/>
    <w:rsid w:val="00297093"/>
    <w:rsid w:val="0029760E"/>
    <w:rsid w:val="002A00D1"/>
    <w:rsid w:val="002A018A"/>
    <w:rsid w:val="002A326F"/>
    <w:rsid w:val="002A3454"/>
    <w:rsid w:val="002A41A8"/>
    <w:rsid w:val="002A47B6"/>
    <w:rsid w:val="002A4903"/>
    <w:rsid w:val="002A4B5B"/>
    <w:rsid w:val="002A5861"/>
    <w:rsid w:val="002A6D5F"/>
    <w:rsid w:val="002A6E4C"/>
    <w:rsid w:val="002B1D11"/>
    <w:rsid w:val="002B1DE8"/>
    <w:rsid w:val="002B2109"/>
    <w:rsid w:val="002B3130"/>
    <w:rsid w:val="002B3A83"/>
    <w:rsid w:val="002B3E61"/>
    <w:rsid w:val="002B44B0"/>
    <w:rsid w:val="002B5ABD"/>
    <w:rsid w:val="002B5BA8"/>
    <w:rsid w:val="002B633E"/>
    <w:rsid w:val="002B764B"/>
    <w:rsid w:val="002B777D"/>
    <w:rsid w:val="002C0B9E"/>
    <w:rsid w:val="002C1307"/>
    <w:rsid w:val="002C1A4A"/>
    <w:rsid w:val="002C1BDD"/>
    <w:rsid w:val="002C207B"/>
    <w:rsid w:val="002C28A1"/>
    <w:rsid w:val="002C3C8A"/>
    <w:rsid w:val="002C41BE"/>
    <w:rsid w:val="002C507E"/>
    <w:rsid w:val="002C5340"/>
    <w:rsid w:val="002C6563"/>
    <w:rsid w:val="002C6683"/>
    <w:rsid w:val="002C6CD6"/>
    <w:rsid w:val="002C71EA"/>
    <w:rsid w:val="002C765F"/>
    <w:rsid w:val="002D0177"/>
    <w:rsid w:val="002D10F4"/>
    <w:rsid w:val="002D14B0"/>
    <w:rsid w:val="002D1C4A"/>
    <w:rsid w:val="002D268C"/>
    <w:rsid w:val="002D41FF"/>
    <w:rsid w:val="002D580D"/>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6A2"/>
    <w:rsid w:val="003037AB"/>
    <w:rsid w:val="00304EBC"/>
    <w:rsid w:val="0030610F"/>
    <w:rsid w:val="003065A2"/>
    <w:rsid w:val="003067C2"/>
    <w:rsid w:val="00307105"/>
    <w:rsid w:val="003101B9"/>
    <w:rsid w:val="003104D7"/>
    <w:rsid w:val="003106AA"/>
    <w:rsid w:val="003125F8"/>
    <w:rsid w:val="003135B6"/>
    <w:rsid w:val="00313FF5"/>
    <w:rsid w:val="00314D4B"/>
    <w:rsid w:val="00314FA3"/>
    <w:rsid w:val="00315FE6"/>
    <w:rsid w:val="00316EBB"/>
    <w:rsid w:val="00320041"/>
    <w:rsid w:val="003203FF"/>
    <w:rsid w:val="00320579"/>
    <w:rsid w:val="00322A3A"/>
    <w:rsid w:val="00322A4A"/>
    <w:rsid w:val="003247A2"/>
    <w:rsid w:val="00324FE3"/>
    <w:rsid w:val="00325B8A"/>
    <w:rsid w:val="00325FAD"/>
    <w:rsid w:val="003267E5"/>
    <w:rsid w:val="00327231"/>
    <w:rsid w:val="00327CAE"/>
    <w:rsid w:val="00330D23"/>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45741"/>
    <w:rsid w:val="0034584D"/>
    <w:rsid w:val="0034711F"/>
    <w:rsid w:val="00351174"/>
    <w:rsid w:val="00351F87"/>
    <w:rsid w:val="003550F0"/>
    <w:rsid w:val="0035564F"/>
    <w:rsid w:val="0035585B"/>
    <w:rsid w:val="0035613A"/>
    <w:rsid w:val="0035614A"/>
    <w:rsid w:val="00356237"/>
    <w:rsid w:val="00356C23"/>
    <w:rsid w:val="003572D3"/>
    <w:rsid w:val="00357F18"/>
    <w:rsid w:val="003602D6"/>
    <w:rsid w:val="00360A27"/>
    <w:rsid w:val="00360E45"/>
    <w:rsid w:val="00360E85"/>
    <w:rsid w:val="003614A0"/>
    <w:rsid w:val="0036157A"/>
    <w:rsid w:val="003622E5"/>
    <w:rsid w:val="00362A3B"/>
    <w:rsid w:val="0036327C"/>
    <w:rsid w:val="00363BEE"/>
    <w:rsid w:val="003641D9"/>
    <w:rsid w:val="0036472D"/>
    <w:rsid w:val="00364AAD"/>
    <w:rsid w:val="00365409"/>
    <w:rsid w:val="00365670"/>
    <w:rsid w:val="0036587F"/>
    <w:rsid w:val="00366A60"/>
    <w:rsid w:val="00367D68"/>
    <w:rsid w:val="0037077B"/>
    <w:rsid w:val="00370C3B"/>
    <w:rsid w:val="0037128A"/>
    <w:rsid w:val="003712C9"/>
    <w:rsid w:val="003713F1"/>
    <w:rsid w:val="00371ADB"/>
    <w:rsid w:val="00371DFC"/>
    <w:rsid w:val="00372327"/>
    <w:rsid w:val="00373248"/>
    <w:rsid w:val="0037405B"/>
    <w:rsid w:val="00374C1B"/>
    <w:rsid w:val="00374EA4"/>
    <w:rsid w:val="00376FAC"/>
    <w:rsid w:val="00377235"/>
    <w:rsid w:val="00377850"/>
    <w:rsid w:val="00380649"/>
    <w:rsid w:val="0038066D"/>
    <w:rsid w:val="003808AE"/>
    <w:rsid w:val="0038152E"/>
    <w:rsid w:val="00384DE9"/>
    <w:rsid w:val="00384FF8"/>
    <w:rsid w:val="00385CCA"/>
    <w:rsid w:val="00385E51"/>
    <w:rsid w:val="00385F60"/>
    <w:rsid w:val="003867D9"/>
    <w:rsid w:val="0038732F"/>
    <w:rsid w:val="0038763A"/>
    <w:rsid w:val="00390906"/>
    <w:rsid w:val="00390D3E"/>
    <w:rsid w:val="00391001"/>
    <w:rsid w:val="00391E6A"/>
    <w:rsid w:val="0039283A"/>
    <w:rsid w:val="00392C79"/>
    <w:rsid w:val="00393146"/>
    <w:rsid w:val="0039317A"/>
    <w:rsid w:val="00393925"/>
    <w:rsid w:val="003947EA"/>
    <w:rsid w:val="00394934"/>
    <w:rsid w:val="00395445"/>
    <w:rsid w:val="00395DC4"/>
    <w:rsid w:val="00396189"/>
    <w:rsid w:val="003968E1"/>
    <w:rsid w:val="00397CF2"/>
    <w:rsid w:val="00397D5B"/>
    <w:rsid w:val="003A0802"/>
    <w:rsid w:val="003A2AD5"/>
    <w:rsid w:val="003A352D"/>
    <w:rsid w:val="003A42C2"/>
    <w:rsid w:val="003A537B"/>
    <w:rsid w:val="003A5E97"/>
    <w:rsid w:val="003A6616"/>
    <w:rsid w:val="003A7274"/>
    <w:rsid w:val="003A7673"/>
    <w:rsid w:val="003A7A8E"/>
    <w:rsid w:val="003B04D4"/>
    <w:rsid w:val="003B104D"/>
    <w:rsid w:val="003B267B"/>
    <w:rsid w:val="003B2CA1"/>
    <w:rsid w:val="003B5D4E"/>
    <w:rsid w:val="003B5E83"/>
    <w:rsid w:val="003C092C"/>
    <w:rsid w:val="003C0B0A"/>
    <w:rsid w:val="003C101F"/>
    <w:rsid w:val="003C13A9"/>
    <w:rsid w:val="003C144A"/>
    <w:rsid w:val="003C1512"/>
    <w:rsid w:val="003C1959"/>
    <w:rsid w:val="003C3049"/>
    <w:rsid w:val="003C3400"/>
    <w:rsid w:val="003C3E7C"/>
    <w:rsid w:val="003C4D82"/>
    <w:rsid w:val="003C58D9"/>
    <w:rsid w:val="003C6B6B"/>
    <w:rsid w:val="003D0498"/>
    <w:rsid w:val="003D1006"/>
    <w:rsid w:val="003D1BB3"/>
    <w:rsid w:val="003D1C38"/>
    <w:rsid w:val="003D254C"/>
    <w:rsid w:val="003D3DB9"/>
    <w:rsid w:val="003D49B2"/>
    <w:rsid w:val="003D50B2"/>
    <w:rsid w:val="003D56BD"/>
    <w:rsid w:val="003D77AC"/>
    <w:rsid w:val="003E01B2"/>
    <w:rsid w:val="003E0D1E"/>
    <w:rsid w:val="003E2211"/>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9D4"/>
    <w:rsid w:val="003F2C1F"/>
    <w:rsid w:val="003F4288"/>
    <w:rsid w:val="003F4892"/>
    <w:rsid w:val="003F4CE6"/>
    <w:rsid w:val="003F6442"/>
    <w:rsid w:val="00402F5A"/>
    <w:rsid w:val="004031C9"/>
    <w:rsid w:val="004033C6"/>
    <w:rsid w:val="00403615"/>
    <w:rsid w:val="004050DA"/>
    <w:rsid w:val="004056DE"/>
    <w:rsid w:val="004067C5"/>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27C84"/>
    <w:rsid w:val="00430191"/>
    <w:rsid w:val="0043037C"/>
    <w:rsid w:val="0043100A"/>
    <w:rsid w:val="0043102E"/>
    <w:rsid w:val="004316AD"/>
    <w:rsid w:val="00431C8D"/>
    <w:rsid w:val="00431E18"/>
    <w:rsid w:val="00432582"/>
    <w:rsid w:val="0043265C"/>
    <w:rsid w:val="00433AB4"/>
    <w:rsid w:val="00433CC9"/>
    <w:rsid w:val="00433D90"/>
    <w:rsid w:val="00434EC2"/>
    <w:rsid w:val="004353F5"/>
    <w:rsid w:val="00435D60"/>
    <w:rsid w:val="00435DC8"/>
    <w:rsid w:val="00436031"/>
    <w:rsid w:val="00436079"/>
    <w:rsid w:val="004363F6"/>
    <w:rsid w:val="00437267"/>
    <w:rsid w:val="00437E50"/>
    <w:rsid w:val="00440339"/>
    <w:rsid w:val="00441825"/>
    <w:rsid w:val="004423BE"/>
    <w:rsid w:val="004426C0"/>
    <w:rsid w:val="004438CC"/>
    <w:rsid w:val="00443F29"/>
    <w:rsid w:val="004454E0"/>
    <w:rsid w:val="0044571B"/>
    <w:rsid w:val="00445ACD"/>
    <w:rsid w:val="00446118"/>
    <w:rsid w:val="00446195"/>
    <w:rsid w:val="0044777B"/>
    <w:rsid w:val="004500E7"/>
    <w:rsid w:val="00450A24"/>
    <w:rsid w:val="00450C10"/>
    <w:rsid w:val="00450C77"/>
    <w:rsid w:val="00452167"/>
    <w:rsid w:val="00452B33"/>
    <w:rsid w:val="00452D2F"/>
    <w:rsid w:val="00452EAA"/>
    <w:rsid w:val="00454423"/>
    <w:rsid w:val="00455B4B"/>
    <w:rsid w:val="00456A0D"/>
    <w:rsid w:val="00456BF2"/>
    <w:rsid w:val="0045785C"/>
    <w:rsid w:val="00460C70"/>
    <w:rsid w:val="004618DA"/>
    <w:rsid w:val="004621C2"/>
    <w:rsid w:val="00462F6E"/>
    <w:rsid w:val="00463826"/>
    <w:rsid w:val="00465DF6"/>
    <w:rsid w:val="004664CB"/>
    <w:rsid w:val="00466591"/>
    <w:rsid w:val="00467427"/>
    <w:rsid w:val="0046755F"/>
    <w:rsid w:val="00467904"/>
    <w:rsid w:val="00467DE0"/>
    <w:rsid w:val="00470067"/>
    <w:rsid w:val="00470110"/>
    <w:rsid w:val="0047039F"/>
    <w:rsid w:val="00470EF6"/>
    <w:rsid w:val="00472C39"/>
    <w:rsid w:val="00474278"/>
    <w:rsid w:val="00476168"/>
    <w:rsid w:val="0047735C"/>
    <w:rsid w:val="004776A7"/>
    <w:rsid w:val="0047776A"/>
    <w:rsid w:val="004808E0"/>
    <w:rsid w:val="004818BE"/>
    <w:rsid w:val="00482839"/>
    <w:rsid w:val="00482CC5"/>
    <w:rsid w:val="004838DC"/>
    <w:rsid w:val="00483908"/>
    <w:rsid w:val="00483CA0"/>
    <w:rsid w:val="0048421B"/>
    <w:rsid w:val="0048472A"/>
    <w:rsid w:val="0048473E"/>
    <w:rsid w:val="00484C7D"/>
    <w:rsid w:val="00485060"/>
    <w:rsid w:val="00485264"/>
    <w:rsid w:val="00485D53"/>
    <w:rsid w:val="004865A5"/>
    <w:rsid w:val="00486908"/>
    <w:rsid w:val="004879CE"/>
    <w:rsid w:val="00487DE4"/>
    <w:rsid w:val="00490AAC"/>
    <w:rsid w:val="00490BE6"/>
    <w:rsid w:val="00490E32"/>
    <w:rsid w:val="00491555"/>
    <w:rsid w:val="00491596"/>
    <w:rsid w:val="00491868"/>
    <w:rsid w:val="004918F5"/>
    <w:rsid w:val="0049222C"/>
    <w:rsid w:val="00493101"/>
    <w:rsid w:val="00493AC6"/>
    <w:rsid w:val="004943AE"/>
    <w:rsid w:val="004948FE"/>
    <w:rsid w:val="00494BC5"/>
    <w:rsid w:val="004958FD"/>
    <w:rsid w:val="00495D75"/>
    <w:rsid w:val="00495FE8"/>
    <w:rsid w:val="00496195"/>
    <w:rsid w:val="00496B03"/>
    <w:rsid w:val="00496E60"/>
    <w:rsid w:val="00497558"/>
    <w:rsid w:val="004977F3"/>
    <w:rsid w:val="004979BF"/>
    <w:rsid w:val="004A0037"/>
    <w:rsid w:val="004A04F6"/>
    <w:rsid w:val="004A43FE"/>
    <w:rsid w:val="004A498F"/>
    <w:rsid w:val="004A4F04"/>
    <w:rsid w:val="004A53E8"/>
    <w:rsid w:val="004A5507"/>
    <w:rsid w:val="004A65E3"/>
    <w:rsid w:val="004A7342"/>
    <w:rsid w:val="004A7A67"/>
    <w:rsid w:val="004A7F56"/>
    <w:rsid w:val="004B14C5"/>
    <w:rsid w:val="004B1A4C"/>
    <w:rsid w:val="004B1DE3"/>
    <w:rsid w:val="004B1E39"/>
    <w:rsid w:val="004B20F4"/>
    <w:rsid w:val="004B25F6"/>
    <w:rsid w:val="004B2996"/>
    <w:rsid w:val="004B387B"/>
    <w:rsid w:val="004B3969"/>
    <w:rsid w:val="004B4373"/>
    <w:rsid w:val="004B6A47"/>
    <w:rsid w:val="004B6AFE"/>
    <w:rsid w:val="004B6FDB"/>
    <w:rsid w:val="004B721E"/>
    <w:rsid w:val="004B760B"/>
    <w:rsid w:val="004B7D66"/>
    <w:rsid w:val="004C016D"/>
    <w:rsid w:val="004C078F"/>
    <w:rsid w:val="004C109D"/>
    <w:rsid w:val="004C2A3D"/>
    <w:rsid w:val="004C36EB"/>
    <w:rsid w:val="004C414A"/>
    <w:rsid w:val="004C43DA"/>
    <w:rsid w:val="004C529C"/>
    <w:rsid w:val="004C5486"/>
    <w:rsid w:val="004C6544"/>
    <w:rsid w:val="004C6ABA"/>
    <w:rsid w:val="004C7207"/>
    <w:rsid w:val="004C76FE"/>
    <w:rsid w:val="004C77EE"/>
    <w:rsid w:val="004D0877"/>
    <w:rsid w:val="004D27AF"/>
    <w:rsid w:val="004D2A35"/>
    <w:rsid w:val="004D3166"/>
    <w:rsid w:val="004D33F5"/>
    <w:rsid w:val="004D39D3"/>
    <w:rsid w:val="004D40C2"/>
    <w:rsid w:val="004D4CF7"/>
    <w:rsid w:val="004D58C8"/>
    <w:rsid w:val="004D696A"/>
    <w:rsid w:val="004E0792"/>
    <w:rsid w:val="004E0FED"/>
    <w:rsid w:val="004E10FA"/>
    <w:rsid w:val="004E2941"/>
    <w:rsid w:val="004E325F"/>
    <w:rsid w:val="004E3896"/>
    <w:rsid w:val="004E3B6F"/>
    <w:rsid w:val="004E4DE6"/>
    <w:rsid w:val="004E540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262"/>
    <w:rsid w:val="004F7A33"/>
    <w:rsid w:val="004F7CCB"/>
    <w:rsid w:val="00500275"/>
    <w:rsid w:val="00502287"/>
    <w:rsid w:val="00502E1B"/>
    <w:rsid w:val="00502EA8"/>
    <w:rsid w:val="00503355"/>
    <w:rsid w:val="00504571"/>
    <w:rsid w:val="00504712"/>
    <w:rsid w:val="005052C3"/>
    <w:rsid w:val="00505D54"/>
    <w:rsid w:val="005065A8"/>
    <w:rsid w:val="005069AC"/>
    <w:rsid w:val="0050705A"/>
    <w:rsid w:val="00510352"/>
    <w:rsid w:val="00510EBB"/>
    <w:rsid w:val="005130F1"/>
    <w:rsid w:val="00513A40"/>
    <w:rsid w:val="005142E4"/>
    <w:rsid w:val="00514373"/>
    <w:rsid w:val="005145F3"/>
    <w:rsid w:val="0051538B"/>
    <w:rsid w:val="00515E21"/>
    <w:rsid w:val="00515E30"/>
    <w:rsid w:val="00516DEE"/>
    <w:rsid w:val="005170C8"/>
    <w:rsid w:val="0051776F"/>
    <w:rsid w:val="00517C7A"/>
    <w:rsid w:val="00520174"/>
    <w:rsid w:val="005203A7"/>
    <w:rsid w:val="0052045D"/>
    <w:rsid w:val="00521E2C"/>
    <w:rsid w:val="00522D16"/>
    <w:rsid w:val="00523A9B"/>
    <w:rsid w:val="00523C54"/>
    <w:rsid w:val="00523D30"/>
    <w:rsid w:val="00523DB7"/>
    <w:rsid w:val="00523DC7"/>
    <w:rsid w:val="00523E12"/>
    <w:rsid w:val="00524BAB"/>
    <w:rsid w:val="005257B8"/>
    <w:rsid w:val="00526406"/>
    <w:rsid w:val="0052701E"/>
    <w:rsid w:val="00527BFC"/>
    <w:rsid w:val="00527EBB"/>
    <w:rsid w:val="00530F0D"/>
    <w:rsid w:val="005313C3"/>
    <w:rsid w:val="005320E5"/>
    <w:rsid w:val="0053261E"/>
    <w:rsid w:val="0053276C"/>
    <w:rsid w:val="00532F88"/>
    <w:rsid w:val="00533323"/>
    <w:rsid w:val="00533568"/>
    <w:rsid w:val="00533B24"/>
    <w:rsid w:val="005346E5"/>
    <w:rsid w:val="00534974"/>
    <w:rsid w:val="00534F6B"/>
    <w:rsid w:val="00535608"/>
    <w:rsid w:val="00535628"/>
    <w:rsid w:val="0053580E"/>
    <w:rsid w:val="005367E7"/>
    <w:rsid w:val="00540B68"/>
    <w:rsid w:val="005416D8"/>
    <w:rsid w:val="0054293C"/>
    <w:rsid w:val="00544AAD"/>
    <w:rsid w:val="00544C35"/>
    <w:rsid w:val="00544FC6"/>
    <w:rsid w:val="00544FDF"/>
    <w:rsid w:val="0054513A"/>
    <w:rsid w:val="00545400"/>
    <w:rsid w:val="005458C5"/>
    <w:rsid w:val="005461AD"/>
    <w:rsid w:val="00546D4E"/>
    <w:rsid w:val="00546E2B"/>
    <w:rsid w:val="00546F87"/>
    <w:rsid w:val="00547049"/>
    <w:rsid w:val="00547E2A"/>
    <w:rsid w:val="00552A62"/>
    <w:rsid w:val="00552B26"/>
    <w:rsid w:val="00553407"/>
    <w:rsid w:val="00553E1E"/>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67F20"/>
    <w:rsid w:val="00571B2C"/>
    <w:rsid w:val="005728BE"/>
    <w:rsid w:val="00572AE9"/>
    <w:rsid w:val="00574CED"/>
    <w:rsid w:val="00574D0C"/>
    <w:rsid w:val="005756B2"/>
    <w:rsid w:val="005767C4"/>
    <w:rsid w:val="005804A4"/>
    <w:rsid w:val="005810D9"/>
    <w:rsid w:val="005815FC"/>
    <w:rsid w:val="00581852"/>
    <w:rsid w:val="00581E61"/>
    <w:rsid w:val="005837E3"/>
    <w:rsid w:val="005839D5"/>
    <w:rsid w:val="005858EB"/>
    <w:rsid w:val="00585BA6"/>
    <w:rsid w:val="00586714"/>
    <w:rsid w:val="0058719E"/>
    <w:rsid w:val="00590536"/>
    <w:rsid w:val="005924B5"/>
    <w:rsid w:val="00592DA5"/>
    <w:rsid w:val="00592E73"/>
    <w:rsid w:val="00593476"/>
    <w:rsid w:val="00593DC3"/>
    <w:rsid w:val="00594E99"/>
    <w:rsid w:val="0059657E"/>
    <w:rsid w:val="005965AB"/>
    <w:rsid w:val="00597DDD"/>
    <w:rsid w:val="005A011C"/>
    <w:rsid w:val="005A0706"/>
    <w:rsid w:val="005A253F"/>
    <w:rsid w:val="005A29A1"/>
    <w:rsid w:val="005A2A63"/>
    <w:rsid w:val="005A3CEC"/>
    <w:rsid w:val="005A407C"/>
    <w:rsid w:val="005A616D"/>
    <w:rsid w:val="005A640F"/>
    <w:rsid w:val="005A6A5F"/>
    <w:rsid w:val="005A7FC9"/>
    <w:rsid w:val="005B0252"/>
    <w:rsid w:val="005B0C37"/>
    <w:rsid w:val="005B17AD"/>
    <w:rsid w:val="005B292C"/>
    <w:rsid w:val="005B311A"/>
    <w:rsid w:val="005B3AF5"/>
    <w:rsid w:val="005B5062"/>
    <w:rsid w:val="005B58EC"/>
    <w:rsid w:val="005B59DA"/>
    <w:rsid w:val="005B6AD3"/>
    <w:rsid w:val="005B6E0F"/>
    <w:rsid w:val="005C029C"/>
    <w:rsid w:val="005C25F9"/>
    <w:rsid w:val="005C4A9F"/>
    <w:rsid w:val="005C51E7"/>
    <w:rsid w:val="005C59DE"/>
    <w:rsid w:val="005C6279"/>
    <w:rsid w:val="005C6F2B"/>
    <w:rsid w:val="005C7D76"/>
    <w:rsid w:val="005D0298"/>
    <w:rsid w:val="005D0471"/>
    <w:rsid w:val="005D0D31"/>
    <w:rsid w:val="005D1758"/>
    <w:rsid w:val="005D26B0"/>
    <w:rsid w:val="005D28A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1324"/>
    <w:rsid w:val="005E132D"/>
    <w:rsid w:val="005E3467"/>
    <w:rsid w:val="005E5043"/>
    <w:rsid w:val="005E6B6A"/>
    <w:rsid w:val="005E6FEB"/>
    <w:rsid w:val="005E7FE6"/>
    <w:rsid w:val="005F0F2E"/>
    <w:rsid w:val="005F1777"/>
    <w:rsid w:val="005F1D17"/>
    <w:rsid w:val="005F2A29"/>
    <w:rsid w:val="005F44B8"/>
    <w:rsid w:val="005F69DB"/>
    <w:rsid w:val="005F6C5B"/>
    <w:rsid w:val="005F6DA8"/>
    <w:rsid w:val="005F7839"/>
    <w:rsid w:val="005F7BDD"/>
    <w:rsid w:val="005F7C31"/>
    <w:rsid w:val="00600948"/>
    <w:rsid w:val="00601360"/>
    <w:rsid w:val="00601FA8"/>
    <w:rsid w:val="00602DBA"/>
    <w:rsid w:val="00603338"/>
    <w:rsid w:val="00604011"/>
    <w:rsid w:val="00604248"/>
    <w:rsid w:val="00604992"/>
    <w:rsid w:val="00604B6C"/>
    <w:rsid w:val="00604C0F"/>
    <w:rsid w:val="00605384"/>
    <w:rsid w:val="006056F2"/>
    <w:rsid w:val="00606092"/>
    <w:rsid w:val="006060E4"/>
    <w:rsid w:val="006063CC"/>
    <w:rsid w:val="00606680"/>
    <w:rsid w:val="00606CCD"/>
    <w:rsid w:val="0060713B"/>
    <w:rsid w:val="00610099"/>
    <w:rsid w:val="00610642"/>
    <w:rsid w:val="00610745"/>
    <w:rsid w:val="00610E0A"/>
    <w:rsid w:val="006119FB"/>
    <w:rsid w:val="00611CEF"/>
    <w:rsid w:val="0061218B"/>
    <w:rsid w:val="0061311A"/>
    <w:rsid w:val="00613CC2"/>
    <w:rsid w:val="00614086"/>
    <w:rsid w:val="006157DD"/>
    <w:rsid w:val="0061691D"/>
    <w:rsid w:val="00616B27"/>
    <w:rsid w:val="006177A6"/>
    <w:rsid w:val="00617D8F"/>
    <w:rsid w:val="00620874"/>
    <w:rsid w:val="00621E67"/>
    <w:rsid w:val="00622259"/>
    <w:rsid w:val="0062341A"/>
    <w:rsid w:val="006238C9"/>
    <w:rsid w:val="00626CF7"/>
    <w:rsid w:val="00626EF6"/>
    <w:rsid w:val="006276FB"/>
    <w:rsid w:val="00627773"/>
    <w:rsid w:val="00627DC3"/>
    <w:rsid w:val="00631515"/>
    <w:rsid w:val="00632B54"/>
    <w:rsid w:val="00632EB5"/>
    <w:rsid w:val="0063361B"/>
    <w:rsid w:val="00633A72"/>
    <w:rsid w:val="00636B17"/>
    <w:rsid w:val="00637EFB"/>
    <w:rsid w:val="0064089C"/>
    <w:rsid w:val="00640D92"/>
    <w:rsid w:val="006410FC"/>
    <w:rsid w:val="00642C08"/>
    <w:rsid w:val="00644EF0"/>
    <w:rsid w:val="00645F3A"/>
    <w:rsid w:val="0064763C"/>
    <w:rsid w:val="006477EE"/>
    <w:rsid w:val="00647B0F"/>
    <w:rsid w:val="00647D98"/>
    <w:rsid w:val="006512DB"/>
    <w:rsid w:val="00651AE3"/>
    <w:rsid w:val="00653555"/>
    <w:rsid w:val="00655456"/>
    <w:rsid w:val="00656123"/>
    <w:rsid w:val="006565D3"/>
    <w:rsid w:val="00660BEA"/>
    <w:rsid w:val="006614D2"/>
    <w:rsid w:val="00661D3F"/>
    <w:rsid w:val="00661FD4"/>
    <w:rsid w:val="00664C36"/>
    <w:rsid w:val="0066630B"/>
    <w:rsid w:val="006667B8"/>
    <w:rsid w:val="00666A3F"/>
    <w:rsid w:val="006672C3"/>
    <w:rsid w:val="00671237"/>
    <w:rsid w:val="00671495"/>
    <w:rsid w:val="00671D34"/>
    <w:rsid w:val="00672889"/>
    <w:rsid w:val="00673ABF"/>
    <w:rsid w:val="00674174"/>
    <w:rsid w:val="006747CE"/>
    <w:rsid w:val="00675362"/>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87B5B"/>
    <w:rsid w:val="00690300"/>
    <w:rsid w:val="0069047B"/>
    <w:rsid w:val="006911E4"/>
    <w:rsid w:val="006926C8"/>
    <w:rsid w:val="00692820"/>
    <w:rsid w:val="006929D9"/>
    <w:rsid w:val="006947C2"/>
    <w:rsid w:val="006955E3"/>
    <w:rsid w:val="006959E7"/>
    <w:rsid w:val="00695BE7"/>
    <w:rsid w:val="00696B45"/>
    <w:rsid w:val="00697554"/>
    <w:rsid w:val="006A08DC"/>
    <w:rsid w:val="006A0B3A"/>
    <w:rsid w:val="006A17E9"/>
    <w:rsid w:val="006A307E"/>
    <w:rsid w:val="006A3099"/>
    <w:rsid w:val="006A39E2"/>
    <w:rsid w:val="006A512D"/>
    <w:rsid w:val="006A520F"/>
    <w:rsid w:val="006A541A"/>
    <w:rsid w:val="006A5938"/>
    <w:rsid w:val="006A628F"/>
    <w:rsid w:val="006A6A09"/>
    <w:rsid w:val="006A7498"/>
    <w:rsid w:val="006B098A"/>
    <w:rsid w:val="006B12E3"/>
    <w:rsid w:val="006B1723"/>
    <w:rsid w:val="006B2388"/>
    <w:rsid w:val="006B24E1"/>
    <w:rsid w:val="006B2E9A"/>
    <w:rsid w:val="006B301F"/>
    <w:rsid w:val="006B402B"/>
    <w:rsid w:val="006B515E"/>
    <w:rsid w:val="006B59E1"/>
    <w:rsid w:val="006B6649"/>
    <w:rsid w:val="006B6E5C"/>
    <w:rsid w:val="006B7DB1"/>
    <w:rsid w:val="006C1759"/>
    <w:rsid w:val="006C2113"/>
    <w:rsid w:val="006C2F5B"/>
    <w:rsid w:val="006C3683"/>
    <w:rsid w:val="006C40B6"/>
    <w:rsid w:val="006C43FF"/>
    <w:rsid w:val="006C5C45"/>
    <w:rsid w:val="006C5D1E"/>
    <w:rsid w:val="006C61CD"/>
    <w:rsid w:val="006C68A8"/>
    <w:rsid w:val="006C6F72"/>
    <w:rsid w:val="006C7508"/>
    <w:rsid w:val="006C7CAA"/>
    <w:rsid w:val="006D0E12"/>
    <w:rsid w:val="006D0E8F"/>
    <w:rsid w:val="006D0F16"/>
    <w:rsid w:val="006D2CB5"/>
    <w:rsid w:val="006D45A2"/>
    <w:rsid w:val="006D4BCA"/>
    <w:rsid w:val="006D4E3F"/>
    <w:rsid w:val="006D6A27"/>
    <w:rsid w:val="006D78A4"/>
    <w:rsid w:val="006E1CC8"/>
    <w:rsid w:val="006E2769"/>
    <w:rsid w:val="006E4B54"/>
    <w:rsid w:val="006E4E00"/>
    <w:rsid w:val="006E4E04"/>
    <w:rsid w:val="006E545A"/>
    <w:rsid w:val="006E7628"/>
    <w:rsid w:val="006E7F3A"/>
    <w:rsid w:val="006F0F00"/>
    <w:rsid w:val="006F1231"/>
    <w:rsid w:val="006F2C68"/>
    <w:rsid w:val="006F36BF"/>
    <w:rsid w:val="006F457F"/>
    <w:rsid w:val="006F4847"/>
    <w:rsid w:val="006F54F0"/>
    <w:rsid w:val="006F6259"/>
    <w:rsid w:val="006F6447"/>
    <w:rsid w:val="006F65FC"/>
    <w:rsid w:val="006F68A9"/>
    <w:rsid w:val="007004D7"/>
    <w:rsid w:val="00700515"/>
    <w:rsid w:val="00700A6F"/>
    <w:rsid w:val="00700E20"/>
    <w:rsid w:val="00701598"/>
    <w:rsid w:val="00703A77"/>
    <w:rsid w:val="00704AF5"/>
    <w:rsid w:val="00705313"/>
    <w:rsid w:val="00705858"/>
    <w:rsid w:val="00705A2E"/>
    <w:rsid w:val="00705D09"/>
    <w:rsid w:val="00705D32"/>
    <w:rsid w:val="007060F6"/>
    <w:rsid w:val="007064E6"/>
    <w:rsid w:val="007064F7"/>
    <w:rsid w:val="0070650A"/>
    <w:rsid w:val="0071130A"/>
    <w:rsid w:val="00711659"/>
    <w:rsid w:val="00711F80"/>
    <w:rsid w:val="007124B7"/>
    <w:rsid w:val="00712778"/>
    <w:rsid w:val="007128E6"/>
    <w:rsid w:val="0071416D"/>
    <w:rsid w:val="007148F7"/>
    <w:rsid w:val="00714C6D"/>
    <w:rsid w:val="00714D78"/>
    <w:rsid w:val="00715AD2"/>
    <w:rsid w:val="007162D5"/>
    <w:rsid w:val="007164C2"/>
    <w:rsid w:val="007168F7"/>
    <w:rsid w:val="00720832"/>
    <w:rsid w:val="007238DD"/>
    <w:rsid w:val="0072653B"/>
    <w:rsid w:val="007267C1"/>
    <w:rsid w:val="00727835"/>
    <w:rsid w:val="00727F3B"/>
    <w:rsid w:val="00732BE5"/>
    <w:rsid w:val="00732F89"/>
    <w:rsid w:val="00733152"/>
    <w:rsid w:val="007332F8"/>
    <w:rsid w:val="00733BF8"/>
    <w:rsid w:val="00733C91"/>
    <w:rsid w:val="00733E46"/>
    <w:rsid w:val="00734730"/>
    <w:rsid w:val="007355CE"/>
    <w:rsid w:val="00735B1C"/>
    <w:rsid w:val="00735B90"/>
    <w:rsid w:val="007366B6"/>
    <w:rsid w:val="00736764"/>
    <w:rsid w:val="00736BD2"/>
    <w:rsid w:val="00737F38"/>
    <w:rsid w:val="0074022F"/>
    <w:rsid w:val="0074040E"/>
    <w:rsid w:val="00741190"/>
    <w:rsid w:val="00742AE1"/>
    <w:rsid w:val="00742DC3"/>
    <w:rsid w:val="00743755"/>
    <w:rsid w:val="00743A84"/>
    <w:rsid w:val="00743E0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3C1E"/>
    <w:rsid w:val="00753C95"/>
    <w:rsid w:val="0075408B"/>
    <w:rsid w:val="00754A98"/>
    <w:rsid w:val="00755F16"/>
    <w:rsid w:val="00757091"/>
    <w:rsid w:val="00757620"/>
    <w:rsid w:val="0075777E"/>
    <w:rsid w:val="00757910"/>
    <w:rsid w:val="00760547"/>
    <w:rsid w:val="0076120B"/>
    <w:rsid w:val="00761639"/>
    <w:rsid w:val="007619E9"/>
    <w:rsid w:val="00763879"/>
    <w:rsid w:val="007656B3"/>
    <w:rsid w:val="007656C8"/>
    <w:rsid w:val="00765EA6"/>
    <w:rsid w:val="00766205"/>
    <w:rsid w:val="00766380"/>
    <w:rsid w:val="007669BE"/>
    <w:rsid w:val="00766E70"/>
    <w:rsid w:val="00766EA5"/>
    <w:rsid w:val="007675EB"/>
    <w:rsid w:val="00767EB5"/>
    <w:rsid w:val="00770505"/>
    <w:rsid w:val="00772250"/>
    <w:rsid w:val="00772251"/>
    <w:rsid w:val="00772BFC"/>
    <w:rsid w:val="00773158"/>
    <w:rsid w:val="007735C1"/>
    <w:rsid w:val="00773F1F"/>
    <w:rsid w:val="0077485D"/>
    <w:rsid w:val="00774A99"/>
    <w:rsid w:val="00774F88"/>
    <w:rsid w:val="00775F15"/>
    <w:rsid w:val="00776A41"/>
    <w:rsid w:val="00776C29"/>
    <w:rsid w:val="00780495"/>
    <w:rsid w:val="00780784"/>
    <w:rsid w:val="00780865"/>
    <w:rsid w:val="00782246"/>
    <w:rsid w:val="007846A4"/>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1DE"/>
    <w:rsid w:val="00793352"/>
    <w:rsid w:val="00793409"/>
    <w:rsid w:val="00793430"/>
    <w:rsid w:val="0079373F"/>
    <w:rsid w:val="00794DC7"/>
    <w:rsid w:val="0079517D"/>
    <w:rsid w:val="007956EE"/>
    <w:rsid w:val="0079623C"/>
    <w:rsid w:val="00796530"/>
    <w:rsid w:val="00796FCB"/>
    <w:rsid w:val="00797742"/>
    <w:rsid w:val="0079783A"/>
    <w:rsid w:val="007A3DBF"/>
    <w:rsid w:val="007A44C4"/>
    <w:rsid w:val="007A4BAF"/>
    <w:rsid w:val="007A4BD5"/>
    <w:rsid w:val="007A6369"/>
    <w:rsid w:val="007A6686"/>
    <w:rsid w:val="007A7216"/>
    <w:rsid w:val="007A7224"/>
    <w:rsid w:val="007B0835"/>
    <w:rsid w:val="007B3407"/>
    <w:rsid w:val="007B530E"/>
    <w:rsid w:val="007B63D2"/>
    <w:rsid w:val="007B655A"/>
    <w:rsid w:val="007C1AA4"/>
    <w:rsid w:val="007C1E26"/>
    <w:rsid w:val="007C1F9E"/>
    <w:rsid w:val="007C233B"/>
    <w:rsid w:val="007C26E3"/>
    <w:rsid w:val="007C2CDA"/>
    <w:rsid w:val="007C3984"/>
    <w:rsid w:val="007C46AD"/>
    <w:rsid w:val="007C5290"/>
    <w:rsid w:val="007C539E"/>
    <w:rsid w:val="007C7588"/>
    <w:rsid w:val="007C78EE"/>
    <w:rsid w:val="007D1FE2"/>
    <w:rsid w:val="007D2A65"/>
    <w:rsid w:val="007D2BFC"/>
    <w:rsid w:val="007D371C"/>
    <w:rsid w:val="007D3D14"/>
    <w:rsid w:val="007D4D6A"/>
    <w:rsid w:val="007D56AD"/>
    <w:rsid w:val="007D57FE"/>
    <w:rsid w:val="007D60F4"/>
    <w:rsid w:val="007D6ADA"/>
    <w:rsid w:val="007D7206"/>
    <w:rsid w:val="007D7755"/>
    <w:rsid w:val="007E0352"/>
    <w:rsid w:val="007E0704"/>
    <w:rsid w:val="007E1059"/>
    <w:rsid w:val="007E13DA"/>
    <w:rsid w:val="007E29B6"/>
    <w:rsid w:val="007E3643"/>
    <w:rsid w:val="007E4044"/>
    <w:rsid w:val="007E45B2"/>
    <w:rsid w:val="007E52CC"/>
    <w:rsid w:val="007E6B11"/>
    <w:rsid w:val="007E6E77"/>
    <w:rsid w:val="007E702C"/>
    <w:rsid w:val="007E721A"/>
    <w:rsid w:val="007F0024"/>
    <w:rsid w:val="007F0DBC"/>
    <w:rsid w:val="007F2B3A"/>
    <w:rsid w:val="007F3AFB"/>
    <w:rsid w:val="007F3C4D"/>
    <w:rsid w:val="007F416C"/>
    <w:rsid w:val="007F492E"/>
    <w:rsid w:val="007F498E"/>
    <w:rsid w:val="007F5F43"/>
    <w:rsid w:val="007F6680"/>
    <w:rsid w:val="007F6873"/>
    <w:rsid w:val="007F7A66"/>
    <w:rsid w:val="007F7C44"/>
    <w:rsid w:val="0080005C"/>
    <w:rsid w:val="00800D2D"/>
    <w:rsid w:val="00801244"/>
    <w:rsid w:val="00801400"/>
    <w:rsid w:val="00802D55"/>
    <w:rsid w:val="00803111"/>
    <w:rsid w:val="00803910"/>
    <w:rsid w:val="00806095"/>
    <w:rsid w:val="00806268"/>
    <w:rsid w:val="008069BB"/>
    <w:rsid w:val="00807D2F"/>
    <w:rsid w:val="00810BB1"/>
    <w:rsid w:val="00810C46"/>
    <w:rsid w:val="00811D63"/>
    <w:rsid w:val="00813594"/>
    <w:rsid w:val="008136F7"/>
    <w:rsid w:val="008137B6"/>
    <w:rsid w:val="00813AA2"/>
    <w:rsid w:val="008148EC"/>
    <w:rsid w:val="00814F6B"/>
    <w:rsid w:val="00816A8D"/>
    <w:rsid w:val="00816CA9"/>
    <w:rsid w:val="00817838"/>
    <w:rsid w:val="00817BC0"/>
    <w:rsid w:val="00817F8E"/>
    <w:rsid w:val="00820462"/>
    <w:rsid w:val="00820BE8"/>
    <w:rsid w:val="00822AB2"/>
    <w:rsid w:val="00823CDE"/>
    <w:rsid w:val="00824D47"/>
    <w:rsid w:val="00825927"/>
    <w:rsid w:val="00825D22"/>
    <w:rsid w:val="00827806"/>
    <w:rsid w:val="00827B55"/>
    <w:rsid w:val="0083058B"/>
    <w:rsid w:val="00830688"/>
    <w:rsid w:val="008314A8"/>
    <w:rsid w:val="00831B5B"/>
    <w:rsid w:val="00832021"/>
    <w:rsid w:val="00832264"/>
    <w:rsid w:val="008327CD"/>
    <w:rsid w:val="00832E19"/>
    <w:rsid w:val="00832FB9"/>
    <w:rsid w:val="0083305D"/>
    <w:rsid w:val="00833485"/>
    <w:rsid w:val="008334E9"/>
    <w:rsid w:val="00834985"/>
    <w:rsid w:val="00834C6C"/>
    <w:rsid w:val="00834E29"/>
    <w:rsid w:val="00836956"/>
    <w:rsid w:val="00836A5C"/>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0EB9"/>
    <w:rsid w:val="00851012"/>
    <w:rsid w:val="00851D0E"/>
    <w:rsid w:val="008523B2"/>
    <w:rsid w:val="008523D2"/>
    <w:rsid w:val="00852DE1"/>
    <w:rsid w:val="008545BE"/>
    <w:rsid w:val="00854664"/>
    <w:rsid w:val="00854B8A"/>
    <w:rsid w:val="00855BF2"/>
    <w:rsid w:val="00855CB2"/>
    <w:rsid w:val="00855EAF"/>
    <w:rsid w:val="0085634D"/>
    <w:rsid w:val="00857818"/>
    <w:rsid w:val="00860515"/>
    <w:rsid w:val="00862C1B"/>
    <w:rsid w:val="00862DE5"/>
    <w:rsid w:val="00863824"/>
    <w:rsid w:val="008643DE"/>
    <w:rsid w:val="00864A94"/>
    <w:rsid w:val="0086510B"/>
    <w:rsid w:val="0086592B"/>
    <w:rsid w:val="00865F27"/>
    <w:rsid w:val="00866323"/>
    <w:rsid w:val="008672EB"/>
    <w:rsid w:val="00870394"/>
    <w:rsid w:val="00870420"/>
    <w:rsid w:val="00871080"/>
    <w:rsid w:val="0087145C"/>
    <w:rsid w:val="00872A71"/>
    <w:rsid w:val="00872B25"/>
    <w:rsid w:val="008733BB"/>
    <w:rsid w:val="008733EF"/>
    <w:rsid w:val="0087496B"/>
    <w:rsid w:val="00874BCD"/>
    <w:rsid w:val="00875418"/>
    <w:rsid w:val="0087592C"/>
    <w:rsid w:val="00875D44"/>
    <w:rsid w:val="008770C4"/>
    <w:rsid w:val="00877184"/>
    <w:rsid w:val="00880EAA"/>
    <w:rsid w:val="00880ED8"/>
    <w:rsid w:val="00881984"/>
    <w:rsid w:val="00882200"/>
    <w:rsid w:val="008823CB"/>
    <w:rsid w:val="00882601"/>
    <w:rsid w:val="00882BF5"/>
    <w:rsid w:val="00883307"/>
    <w:rsid w:val="00883E0F"/>
    <w:rsid w:val="00884E5A"/>
    <w:rsid w:val="0088573E"/>
    <w:rsid w:val="00885D6E"/>
    <w:rsid w:val="00885E59"/>
    <w:rsid w:val="00886530"/>
    <w:rsid w:val="0088723E"/>
    <w:rsid w:val="00890C2F"/>
    <w:rsid w:val="00890E35"/>
    <w:rsid w:val="00890EB2"/>
    <w:rsid w:val="00891D8B"/>
    <w:rsid w:val="00893C90"/>
    <w:rsid w:val="00894133"/>
    <w:rsid w:val="008947B3"/>
    <w:rsid w:val="00894D9A"/>
    <w:rsid w:val="00895141"/>
    <w:rsid w:val="00895E54"/>
    <w:rsid w:val="00896699"/>
    <w:rsid w:val="00896853"/>
    <w:rsid w:val="008A012B"/>
    <w:rsid w:val="008A04C4"/>
    <w:rsid w:val="008A21B6"/>
    <w:rsid w:val="008A2263"/>
    <w:rsid w:val="008A22D1"/>
    <w:rsid w:val="008A241C"/>
    <w:rsid w:val="008A28CA"/>
    <w:rsid w:val="008A3062"/>
    <w:rsid w:val="008A3490"/>
    <w:rsid w:val="008A3C9A"/>
    <w:rsid w:val="008A4A86"/>
    <w:rsid w:val="008A4FEB"/>
    <w:rsid w:val="008A5499"/>
    <w:rsid w:val="008A596B"/>
    <w:rsid w:val="008A6608"/>
    <w:rsid w:val="008A6D92"/>
    <w:rsid w:val="008A6E2D"/>
    <w:rsid w:val="008A76E5"/>
    <w:rsid w:val="008B0259"/>
    <w:rsid w:val="008B0458"/>
    <w:rsid w:val="008B1965"/>
    <w:rsid w:val="008B3B3F"/>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028"/>
    <w:rsid w:val="008C33A2"/>
    <w:rsid w:val="008C473D"/>
    <w:rsid w:val="008C51CC"/>
    <w:rsid w:val="008C5B1C"/>
    <w:rsid w:val="008C5ED1"/>
    <w:rsid w:val="008C68F7"/>
    <w:rsid w:val="008C70C9"/>
    <w:rsid w:val="008C7429"/>
    <w:rsid w:val="008C7756"/>
    <w:rsid w:val="008D037F"/>
    <w:rsid w:val="008D0553"/>
    <w:rsid w:val="008D084D"/>
    <w:rsid w:val="008D0D58"/>
    <w:rsid w:val="008D149E"/>
    <w:rsid w:val="008D213A"/>
    <w:rsid w:val="008D234A"/>
    <w:rsid w:val="008D2D49"/>
    <w:rsid w:val="008D2F3D"/>
    <w:rsid w:val="008D3849"/>
    <w:rsid w:val="008D38D6"/>
    <w:rsid w:val="008D3FA4"/>
    <w:rsid w:val="008D4DB5"/>
    <w:rsid w:val="008D4EE7"/>
    <w:rsid w:val="008D5284"/>
    <w:rsid w:val="008D60B2"/>
    <w:rsid w:val="008D7A82"/>
    <w:rsid w:val="008E04DB"/>
    <w:rsid w:val="008E1149"/>
    <w:rsid w:val="008E1588"/>
    <w:rsid w:val="008E1D24"/>
    <w:rsid w:val="008E2757"/>
    <w:rsid w:val="008E2DE5"/>
    <w:rsid w:val="008E35DE"/>
    <w:rsid w:val="008E4C40"/>
    <w:rsid w:val="008E4C80"/>
    <w:rsid w:val="008E4E26"/>
    <w:rsid w:val="008E510D"/>
    <w:rsid w:val="008E5881"/>
    <w:rsid w:val="008E6952"/>
    <w:rsid w:val="008E6ED4"/>
    <w:rsid w:val="008E727D"/>
    <w:rsid w:val="008E79F3"/>
    <w:rsid w:val="008E7D00"/>
    <w:rsid w:val="008F01F8"/>
    <w:rsid w:val="008F0853"/>
    <w:rsid w:val="008F0EC5"/>
    <w:rsid w:val="008F1961"/>
    <w:rsid w:val="008F1A01"/>
    <w:rsid w:val="008F2C92"/>
    <w:rsid w:val="008F339B"/>
    <w:rsid w:val="008F384C"/>
    <w:rsid w:val="008F4DA8"/>
    <w:rsid w:val="008F68A0"/>
    <w:rsid w:val="008F6A9A"/>
    <w:rsid w:val="008F72CA"/>
    <w:rsid w:val="008F752E"/>
    <w:rsid w:val="008F7AD1"/>
    <w:rsid w:val="008F7CEF"/>
    <w:rsid w:val="00901A19"/>
    <w:rsid w:val="00901EA6"/>
    <w:rsid w:val="00902FDD"/>
    <w:rsid w:val="00903EBE"/>
    <w:rsid w:val="00904AE0"/>
    <w:rsid w:val="00904CCB"/>
    <w:rsid w:val="00904DE3"/>
    <w:rsid w:val="00905266"/>
    <w:rsid w:val="00905420"/>
    <w:rsid w:val="00905542"/>
    <w:rsid w:val="00905DDC"/>
    <w:rsid w:val="009061FF"/>
    <w:rsid w:val="009065F7"/>
    <w:rsid w:val="00907E53"/>
    <w:rsid w:val="00910EA3"/>
    <w:rsid w:val="00911653"/>
    <w:rsid w:val="00911946"/>
    <w:rsid w:val="009121BE"/>
    <w:rsid w:val="009124F8"/>
    <w:rsid w:val="00912C85"/>
    <w:rsid w:val="009138D6"/>
    <w:rsid w:val="00913FDC"/>
    <w:rsid w:val="00914A5E"/>
    <w:rsid w:val="00915084"/>
    <w:rsid w:val="00915693"/>
    <w:rsid w:val="009157AF"/>
    <w:rsid w:val="00915A2A"/>
    <w:rsid w:val="009164E6"/>
    <w:rsid w:val="0091738B"/>
    <w:rsid w:val="00917965"/>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225C"/>
    <w:rsid w:val="00942365"/>
    <w:rsid w:val="009434AC"/>
    <w:rsid w:val="00944012"/>
    <w:rsid w:val="00944403"/>
    <w:rsid w:val="0094464E"/>
    <w:rsid w:val="00946809"/>
    <w:rsid w:val="00947A1D"/>
    <w:rsid w:val="009504F4"/>
    <w:rsid w:val="009518BF"/>
    <w:rsid w:val="00951D97"/>
    <w:rsid w:val="0095395F"/>
    <w:rsid w:val="00953F0E"/>
    <w:rsid w:val="00954482"/>
    <w:rsid w:val="009551AA"/>
    <w:rsid w:val="009567D1"/>
    <w:rsid w:val="009577C7"/>
    <w:rsid w:val="00961CA5"/>
    <w:rsid w:val="00962AD4"/>
    <w:rsid w:val="00962CA7"/>
    <w:rsid w:val="00963661"/>
    <w:rsid w:val="009639FA"/>
    <w:rsid w:val="0096525B"/>
    <w:rsid w:val="00965CE8"/>
    <w:rsid w:val="0096748C"/>
    <w:rsid w:val="00967910"/>
    <w:rsid w:val="00967950"/>
    <w:rsid w:val="00967EA3"/>
    <w:rsid w:val="00967EEB"/>
    <w:rsid w:val="00970080"/>
    <w:rsid w:val="00971102"/>
    <w:rsid w:val="0097184B"/>
    <w:rsid w:val="0097187C"/>
    <w:rsid w:val="009722FB"/>
    <w:rsid w:val="00972EC5"/>
    <w:rsid w:val="00974268"/>
    <w:rsid w:val="00974BF6"/>
    <w:rsid w:val="0097511A"/>
    <w:rsid w:val="0097621F"/>
    <w:rsid w:val="00976270"/>
    <w:rsid w:val="00976511"/>
    <w:rsid w:val="00976BBA"/>
    <w:rsid w:val="00976F43"/>
    <w:rsid w:val="00980B7C"/>
    <w:rsid w:val="00981807"/>
    <w:rsid w:val="00981ABB"/>
    <w:rsid w:val="00981F22"/>
    <w:rsid w:val="00984371"/>
    <w:rsid w:val="00984E85"/>
    <w:rsid w:val="00985742"/>
    <w:rsid w:val="00986726"/>
    <w:rsid w:val="009868AC"/>
    <w:rsid w:val="00986F05"/>
    <w:rsid w:val="00986F8F"/>
    <w:rsid w:val="009905DD"/>
    <w:rsid w:val="0099183F"/>
    <w:rsid w:val="00991EDB"/>
    <w:rsid w:val="009921C8"/>
    <w:rsid w:val="00992351"/>
    <w:rsid w:val="00992749"/>
    <w:rsid w:val="00992987"/>
    <w:rsid w:val="009933CB"/>
    <w:rsid w:val="009934FF"/>
    <w:rsid w:val="00993DE5"/>
    <w:rsid w:val="00994301"/>
    <w:rsid w:val="00995355"/>
    <w:rsid w:val="0099570A"/>
    <w:rsid w:val="00995C33"/>
    <w:rsid w:val="00995DD3"/>
    <w:rsid w:val="00997C07"/>
    <w:rsid w:val="00997CEC"/>
    <w:rsid w:val="009A051F"/>
    <w:rsid w:val="009A0872"/>
    <w:rsid w:val="009A1D97"/>
    <w:rsid w:val="009A1DC9"/>
    <w:rsid w:val="009A2651"/>
    <w:rsid w:val="009A2C37"/>
    <w:rsid w:val="009A3670"/>
    <w:rsid w:val="009A4125"/>
    <w:rsid w:val="009A4573"/>
    <w:rsid w:val="009A51E3"/>
    <w:rsid w:val="009A64CF"/>
    <w:rsid w:val="009A6886"/>
    <w:rsid w:val="009A7047"/>
    <w:rsid w:val="009A7415"/>
    <w:rsid w:val="009A7AD0"/>
    <w:rsid w:val="009A7B37"/>
    <w:rsid w:val="009B0454"/>
    <w:rsid w:val="009B1249"/>
    <w:rsid w:val="009B1312"/>
    <w:rsid w:val="009B16C7"/>
    <w:rsid w:val="009B1A38"/>
    <w:rsid w:val="009B292A"/>
    <w:rsid w:val="009B2B08"/>
    <w:rsid w:val="009B2B13"/>
    <w:rsid w:val="009B3563"/>
    <w:rsid w:val="009B5D75"/>
    <w:rsid w:val="009B61A9"/>
    <w:rsid w:val="009C2610"/>
    <w:rsid w:val="009C3082"/>
    <w:rsid w:val="009C30E5"/>
    <w:rsid w:val="009C3B9A"/>
    <w:rsid w:val="009C4123"/>
    <w:rsid w:val="009C468F"/>
    <w:rsid w:val="009C536D"/>
    <w:rsid w:val="009C55CD"/>
    <w:rsid w:val="009C635D"/>
    <w:rsid w:val="009C6627"/>
    <w:rsid w:val="009C666A"/>
    <w:rsid w:val="009C68C1"/>
    <w:rsid w:val="009C6BA5"/>
    <w:rsid w:val="009C7025"/>
    <w:rsid w:val="009C71C3"/>
    <w:rsid w:val="009D03D5"/>
    <w:rsid w:val="009D189C"/>
    <w:rsid w:val="009D1C05"/>
    <w:rsid w:val="009D3223"/>
    <w:rsid w:val="009D35CD"/>
    <w:rsid w:val="009D3A5E"/>
    <w:rsid w:val="009D4186"/>
    <w:rsid w:val="009D463E"/>
    <w:rsid w:val="009D470B"/>
    <w:rsid w:val="009D59D7"/>
    <w:rsid w:val="009D5A79"/>
    <w:rsid w:val="009D5ADB"/>
    <w:rsid w:val="009D63E9"/>
    <w:rsid w:val="009E0E45"/>
    <w:rsid w:val="009E106A"/>
    <w:rsid w:val="009E110B"/>
    <w:rsid w:val="009E1477"/>
    <w:rsid w:val="009E1773"/>
    <w:rsid w:val="009E1AE7"/>
    <w:rsid w:val="009E2DB2"/>
    <w:rsid w:val="009E497C"/>
    <w:rsid w:val="009E4992"/>
    <w:rsid w:val="009E50F8"/>
    <w:rsid w:val="009E524C"/>
    <w:rsid w:val="009E53CF"/>
    <w:rsid w:val="009E735F"/>
    <w:rsid w:val="009E751B"/>
    <w:rsid w:val="009E7E9D"/>
    <w:rsid w:val="009F02CC"/>
    <w:rsid w:val="009F1967"/>
    <w:rsid w:val="009F20BA"/>
    <w:rsid w:val="009F3336"/>
    <w:rsid w:val="009F405D"/>
    <w:rsid w:val="009F6B1A"/>
    <w:rsid w:val="00A00ACE"/>
    <w:rsid w:val="00A00C82"/>
    <w:rsid w:val="00A00D9A"/>
    <w:rsid w:val="00A017E4"/>
    <w:rsid w:val="00A04AD2"/>
    <w:rsid w:val="00A05757"/>
    <w:rsid w:val="00A0584C"/>
    <w:rsid w:val="00A067D6"/>
    <w:rsid w:val="00A077DC"/>
    <w:rsid w:val="00A10CCD"/>
    <w:rsid w:val="00A1142D"/>
    <w:rsid w:val="00A12536"/>
    <w:rsid w:val="00A1305B"/>
    <w:rsid w:val="00A146F0"/>
    <w:rsid w:val="00A16A6C"/>
    <w:rsid w:val="00A206A6"/>
    <w:rsid w:val="00A2145F"/>
    <w:rsid w:val="00A23CF9"/>
    <w:rsid w:val="00A25AB2"/>
    <w:rsid w:val="00A2617B"/>
    <w:rsid w:val="00A26183"/>
    <w:rsid w:val="00A261E4"/>
    <w:rsid w:val="00A27EFB"/>
    <w:rsid w:val="00A30056"/>
    <w:rsid w:val="00A30253"/>
    <w:rsid w:val="00A30529"/>
    <w:rsid w:val="00A3135F"/>
    <w:rsid w:val="00A314D9"/>
    <w:rsid w:val="00A32515"/>
    <w:rsid w:val="00A32660"/>
    <w:rsid w:val="00A332E7"/>
    <w:rsid w:val="00A34313"/>
    <w:rsid w:val="00A34374"/>
    <w:rsid w:val="00A35280"/>
    <w:rsid w:val="00A35AB1"/>
    <w:rsid w:val="00A35EAE"/>
    <w:rsid w:val="00A36357"/>
    <w:rsid w:val="00A373F0"/>
    <w:rsid w:val="00A37EDC"/>
    <w:rsid w:val="00A411B8"/>
    <w:rsid w:val="00A4167C"/>
    <w:rsid w:val="00A41AB6"/>
    <w:rsid w:val="00A4249C"/>
    <w:rsid w:val="00A431D7"/>
    <w:rsid w:val="00A433B8"/>
    <w:rsid w:val="00A434DB"/>
    <w:rsid w:val="00A45372"/>
    <w:rsid w:val="00A47715"/>
    <w:rsid w:val="00A50C62"/>
    <w:rsid w:val="00A51B67"/>
    <w:rsid w:val="00A52C2E"/>
    <w:rsid w:val="00A53A37"/>
    <w:rsid w:val="00A54AD6"/>
    <w:rsid w:val="00A558C4"/>
    <w:rsid w:val="00A55976"/>
    <w:rsid w:val="00A55BDC"/>
    <w:rsid w:val="00A57E62"/>
    <w:rsid w:val="00A6032D"/>
    <w:rsid w:val="00A627CB"/>
    <w:rsid w:val="00A62ADE"/>
    <w:rsid w:val="00A634BD"/>
    <w:rsid w:val="00A63543"/>
    <w:rsid w:val="00A649DA"/>
    <w:rsid w:val="00A6576E"/>
    <w:rsid w:val="00A65BD7"/>
    <w:rsid w:val="00A6686E"/>
    <w:rsid w:val="00A66F26"/>
    <w:rsid w:val="00A66FFD"/>
    <w:rsid w:val="00A700E5"/>
    <w:rsid w:val="00A70FC0"/>
    <w:rsid w:val="00A719B6"/>
    <w:rsid w:val="00A71B09"/>
    <w:rsid w:val="00A725D3"/>
    <w:rsid w:val="00A7328C"/>
    <w:rsid w:val="00A73CDA"/>
    <w:rsid w:val="00A73F31"/>
    <w:rsid w:val="00A74C3E"/>
    <w:rsid w:val="00A75449"/>
    <w:rsid w:val="00A755C7"/>
    <w:rsid w:val="00A76204"/>
    <w:rsid w:val="00A76C36"/>
    <w:rsid w:val="00A771F5"/>
    <w:rsid w:val="00A7757F"/>
    <w:rsid w:val="00A77602"/>
    <w:rsid w:val="00A779E6"/>
    <w:rsid w:val="00A80874"/>
    <w:rsid w:val="00A814CB"/>
    <w:rsid w:val="00A818C3"/>
    <w:rsid w:val="00A819D9"/>
    <w:rsid w:val="00A81F60"/>
    <w:rsid w:val="00A81F7F"/>
    <w:rsid w:val="00A823EB"/>
    <w:rsid w:val="00A82891"/>
    <w:rsid w:val="00A82974"/>
    <w:rsid w:val="00A82CED"/>
    <w:rsid w:val="00A82FF3"/>
    <w:rsid w:val="00A845AF"/>
    <w:rsid w:val="00A85D8D"/>
    <w:rsid w:val="00A85EAD"/>
    <w:rsid w:val="00A9021D"/>
    <w:rsid w:val="00A91595"/>
    <w:rsid w:val="00A91E03"/>
    <w:rsid w:val="00A91E7B"/>
    <w:rsid w:val="00A92A21"/>
    <w:rsid w:val="00A935AC"/>
    <w:rsid w:val="00A94450"/>
    <w:rsid w:val="00A94D96"/>
    <w:rsid w:val="00A95655"/>
    <w:rsid w:val="00A95978"/>
    <w:rsid w:val="00A96828"/>
    <w:rsid w:val="00A96DAB"/>
    <w:rsid w:val="00A96E51"/>
    <w:rsid w:val="00A97225"/>
    <w:rsid w:val="00A9753E"/>
    <w:rsid w:val="00A9767A"/>
    <w:rsid w:val="00A97A32"/>
    <w:rsid w:val="00AA15D6"/>
    <w:rsid w:val="00AA201B"/>
    <w:rsid w:val="00AA2F55"/>
    <w:rsid w:val="00AA3331"/>
    <w:rsid w:val="00AA3A6D"/>
    <w:rsid w:val="00AA41AF"/>
    <w:rsid w:val="00AA41F4"/>
    <w:rsid w:val="00AA4AD8"/>
    <w:rsid w:val="00AA50B1"/>
    <w:rsid w:val="00AA685E"/>
    <w:rsid w:val="00AA7741"/>
    <w:rsid w:val="00AA7946"/>
    <w:rsid w:val="00AA7E5A"/>
    <w:rsid w:val="00AB0747"/>
    <w:rsid w:val="00AB0879"/>
    <w:rsid w:val="00AB0C76"/>
    <w:rsid w:val="00AB0F52"/>
    <w:rsid w:val="00AB256D"/>
    <w:rsid w:val="00AB2AC7"/>
    <w:rsid w:val="00AB2E5C"/>
    <w:rsid w:val="00AB2EFC"/>
    <w:rsid w:val="00AB3658"/>
    <w:rsid w:val="00AB3763"/>
    <w:rsid w:val="00AB5309"/>
    <w:rsid w:val="00AB6317"/>
    <w:rsid w:val="00AB6BBE"/>
    <w:rsid w:val="00AB6DAC"/>
    <w:rsid w:val="00AB709D"/>
    <w:rsid w:val="00AB769F"/>
    <w:rsid w:val="00AC181F"/>
    <w:rsid w:val="00AC2741"/>
    <w:rsid w:val="00AC27D3"/>
    <w:rsid w:val="00AC2E40"/>
    <w:rsid w:val="00AC3AA2"/>
    <w:rsid w:val="00AC412E"/>
    <w:rsid w:val="00AC5977"/>
    <w:rsid w:val="00AC61BB"/>
    <w:rsid w:val="00AC68EF"/>
    <w:rsid w:val="00AC6CE2"/>
    <w:rsid w:val="00AC778C"/>
    <w:rsid w:val="00AC7D96"/>
    <w:rsid w:val="00AD005E"/>
    <w:rsid w:val="00AD06AC"/>
    <w:rsid w:val="00AD1130"/>
    <w:rsid w:val="00AD3EA7"/>
    <w:rsid w:val="00AD478E"/>
    <w:rsid w:val="00AD521A"/>
    <w:rsid w:val="00AD570C"/>
    <w:rsid w:val="00AD5EC8"/>
    <w:rsid w:val="00AD5F53"/>
    <w:rsid w:val="00AD60C9"/>
    <w:rsid w:val="00AD642E"/>
    <w:rsid w:val="00AD6610"/>
    <w:rsid w:val="00AD66E5"/>
    <w:rsid w:val="00AE00A0"/>
    <w:rsid w:val="00AE0777"/>
    <w:rsid w:val="00AE0A98"/>
    <w:rsid w:val="00AE0DE4"/>
    <w:rsid w:val="00AE15B6"/>
    <w:rsid w:val="00AE2979"/>
    <w:rsid w:val="00AE3373"/>
    <w:rsid w:val="00AE4EA7"/>
    <w:rsid w:val="00AE5B3D"/>
    <w:rsid w:val="00AE6610"/>
    <w:rsid w:val="00AE72D5"/>
    <w:rsid w:val="00AF01A3"/>
    <w:rsid w:val="00AF0A86"/>
    <w:rsid w:val="00AF155C"/>
    <w:rsid w:val="00AF163D"/>
    <w:rsid w:val="00AF47A8"/>
    <w:rsid w:val="00AF49A2"/>
    <w:rsid w:val="00AF4ECC"/>
    <w:rsid w:val="00AF4F4F"/>
    <w:rsid w:val="00AF568F"/>
    <w:rsid w:val="00AF6100"/>
    <w:rsid w:val="00AF6DDF"/>
    <w:rsid w:val="00AF767E"/>
    <w:rsid w:val="00AF7BB6"/>
    <w:rsid w:val="00AF7FC7"/>
    <w:rsid w:val="00B00D42"/>
    <w:rsid w:val="00B013A7"/>
    <w:rsid w:val="00B0182C"/>
    <w:rsid w:val="00B02CFB"/>
    <w:rsid w:val="00B062FE"/>
    <w:rsid w:val="00B0746B"/>
    <w:rsid w:val="00B10363"/>
    <w:rsid w:val="00B10686"/>
    <w:rsid w:val="00B11834"/>
    <w:rsid w:val="00B12058"/>
    <w:rsid w:val="00B128CC"/>
    <w:rsid w:val="00B12AA2"/>
    <w:rsid w:val="00B134CF"/>
    <w:rsid w:val="00B13E7D"/>
    <w:rsid w:val="00B142D1"/>
    <w:rsid w:val="00B1458F"/>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6B74"/>
    <w:rsid w:val="00B2758A"/>
    <w:rsid w:val="00B27E4D"/>
    <w:rsid w:val="00B3016F"/>
    <w:rsid w:val="00B30656"/>
    <w:rsid w:val="00B30B68"/>
    <w:rsid w:val="00B30BAD"/>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716"/>
    <w:rsid w:val="00B41C54"/>
    <w:rsid w:val="00B4245D"/>
    <w:rsid w:val="00B42DEB"/>
    <w:rsid w:val="00B4478A"/>
    <w:rsid w:val="00B44CE3"/>
    <w:rsid w:val="00B44DA2"/>
    <w:rsid w:val="00B45165"/>
    <w:rsid w:val="00B479B2"/>
    <w:rsid w:val="00B50275"/>
    <w:rsid w:val="00B51308"/>
    <w:rsid w:val="00B514C8"/>
    <w:rsid w:val="00B5165C"/>
    <w:rsid w:val="00B519AF"/>
    <w:rsid w:val="00B5398E"/>
    <w:rsid w:val="00B53B77"/>
    <w:rsid w:val="00B53DAA"/>
    <w:rsid w:val="00B55A1A"/>
    <w:rsid w:val="00B567DA"/>
    <w:rsid w:val="00B57C47"/>
    <w:rsid w:val="00B608A8"/>
    <w:rsid w:val="00B628D4"/>
    <w:rsid w:val="00B62D99"/>
    <w:rsid w:val="00B64090"/>
    <w:rsid w:val="00B64C3F"/>
    <w:rsid w:val="00B655C9"/>
    <w:rsid w:val="00B65C28"/>
    <w:rsid w:val="00B67EBE"/>
    <w:rsid w:val="00B70085"/>
    <w:rsid w:val="00B70144"/>
    <w:rsid w:val="00B70D14"/>
    <w:rsid w:val="00B71767"/>
    <w:rsid w:val="00B71C68"/>
    <w:rsid w:val="00B7333B"/>
    <w:rsid w:val="00B73D42"/>
    <w:rsid w:val="00B74B66"/>
    <w:rsid w:val="00B74D12"/>
    <w:rsid w:val="00B7556D"/>
    <w:rsid w:val="00B7698D"/>
    <w:rsid w:val="00B76A7D"/>
    <w:rsid w:val="00B76D15"/>
    <w:rsid w:val="00B77375"/>
    <w:rsid w:val="00B77EBF"/>
    <w:rsid w:val="00B804D8"/>
    <w:rsid w:val="00B809FB"/>
    <w:rsid w:val="00B815E6"/>
    <w:rsid w:val="00B815FF"/>
    <w:rsid w:val="00B817B2"/>
    <w:rsid w:val="00B82461"/>
    <w:rsid w:val="00B824EE"/>
    <w:rsid w:val="00B833D3"/>
    <w:rsid w:val="00B8370D"/>
    <w:rsid w:val="00B844F3"/>
    <w:rsid w:val="00B85EF4"/>
    <w:rsid w:val="00B86035"/>
    <w:rsid w:val="00B86CEA"/>
    <w:rsid w:val="00B87878"/>
    <w:rsid w:val="00B9008D"/>
    <w:rsid w:val="00B90BB6"/>
    <w:rsid w:val="00B90C2C"/>
    <w:rsid w:val="00B90FE2"/>
    <w:rsid w:val="00B91E1B"/>
    <w:rsid w:val="00B95277"/>
    <w:rsid w:val="00B953D7"/>
    <w:rsid w:val="00B95B13"/>
    <w:rsid w:val="00BA07C8"/>
    <w:rsid w:val="00BA2B12"/>
    <w:rsid w:val="00BA30D2"/>
    <w:rsid w:val="00BA31E5"/>
    <w:rsid w:val="00BA4A52"/>
    <w:rsid w:val="00BA6FB7"/>
    <w:rsid w:val="00BA7865"/>
    <w:rsid w:val="00BB076F"/>
    <w:rsid w:val="00BB1AD7"/>
    <w:rsid w:val="00BB1F1B"/>
    <w:rsid w:val="00BB23DB"/>
    <w:rsid w:val="00BB27F7"/>
    <w:rsid w:val="00BB28ED"/>
    <w:rsid w:val="00BB295C"/>
    <w:rsid w:val="00BB2DF7"/>
    <w:rsid w:val="00BB3475"/>
    <w:rsid w:val="00BB368C"/>
    <w:rsid w:val="00BB3F6E"/>
    <w:rsid w:val="00BB5645"/>
    <w:rsid w:val="00BB5F73"/>
    <w:rsid w:val="00BB71B0"/>
    <w:rsid w:val="00BB71B1"/>
    <w:rsid w:val="00BC0157"/>
    <w:rsid w:val="00BC04B2"/>
    <w:rsid w:val="00BC1551"/>
    <w:rsid w:val="00BC2FEA"/>
    <w:rsid w:val="00BC31F4"/>
    <w:rsid w:val="00BC4589"/>
    <w:rsid w:val="00BC4757"/>
    <w:rsid w:val="00BC492D"/>
    <w:rsid w:val="00BC4CBD"/>
    <w:rsid w:val="00BC5B04"/>
    <w:rsid w:val="00BC5D5D"/>
    <w:rsid w:val="00BD09B2"/>
    <w:rsid w:val="00BD0D39"/>
    <w:rsid w:val="00BD0DAC"/>
    <w:rsid w:val="00BD2227"/>
    <w:rsid w:val="00BD3066"/>
    <w:rsid w:val="00BD35D9"/>
    <w:rsid w:val="00BD3C2C"/>
    <w:rsid w:val="00BD4152"/>
    <w:rsid w:val="00BD5F44"/>
    <w:rsid w:val="00BD74C0"/>
    <w:rsid w:val="00BD76B1"/>
    <w:rsid w:val="00BD7744"/>
    <w:rsid w:val="00BD774E"/>
    <w:rsid w:val="00BE0AA5"/>
    <w:rsid w:val="00BE1679"/>
    <w:rsid w:val="00BE2293"/>
    <w:rsid w:val="00BE23CD"/>
    <w:rsid w:val="00BE394C"/>
    <w:rsid w:val="00BE62DC"/>
    <w:rsid w:val="00BE6932"/>
    <w:rsid w:val="00BE7E1E"/>
    <w:rsid w:val="00BF0B62"/>
    <w:rsid w:val="00BF1035"/>
    <w:rsid w:val="00BF2669"/>
    <w:rsid w:val="00BF37A6"/>
    <w:rsid w:val="00BF3F92"/>
    <w:rsid w:val="00BF44A3"/>
    <w:rsid w:val="00BF4693"/>
    <w:rsid w:val="00BF5361"/>
    <w:rsid w:val="00BF6912"/>
    <w:rsid w:val="00BF7380"/>
    <w:rsid w:val="00BF74FD"/>
    <w:rsid w:val="00BF7F33"/>
    <w:rsid w:val="00C007FB"/>
    <w:rsid w:val="00C019EA"/>
    <w:rsid w:val="00C01D55"/>
    <w:rsid w:val="00C028C5"/>
    <w:rsid w:val="00C02DAA"/>
    <w:rsid w:val="00C055D7"/>
    <w:rsid w:val="00C060A8"/>
    <w:rsid w:val="00C065A8"/>
    <w:rsid w:val="00C0756F"/>
    <w:rsid w:val="00C0795C"/>
    <w:rsid w:val="00C10D60"/>
    <w:rsid w:val="00C111EE"/>
    <w:rsid w:val="00C11F93"/>
    <w:rsid w:val="00C12855"/>
    <w:rsid w:val="00C1455D"/>
    <w:rsid w:val="00C147E7"/>
    <w:rsid w:val="00C14BA3"/>
    <w:rsid w:val="00C1502B"/>
    <w:rsid w:val="00C1506C"/>
    <w:rsid w:val="00C20518"/>
    <w:rsid w:val="00C20785"/>
    <w:rsid w:val="00C210E5"/>
    <w:rsid w:val="00C2153A"/>
    <w:rsid w:val="00C22287"/>
    <w:rsid w:val="00C2271B"/>
    <w:rsid w:val="00C234F4"/>
    <w:rsid w:val="00C2431F"/>
    <w:rsid w:val="00C253EC"/>
    <w:rsid w:val="00C2565C"/>
    <w:rsid w:val="00C25F4E"/>
    <w:rsid w:val="00C260BD"/>
    <w:rsid w:val="00C300E0"/>
    <w:rsid w:val="00C309B3"/>
    <w:rsid w:val="00C3117B"/>
    <w:rsid w:val="00C31F07"/>
    <w:rsid w:val="00C32CA2"/>
    <w:rsid w:val="00C32F0B"/>
    <w:rsid w:val="00C33EA5"/>
    <w:rsid w:val="00C34200"/>
    <w:rsid w:val="00C351D6"/>
    <w:rsid w:val="00C3550E"/>
    <w:rsid w:val="00C363BA"/>
    <w:rsid w:val="00C40224"/>
    <w:rsid w:val="00C4143E"/>
    <w:rsid w:val="00C4185F"/>
    <w:rsid w:val="00C41A88"/>
    <w:rsid w:val="00C429B8"/>
    <w:rsid w:val="00C42A60"/>
    <w:rsid w:val="00C42CC9"/>
    <w:rsid w:val="00C45756"/>
    <w:rsid w:val="00C461B5"/>
    <w:rsid w:val="00C462F6"/>
    <w:rsid w:val="00C50EF1"/>
    <w:rsid w:val="00C524CB"/>
    <w:rsid w:val="00C53E18"/>
    <w:rsid w:val="00C54EEF"/>
    <w:rsid w:val="00C56FDF"/>
    <w:rsid w:val="00C57841"/>
    <w:rsid w:val="00C57BC3"/>
    <w:rsid w:val="00C57FF3"/>
    <w:rsid w:val="00C60E2C"/>
    <w:rsid w:val="00C60E33"/>
    <w:rsid w:val="00C626DD"/>
    <w:rsid w:val="00C62790"/>
    <w:rsid w:val="00C63A01"/>
    <w:rsid w:val="00C646F9"/>
    <w:rsid w:val="00C65FFA"/>
    <w:rsid w:val="00C661A3"/>
    <w:rsid w:val="00C66441"/>
    <w:rsid w:val="00C671BA"/>
    <w:rsid w:val="00C67C28"/>
    <w:rsid w:val="00C7159A"/>
    <w:rsid w:val="00C71A5E"/>
    <w:rsid w:val="00C71F34"/>
    <w:rsid w:val="00C731FB"/>
    <w:rsid w:val="00C73C41"/>
    <w:rsid w:val="00C74EBF"/>
    <w:rsid w:val="00C75574"/>
    <w:rsid w:val="00C75B19"/>
    <w:rsid w:val="00C77238"/>
    <w:rsid w:val="00C77AC4"/>
    <w:rsid w:val="00C80CE2"/>
    <w:rsid w:val="00C822A5"/>
    <w:rsid w:val="00C82430"/>
    <w:rsid w:val="00C82D1B"/>
    <w:rsid w:val="00C832D9"/>
    <w:rsid w:val="00C83A1C"/>
    <w:rsid w:val="00C84697"/>
    <w:rsid w:val="00C84810"/>
    <w:rsid w:val="00C85133"/>
    <w:rsid w:val="00C85D57"/>
    <w:rsid w:val="00C86433"/>
    <w:rsid w:val="00C8681F"/>
    <w:rsid w:val="00C8694F"/>
    <w:rsid w:val="00C906C9"/>
    <w:rsid w:val="00C90CA4"/>
    <w:rsid w:val="00C9118B"/>
    <w:rsid w:val="00C92D86"/>
    <w:rsid w:val="00C9308C"/>
    <w:rsid w:val="00C941AA"/>
    <w:rsid w:val="00C94F48"/>
    <w:rsid w:val="00C964C6"/>
    <w:rsid w:val="00C96558"/>
    <w:rsid w:val="00C96C7A"/>
    <w:rsid w:val="00C96F06"/>
    <w:rsid w:val="00C9749D"/>
    <w:rsid w:val="00CA0636"/>
    <w:rsid w:val="00CA18A9"/>
    <w:rsid w:val="00CA2109"/>
    <w:rsid w:val="00CA2460"/>
    <w:rsid w:val="00CA2D8A"/>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B7F1E"/>
    <w:rsid w:val="00CC30AB"/>
    <w:rsid w:val="00CC3285"/>
    <w:rsid w:val="00CC5F5A"/>
    <w:rsid w:val="00CC60B7"/>
    <w:rsid w:val="00CC6131"/>
    <w:rsid w:val="00CC68A4"/>
    <w:rsid w:val="00CC6BA3"/>
    <w:rsid w:val="00CC7805"/>
    <w:rsid w:val="00CC784A"/>
    <w:rsid w:val="00CD0D43"/>
    <w:rsid w:val="00CD1075"/>
    <w:rsid w:val="00CD1466"/>
    <w:rsid w:val="00CD2FAF"/>
    <w:rsid w:val="00CD304F"/>
    <w:rsid w:val="00CD36E2"/>
    <w:rsid w:val="00CD37CD"/>
    <w:rsid w:val="00CD3828"/>
    <w:rsid w:val="00CD4745"/>
    <w:rsid w:val="00CD485F"/>
    <w:rsid w:val="00CD51A2"/>
    <w:rsid w:val="00CD5B4D"/>
    <w:rsid w:val="00CD66F1"/>
    <w:rsid w:val="00CD6724"/>
    <w:rsid w:val="00CE0F74"/>
    <w:rsid w:val="00CE0FB1"/>
    <w:rsid w:val="00CE26DE"/>
    <w:rsid w:val="00CE2BEB"/>
    <w:rsid w:val="00CE301D"/>
    <w:rsid w:val="00CE36CC"/>
    <w:rsid w:val="00CE3AF8"/>
    <w:rsid w:val="00CE3D9A"/>
    <w:rsid w:val="00CE4736"/>
    <w:rsid w:val="00CE4D22"/>
    <w:rsid w:val="00CE5B26"/>
    <w:rsid w:val="00CE5F89"/>
    <w:rsid w:val="00CE6B94"/>
    <w:rsid w:val="00CE6D2B"/>
    <w:rsid w:val="00CE725E"/>
    <w:rsid w:val="00CE7628"/>
    <w:rsid w:val="00CE7CA4"/>
    <w:rsid w:val="00CF041F"/>
    <w:rsid w:val="00CF0CE0"/>
    <w:rsid w:val="00CF23D9"/>
    <w:rsid w:val="00CF33DD"/>
    <w:rsid w:val="00CF380B"/>
    <w:rsid w:val="00CF4A7F"/>
    <w:rsid w:val="00CF5484"/>
    <w:rsid w:val="00CF55D4"/>
    <w:rsid w:val="00CF64F7"/>
    <w:rsid w:val="00CF6596"/>
    <w:rsid w:val="00D00583"/>
    <w:rsid w:val="00D01866"/>
    <w:rsid w:val="00D03383"/>
    <w:rsid w:val="00D034D6"/>
    <w:rsid w:val="00D0562B"/>
    <w:rsid w:val="00D0587B"/>
    <w:rsid w:val="00D0692D"/>
    <w:rsid w:val="00D06B4D"/>
    <w:rsid w:val="00D07078"/>
    <w:rsid w:val="00D072C7"/>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32B"/>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8BE"/>
    <w:rsid w:val="00D31B47"/>
    <w:rsid w:val="00D31D68"/>
    <w:rsid w:val="00D32766"/>
    <w:rsid w:val="00D32AD9"/>
    <w:rsid w:val="00D3330E"/>
    <w:rsid w:val="00D33591"/>
    <w:rsid w:val="00D3414C"/>
    <w:rsid w:val="00D3458A"/>
    <w:rsid w:val="00D35301"/>
    <w:rsid w:val="00D3543D"/>
    <w:rsid w:val="00D35D92"/>
    <w:rsid w:val="00D36600"/>
    <w:rsid w:val="00D369E3"/>
    <w:rsid w:val="00D36DF9"/>
    <w:rsid w:val="00D37266"/>
    <w:rsid w:val="00D4047D"/>
    <w:rsid w:val="00D410CA"/>
    <w:rsid w:val="00D41304"/>
    <w:rsid w:val="00D42844"/>
    <w:rsid w:val="00D429B6"/>
    <w:rsid w:val="00D42FC3"/>
    <w:rsid w:val="00D44112"/>
    <w:rsid w:val="00D44A43"/>
    <w:rsid w:val="00D44A9D"/>
    <w:rsid w:val="00D44D80"/>
    <w:rsid w:val="00D45802"/>
    <w:rsid w:val="00D45ACF"/>
    <w:rsid w:val="00D47512"/>
    <w:rsid w:val="00D513E1"/>
    <w:rsid w:val="00D51C2D"/>
    <w:rsid w:val="00D52E32"/>
    <w:rsid w:val="00D539E4"/>
    <w:rsid w:val="00D53D9C"/>
    <w:rsid w:val="00D542A3"/>
    <w:rsid w:val="00D548E2"/>
    <w:rsid w:val="00D55C6E"/>
    <w:rsid w:val="00D56EAC"/>
    <w:rsid w:val="00D5712A"/>
    <w:rsid w:val="00D604FF"/>
    <w:rsid w:val="00D61204"/>
    <w:rsid w:val="00D61E0D"/>
    <w:rsid w:val="00D62331"/>
    <w:rsid w:val="00D628DC"/>
    <w:rsid w:val="00D631A3"/>
    <w:rsid w:val="00D645EA"/>
    <w:rsid w:val="00D65082"/>
    <w:rsid w:val="00D65D94"/>
    <w:rsid w:val="00D6608C"/>
    <w:rsid w:val="00D66264"/>
    <w:rsid w:val="00D66A28"/>
    <w:rsid w:val="00D66EDD"/>
    <w:rsid w:val="00D67CA3"/>
    <w:rsid w:val="00D67E6B"/>
    <w:rsid w:val="00D67EBA"/>
    <w:rsid w:val="00D71250"/>
    <w:rsid w:val="00D71BD0"/>
    <w:rsid w:val="00D735AA"/>
    <w:rsid w:val="00D73A70"/>
    <w:rsid w:val="00D73C84"/>
    <w:rsid w:val="00D73C95"/>
    <w:rsid w:val="00D740F1"/>
    <w:rsid w:val="00D75387"/>
    <w:rsid w:val="00D76842"/>
    <w:rsid w:val="00D7707E"/>
    <w:rsid w:val="00D776D1"/>
    <w:rsid w:val="00D77B53"/>
    <w:rsid w:val="00D77C36"/>
    <w:rsid w:val="00D819AD"/>
    <w:rsid w:val="00D84AFC"/>
    <w:rsid w:val="00D84B68"/>
    <w:rsid w:val="00D84C90"/>
    <w:rsid w:val="00D85884"/>
    <w:rsid w:val="00D86557"/>
    <w:rsid w:val="00D90208"/>
    <w:rsid w:val="00D90268"/>
    <w:rsid w:val="00D9108D"/>
    <w:rsid w:val="00D9140F"/>
    <w:rsid w:val="00D91F4A"/>
    <w:rsid w:val="00D92003"/>
    <w:rsid w:val="00D924D8"/>
    <w:rsid w:val="00D93224"/>
    <w:rsid w:val="00D9344E"/>
    <w:rsid w:val="00D93646"/>
    <w:rsid w:val="00D93796"/>
    <w:rsid w:val="00D94C41"/>
    <w:rsid w:val="00D94FD8"/>
    <w:rsid w:val="00D9537E"/>
    <w:rsid w:val="00D953DE"/>
    <w:rsid w:val="00D95A3B"/>
    <w:rsid w:val="00D95D77"/>
    <w:rsid w:val="00D96041"/>
    <w:rsid w:val="00D963E7"/>
    <w:rsid w:val="00D96B7F"/>
    <w:rsid w:val="00D96D34"/>
    <w:rsid w:val="00D9739C"/>
    <w:rsid w:val="00DA0757"/>
    <w:rsid w:val="00DA26DD"/>
    <w:rsid w:val="00DA2C56"/>
    <w:rsid w:val="00DA46F9"/>
    <w:rsid w:val="00DA4C8D"/>
    <w:rsid w:val="00DA68B6"/>
    <w:rsid w:val="00DA6A27"/>
    <w:rsid w:val="00DA7313"/>
    <w:rsid w:val="00DA7491"/>
    <w:rsid w:val="00DA7887"/>
    <w:rsid w:val="00DB078B"/>
    <w:rsid w:val="00DB1F99"/>
    <w:rsid w:val="00DB31A2"/>
    <w:rsid w:val="00DB3530"/>
    <w:rsid w:val="00DB37AA"/>
    <w:rsid w:val="00DB3E97"/>
    <w:rsid w:val="00DB41AC"/>
    <w:rsid w:val="00DB443D"/>
    <w:rsid w:val="00DB482B"/>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4F28"/>
    <w:rsid w:val="00DD5055"/>
    <w:rsid w:val="00DD6C54"/>
    <w:rsid w:val="00DE0459"/>
    <w:rsid w:val="00DE082F"/>
    <w:rsid w:val="00DE106F"/>
    <w:rsid w:val="00DE2613"/>
    <w:rsid w:val="00DE33E7"/>
    <w:rsid w:val="00DE3567"/>
    <w:rsid w:val="00DE3568"/>
    <w:rsid w:val="00DE3885"/>
    <w:rsid w:val="00DE3BF4"/>
    <w:rsid w:val="00DE591A"/>
    <w:rsid w:val="00DE6827"/>
    <w:rsid w:val="00DE698C"/>
    <w:rsid w:val="00DF1727"/>
    <w:rsid w:val="00DF17CE"/>
    <w:rsid w:val="00DF232D"/>
    <w:rsid w:val="00DF26DD"/>
    <w:rsid w:val="00DF2CB0"/>
    <w:rsid w:val="00DF2ED2"/>
    <w:rsid w:val="00DF40C5"/>
    <w:rsid w:val="00DF482A"/>
    <w:rsid w:val="00DF497D"/>
    <w:rsid w:val="00DF56A3"/>
    <w:rsid w:val="00DF6EEB"/>
    <w:rsid w:val="00DF73C0"/>
    <w:rsid w:val="00DF7B13"/>
    <w:rsid w:val="00E00114"/>
    <w:rsid w:val="00E009B3"/>
    <w:rsid w:val="00E01A7D"/>
    <w:rsid w:val="00E0226F"/>
    <w:rsid w:val="00E0238C"/>
    <w:rsid w:val="00E033E7"/>
    <w:rsid w:val="00E03C73"/>
    <w:rsid w:val="00E03FE3"/>
    <w:rsid w:val="00E04BD3"/>
    <w:rsid w:val="00E05B9E"/>
    <w:rsid w:val="00E05DD6"/>
    <w:rsid w:val="00E06F66"/>
    <w:rsid w:val="00E10244"/>
    <w:rsid w:val="00E11FC0"/>
    <w:rsid w:val="00E13A66"/>
    <w:rsid w:val="00E13FC9"/>
    <w:rsid w:val="00E15377"/>
    <w:rsid w:val="00E156F4"/>
    <w:rsid w:val="00E16643"/>
    <w:rsid w:val="00E16AA6"/>
    <w:rsid w:val="00E16CDE"/>
    <w:rsid w:val="00E1766A"/>
    <w:rsid w:val="00E1798D"/>
    <w:rsid w:val="00E202B4"/>
    <w:rsid w:val="00E2127D"/>
    <w:rsid w:val="00E22061"/>
    <w:rsid w:val="00E226E8"/>
    <w:rsid w:val="00E2369E"/>
    <w:rsid w:val="00E23DD6"/>
    <w:rsid w:val="00E24A93"/>
    <w:rsid w:val="00E24C80"/>
    <w:rsid w:val="00E26550"/>
    <w:rsid w:val="00E266F1"/>
    <w:rsid w:val="00E27BC5"/>
    <w:rsid w:val="00E30BF1"/>
    <w:rsid w:val="00E31C42"/>
    <w:rsid w:val="00E32129"/>
    <w:rsid w:val="00E32655"/>
    <w:rsid w:val="00E3328F"/>
    <w:rsid w:val="00E33EF4"/>
    <w:rsid w:val="00E34401"/>
    <w:rsid w:val="00E344A8"/>
    <w:rsid w:val="00E34B15"/>
    <w:rsid w:val="00E352EC"/>
    <w:rsid w:val="00E357E5"/>
    <w:rsid w:val="00E361B8"/>
    <w:rsid w:val="00E36B17"/>
    <w:rsid w:val="00E36C2C"/>
    <w:rsid w:val="00E36CB1"/>
    <w:rsid w:val="00E36D84"/>
    <w:rsid w:val="00E400E6"/>
    <w:rsid w:val="00E40727"/>
    <w:rsid w:val="00E43F90"/>
    <w:rsid w:val="00E44561"/>
    <w:rsid w:val="00E45170"/>
    <w:rsid w:val="00E46BAB"/>
    <w:rsid w:val="00E5040B"/>
    <w:rsid w:val="00E50724"/>
    <w:rsid w:val="00E50AC2"/>
    <w:rsid w:val="00E50B0F"/>
    <w:rsid w:val="00E50ED2"/>
    <w:rsid w:val="00E524BD"/>
    <w:rsid w:val="00E535D8"/>
    <w:rsid w:val="00E53D54"/>
    <w:rsid w:val="00E54A4E"/>
    <w:rsid w:val="00E5514A"/>
    <w:rsid w:val="00E56B75"/>
    <w:rsid w:val="00E56CA1"/>
    <w:rsid w:val="00E575DD"/>
    <w:rsid w:val="00E60305"/>
    <w:rsid w:val="00E60398"/>
    <w:rsid w:val="00E60A3D"/>
    <w:rsid w:val="00E61A7A"/>
    <w:rsid w:val="00E62168"/>
    <w:rsid w:val="00E63310"/>
    <w:rsid w:val="00E64137"/>
    <w:rsid w:val="00E64218"/>
    <w:rsid w:val="00E647B3"/>
    <w:rsid w:val="00E649AD"/>
    <w:rsid w:val="00E65591"/>
    <w:rsid w:val="00E66825"/>
    <w:rsid w:val="00E669CE"/>
    <w:rsid w:val="00E678F3"/>
    <w:rsid w:val="00E6790F"/>
    <w:rsid w:val="00E67F2C"/>
    <w:rsid w:val="00E7001E"/>
    <w:rsid w:val="00E70397"/>
    <w:rsid w:val="00E71125"/>
    <w:rsid w:val="00E71327"/>
    <w:rsid w:val="00E7147F"/>
    <w:rsid w:val="00E71C8E"/>
    <w:rsid w:val="00E7272C"/>
    <w:rsid w:val="00E727AE"/>
    <w:rsid w:val="00E73014"/>
    <w:rsid w:val="00E74EC0"/>
    <w:rsid w:val="00E759FE"/>
    <w:rsid w:val="00E75D39"/>
    <w:rsid w:val="00E76006"/>
    <w:rsid w:val="00E761E7"/>
    <w:rsid w:val="00E80059"/>
    <w:rsid w:val="00E800C5"/>
    <w:rsid w:val="00E8076C"/>
    <w:rsid w:val="00E81CA9"/>
    <w:rsid w:val="00E83400"/>
    <w:rsid w:val="00E83526"/>
    <w:rsid w:val="00E84282"/>
    <w:rsid w:val="00E8548F"/>
    <w:rsid w:val="00E85A4E"/>
    <w:rsid w:val="00E85BE3"/>
    <w:rsid w:val="00E86596"/>
    <w:rsid w:val="00E87851"/>
    <w:rsid w:val="00E90981"/>
    <w:rsid w:val="00E90EC5"/>
    <w:rsid w:val="00E916E1"/>
    <w:rsid w:val="00E91BF1"/>
    <w:rsid w:val="00E933FE"/>
    <w:rsid w:val="00E93B50"/>
    <w:rsid w:val="00E93C9A"/>
    <w:rsid w:val="00E946D6"/>
    <w:rsid w:val="00E961EA"/>
    <w:rsid w:val="00E96EA1"/>
    <w:rsid w:val="00E9724B"/>
    <w:rsid w:val="00EA08EB"/>
    <w:rsid w:val="00EA0BDE"/>
    <w:rsid w:val="00EA166F"/>
    <w:rsid w:val="00EA17E1"/>
    <w:rsid w:val="00EA38BC"/>
    <w:rsid w:val="00EA40B3"/>
    <w:rsid w:val="00EA4C55"/>
    <w:rsid w:val="00EA5FA8"/>
    <w:rsid w:val="00EA61AB"/>
    <w:rsid w:val="00EA7028"/>
    <w:rsid w:val="00EA765A"/>
    <w:rsid w:val="00EA77C6"/>
    <w:rsid w:val="00EB1238"/>
    <w:rsid w:val="00EB2B7C"/>
    <w:rsid w:val="00EB4332"/>
    <w:rsid w:val="00EB49B0"/>
    <w:rsid w:val="00EB4AD7"/>
    <w:rsid w:val="00EB50F5"/>
    <w:rsid w:val="00EB5A8C"/>
    <w:rsid w:val="00EB644F"/>
    <w:rsid w:val="00EB646B"/>
    <w:rsid w:val="00EB66C9"/>
    <w:rsid w:val="00EC28D8"/>
    <w:rsid w:val="00EC4720"/>
    <w:rsid w:val="00EC521A"/>
    <w:rsid w:val="00EC5C5C"/>
    <w:rsid w:val="00EC64B8"/>
    <w:rsid w:val="00EC6724"/>
    <w:rsid w:val="00EC70B6"/>
    <w:rsid w:val="00EC73A5"/>
    <w:rsid w:val="00EC769E"/>
    <w:rsid w:val="00ED0575"/>
    <w:rsid w:val="00ED0695"/>
    <w:rsid w:val="00ED0C4B"/>
    <w:rsid w:val="00ED3501"/>
    <w:rsid w:val="00ED3854"/>
    <w:rsid w:val="00ED4303"/>
    <w:rsid w:val="00ED4463"/>
    <w:rsid w:val="00ED6249"/>
    <w:rsid w:val="00ED6A4E"/>
    <w:rsid w:val="00EE004C"/>
    <w:rsid w:val="00EE1015"/>
    <w:rsid w:val="00EE1208"/>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4EA"/>
    <w:rsid w:val="00EF07E1"/>
    <w:rsid w:val="00EF0B74"/>
    <w:rsid w:val="00EF0E54"/>
    <w:rsid w:val="00EF127D"/>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6F0D"/>
    <w:rsid w:val="00F076F9"/>
    <w:rsid w:val="00F07884"/>
    <w:rsid w:val="00F07AD8"/>
    <w:rsid w:val="00F07B88"/>
    <w:rsid w:val="00F07EE9"/>
    <w:rsid w:val="00F1203F"/>
    <w:rsid w:val="00F13368"/>
    <w:rsid w:val="00F139D8"/>
    <w:rsid w:val="00F148FE"/>
    <w:rsid w:val="00F14F50"/>
    <w:rsid w:val="00F1677A"/>
    <w:rsid w:val="00F16F57"/>
    <w:rsid w:val="00F173CA"/>
    <w:rsid w:val="00F201C3"/>
    <w:rsid w:val="00F20882"/>
    <w:rsid w:val="00F20C8E"/>
    <w:rsid w:val="00F21B53"/>
    <w:rsid w:val="00F21FCB"/>
    <w:rsid w:val="00F22716"/>
    <w:rsid w:val="00F22CC8"/>
    <w:rsid w:val="00F231B2"/>
    <w:rsid w:val="00F24561"/>
    <w:rsid w:val="00F24CE1"/>
    <w:rsid w:val="00F24DA9"/>
    <w:rsid w:val="00F25803"/>
    <w:rsid w:val="00F25E95"/>
    <w:rsid w:val="00F26BDF"/>
    <w:rsid w:val="00F273E0"/>
    <w:rsid w:val="00F27D5A"/>
    <w:rsid w:val="00F3028B"/>
    <w:rsid w:val="00F30512"/>
    <w:rsid w:val="00F3058B"/>
    <w:rsid w:val="00F30A25"/>
    <w:rsid w:val="00F32C8F"/>
    <w:rsid w:val="00F33F78"/>
    <w:rsid w:val="00F35720"/>
    <w:rsid w:val="00F359A7"/>
    <w:rsid w:val="00F368B0"/>
    <w:rsid w:val="00F36EDC"/>
    <w:rsid w:val="00F371F9"/>
    <w:rsid w:val="00F41705"/>
    <w:rsid w:val="00F4227F"/>
    <w:rsid w:val="00F42599"/>
    <w:rsid w:val="00F437CE"/>
    <w:rsid w:val="00F448A4"/>
    <w:rsid w:val="00F45A2F"/>
    <w:rsid w:val="00F45A4D"/>
    <w:rsid w:val="00F45B20"/>
    <w:rsid w:val="00F46385"/>
    <w:rsid w:val="00F4790B"/>
    <w:rsid w:val="00F47DD6"/>
    <w:rsid w:val="00F50D16"/>
    <w:rsid w:val="00F52340"/>
    <w:rsid w:val="00F541C0"/>
    <w:rsid w:val="00F55206"/>
    <w:rsid w:val="00F55788"/>
    <w:rsid w:val="00F560B3"/>
    <w:rsid w:val="00F56164"/>
    <w:rsid w:val="00F56670"/>
    <w:rsid w:val="00F57428"/>
    <w:rsid w:val="00F57590"/>
    <w:rsid w:val="00F57D4A"/>
    <w:rsid w:val="00F60135"/>
    <w:rsid w:val="00F60762"/>
    <w:rsid w:val="00F60840"/>
    <w:rsid w:val="00F60CB2"/>
    <w:rsid w:val="00F60DD4"/>
    <w:rsid w:val="00F60E4F"/>
    <w:rsid w:val="00F61137"/>
    <w:rsid w:val="00F61353"/>
    <w:rsid w:val="00F613F1"/>
    <w:rsid w:val="00F61663"/>
    <w:rsid w:val="00F6368D"/>
    <w:rsid w:val="00F63B62"/>
    <w:rsid w:val="00F63F4C"/>
    <w:rsid w:val="00F6418F"/>
    <w:rsid w:val="00F64C79"/>
    <w:rsid w:val="00F65677"/>
    <w:rsid w:val="00F65773"/>
    <w:rsid w:val="00F66C26"/>
    <w:rsid w:val="00F6748B"/>
    <w:rsid w:val="00F67765"/>
    <w:rsid w:val="00F67A0E"/>
    <w:rsid w:val="00F7066B"/>
    <w:rsid w:val="00F72784"/>
    <w:rsid w:val="00F72DF5"/>
    <w:rsid w:val="00F733E9"/>
    <w:rsid w:val="00F74394"/>
    <w:rsid w:val="00F74C86"/>
    <w:rsid w:val="00F74DA3"/>
    <w:rsid w:val="00F7549D"/>
    <w:rsid w:val="00F76486"/>
    <w:rsid w:val="00F772C0"/>
    <w:rsid w:val="00F776C0"/>
    <w:rsid w:val="00F77C08"/>
    <w:rsid w:val="00F80612"/>
    <w:rsid w:val="00F81BDE"/>
    <w:rsid w:val="00F822A9"/>
    <w:rsid w:val="00F83A11"/>
    <w:rsid w:val="00F849B7"/>
    <w:rsid w:val="00F84CA2"/>
    <w:rsid w:val="00F855AD"/>
    <w:rsid w:val="00F85A8C"/>
    <w:rsid w:val="00F85FDB"/>
    <w:rsid w:val="00F8713B"/>
    <w:rsid w:val="00F873B9"/>
    <w:rsid w:val="00F875C3"/>
    <w:rsid w:val="00F8795C"/>
    <w:rsid w:val="00F87BB5"/>
    <w:rsid w:val="00F900CD"/>
    <w:rsid w:val="00F9075D"/>
    <w:rsid w:val="00F92A61"/>
    <w:rsid w:val="00F935DB"/>
    <w:rsid w:val="00F9408D"/>
    <w:rsid w:val="00F941F9"/>
    <w:rsid w:val="00F950BB"/>
    <w:rsid w:val="00F96CE8"/>
    <w:rsid w:val="00F97AC1"/>
    <w:rsid w:val="00FA15A5"/>
    <w:rsid w:val="00FA201E"/>
    <w:rsid w:val="00FA2194"/>
    <w:rsid w:val="00FA2BC6"/>
    <w:rsid w:val="00FA33D5"/>
    <w:rsid w:val="00FA3B31"/>
    <w:rsid w:val="00FA40D6"/>
    <w:rsid w:val="00FA43E9"/>
    <w:rsid w:val="00FA576C"/>
    <w:rsid w:val="00FA590F"/>
    <w:rsid w:val="00FA5D4B"/>
    <w:rsid w:val="00FA6052"/>
    <w:rsid w:val="00FA6342"/>
    <w:rsid w:val="00FA7B0D"/>
    <w:rsid w:val="00FA7BF6"/>
    <w:rsid w:val="00FB03E8"/>
    <w:rsid w:val="00FB0D5D"/>
    <w:rsid w:val="00FB0E71"/>
    <w:rsid w:val="00FB11A0"/>
    <w:rsid w:val="00FB2034"/>
    <w:rsid w:val="00FB2AEA"/>
    <w:rsid w:val="00FB3432"/>
    <w:rsid w:val="00FB3944"/>
    <w:rsid w:val="00FB3E50"/>
    <w:rsid w:val="00FB46FE"/>
    <w:rsid w:val="00FB5278"/>
    <w:rsid w:val="00FB579C"/>
    <w:rsid w:val="00FB5A94"/>
    <w:rsid w:val="00FB7ACB"/>
    <w:rsid w:val="00FB7CD3"/>
    <w:rsid w:val="00FC01FD"/>
    <w:rsid w:val="00FC0DB4"/>
    <w:rsid w:val="00FC14D3"/>
    <w:rsid w:val="00FC178F"/>
    <w:rsid w:val="00FC1800"/>
    <w:rsid w:val="00FC1881"/>
    <w:rsid w:val="00FC4D70"/>
    <w:rsid w:val="00FC5074"/>
    <w:rsid w:val="00FC54F9"/>
    <w:rsid w:val="00FC65DA"/>
    <w:rsid w:val="00FC674C"/>
    <w:rsid w:val="00FD04D6"/>
    <w:rsid w:val="00FD124F"/>
    <w:rsid w:val="00FD18CE"/>
    <w:rsid w:val="00FD1FAD"/>
    <w:rsid w:val="00FD2288"/>
    <w:rsid w:val="00FD56D4"/>
    <w:rsid w:val="00FD57EA"/>
    <w:rsid w:val="00FD5E6D"/>
    <w:rsid w:val="00FD636F"/>
    <w:rsid w:val="00FD6D0B"/>
    <w:rsid w:val="00FE0219"/>
    <w:rsid w:val="00FE2691"/>
    <w:rsid w:val="00FE3278"/>
    <w:rsid w:val="00FE4073"/>
    <w:rsid w:val="00FE4E06"/>
    <w:rsid w:val="00FE51C7"/>
    <w:rsid w:val="00FE65BE"/>
    <w:rsid w:val="00FE6E3D"/>
    <w:rsid w:val="00FF0226"/>
    <w:rsid w:val="00FF247D"/>
    <w:rsid w:val="00FF293A"/>
    <w:rsid w:val="00FF2FD4"/>
    <w:rsid w:val="00FF37ED"/>
    <w:rsid w:val="00FF45DF"/>
    <w:rsid w:val="00FF4A3A"/>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F2C92"/>
  </w:style>
  <w:style w:type="paragraph" w:styleId="Heading1">
    <w:name w:val="heading 1"/>
    <w:aliases w:val="OGC Header Level 1,numbered,h1,clause,H1"/>
    <w:basedOn w:val="Normal"/>
    <w:next w:val="Normal"/>
    <w:link w:val="Heading1Char"/>
    <w:qFormat/>
    <w:rsid w:val="00F27D5A"/>
    <w:pPr>
      <w:keepNext/>
      <w:numPr>
        <w:numId w:val="1"/>
      </w:numPr>
      <w:spacing w:before="480" w:after="24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spacing w:after="240"/>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spacing w:after="240"/>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393146"/>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spacing w:after="240"/>
    </w:pPr>
    <w:rPr>
      <w:szCs w:val="20"/>
      <w:lang w:val="en-GB"/>
    </w:rPr>
  </w:style>
  <w:style w:type="paragraph" w:styleId="FootnoteText">
    <w:name w:val="footnote text"/>
    <w:basedOn w:val="Normal"/>
    <w:link w:val="FootnoteTextChar"/>
    <w:semiHidden/>
    <w:rsid w:val="00F27D5A"/>
    <w:pPr>
      <w:spacing w:after="240"/>
    </w:pPr>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spacing w:after="240"/>
      <w:jc w:val="both"/>
    </w:pPr>
  </w:style>
  <w:style w:type="paragraph" w:customStyle="1" w:styleId="Definition">
    <w:name w:val="Definition"/>
    <w:basedOn w:val="Normal"/>
    <w:next w:val="TermNum"/>
    <w:qFormat/>
    <w:rsid w:val="00F27D5A"/>
    <w:pPr>
      <w:spacing w:after="240"/>
    </w:pPr>
    <w:rPr>
      <w:szCs w:val="20"/>
      <w:lang w:val="en-GB"/>
    </w:rPr>
  </w:style>
  <w:style w:type="paragraph" w:customStyle="1" w:styleId="Terms">
    <w:name w:val="Term(s)"/>
    <w:basedOn w:val="Normal"/>
    <w:next w:val="Definition"/>
    <w:uiPriority w:val="99"/>
    <w:qFormat/>
    <w:rsid w:val="00F27D5A"/>
    <w:pPr>
      <w:keepNext/>
      <w:suppressAutoHyphens/>
    </w:pPr>
    <w:rPr>
      <w:b/>
      <w:szCs w:val="20"/>
      <w:lang w:val="en-GB"/>
    </w:rPr>
  </w:style>
  <w:style w:type="paragraph" w:customStyle="1" w:styleId="TermNum">
    <w:name w:val="TermNum"/>
    <w:basedOn w:val="Normal"/>
    <w:next w:val="Terms"/>
    <w:uiPriority w:val="99"/>
    <w:qFormat/>
    <w:rsid w:val="00F27D5A"/>
    <w:pPr>
      <w:keepNext/>
      <w:numPr>
        <w:numId w:val="5"/>
      </w:numPr>
    </w:pPr>
    <w:rPr>
      <w:b/>
      <w:szCs w:val="20"/>
      <w:lang w:val="en-GB"/>
    </w:rPr>
  </w:style>
  <w:style w:type="paragraph" w:customStyle="1" w:styleId="Requirement">
    <w:name w:val="Requirement"/>
    <w:basedOn w:val="Normal"/>
    <w:next w:val="Normal"/>
    <w:qFormat/>
    <w:rsid w:val="00F27D5A"/>
    <w:pPr>
      <w:numPr>
        <w:numId w:val="6"/>
      </w:numPr>
      <w:tabs>
        <w:tab w:val="left" w:pos="964"/>
      </w:tabs>
      <w:spacing w:after="240"/>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spacing w:after="240"/>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pPr>
      <w:spacing w:after="240"/>
    </w:pPr>
  </w:style>
  <w:style w:type="paragraph" w:styleId="TOC2">
    <w:name w:val="toc 2"/>
    <w:basedOn w:val="Normal"/>
    <w:next w:val="Normal"/>
    <w:autoRedefine/>
    <w:uiPriority w:val="39"/>
    <w:unhideWhenUsed/>
    <w:rsid w:val="00F60CB2"/>
    <w:pPr>
      <w:spacing w:after="240"/>
      <w:ind w:left="240"/>
    </w:pPr>
  </w:style>
  <w:style w:type="paragraph" w:styleId="TOC3">
    <w:name w:val="toc 3"/>
    <w:basedOn w:val="Normal"/>
    <w:next w:val="Normal"/>
    <w:autoRedefine/>
    <w:uiPriority w:val="39"/>
    <w:unhideWhenUsed/>
    <w:rsid w:val="00F60CB2"/>
    <w:pPr>
      <w:spacing w:after="240"/>
      <w:ind w:left="480"/>
    </w:pPr>
  </w:style>
  <w:style w:type="paragraph" w:styleId="Header">
    <w:name w:val="header"/>
    <w:basedOn w:val="Normal"/>
    <w:link w:val="HeaderChar"/>
    <w:uiPriority w:val="99"/>
    <w:unhideWhenUsed/>
    <w:rsid w:val="0079517D"/>
    <w:pPr>
      <w:tabs>
        <w:tab w:val="center" w:pos="4680"/>
        <w:tab w:val="right" w:pos="9360"/>
      </w:tabs>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spacing w:after="240"/>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after="240"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pPr>
      <w:spacing w:after="240"/>
    </w:pPr>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pPr>
    <w:rPr>
      <w:lang w:val="en-GB" w:eastAsia="en-GB"/>
    </w:rPr>
  </w:style>
  <w:style w:type="paragraph" w:styleId="ListBullet3">
    <w:name w:val="List Bullet 3"/>
    <w:basedOn w:val="Normal"/>
    <w:rsid w:val="00152486"/>
    <w:pPr>
      <w:numPr>
        <w:numId w:val="13"/>
      </w:numPr>
    </w:pPr>
    <w:rPr>
      <w:lang w:val="en-GB" w:eastAsia="en-GB"/>
    </w:rPr>
  </w:style>
  <w:style w:type="paragraph" w:styleId="ListBullet4">
    <w:name w:val="List Bullet 4"/>
    <w:basedOn w:val="Normal"/>
    <w:rsid w:val="00152486"/>
    <w:pPr>
      <w:numPr>
        <w:numId w:val="14"/>
      </w:numPr>
    </w:pPr>
    <w:rPr>
      <w:lang w:val="en-GB" w:eastAsia="en-GB"/>
    </w:rPr>
  </w:style>
  <w:style w:type="paragraph" w:styleId="ListBullet5">
    <w:name w:val="List Bullet 5"/>
    <w:basedOn w:val="Normal"/>
    <w:rsid w:val="00152486"/>
    <w:pPr>
      <w:numPr>
        <w:numId w:val="15"/>
      </w:numPr>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ind w:left="240" w:hanging="240"/>
    </w:pPr>
    <w:rPr>
      <w:lang w:val="en-GB" w:eastAsia="en-GB"/>
    </w:rPr>
  </w:style>
  <w:style w:type="paragraph" w:styleId="Index2">
    <w:name w:val="index 2"/>
    <w:basedOn w:val="Normal"/>
    <w:next w:val="Normal"/>
    <w:autoRedefine/>
    <w:uiPriority w:val="99"/>
    <w:semiHidden/>
    <w:rsid w:val="00152486"/>
    <w:pPr>
      <w:ind w:left="480" w:hanging="240"/>
    </w:pPr>
    <w:rPr>
      <w:lang w:val="en-GB" w:eastAsia="en-GB"/>
    </w:rPr>
  </w:style>
  <w:style w:type="paragraph" w:styleId="Index3">
    <w:name w:val="index 3"/>
    <w:basedOn w:val="Normal"/>
    <w:next w:val="Normal"/>
    <w:autoRedefine/>
    <w:semiHidden/>
    <w:rsid w:val="00152486"/>
    <w:pPr>
      <w:ind w:left="720" w:hanging="240"/>
    </w:pPr>
    <w:rPr>
      <w:lang w:val="en-GB" w:eastAsia="en-GB"/>
    </w:rPr>
  </w:style>
  <w:style w:type="paragraph" w:styleId="Index4">
    <w:name w:val="index 4"/>
    <w:basedOn w:val="Normal"/>
    <w:next w:val="Normal"/>
    <w:autoRedefine/>
    <w:semiHidden/>
    <w:rsid w:val="00152486"/>
    <w:pPr>
      <w:ind w:left="960" w:hanging="240"/>
    </w:pPr>
    <w:rPr>
      <w:lang w:val="en-GB" w:eastAsia="en-GB"/>
    </w:rPr>
  </w:style>
  <w:style w:type="paragraph" w:styleId="Index5">
    <w:name w:val="index 5"/>
    <w:basedOn w:val="Normal"/>
    <w:next w:val="Normal"/>
    <w:autoRedefine/>
    <w:semiHidden/>
    <w:rsid w:val="00152486"/>
    <w:pPr>
      <w:ind w:left="1200" w:hanging="240"/>
    </w:pPr>
    <w:rPr>
      <w:lang w:val="en-GB" w:eastAsia="en-GB"/>
    </w:rPr>
  </w:style>
  <w:style w:type="paragraph" w:styleId="Index6">
    <w:name w:val="index 6"/>
    <w:basedOn w:val="Normal"/>
    <w:next w:val="Normal"/>
    <w:autoRedefine/>
    <w:semiHidden/>
    <w:rsid w:val="00152486"/>
    <w:pPr>
      <w:ind w:left="1440" w:hanging="240"/>
    </w:pPr>
    <w:rPr>
      <w:lang w:val="en-GB" w:eastAsia="en-GB"/>
    </w:rPr>
  </w:style>
  <w:style w:type="paragraph" w:styleId="Index7">
    <w:name w:val="index 7"/>
    <w:basedOn w:val="Normal"/>
    <w:next w:val="Normal"/>
    <w:autoRedefine/>
    <w:semiHidden/>
    <w:rsid w:val="00152486"/>
    <w:pPr>
      <w:ind w:left="1680" w:hanging="240"/>
    </w:pPr>
    <w:rPr>
      <w:lang w:val="en-GB" w:eastAsia="en-GB"/>
    </w:rPr>
  </w:style>
  <w:style w:type="paragraph" w:styleId="Index8">
    <w:name w:val="index 8"/>
    <w:basedOn w:val="Normal"/>
    <w:next w:val="Normal"/>
    <w:autoRedefine/>
    <w:semiHidden/>
    <w:rsid w:val="00152486"/>
    <w:pPr>
      <w:ind w:left="1920" w:hanging="240"/>
    </w:pPr>
    <w:rPr>
      <w:lang w:val="en-GB" w:eastAsia="en-GB"/>
    </w:rPr>
  </w:style>
  <w:style w:type="paragraph" w:styleId="Index9">
    <w:name w:val="index 9"/>
    <w:basedOn w:val="Normal"/>
    <w:next w:val="Normal"/>
    <w:autoRedefine/>
    <w:semiHidden/>
    <w:rsid w:val="00152486"/>
    <w:pPr>
      <w:ind w:left="2160" w:hanging="240"/>
    </w:pPr>
    <w:rPr>
      <w:lang w:val="en-GB" w:eastAsia="en-GB"/>
    </w:rPr>
  </w:style>
  <w:style w:type="paragraph" w:styleId="IndexHeading">
    <w:name w:val="index heading"/>
    <w:basedOn w:val="Normal"/>
    <w:next w:val="Index1"/>
    <w:semiHidden/>
    <w:rsid w:val="00152486"/>
    <w:rPr>
      <w:rFonts w:ascii="Arial" w:hAnsi="Arial" w:cs="Arial"/>
      <w:b/>
      <w:bCs/>
      <w:lang w:val="en-GB" w:eastAsia="en-GB"/>
    </w:rPr>
  </w:style>
  <w:style w:type="paragraph" w:styleId="List2">
    <w:name w:val="List 2"/>
    <w:basedOn w:val="Normal"/>
    <w:rsid w:val="00152486"/>
    <w:pPr>
      <w:ind w:left="566" w:hanging="283"/>
    </w:pPr>
    <w:rPr>
      <w:lang w:val="en-GB" w:eastAsia="en-GB"/>
    </w:rPr>
  </w:style>
  <w:style w:type="paragraph" w:styleId="List3">
    <w:name w:val="List 3"/>
    <w:basedOn w:val="Normal"/>
    <w:rsid w:val="00152486"/>
    <w:pPr>
      <w:ind w:left="849" w:hanging="283"/>
    </w:pPr>
    <w:rPr>
      <w:lang w:val="en-GB" w:eastAsia="en-GB"/>
    </w:rPr>
  </w:style>
  <w:style w:type="paragraph" w:styleId="List4">
    <w:name w:val="List 4"/>
    <w:basedOn w:val="Normal"/>
    <w:rsid w:val="00152486"/>
    <w:pPr>
      <w:ind w:left="1132" w:hanging="283"/>
    </w:pPr>
    <w:rPr>
      <w:lang w:val="en-GB" w:eastAsia="en-GB"/>
    </w:rPr>
  </w:style>
  <w:style w:type="paragraph" w:styleId="List5">
    <w:name w:val="List 5"/>
    <w:basedOn w:val="Normal"/>
    <w:rsid w:val="00152486"/>
    <w:pPr>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pPr>
    <w:rPr>
      <w:lang w:val="en-GB" w:eastAsia="en-GB"/>
    </w:rPr>
  </w:style>
  <w:style w:type="paragraph" w:styleId="ListNumber3">
    <w:name w:val="List Number 3"/>
    <w:basedOn w:val="Normal"/>
    <w:rsid w:val="00152486"/>
    <w:pPr>
      <w:numPr>
        <w:numId w:val="17"/>
      </w:numPr>
    </w:pPr>
    <w:rPr>
      <w:lang w:val="en-GB" w:eastAsia="en-GB"/>
    </w:rPr>
  </w:style>
  <w:style w:type="paragraph" w:styleId="ListNumber4">
    <w:name w:val="List Number 4"/>
    <w:basedOn w:val="Normal"/>
    <w:rsid w:val="00152486"/>
    <w:pPr>
      <w:numPr>
        <w:numId w:val="18"/>
      </w:numPr>
    </w:pPr>
    <w:rPr>
      <w:lang w:val="en-GB" w:eastAsia="en-GB"/>
    </w:rPr>
  </w:style>
  <w:style w:type="paragraph" w:styleId="ListNumber5">
    <w:name w:val="List Number 5"/>
    <w:basedOn w:val="Normal"/>
    <w:rsid w:val="00152486"/>
    <w:pPr>
      <w:numPr>
        <w:numId w:val="19"/>
      </w:numPr>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ind w:left="240" w:hanging="240"/>
    </w:pPr>
    <w:rPr>
      <w:lang w:val="en-GB" w:eastAsia="en-GB"/>
    </w:rPr>
  </w:style>
  <w:style w:type="paragraph" w:styleId="TOAHeading">
    <w:name w:val="toa heading"/>
    <w:basedOn w:val="Normal"/>
    <w:next w:val="Normal"/>
    <w:semiHidden/>
    <w:rsid w:val="00152486"/>
    <w:pPr>
      <w:spacing w:before="120"/>
    </w:pPr>
    <w:rPr>
      <w:rFonts w:ascii="Arial" w:hAnsi="Arial" w:cs="Arial"/>
      <w:b/>
      <w:bCs/>
      <w:lang w:val="en-GB" w:eastAsia="en-GB"/>
    </w:rPr>
  </w:style>
  <w:style w:type="paragraph" w:styleId="NormalIndent">
    <w:name w:val="Normal Indent"/>
    <w:basedOn w:val="Normal"/>
    <w:rsid w:val="00152486"/>
    <w:pPr>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ind w:left="2880"/>
    </w:pPr>
    <w:rPr>
      <w:rFonts w:ascii="Arial" w:hAnsi="Arial" w:cs="Arial"/>
      <w:lang w:val="en-GB" w:eastAsia="en-GB"/>
    </w:rPr>
  </w:style>
  <w:style w:type="paragraph" w:styleId="Signature">
    <w:name w:val="Signature"/>
    <w:basedOn w:val="Normal"/>
    <w:link w:val="SignatureChar"/>
    <w:rsid w:val="00152486"/>
    <w:pPr>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ind w:left="720"/>
    </w:pPr>
    <w:rPr>
      <w:lang w:val="en-GB" w:eastAsia="en-GB"/>
    </w:rPr>
  </w:style>
  <w:style w:type="paragraph" w:styleId="TOC5">
    <w:name w:val="toc 5"/>
    <w:basedOn w:val="Normal"/>
    <w:next w:val="Normal"/>
    <w:autoRedefine/>
    <w:uiPriority w:val="39"/>
    <w:rsid w:val="00152486"/>
    <w:pPr>
      <w:ind w:left="960"/>
    </w:pPr>
    <w:rPr>
      <w:lang w:val="en-GB" w:eastAsia="en-GB"/>
    </w:rPr>
  </w:style>
  <w:style w:type="paragraph" w:styleId="TOC6">
    <w:name w:val="toc 6"/>
    <w:basedOn w:val="Normal"/>
    <w:next w:val="Normal"/>
    <w:autoRedefine/>
    <w:uiPriority w:val="39"/>
    <w:rsid w:val="00152486"/>
    <w:pPr>
      <w:ind w:left="1200"/>
    </w:pPr>
    <w:rPr>
      <w:lang w:val="en-GB" w:eastAsia="en-GB"/>
    </w:rPr>
  </w:style>
  <w:style w:type="paragraph" w:styleId="TOC7">
    <w:name w:val="toc 7"/>
    <w:basedOn w:val="Normal"/>
    <w:next w:val="Normal"/>
    <w:autoRedefine/>
    <w:uiPriority w:val="39"/>
    <w:rsid w:val="00152486"/>
    <w:pPr>
      <w:ind w:left="1440"/>
    </w:pPr>
    <w:rPr>
      <w:lang w:val="en-GB" w:eastAsia="en-GB"/>
    </w:rPr>
  </w:style>
  <w:style w:type="paragraph" w:styleId="TOC8">
    <w:name w:val="toc 8"/>
    <w:basedOn w:val="Normal"/>
    <w:next w:val="Normal"/>
    <w:autoRedefine/>
    <w:uiPriority w:val="39"/>
    <w:rsid w:val="00152486"/>
    <w:pPr>
      <w:ind w:left="1680"/>
    </w:pPr>
    <w:rPr>
      <w:lang w:val="en-GB" w:eastAsia="en-GB"/>
    </w:rPr>
  </w:style>
  <w:style w:type="paragraph" w:styleId="TOC9">
    <w:name w:val="toc 9"/>
    <w:basedOn w:val="Normal"/>
    <w:next w:val="Normal"/>
    <w:autoRedefine/>
    <w:uiPriority w:val="39"/>
    <w:rsid w:val="00152486"/>
    <w:pPr>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spacing w:after="240"/>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479">
      <w:bodyDiv w:val="1"/>
      <w:marLeft w:val="0"/>
      <w:marRight w:val="0"/>
      <w:marTop w:val="0"/>
      <w:marBottom w:val="0"/>
      <w:divBdr>
        <w:top w:val="none" w:sz="0" w:space="0" w:color="auto"/>
        <w:left w:val="none" w:sz="0" w:space="0" w:color="auto"/>
        <w:bottom w:val="none" w:sz="0" w:space="0" w:color="auto"/>
        <w:right w:val="none" w:sz="0" w:space="0" w:color="auto"/>
      </w:divBdr>
    </w:div>
    <w:div w:id="6906935">
      <w:bodyDiv w:val="1"/>
      <w:marLeft w:val="0"/>
      <w:marRight w:val="0"/>
      <w:marTop w:val="0"/>
      <w:marBottom w:val="0"/>
      <w:divBdr>
        <w:top w:val="none" w:sz="0" w:space="0" w:color="auto"/>
        <w:left w:val="none" w:sz="0" w:space="0" w:color="auto"/>
        <w:bottom w:val="none" w:sz="0" w:space="0" w:color="auto"/>
        <w:right w:val="none" w:sz="0" w:space="0" w:color="auto"/>
      </w:divBdr>
    </w:div>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2145436">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26944215">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489977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48464928">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291978669">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0516030">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47941972">
      <w:bodyDiv w:val="1"/>
      <w:marLeft w:val="0"/>
      <w:marRight w:val="0"/>
      <w:marTop w:val="0"/>
      <w:marBottom w:val="0"/>
      <w:divBdr>
        <w:top w:val="none" w:sz="0" w:space="0" w:color="auto"/>
        <w:left w:val="none" w:sz="0" w:space="0" w:color="auto"/>
        <w:bottom w:val="none" w:sz="0" w:space="0" w:color="auto"/>
        <w:right w:val="none" w:sz="0" w:space="0" w:color="auto"/>
      </w:divBdr>
    </w:div>
    <w:div w:id="455291270">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18928180">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01763490">
      <w:bodyDiv w:val="1"/>
      <w:marLeft w:val="0"/>
      <w:marRight w:val="0"/>
      <w:marTop w:val="0"/>
      <w:marBottom w:val="0"/>
      <w:divBdr>
        <w:top w:val="none" w:sz="0" w:space="0" w:color="auto"/>
        <w:left w:val="none" w:sz="0" w:space="0" w:color="auto"/>
        <w:bottom w:val="none" w:sz="0" w:space="0" w:color="auto"/>
        <w:right w:val="none" w:sz="0" w:space="0" w:color="auto"/>
      </w:divBdr>
    </w:div>
    <w:div w:id="630674463">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34933987">
      <w:bodyDiv w:val="1"/>
      <w:marLeft w:val="0"/>
      <w:marRight w:val="0"/>
      <w:marTop w:val="0"/>
      <w:marBottom w:val="0"/>
      <w:divBdr>
        <w:top w:val="none" w:sz="0" w:space="0" w:color="auto"/>
        <w:left w:val="none" w:sz="0" w:space="0" w:color="auto"/>
        <w:bottom w:val="none" w:sz="0" w:space="0" w:color="auto"/>
        <w:right w:val="none" w:sz="0" w:space="0" w:color="auto"/>
      </w:divBdr>
    </w:div>
    <w:div w:id="744494454">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26070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43217658">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35436943">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267730157">
      <w:bodyDiv w:val="1"/>
      <w:marLeft w:val="0"/>
      <w:marRight w:val="0"/>
      <w:marTop w:val="0"/>
      <w:marBottom w:val="0"/>
      <w:divBdr>
        <w:top w:val="none" w:sz="0" w:space="0" w:color="auto"/>
        <w:left w:val="none" w:sz="0" w:space="0" w:color="auto"/>
        <w:bottom w:val="none" w:sz="0" w:space="0" w:color="auto"/>
        <w:right w:val="none" w:sz="0" w:space="0" w:color="auto"/>
      </w:divBdr>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6832568">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515611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3019369">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882588598">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0267316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45336779">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004621906">
      <w:bodyDiv w:val="1"/>
      <w:marLeft w:val="0"/>
      <w:marRight w:val="0"/>
      <w:marTop w:val="0"/>
      <w:marBottom w:val="0"/>
      <w:divBdr>
        <w:top w:val="none" w:sz="0" w:space="0" w:color="auto"/>
        <w:left w:val="none" w:sz="0" w:space="0" w:color="auto"/>
        <w:bottom w:val="none" w:sz="0" w:space="0" w:color="auto"/>
        <w:right w:val="none" w:sz="0" w:space="0" w:color="auto"/>
      </w:divBdr>
    </w:div>
    <w:div w:id="2030833936">
      <w:bodyDiv w:val="1"/>
      <w:marLeft w:val="0"/>
      <w:marRight w:val="0"/>
      <w:marTop w:val="0"/>
      <w:marBottom w:val="0"/>
      <w:divBdr>
        <w:top w:val="none" w:sz="0" w:space="0" w:color="auto"/>
        <w:left w:val="none" w:sz="0" w:space="0" w:color="auto"/>
        <w:bottom w:val="none" w:sz="0" w:space="0" w:color="auto"/>
        <w:right w:val="none" w:sz="0" w:space="0" w:color="auto"/>
      </w:divBdr>
    </w:div>
    <w:div w:id="2088725951">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hyperlink" Target="http://www.opengis.net/spec/%7Bstandard%7D/%7Bm.n%7D"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inspire-twg.jrc.it/svn/iso" TargetMode="External"/><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footer" Target="footer12.xml"/><Relationship Id="rId71" Type="http://schemas.openxmlformats.org/officeDocument/2006/relationships/footer" Target="footer13.xml"/><Relationship Id="rId72" Type="http://schemas.openxmlformats.org/officeDocument/2006/relationships/header" Target="header4.xml"/><Relationship Id="rId73" Type="http://schemas.openxmlformats.org/officeDocument/2006/relationships/footer" Target="footer14.xml"/><Relationship Id="rId74" Type="http://schemas.openxmlformats.org/officeDocument/2006/relationships/footer" Target="footer15.xml"/><Relationship Id="rId75" Type="http://schemas.openxmlformats.org/officeDocument/2006/relationships/footer" Target="footer16.xml"/><Relationship Id="rId76" Type="http://schemas.openxmlformats.org/officeDocument/2006/relationships/footer" Target="footer17.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yperlink" Target="http://inspire.ec.europa.eu/documents/Data_Specifications/INSPIRE_DataSpecification_HY_v3.1.pdf" TargetMode="External"/><Relationship Id="rId90" Type="http://schemas.openxmlformats.org/officeDocument/2006/relationships/footer" Target="footer20.xml"/><Relationship Id="rId91" Type="http://schemas.openxmlformats.org/officeDocument/2006/relationships/footer" Target="footer21.xml"/><Relationship Id="rId92" Type="http://schemas.openxmlformats.org/officeDocument/2006/relationships/footer" Target="footer2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header" Target="header3.xml"/><Relationship Id="rId62" Type="http://schemas.openxmlformats.org/officeDocument/2006/relationships/footer" Target="footer4.xml"/><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footer" Target="footer10.xml"/><Relationship Id="rId69" Type="http://schemas.openxmlformats.org/officeDocument/2006/relationships/footer" Target="footer11.xml"/><Relationship Id="rId80" Type="http://schemas.openxmlformats.org/officeDocument/2006/relationships/hyperlink" Target="https://portal.opengeospatial.org/files/?artifact_id=59773" TargetMode="External"/><Relationship Id="rId81" Type="http://schemas.openxmlformats.org/officeDocument/2006/relationships/hyperlink" Target="https://portal.opengeospatial.org/files/?artifact_id=57222" TargetMode="External"/><Relationship Id="rId82" Type="http://schemas.openxmlformats.org/officeDocument/2006/relationships/hyperlink" Target="https://portal.opengeospatial.org/files/?artifact_id=55157" TargetMode="External"/><Relationship Id="rId83" Type="http://schemas.openxmlformats.org/officeDocument/2006/relationships/hyperlink" Target="https://water.usgs.gov/nawqa/sparrow/wrr97/geograp/hucs.txt" TargetMode="External"/><Relationship Id="rId84" Type="http://schemas.openxmlformats.org/officeDocument/2006/relationships/hyperlink" Target="http://www.whycos.org/chy/guide/168_Vol_I_en.pdf" TargetMode="External"/><Relationship Id="rId85" Type="http://schemas.openxmlformats.org/officeDocument/2006/relationships/hyperlink" Target="ftp://ftp.horizon-systems.com/nhdplus/NHDPlusV21/Documentation/NHDPlusV2_User_Guide.pdf" TargetMode="External"/><Relationship Id="rId86" Type="http://schemas.openxmlformats.org/officeDocument/2006/relationships/hyperlink" Target="http://www.bom.gov.au/water/geofabric/documents/v3_0/ahgf_productguide_V3_0_release.pdf" TargetMode="External"/><Relationship Id="rId87" Type="http://schemas.openxmlformats.org/officeDocument/2006/relationships/hyperlink" Target="http://www.sandre.eaufrance.fr/concept/national-service-water-data-and-reference-dataset-management?lang=en" TargetMode="External"/><Relationship Id="rId88" Type="http://schemas.openxmlformats.org/officeDocument/2006/relationships/hyperlink" Target="http://open.canada.ca/data/en/dataset/87066e9a-94ee-680a-b1ba-591f4688db7d" TargetMode="External"/><Relationship Id="rId89" Type="http://schemas.openxmlformats.org/officeDocument/2006/relationships/hyperlink" Target="http://www.sandre.eaufrance.fr/notice-doc/r%C3%A9f%C3%A9rentiel-hydrographiqu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8D494-3299-BC45-A2A2-D9927606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D:\Users\Dornblut\OGC_HDWG\_HY2_Standard\OGC_Standard_Document_Template_10-176r4.dotx</Template>
  <TotalTime>1</TotalTime>
  <Pages>128</Pages>
  <Words>31824</Words>
  <Characters>181402</Characters>
  <Application>Microsoft Macintosh Word</Application>
  <DocSecurity>0</DocSecurity>
  <Lines>1511</Lines>
  <Paragraphs>425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212801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5</cp:revision>
  <cp:lastPrinted>2017-01-03T16:43:00Z</cp:lastPrinted>
  <dcterms:created xsi:type="dcterms:W3CDTF">2017-06-06T19:31:00Z</dcterms:created>
  <dcterms:modified xsi:type="dcterms:W3CDTF">2017-06-06T20:19:00Z</dcterms:modified>
</cp:coreProperties>
</file>