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4EB93" w14:textId="77777777" w:rsidR="009A7B37" w:rsidRPr="008E510D" w:rsidRDefault="009A7B37" w:rsidP="00834E29">
      <w:pPr>
        <w:jc w:val="right"/>
        <w:outlineLvl w:val="0"/>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1B6249E5" w:rsidR="00DB1F99" w:rsidRPr="008E510D" w:rsidRDefault="00DB1F99" w:rsidP="00834E29">
      <w:pPr>
        <w:jc w:val="right"/>
        <w:outlineLvl w:val="0"/>
        <w:rPr>
          <w:sz w:val="20"/>
          <w:szCs w:val="20"/>
        </w:rPr>
      </w:pPr>
      <w:r w:rsidRPr="008E510D">
        <w:rPr>
          <w:sz w:val="20"/>
          <w:szCs w:val="20"/>
        </w:rPr>
        <w:t>Submission Date:</w:t>
      </w:r>
      <w:r w:rsidRPr="00253484">
        <w:rPr>
          <w:sz w:val="20"/>
          <w:szCs w:val="20"/>
        </w:rPr>
        <w:t xml:space="preserve"> </w:t>
      </w:r>
      <w:r w:rsidR="00185D3E">
        <w:rPr>
          <w:sz w:val="20"/>
          <w:szCs w:val="20"/>
        </w:rPr>
        <w:t>2017-05</w:t>
      </w:r>
      <w:r w:rsidR="004E5E44" w:rsidRPr="00253484">
        <w:rPr>
          <w:sz w:val="20"/>
          <w:szCs w:val="20"/>
        </w:rPr>
        <w:t>-</w:t>
      </w:r>
      <w:r w:rsidR="00185D3E">
        <w:rPr>
          <w:sz w:val="20"/>
          <w:szCs w:val="20"/>
        </w:rPr>
        <w:t>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w:t>
      </w:r>
      <w:proofErr w:type="gramStart"/>
      <w:r w:rsidR="00D0692D">
        <w:rPr>
          <w:rFonts w:ascii="TimesNewRomanPSMT" w:hAnsi="TimesNewRomanPSMT" w:cs="TimesNewRomanPSMT"/>
          <w:color w:val="0000FF"/>
          <w:sz w:val="20"/>
          <w:szCs w:val="20"/>
        </w:rPr>
        <w:t>}]{</w:t>
      </w:r>
      <w:proofErr w:type="gramEnd"/>
      <w:r w:rsidR="00D0692D">
        <w:rPr>
          <w:rFonts w:ascii="TimesNewRomanPSMT" w:hAnsi="TimesNewRomanPSMT" w:cs="TimesNewRomanPSMT"/>
          <w:color w:val="0000FF"/>
          <w:sz w:val="20"/>
          <w:szCs w:val="20"/>
        </w:rPr>
        <w:t>standard}/{m.n}</w:t>
      </w:r>
      <w:r w:rsidR="004C43DA" w:rsidRPr="008E510D">
        <w:rPr>
          <w:sz w:val="20"/>
          <w:szCs w:val="20"/>
        </w:rPr>
        <w:t>&gt;</w:t>
      </w:r>
    </w:p>
    <w:p w14:paraId="73FD213D" w14:textId="5D82A703"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008E4C40">
        <w:rPr>
          <w:sz w:val="20"/>
          <w:szCs w:val="20"/>
        </w:rPr>
        <w:t xml:space="preserve"> document: </w:t>
      </w:r>
      <w:bookmarkEnd w:id="0"/>
      <w:r w:rsidR="00516DEE" w:rsidRPr="008E510D">
        <w:rPr>
          <w:sz w:val="20"/>
          <w:szCs w:val="20"/>
        </w:rPr>
        <w:t>14</w:t>
      </w:r>
      <w:r w:rsidR="004C43DA" w:rsidRPr="008E510D">
        <w:rPr>
          <w:sz w:val="20"/>
          <w:szCs w:val="20"/>
        </w:rPr>
        <w:t>-</w:t>
      </w:r>
      <w:r w:rsidR="00617D8F">
        <w:rPr>
          <w:sz w:val="20"/>
          <w:szCs w:val="20"/>
        </w:rPr>
        <w:t>111r5</w:t>
      </w:r>
      <w:r w:rsidR="004C43DA" w:rsidRPr="008E510D">
        <w:rPr>
          <w:sz w:val="20"/>
          <w:szCs w:val="20"/>
        </w:rPr>
        <w:t xml:space="preserve"> </w:t>
      </w:r>
    </w:p>
    <w:p w14:paraId="50F1136D" w14:textId="630D6D0B" w:rsidR="009A7B37" w:rsidRPr="008E510D" w:rsidRDefault="009A7B37" w:rsidP="006E2769">
      <w:pPr>
        <w:pStyle w:val="Caption"/>
        <w:outlineLvl w:val="0"/>
      </w:pPr>
      <w:r w:rsidRPr="008E510D">
        <w:t xml:space="preserve">Version: </w:t>
      </w:r>
      <w:r w:rsidR="002104D0" w:rsidRPr="008E510D">
        <w:t>0</w:t>
      </w:r>
      <w:r w:rsidR="004E5E44">
        <w:t>.</w:t>
      </w:r>
      <w:r w:rsidR="00617D8F">
        <w:t>11</w:t>
      </w:r>
      <w:r w:rsidR="00D0692D">
        <w:t xml:space="preserve"> </w:t>
      </w:r>
    </w:p>
    <w:p w14:paraId="4B831696" w14:textId="77777777" w:rsidR="009A7B37" w:rsidRPr="008E510D" w:rsidRDefault="009A7B37" w:rsidP="00834E29">
      <w:pPr>
        <w:jc w:val="right"/>
        <w:outlineLvl w:val="0"/>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62F6EA8B"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253484">
        <w:rPr>
          <w:sz w:val="20"/>
          <w:szCs w:val="20"/>
        </w:rPr>
        <w:t>:</w:t>
      </w:r>
      <w:r w:rsidR="006E2769">
        <w:rPr>
          <w:sz w:val="20"/>
          <w:szCs w:val="20"/>
        </w:rPr>
        <w:t xml:space="preserve"> </w:t>
      </w:r>
      <w:r w:rsidR="0000110E" w:rsidRPr="00253484">
        <w:rPr>
          <w:sz w:val="20"/>
          <w:szCs w:val="20"/>
        </w:rPr>
        <w:t>David Blodgett</w:t>
      </w:r>
      <w:r w:rsidR="00CA3290" w:rsidRPr="00253484">
        <w:rPr>
          <w:sz w:val="20"/>
          <w:szCs w:val="20"/>
        </w:rPr>
        <w:t>, Irina Dornblut</w:t>
      </w:r>
      <w:r w:rsidR="00604248">
        <w:rPr>
          <w:sz w:val="20"/>
          <w:szCs w:val="20"/>
        </w:rPr>
        <w:t>, Josh Lieberman</w:t>
      </w:r>
      <w:r w:rsidR="006E2769">
        <w:rPr>
          <w:sz w:val="20"/>
          <w:szCs w:val="20"/>
        </w:rPr>
        <w:t xml:space="preserve">, </w:t>
      </w:r>
      <w:r w:rsidR="006E2769" w:rsidRPr="00253484">
        <w:rPr>
          <w:sz w:val="20"/>
          <w:szCs w:val="20"/>
        </w:rPr>
        <w:t>Rob Atkinson</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00F5A0B8"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rsidP="00834E29">
      <w:pPr>
        <w:pStyle w:val="zzCopyright"/>
        <w:pBdr>
          <w:top w:val="none" w:sz="0" w:space="0" w:color="auto"/>
          <w:left w:val="none" w:sz="0" w:space="0" w:color="auto"/>
          <w:bottom w:val="none" w:sz="0" w:space="0" w:color="auto"/>
          <w:right w:val="none" w:sz="0" w:space="0" w:color="auto"/>
        </w:pBdr>
        <w:jc w:val="center"/>
        <w:outlineLvl w:val="0"/>
        <w:rPr>
          <w:b/>
          <w:color w:val="auto"/>
          <w:lang w:val="en-US"/>
        </w:rPr>
      </w:pPr>
      <w:r w:rsidRPr="008E510D">
        <w:rPr>
          <w:b/>
          <w:color w:val="auto"/>
          <w:lang w:val="en-US"/>
        </w:rPr>
        <w:t>Copyright notice</w:t>
      </w:r>
    </w:p>
    <w:p w14:paraId="63130FD8" w14:textId="12441D2B" w:rsidR="009A7B37" w:rsidRPr="008E510D" w:rsidRDefault="004203F0" w:rsidP="00E50724">
      <w:pPr>
        <w:jc w:val="center"/>
        <w:rPr>
          <w:b/>
        </w:rPr>
      </w:pPr>
      <w:r w:rsidRPr="008E510D">
        <w:t xml:space="preserve">Copyright © </w:t>
      </w:r>
      <w:r w:rsidR="006B1723">
        <w:t>2017</w:t>
      </w:r>
      <w:r w:rsidR="00E50724" w:rsidRPr="008E510D">
        <w:t xml:space="preserve"> Open Geospatial Consortium</w:t>
      </w:r>
      <w:r w:rsidR="009A7B37" w:rsidRPr="008E510D">
        <w:br/>
        <w:t xml:space="preserve">To obtain additional rights of use, visit </w:t>
      </w:r>
      <w:hyperlink r:id="rId8"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834E29">
      <w:pPr>
        <w:jc w:val="center"/>
        <w:outlineLvl w:val="0"/>
        <w:rPr>
          <w:b/>
          <w:bCs/>
        </w:rPr>
      </w:pPr>
      <w:r w:rsidRPr="008E510D">
        <w:rPr>
          <w:b/>
          <w:bCs/>
        </w:rPr>
        <w:t>Warning</w:t>
      </w:r>
    </w:p>
    <w:p w14:paraId="5BB78901" w14:textId="41CC463D" w:rsidR="00035727" w:rsidRPr="008E510D" w:rsidRDefault="00035727" w:rsidP="00834E29">
      <w:pPr>
        <w:autoSpaceDE w:val="0"/>
        <w:autoSpaceDN w:val="0"/>
        <w:adjustRightInd w:val="0"/>
        <w:outlineLvl w:val="0"/>
        <w:rPr>
          <w:rFonts w:ascii="TimesNewRomanPSMT" w:hAnsi="TimesNewRomanPSMT" w:cs="TimesNewRomanPSMT"/>
        </w:rPr>
      </w:pPr>
      <w:r w:rsidRPr="008E510D">
        <w:rPr>
          <w:rFonts w:ascii="TimesNewRomanPSMT" w:hAnsi="TimesNewRomanPSMT" w:cs="TimesNewRomanPSMT"/>
        </w:rPr>
        <w:t xml:space="preserve">This document is not </w:t>
      </w:r>
      <w:r w:rsidR="003F0A22">
        <w:rPr>
          <w:rFonts w:ascii="TimesNewRomanPSMT" w:hAnsi="TimesNewRomanPSMT" w:cs="TimesNewRomanPSMT"/>
        </w:rPr>
        <w:t xml:space="preserve">yet </w:t>
      </w:r>
      <w:r w:rsidRPr="008E510D">
        <w:rPr>
          <w:rFonts w:ascii="TimesNewRomanPSMT" w:hAnsi="TimesNewRomanPSMT" w:cs="TimesNewRomanPSMT"/>
        </w:rPr>
        <w:t>an OGC Standard. This document is distributed for review and</w:t>
      </w:r>
    </w:p>
    <w:p w14:paraId="2B0FC833" w14:textId="77777777" w:rsidR="00035727" w:rsidRPr="008E510D" w:rsidRDefault="00035727" w:rsidP="00035727">
      <w:pPr>
        <w:autoSpaceDE w:val="0"/>
        <w:autoSpaceDN w:val="0"/>
        <w:adjustRightInd w:val="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rPr>
          <w:rFonts w:ascii="TimesNewRomanPSMT" w:hAnsi="TimesNewRomanPSMT" w:cs="TimesNewRomanPSMT"/>
        </w:rPr>
      </w:pPr>
    </w:p>
    <w:p w14:paraId="2A9A5255" w14:textId="77777777" w:rsidR="00035727" w:rsidRPr="008E510D" w:rsidRDefault="00035727" w:rsidP="00834E29">
      <w:pPr>
        <w:autoSpaceDE w:val="0"/>
        <w:autoSpaceDN w:val="0"/>
        <w:adjustRightInd w:val="0"/>
        <w:outlineLvl w:val="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81E3A8E" w14:textId="7FBDE6A2" w:rsidR="009A7B37" w:rsidRPr="00F02312" w:rsidRDefault="00035727" w:rsidP="00035727">
      <w:pPr>
        <w:autoSpaceDE w:val="0"/>
        <w:autoSpaceDN w:val="0"/>
        <w:adjustRightInd w:val="0"/>
      </w:pPr>
      <w:r w:rsidRPr="008E510D">
        <w:rPr>
          <w:rFonts w:ascii="TimesNewRomanPSMT" w:hAnsi="TimesNewRomanPSMT" w:cs="TimesNewRomanPSMT"/>
        </w:rPr>
        <w:t>any relevant patent rights of which they are aware and provide supporting</w:t>
      </w:r>
      <w:r w:rsidR="00A94D96" w:rsidRPr="00F02312">
        <w:rPr>
          <w:rFonts w:ascii="TimesNewRomanPSMT" w:hAnsi="TimesNewRomanPSMT" w:cs="TimesNewRomanPSMT"/>
        </w:rPr>
        <w:t xml:space="preserve"> </w:t>
      </w:r>
      <w:r w:rsidRPr="00F02312">
        <w:rPr>
          <w:rFonts w:ascii="TimesNewRomanPSMT" w:hAnsi="TimesNewRomanPSMT" w:cs="TimesNewRomanPSMT"/>
        </w:rPr>
        <w:t>documentation</w:t>
      </w:r>
      <w:r w:rsidR="006477EE" w:rsidRPr="00F02312">
        <w:rPr>
          <w:rFonts w:ascii="TimesNewRomanPSMT" w:hAnsi="TimesNewRomanPSMT" w:cs="TimesNewRomanPSMT"/>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gramStart"/>
      <w:r w:rsidRPr="00985742">
        <w:rPr>
          <w:b w:val="0"/>
          <w:color w:val="auto"/>
          <w:sz w:val="20"/>
          <w:lang w:val="fr-CH"/>
        </w:rPr>
        <w:t>type:</w:t>
      </w:r>
      <w:proofErr w:type="gramEnd"/>
      <w:r w:rsidRPr="00985742">
        <w:rPr>
          <w:b w:val="0"/>
          <w:color w:val="auto"/>
          <w:sz w:val="20"/>
          <w:lang w:val="fr-CH"/>
        </w:rPr>
        <w:t>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proofErr w:type="spellStart"/>
      <w:r w:rsidR="00830688" w:rsidRPr="00985742">
        <w:rPr>
          <w:b w:val="0"/>
          <w:color w:val="auto"/>
          <w:sz w:val="20"/>
          <w:lang w:val="fr-CH"/>
        </w:rPr>
        <w:t>Implementation</w:t>
      </w:r>
      <w:proofErr w:type="spellEnd"/>
      <w:r w:rsidR="00830688" w:rsidRPr="00985742">
        <w:rPr>
          <w:b w:val="0"/>
          <w:color w:val="auto"/>
          <w:sz w:val="20"/>
          <w:lang w:val="fr-CH"/>
        </w:rPr>
        <w:t xml:space="preserve">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spellStart"/>
      <w:proofErr w:type="gramStart"/>
      <w:r w:rsidRPr="00985742">
        <w:rPr>
          <w:b w:val="0"/>
          <w:color w:val="auto"/>
          <w:sz w:val="20"/>
          <w:lang w:val="fr-CH"/>
        </w:rPr>
        <w:t>subtype</w:t>
      </w:r>
      <w:proofErr w:type="spellEnd"/>
      <w:r w:rsidRPr="00985742">
        <w:rPr>
          <w:b w:val="0"/>
          <w:color w:val="auto"/>
          <w:sz w:val="20"/>
          <w:lang w:val="fr-CH"/>
        </w:rPr>
        <w:t>:</w:t>
      </w:r>
      <w:proofErr w:type="gramEnd"/>
      <w:r w:rsidRPr="00985742">
        <w:rPr>
          <w:b w:val="0"/>
          <w:color w:val="auto"/>
          <w:sz w:val="20"/>
          <w:lang w:val="fr-CH"/>
        </w:rPr>
        <w:t>   </w:t>
      </w:r>
      <w:r w:rsidRPr="00985742">
        <w:rPr>
          <w:b w:val="0"/>
          <w:color w:val="auto"/>
          <w:sz w:val="20"/>
          <w:lang w:val="fr-CH"/>
        </w:rPr>
        <w:tab/>
      </w:r>
    </w:p>
    <w:p w14:paraId="4E65C0E2" w14:textId="77777777" w:rsidR="009A7B37" w:rsidRPr="00F02312" w:rsidRDefault="009A7B37">
      <w:pPr>
        <w:pStyle w:val="zzCover"/>
        <w:framePr w:hSpace="142" w:vSpace="142" w:wrap="auto" w:vAnchor="page" w:hAnchor="page" w:x="798" w:y="13865"/>
        <w:tabs>
          <w:tab w:val="left" w:pos="1980"/>
        </w:tabs>
        <w:suppressAutoHyphens/>
        <w:spacing w:after="0"/>
        <w:jc w:val="left"/>
        <w:rPr>
          <w:b w:val="0"/>
          <w:color w:val="auto"/>
          <w:sz w:val="20"/>
          <w:lang w:val="en-US"/>
        </w:rPr>
      </w:pPr>
      <w:r w:rsidRPr="00F02312">
        <w:rPr>
          <w:b w:val="0"/>
          <w:color w:val="auto"/>
          <w:sz w:val="20"/>
          <w:lang w:val="en-US"/>
        </w:rPr>
        <w:t>Document stage:   </w:t>
      </w:r>
      <w:r w:rsidRPr="00F02312">
        <w:rPr>
          <w:b w:val="0"/>
          <w:color w:val="auto"/>
          <w:sz w:val="20"/>
          <w:lang w:val="en-US"/>
        </w:rPr>
        <w:tab/>
        <w:t>Draft</w:t>
      </w:r>
    </w:p>
    <w:p w14:paraId="30A56A28" w14:textId="77777777" w:rsidR="009A7B37" w:rsidRPr="00F02312" w:rsidRDefault="009A7B37">
      <w:pPr>
        <w:pStyle w:val="zzCover"/>
        <w:framePr w:hSpace="142" w:vSpace="142" w:wrap="auto" w:vAnchor="page" w:hAnchor="page" w:x="798" w:y="13865"/>
        <w:tabs>
          <w:tab w:val="left" w:pos="1980"/>
        </w:tabs>
        <w:suppressAutoHyphens/>
        <w:spacing w:after="0"/>
        <w:jc w:val="left"/>
        <w:rPr>
          <w:color w:val="auto"/>
          <w:sz w:val="16"/>
          <w:lang w:val="en-US"/>
        </w:rPr>
      </w:pPr>
      <w:r w:rsidRPr="00F02312">
        <w:rPr>
          <w:b w:val="0"/>
          <w:color w:val="auto"/>
          <w:sz w:val="20"/>
          <w:lang w:val="en-US"/>
        </w:rPr>
        <w:t>Document language: </w:t>
      </w:r>
      <w:r w:rsidRPr="00F02312">
        <w:rPr>
          <w:b w:val="0"/>
          <w:color w:val="auto"/>
          <w:sz w:val="20"/>
          <w:lang w:val="en-US"/>
        </w:rPr>
        <w:tab/>
        <w:t>English</w:t>
      </w:r>
    </w:p>
    <w:p w14:paraId="54E64205" w14:textId="77777777" w:rsidR="00F60CB2" w:rsidRPr="008E510D" w:rsidRDefault="00F60CB2" w:rsidP="00F60CB2">
      <w:pPr>
        <w:rPr>
          <w:sz w:val="16"/>
          <w:szCs w:val="16"/>
        </w:rPr>
      </w:pPr>
      <w:bookmarkStart w:id="1" w:name="_Toc165888228"/>
      <w:r w:rsidRPr="009C3B9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 xml:space="preserve">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w:t>
      </w:r>
      <w:proofErr w:type="gramStart"/>
      <w:r w:rsidRPr="008E510D">
        <w:rPr>
          <w:sz w:val="16"/>
          <w:szCs w:val="16"/>
        </w:rPr>
        <w:t>third party</w:t>
      </w:r>
      <w:proofErr w:type="gramEnd"/>
      <w:r w:rsidRPr="008E510D">
        <w:rPr>
          <w:sz w:val="16"/>
          <w:szCs w:val="16"/>
        </w:rPr>
        <w:t xml:space="preserve">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w:t>
      </w:r>
      <w:proofErr w:type="gramStart"/>
      <w:r w:rsidR="00FA590F" w:rsidRPr="008E510D">
        <w:rPr>
          <w:sz w:val="16"/>
          <w:szCs w:val="16"/>
        </w:rPr>
        <w:t>event</w:t>
      </w:r>
      <w:proofErr w:type="gramEnd"/>
      <w:r w:rsidR="00FA590F" w:rsidRPr="008E510D">
        <w:rPr>
          <w:sz w:val="16"/>
          <w:szCs w:val="16"/>
        </w:rPr>
        <w:t xml:space="preserve">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rsidP="00834E29">
      <w:pPr>
        <w:pStyle w:val="TOCHeading"/>
        <w:outlineLvl w:val="0"/>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TOCHeading"/>
          </w:pPr>
        </w:p>
        <w:p w14:paraId="540522E9" w14:textId="77777777" w:rsidR="00C53834" w:rsidRDefault="0028056A">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w:instrText>
          </w:r>
          <w:r>
            <w:fldChar w:fldCharType="separate"/>
          </w:r>
          <w:hyperlink w:anchor="_Toc484604371" w:history="1">
            <w:r w:rsidR="00C53834" w:rsidRPr="00471860">
              <w:rPr>
                <w:rStyle w:val="Hyperlink"/>
                <w:noProof/>
              </w:rPr>
              <w:t>1.</w:t>
            </w:r>
            <w:r w:rsidR="00C53834">
              <w:rPr>
                <w:rFonts w:asciiTheme="minorHAnsi" w:eastAsiaTheme="minorEastAsia" w:hAnsiTheme="minorHAnsi" w:cstheme="minorBidi"/>
                <w:noProof/>
                <w:sz w:val="22"/>
                <w:szCs w:val="22"/>
              </w:rPr>
              <w:tab/>
            </w:r>
            <w:r w:rsidR="00C53834" w:rsidRPr="00471860">
              <w:rPr>
                <w:rStyle w:val="Hyperlink"/>
                <w:noProof/>
              </w:rPr>
              <w:t>Scope</w:t>
            </w:r>
            <w:r w:rsidR="00C53834">
              <w:rPr>
                <w:noProof/>
                <w:webHidden/>
              </w:rPr>
              <w:tab/>
            </w:r>
            <w:r w:rsidR="00C53834">
              <w:rPr>
                <w:noProof/>
                <w:webHidden/>
              </w:rPr>
              <w:fldChar w:fldCharType="begin"/>
            </w:r>
            <w:r w:rsidR="00C53834">
              <w:rPr>
                <w:noProof/>
                <w:webHidden/>
              </w:rPr>
              <w:instrText xml:space="preserve"> PAGEREF _Toc484604371 \h </w:instrText>
            </w:r>
            <w:r w:rsidR="00C53834">
              <w:rPr>
                <w:noProof/>
                <w:webHidden/>
              </w:rPr>
            </w:r>
            <w:r w:rsidR="00C53834">
              <w:rPr>
                <w:noProof/>
                <w:webHidden/>
              </w:rPr>
              <w:fldChar w:fldCharType="separate"/>
            </w:r>
            <w:r w:rsidR="00C53834">
              <w:rPr>
                <w:noProof/>
                <w:webHidden/>
              </w:rPr>
              <w:t>1</w:t>
            </w:r>
            <w:r w:rsidR="00C53834">
              <w:rPr>
                <w:noProof/>
                <w:webHidden/>
              </w:rPr>
              <w:fldChar w:fldCharType="end"/>
            </w:r>
          </w:hyperlink>
        </w:p>
        <w:p w14:paraId="64192753" w14:textId="77777777" w:rsidR="00C53834" w:rsidRDefault="00C53834">
          <w:pPr>
            <w:pStyle w:val="TOC1"/>
            <w:tabs>
              <w:tab w:val="left" w:pos="480"/>
              <w:tab w:val="right" w:leader="dot" w:pos="8630"/>
            </w:tabs>
            <w:rPr>
              <w:rFonts w:asciiTheme="minorHAnsi" w:eastAsiaTheme="minorEastAsia" w:hAnsiTheme="minorHAnsi" w:cstheme="minorBidi"/>
              <w:noProof/>
              <w:sz w:val="22"/>
              <w:szCs w:val="22"/>
            </w:rPr>
          </w:pPr>
          <w:hyperlink w:anchor="_Toc484604372" w:history="1">
            <w:r w:rsidRPr="00471860">
              <w:rPr>
                <w:rStyle w:val="Hyperlink"/>
                <w:noProof/>
              </w:rPr>
              <w:t>2.</w:t>
            </w:r>
            <w:r>
              <w:rPr>
                <w:rFonts w:asciiTheme="minorHAnsi" w:eastAsiaTheme="minorEastAsia" w:hAnsiTheme="minorHAnsi" w:cstheme="minorBidi"/>
                <w:noProof/>
                <w:sz w:val="22"/>
                <w:szCs w:val="22"/>
              </w:rPr>
              <w:tab/>
            </w:r>
            <w:r w:rsidRPr="00471860">
              <w:rPr>
                <w:rStyle w:val="Hyperlink"/>
                <w:noProof/>
              </w:rPr>
              <w:t>Conformance</w:t>
            </w:r>
            <w:r>
              <w:rPr>
                <w:noProof/>
                <w:webHidden/>
              </w:rPr>
              <w:tab/>
            </w:r>
            <w:r>
              <w:rPr>
                <w:noProof/>
                <w:webHidden/>
              </w:rPr>
              <w:fldChar w:fldCharType="begin"/>
            </w:r>
            <w:r>
              <w:rPr>
                <w:noProof/>
                <w:webHidden/>
              </w:rPr>
              <w:instrText xml:space="preserve"> PAGEREF _Toc484604372 \h </w:instrText>
            </w:r>
            <w:r>
              <w:rPr>
                <w:noProof/>
                <w:webHidden/>
              </w:rPr>
            </w:r>
            <w:r>
              <w:rPr>
                <w:noProof/>
                <w:webHidden/>
              </w:rPr>
              <w:fldChar w:fldCharType="separate"/>
            </w:r>
            <w:r>
              <w:rPr>
                <w:noProof/>
                <w:webHidden/>
              </w:rPr>
              <w:t>4</w:t>
            </w:r>
            <w:r>
              <w:rPr>
                <w:noProof/>
                <w:webHidden/>
              </w:rPr>
              <w:fldChar w:fldCharType="end"/>
            </w:r>
          </w:hyperlink>
        </w:p>
        <w:p w14:paraId="34067D76" w14:textId="77777777" w:rsidR="00C53834" w:rsidRDefault="00C53834">
          <w:pPr>
            <w:pStyle w:val="TOC1"/>
            <w:tabs>
              <w:tab w:val="left" w:pos="480"/>
              <w:tab w:val="right" w:leader="dot" w:pos="8630"/>
            </w:tabs>
            <w:rPr>
              <w:rFonts w:asciiTheme="minorHAnsi" w:eastAsiaTheme="minorEastAsia" w:hAnsiTheme="minorHAnsi" w:cstheme="minorBidi"/>
              <w:noProof/>
              <w:sz w:val="22"/>
              <w:szCs w:val="22"/>
            </w:rPr>
          </w:pPr>
          <w:hyperlink w:anchor="_Toc484604373" w:history="1">
            <w:r w:rsidRPr="00471860">
              <w:rPr>
                <w:rStyle w:val="Hyperlink"/>
                <w:noProof/>
              </w:rPr>
              <w:t>3.</w:t>
            </w:r>
            <w:r>
              <w:rPr>
                <w:rFonts w:asciiTheme="minorHAnsi" w:eastAsiaTheme="minorEastAsia" w:hAnsiTheme="minorHAnsi" w:cstheme="minorBidi"/>
                <w:noProof/>
                <w:sz w:val="22"/>
                <w:szCs w:val="22"/>
              </w:rPr>
              <w:tab/>
            </w:r>
            <w:r w:rsidRPr="00471860">
              <w:rPr>
                <w:rStyle w:val="Hyperlink"/>
                <w:noProof/>
              </w:rPr>
              <w:t>Normative References</w:t>
            </w:r>
            <w:r>
              <w:rPr>
                <w:noProof/>
                <w:webHidden/>
              </w:rPr>
              <w:tab/>
            </w:r>
            <w:r>
              <w:rPr>
                <w:noProof/>
                <w:webHidden/>
              </w:rPr>
              <w:fldChar w:fldCharType="begin"/>
            </w:r>
            <w:r>
              <w:rPr>
                <w:noProof/>
                <w:webHidden/>
              </w:rPr>
              <w:instrText xml:space="preserve"> PAGEREF _Toc484604373 \h </w:instrText>
            </w:r>
            <w:r>
              <w:rPr>
                <w:noProof/>
                <w:webHidden/>
              </w:rPr>
            </w:r>
            <w:r>
              <w:rPr>
                <w:noProof/>
                <w:webHidden/>
              </w:rPr>
              <w:fldChar w:fldCharType="separate"/>
            </w:r>
            <w:r>
              <w:rPr>
                <w:noProof/>
                <w:webHidden/>
              </w:rPr>
              <w:t>5</w:t>
            </w:r>
            <w:r>
              <w:rPr>
                <w:noProof/>
                <w:webHidden/>
              </w:rPr>
              <w:fldChar w:fldCharType="end"/>
            </w:r>
          </w:hyperlink>
        </w:p>
        <w:p w14:paraId="7807D754" w14:textId="77777777" w:rsidR="00C53834" w:rsidRDefault="00C53834">
          <w:pPr>
            <w:pStyle w:val="TOC1"/>
            <w:tabs>
              <w:tab w:val="left" w:pos="480"/>
              <w:tab w:val="right" w:leader="dot" w:pos="8630"/>
            </w:tabs>
            <w:rPr>
              <w:rFonts w:asciiTheme="minorHAnsi" w:eastAsiaTheme="minorEastAsia" w:hAnsiTheme="minorHAnsi" w:cstheme="minorBidi"/>
              <w:noProof/>
              <w:sz w:val="22"/>
              <w:szCs w:val="22"/>
            </w:rPr>
          </w:pPr>
          <w:hyperlink w:anchor="_Toc484604374" w:history="1">
            <w:r w:rsidRPr="00471860">
              <w:rPr>
                <w:rStyle w:val="Hyperlink"/>
                <w:noProof/>
              </w:rPr>
              <w:t>4.</w:t>
            </w:r>
            <w:r>
              <w:rPr>
                <w:rFonts w:asciiTheme="minorHAnsi" w:eastAsiaTheme="minorEastAsia" w:hAnsiTheme="minorHAnsi" w:cstheme="minorBidi"/>
                <w:noProof/>
                <w:sz w:val="22"/>
                <w:szCs w:val="22"/>
              </w:rPr>
              <w:tab/>
            </w:r>
            <w:r w:rsidRPr="00471860">
              <w:rPr>
                <w:rStyle w:val="Hyperlink"/>
                <w:noProof/>
              </w:rPr>
              <w:t>Terms and Definitions</w:t>
            </w:r>
            <w:r>
              <w:rPr>
                <w:noProof/>
                <w:webHidden/>
              </w:rPr>
              <w:tab/>
            </w:r>
            <w:r>
              <w:rPr>
                <w:noProof/>
                <w:webHidden/>
              </w:rPr>
              <w:fldChar w:fldCharType="begin"/>
            </w:r>
            <w:r>
              <w:rPr>
                <w:noProof/>
                <w:webHidden/>
              </w:rPr>
              <w:instrText xml:space="preserve"> PAGEREF _Toc484604374 \h </w:instrText>
            </w:r>
            <w:r>
              <w:rPr>
                <w:noProof/>
                <w:webHidden/>
              </w:rPr>
            </w:r>
            <w:r>
              <w:rPr>
                <w:noProof/>
                <w:webHidden/>
              </w:rPr>
              <w:fldChar w:fldCharType="separate"/>
            </w:r>
            <w:r>
              <w:rPr>
                <w:noProof/>
                <w:webHidden/>
              </w:rPr>
              <w:t>5</w:t>
            </w:r>
            <w:r>
              <w:rPr>
                <w:noProof/>
                <w:webHidden/>
              </w:rPr>
              <w:fldChar w:fldCharType="end"/>
            </w:r>
          </w:hyperlink>
        </w:p>
        <w:p w14:paraId="5FDCABF2" w14:textId="77777777" w:rsidR="00C53834" w:rsidRDefault="00C53834">
          <w:pPr>
            <w:pStyle w:val="TOC1"/>
            <w:tabs>
              <w:tab w:val="left" w:pos="480"/>
              <w:tab w:val="right" w:leader="dot" w:pos="8630"/>
            </w:tabs>
            <w:rPr>
              <w:rFonts w:asciiTheme="minorHAnsi" w:eastAsiaTheme="minorEastAsia" w:hAnsiTheme="minorHAnsi" w:cstheme="minorBidi"/>
              <w:noProof/>
              <w:sz w:val="22"/>
              <w:szCs w:val="22"/>
            </w:rPr>
          </w:pPr>
          <w:hyperlink w:anchor="_Toc484604375" w:history="1">
            <w:r w:rsidRPr="00471860">
              <w:rPr>
                <w:rStyle w:val="Hyperlink"/>
                <w:noProof/>
              </w:rPr>
              <w:t>5.</w:t>
            </w:r>
            <w:r>
              <w:rPr>
                <w:rFonts w:asciiTheme="minorHAnsi" w:eastAsiaTheme="minorEastAsia" w:hAnsiTheme="minorHAnsi" w:cstheme="minorBidi"/>
                <w:noProof/>
                <w:sz w:val="22"/>
                <w:szCs w:val="22"/>
              </w:rPr>
              <w:tab/>
            </w:r>
            <w:r w:rsidRPr="00471860">
              <w:rPr>
                <w:rStyle w:val="Hyperlink"/>
                <w:noProof/>
              </w:rPr>
              <w:t>Conventions</w:t>
            </w:r>
            <w:r>
              <w:rPr>
                <w:noProof/>
                <w:webHidden/>
              </w:rPr>
              <w:tab/>
            </w:r>
            <w:r>
              <w:rPr>
                <w:noProof/>
                <w:webHidden/>
              </w:rPr>
              <w:fldChar w:fldCharType="begin"/>
            </w:r>
            <w:r>
              <w:rPr>
                <w:noProof/>
                <w:webHidden/>
              </w:rPr>
              <w:instrText xml:space="preserve"> PAGEREF _Toc484604375 \h </w:instrText>
            </w:r>
            <w:r>
              <w:rPr>
                <w:noProof/>
                <w:webHidden/>
              </w:rPr>
            </w:r>
            <w:r>
              <w:rPr>
                <w:noProof/>
                <w:webHidden/>
              </w:rPr>
              <w:fldChar w:fldCharType="separate"/>
            </w:r>
            <w:r>
              <w:rPr>
                <w:noProof/>
                <w:webHidden/>
              </w:rPr>
              <w:t>15</w:t>
            </w:r>
            <w:r>
              <w:rPr>
                <w:noProof/>
                <w:webHidden/>
              </w:rPr>
              <w:fldChar w:fldCharType="end"/>
            </w:r>
          </w:hyperlink>
        </w:p>
        <w:p w14:paraId="2FBD5B7A"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76" w:history="1">
            <w:r w:rsidRPr="00471860">
              <w:rPr>
                <w:rStyle w:val="Hyperlink"/>
                <w:noProof/>
              </w:rPr>
              <w:t>5.1</w:t>
            </w:r>
            <w:r>
              <w:rPr>
                <w:rFonts w:asciiTheme="minorHAnsi" w:eastAsiaTheme="minorEastAsia" w:hAnsiTheme="minorHAnsi" w:cstheme="minorBidi"/>
                <w:noProof/>
                <w:sz w:val="22"/>
                <w:szCs w:val="22"/>
              </w:rPr>
              <w:tab/>
            </w:r>
            <w:r w:rsidRPr="00471860">
              <w:rPr>
                <w:rStyle w:val="Hyperlink"/>
                <w:noProof/>
              </w:rPr>
              <w:t>Identifiers</w:t>
            </w:r>
            <w:r>
              <w:rPr>
                <w:noProof/>
                <w:webHidden/>
              </w:rPr>
              <w:tab/>
            </w:r>
            <w:r>
              <w:rPr>
                <w:noProof/>
                <w:webHidden/>
              </w:rPr>
              <w:fldChar w:fldCharType="begin"/>
            </w:r>
            <w:r>
              <w:rPr>
                <w:noProof/>
                <w:webHidden/>
              </w:rPr>
              <w:instrText xml:space="preserve"> PAGEREF _Toc484604376 \h </w:instrText>
            </w:r>
            <w:r>
              <w:rPr>
                <w:noProof/>
                <w:webHidden/>
              </w:rPr>
            </w:r>
            <w:r>
              <w:rPr>
                <w:noProof/>
                <w:webHidden/>
              </w:rPr>
              <w:fldChar w:fldCharType="separate"/>
            </w:r>
            <w:r>
              <w:rPr>
                <w:noProof/>
                <w:webHidden/>
              </w:rPr>
              <w:t>15</w:t>
            </w:r>
            <w:r>
              <w:rPr>
                <w:noProof/>
                <w:webHidden/>
              </w:rPr>
              <w:fldChar w:fldCharType="end"/>
            </w:r>
          </w:hyperlink>
        </w:p>
        <w:p w14:paraId="0E6B14C4"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77" w:history="1">
            <w:r w:rsidRPr="00471860">
              <w:rPr>
                <w:rStyle w:val="Hyperlink"/>
                <w:noProof/>
              </w:rPr>
              <w:t>5.2</w:t>
            </w:r>
            <w:r>
              <w:rPr>
                <w:rFonts w:asciiTheme="minorHAnsi" w:eastAsiaTheme="minorEastAsia" w:hAnsiTheme="minorHAnsi" w:cstheme="minorBidi"/>
                <w:noProof/>
                <w:sz w:val="22"/>
                <w:szCs w:val="22"/>
              </w:rPr>
              <w:tab/>
            </w:r>
            <w:r w:rsidRPr="00471860">
              <w:rPr>
                <w:rStyle w:val="Hyperlink"/>
                <w:noProof/>
              </w:rPr>
              <w:t>Symbols (and abbreviated terms)</w:t>
            </w:r>
            <w:r>
              <w:rPr>
                <w:noProof/>
                <w:webHidden/>
              </w:rPr>
              <w:tab/>
            </w:r>
            <w:r>
              <w:rPr>
                <w:noProof/>
                <w:webHidden/>
              </w:rPr>
              <w:fldChar w:fldCharType="begin"/>
            </w:r>
            <w:r>
              <w:rPr>
                <w:noProof/>
                <w:webHidden/>
              </w:rPr>
              <w:instrText xml:space="preserve"> PAGEREF _Toc484604377 \h </w:instrText>
            </w:r>
            <w:r>
              <w:rPr>
                <w:noProof/>
                <w:webHidden/>
              </w:rPr>
            </w:r>
            <w:r>
              <w:rPr>
                <w:noProof/>
                <w:webHidden/>
              </w:rPr>
              <w:fldChar w:fldCharType="separate"/>
            </w:r>
            <w:r>
              <w:rPr>
                <w:noProof/>
                <w:webHidden/>
              </w:rPr>
              <w:t>15</w:t>
            </w:r>
            <w:r>
              <w:rPr>
                <w:noProof/>
                <w:webHidden/>
              </w:rPr>
              <w:fldChar w:fldCharType="end"/>
            </w:r>
          </w:hyperlink>
        </w:p>
        <w:p w14:paraId="3D085495"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78" w:history="1">
            <w:r w:rsidRPr="00471860">
              <w:rPr>
                <w:rStyle w:val="Hyperlink"/>
                <w:noProof/>
              </w:rPr>
              <w:t>5.3</w:t>
            </w:r>
            <w:r>
              <w:rPr>
                <w:rFonts w:asciiTheme="minorHAnsi" w:eastAsiaTheme="minorEastAsia" w:hAnsiTheme="minorHAnsi" w:cstheme="minorBidi"/>
                <w:noProof/>
                <w:sz w:val="22"/>
                <w:szCs w:val="22"/>
              </w:rPr>
              <w:tab/>
            </w:r>
            <w:r w:rsidRPr="00471860">
              <w:rPr>
                <w:rStyle w:val="Hyperlink"/>
                <w:noProof/>
              </w:rPr>
              <w:t>UML notation</w:t>
            </w:r>
            <w:r>
              <w:rPr>
                <w:noProof/>
                <w:webHidden/>
              </w:rPr>
              <w:tab/>
            </w:r>
            <w:r>
              <w:rPr>
                <w:noProof/>
                <w:webHidden/>
              </w:rPr>
              <w:fldChar w:fldCharType="begin"/>
            </w:r>
            <w:r>
              <w:rPr>
                <w:noProof/>
                <w:webHidden/>
              </w:rPr>
              <w:instrText xml:space="preserve"> PAGEREF _Toc484604378 \h </w:instrText>
            </w:r>
            <w:r>
              <w:rPr>
                <w:noProof/>
                <w:webHidden/>
              </w:rPr>
            </w:r>
            <w:r>
              <w:rPr>
                <w:noProof/>
                <w:webHidden/>
              </w:rPr>
              <w:fldChar w:fldCharType="separate"/>
            </w:r>
            <w:r>
              <w:rPr>
                <w:noProof/>
                <w:webHidden/>
              </w:rPr>
              <w:t>16</w:t>
            </w:r>
            <w:r>
              <w:rPr>
                <w:noProof/>
                <w:webHidden/>
              </w:rPr>
              <w:fldChar w:fldCharType="end"/>
            </w:r>
          </w:hyperlink>
        </w:p>
        <w:p w14:paraId="03A1A682"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79" w:history="1">
            <w:r w:rsidRPr="00471860">
              <w:rPr>
                <w:rStyle w:val="Hyperlink"/>
                <w:noProof/>
              </w:rPr>
              <w:t>5.4</w:t>
            </w:r>
            <w:r>
              <w:rPr>
                <w:rFonts w:asciiTheme="minorHAnsi" w:eastAsiaTheme="minorEastAsia" w:hAnsiTheme="minorHAnsi" w:cstheme="minorBidi"/>
                <w:noProof/>
                <w:sz w:val="22"/>
                <w:szCs w:val="22"/>
              </w:rPr>
              <w:tab/>
            </w:r>
            <w:r w:rsidRPr="00471860">
              <w:rPr>
                <w:rStyle w:val="Hyperlink"/>
                <w:noProof/>
              </w:rPr>
              <w:t>WMO Terminology</w:t>
            </w:r>
            <w:r>
              <w:rPr>
                <w:noProof/>
                <w:webHidden/>
              </w:rPr>
              <w:tab/>
            </w:r>
            <w:r>
              <w:rPr>
                <w:noProof/>
                <w:webHidden/>
              </w:rPr>
              <w:fldChar w:fldCharType="begin"/>
            </w:r>
            <w:r>
              <w:rPr>
                <w:noProof/>
                <w:webHidden/>
              </w:rPr>
              <w:instrText xml:space="preserve"> PAGEREF _Toc484604379 \h </w:instrText>
            </w:r>
            <w:r>
              <w:rPr>
                <w:noProof/>
                <w:webHidden/>
              </w:rPr>
            </w:r>
            <w:r>
              <w:rPr>
                <w:noProof/>
                <w:webHidden/>
              </w:rPr>
              <w:fldChar w:fldCharType="separate"/>
            </w:r>
            <w:r>
              <w:rPr>
                <w:noProof/>
                <w:webHidden/>
              </w:rPr>
              <w:t>16</w:t>
            </w:r>
            <w:r>
              <w:rPr>
                <w:noProof/>
                <w:webHidden/>
              </w:rPr>
              <w:fldChar w:fldCharType="end"/>
            </w:r>
          </w:hyperlink>
        </w:p>
        <w:p w14:paraId="6B7D7C8D"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80" w:history="1">
            <w:r w:rsidRPr="00471860">
              <w:rPr>
                <w:rStyle w:val="Hyperlink"/>
                <w:noProof/>
              </w:rPr>
              <w:t>5.5</w:t>
            </w:r>
            <w:r>
              <w:rPr>
                <w:rFonts w:asciiTheme="minorHAnsi" w:eastAsiaTheme="minorEastAsia" w:hAnsiTheme="minorHAnsi" w:cstheme="minorBidi"/>
                <w:noProof/>
                <w:sz w:val="22"/>
                <w:szCs w:val="22"/>
              </w:rPr>
              <w:tab/>
            </w:r>
            <w:r w:rsidRPr="00471860">
              <w:rPr>
                <w:rStyle w:val="Hyperlink"/>
                <w:noProof/>
              </w:rPr>
              <w:t>Naming convention</w:t>
            </w:r>
            <w:r>
              <w:rPr>
                <w:noProof/>
                <w:webHidden/>
              </w:rPr>
              <w:tab/>
            </w:r>
            <w:r>
              <w:rPr>
                <w:noProof/>
                <w:webHidden/>
              </w:rPr>
              <w:fldChar w:fldCharType="begin"/>
            </w:r>
            <w:r>
              <w:rPr>
                <w:noProof/>
                <w:webHidden/>
              </w:rPr>
              <w:instrText xml:space="preserve"> PAGEREF _Toc484604380 \h </w:instrText>
            </w:r>
            <w:r>
              <w:rPr>
                <w:noProof/>
                <w:webHidden/>
              </w:rPr>
            </w:r>
            <w:r>
              <w:rPr>
                <w:noProof/>
                <w:webHidden/>
              </w:rPr>
              <w:fldChar w:fldCharType="separate"/>
            </w:r>
            <w:r>
              <w:rPr>
                <w:noProof/>
                <w:webHidden/>
              </w:rPr>
              <w:t>17</w:t>
            </w:r>
            <w:r>
              <w:rPr>
                <w:noProof/>
                <w:webHidden/>
              </w:rPr>
              <w:fldChar w:fldCharType="end"/>
            </w:r>
          </w:hyperlink>
        </w:p>
        <w:p w14:paraId="48201752" w14:textId="77777777" w:rsidR="00C53834" w:rsidRDefault="00C53834">
          <w:pPr>
            <w:pStyle w:val="TOC1"/>
            <w:tabs>
              <w:tab w:val="left" w:pos="480"/>
              <w:tab w:val="right" w:leader="dot" w:pos="8630"/>
            </w:tabs>
            <w:rPr>
              <w:rFonts w:asciiTheme="minorHAnsi" w:eastAsiaTheme="minorEastAsia" w:hAnsiTheme="minorHAnsi" w:cstheme="minorBidi"/>
              <w:noProof/>
              <w:sz w:val="22"/>
              <w:szCs w:val="22"/>
            </w:rPr>
          </w:pPr>
          <w:hyperlink w:anchor="_Toc484604381" w:history="1">
            <w:r w:rsidRPr="00471860">
              <w:rPr>
                <w:rStyle w:val="Hyperlink"/>
                <w:noProof/>
              </w:rPr>
              <w:t>6.</w:t>
            </w:r>
            <w:r>
              <w:rPr>
                <w:rFonts w:asciiTheme="minorHAnsi" w:eastAsiaTheme="minorEastAsia" w:hAnsiTheme="minorHAnsi" w:cstheme="minorBidi"/>
                <w:noProof/>
                <w:sz w:val="22"/>
                <w:szCs w:val="22"/>
              </w:rPr>
              <w:tab/>
            </w:r>
            <w:r w:rsidRPr="00471860">
              <w:rPr>
                <w:rStyle w:val="Hyperlink"/>
                <w:noProof/>
              </w:rPr>
              <w:t>Clauses not Containing Normative Material</w:t>
            </w:r>
            <w:r>
              <w:rPr>
                <w:noProof/>
                <w:webHidden/>
              </w:rPr>
              <w:tab/>
            </w:r>
            <w:r>
              <w:rPr>
                <w:noProof/>
                <w:webHidden/>
              </w:rPr>
              <w:fldChar w:fldCharType="begin"/>
            </w:r>
            <w:r>
              <w:rPr>
                <w:noProof/>
                <w:webHidden/>
              </w:rPr>
              <w:instrText xml:space="preserve"> PAGEREF _Toc484604381 \h </w:instrText>
            </w:r>
            <w:r>
              <w:rPr>
                <w:noProof/>
                <w:webHidden/>
              </w:rPr>
            </w:r>
            <w:r>
              <w:rPr>
                <w:noProof/>
                <w:webHidden/>
              </w:rPr>
              <w:fldChar w:fldCharType="separate"/>
            </w:r>
            <w:r>
              <w:rPr>
                <w:noProof/>
                <w:webHidden/>
              </w:rPr>
              <w:t>17</w:t>
            </w:r>
            <w:r>
              <w:rPr>
                <w:noProof/>
                <w:webHidden/>
              </w:rPr>
              <w:fldChar w:fldCharType="end"/>
            </w:r>
          </w:hyperlink>
        </w:p>
        <w:p w14:paraId="122B866C"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82" w:history="1">
            <w:r w:rsidRPr="00471860">
              <w:rPr>
                <w:rStyle w:val="Hyperlink"/>
                <w:noProof/>
              </w:rPr>
              <w:t>6.1</w:t>
            </w:r>
            <w:r>
              <w:rPr>
                <w:rFonts w:asciiTheme="minorHAnsi" w:eastAsiaTheme="minorEastAsia" w:hAnsiTheme="minorHAnsi" w:cstheme="minorBidi"/>
                <w:noProof/>
                <w:sz w:val="22"/>
                <w:szCs w:val="22"/>
              </w:rPr>
              <w:tab/>
            </w:r>
            <w:r w:rsidRPr="00471860">
              <w:rPr>
                <w:rStyle w:val="Hyperlink"/>
                <w:noProof/>
              </w:rPr>
              <w:t>Hydrology phenomena and the catchment concept</w:t>
            </w:r>
            <w:r>
              <w:rPr>
                <w:noProof/>
                <w:webHidden/>
              </w:rPr>
              <w:tab/>
            </w:r>
            <w:r>
              <w:rPr>
                <w:noProof/>
                <w:webHidden/>
              </w:rPr>
              <w:fldChar w:fldCharType="begin"/>
            </w:r>
            <w:r>
              <w:rPr>
                <w:noProof/>
                <w:webHidden/>
              </w:rPr>
              <w:instrText xml:space="preserve"> PAGEREF _Toc484604382 \h </w:instrText>
            </w:r>
            <w:r>
              <w:rPr>
                <w:noProof/>
                <w:webHidden/>
              </w:rPr>
            </w:r>
            <w:r>
              <w:rPr>
                <w:noProof/>
                <w:webHidden/>
              </w:rPr>
              <w:fldChar w:fldCharType="separate"/>
            </w:r>
            <w:r>
              <w:rPr>
                <w:noProof/>
                <w:webHidden/>
              </w:rPr>
              <w:t>17</w:t>
            </w:r>
            <w:r>
              <w:rPr>
                <w:noProof/>
                <w:webHidden/>
              </w:rPr>
              <w:fldChar w:fldCharType="end"/>
            </w:r>
          </w:hyperlink>
        </w:p>
        <w:p w14:paraId="2AD0AAB6"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83" w:history="1">
            <w:r w:rsidRPr="00471860">
              <w:rPr>
                <w:rStyle w:val="Hyperlink"/>
                <w:noProof/>
              </w:rPr>
              <w:t>6.2</w:t>
            </w:r>
            <w:r>
              <w:rPr>
                <w:rFonts w:asciiTheme="minorHAnsi" w:eastAsiaTheme="minorEastAsia" w:hAnsiTheme="minorHAnsi" w:cstheme="minorBidi"/>
                <w:noProof/>
                <w:sz w:val="22"/>
                <w:szCs w:val="22"/>
              </w:rPr>
              <w:tab/>
            </w:r>
            <w:r w:rsidRPr="00471860">
              <w:rPr>
                <w:rStyle w:val="Hyperlink"/>
                <w:noProof/>
              </w:rPr>
              <w:t>Hydrologic Realization of Catchment and Nexus</w:t>
            </w:r>
            <w:r>
              <w:rPr>
                <w:noProof/>
                <w:webHidden/>
              </w:rPr>
              <w:tab/>
            </w:r>
            <w:r>
              <w:rPr>
                <w:noProof/>
                <w:webHidden/>
              </w:rPr>
              <w:fldChar w:fldCharType="begin"/>
            </w:r>
            <w:r>
              <w:rPr>
                <w:noProof/>
                <w:webHidden/>
              </w:rPr>
              <w:instrText xml:space="preserve"> PAGEREF _Toc484604383 \h </w:instrText>
            </w:r>
            <w:r>
              <w:rPr>
                <w:noProof/>
                <w:webHidden/>
              </w:rPr>
            </w:r>
            <w:r>
              <w:rPr>
                <w:noProof/>
                <w:webHidden/>
              </w:rPr>
              <w:fldChar w:fldCharType="separate"/>
            </w:r>
            <w:r>
              <w:rPr>
                <w:noProof/>
                <w:webHidden/>
              </w:rPr>
              <w:t>20</w:t>
            </w:r>
            <w:r>
              <w:rPr>
                <w:noProof/>
                <w:webHidden/>
              </w:rPr>
              <w:fldChar w:fldCharType="end"/>
            </w:r>
          </w:hyperlink>
        </w:p>
        <w:p w14:paraId="2231DAEA"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384" w:history="1">
            <w:r w:rsidRPr="00471860">
              <w:rPr>
                <w:rStyle w:val="Hyperlink"/>
                <w:noProof/>
              </w:rPr>
              <w:t>6.2.1</w:t>
            </w:r>
            <w:r>
              <w:rPr>
                <w:rFonts w:asciiTheme="minorHAnsi" w:eastAsiaTheme="minorEastAsia" w:hAnsiTheme="minorHAnsi" w:cstheme="minorBidi"/>
                <w:noProof/>
                <w:sz w:val="22"/>
                <w:szCs w:val="22"/>
              </w:rPr>
              <w:tab/>
            </w:r>
            <w:r w:rsidRPr="00471860">
              <w:rPr>
                <w:rStyle w:val="Hyperlink"/>
                <w:noProof/>
              </w:rPr>
              <w:t>Hydrologic Features Schemes</w:t>
            </w:r>
            <w:r>
              <w:rPr>
                <w:noProof/>
                <w:webHidden/>
              </w:rPr>
              <w:tab/>
            </w:r>
            <w:r>
              <w:rPr>
                <w:noProof/>
                <w:webHidden/>
              </w:rPr>
              <w:fldChar w:fldCharType="begin"/>
            </w:r>
            <w:r>
              <w:rPr>
                <w:noProof/>
                <w:webHidden/>
              </w:rPr>
              <w:instrText xml:space="preserve"> PAGEREF _Toc484604384 \h </w:instrText>
            </w:r>
            <w:r>
              <w:rPr>
                <w:noProof/>
                <w:webHidden/>
              </w:rPr>
            </w:r>
            <w:r>
              <w:rPr>
                <w:noProof/>
                <w:webHidden/>
              </w:rPr>
              <w:fldChar w:fldCharType="separate"/>
            </w:r>
            <w:r>
              <w:rPr>
                <w:noProof/>
                <w:webHidden/>
              </w:rPr>
              <w:t>22</w:t>
            </w:r>
            <w:r>
              <w:rPr>
                <w:noProof/>
                <w:webHidden/>
              </w:rPr>
              <w:fldChar w:fldCharType="end"/>
            </w:r>
          </w:hyperlink>
        </w:p>
        <w:p w14:paraId="6DA811D4"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85" w:history="1">
            <w:r w:rsidRPr="00471860">
              <w:rPr>
                <w:rStyle w:val="Hyperlink"/>
                <w:noProof/>
              </w:rPr>
              <w:t>6.3</w:t>
            </w:r>
            <w:r>
              <w:rPr>
                <w:rFonts w:asciiTheme="minorHAnsi" w:eastAsiaTheme="minorEastAsia" w:hAnsiTheme="minorHAnsi" w:cstheme="minorBidi"/>
                <w:noProof/>
                <w:sz w:val="22"/>
                <w:szCs w:val="22"/>
              </w:rPr>
              <w:tab/>
            </w:r>
            <w:r w:rsidRPr="00471860">
              <w:rPr>
                <w:rStyle w:val="Hyperlink"/>
                <w:noProof/>
              </w:rPr>
              <w:t>Catchment topology and hierarchy</w:t>
            </w:r>
            <w:r>
              <w:rPr>
                <w:noProof/>
                <w:webHidden/>
              </w:rPr>
              <w:tab/>
            </w:r>
            <w:r>
              <w:rPr>
                <w:noProof/>
                <w:webHidden/>
              </w:rPr>
              <w:fldChar w:fldCharType="begin"/>
            </w:r>
            <w:r>
              <w:rPr>
                <w:noProof/>
                <w:webHidden/>
              </w:rPr>
              <w:instrText xml:space="preserve"> PAGEREF _Toc484604385 \h </w:instrText>
            </w:r>
            <w:r>
              <w:rPr>
                <w:noProof/>
                <w:webHidden/>
              </w:rPr>
            </w:r>
            <w:r>
              <w:rPr>
                <w:noProof/>
                <w:webHidden/>
              </w:rPr>
              <w:fldChar w:fldCharType="separate"/>
            </w:r>
            <w:r>
              <w:rPr>
                <w:noProof/>
                <w:webHidden/>
              </w:rPr>
              <w:t>24</w:t>
            </w:r>
            <w:r>
              <w:rPr>
                <w:noProof/>
                <w:webHidden/>
              </w:rPr>
              <w:fldChar w:fldCharType="end"/>
            </w:r>
          </w:hyperlink>
        </w:p>
        <w:p w14:paraId="63C0F583"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86" w:history="1">
            <w:r w:rsidRPr="00471860">
              <w:rPr>
                <w:rStyle w:val="Hyperlink"/>
                <w:noProof/>
              </w:rPr>
              <w:t>6.4</w:t>
            </w:r>
            <w:r>
              <w:rPr>
                <w:rFonts w:asciiTheme="minorHAnsi" w:eastAsiaTheme="minorEastAsia" w:hAnsiTheme="minorHAnsi" w:cstheme="minorBidi"/>
                <w:noProof/>
                <w:sz w:val="22"/>
                <w:szCs w:val="22"/>
              </w:rPr>
              <w:tab/>
            </w:r>
            <w:r w:rsidRPr="00471860">
              <w:rPr>
                <w:rStyle w:val="Hyperlink"/>
                <w:noProof/>
              </w:rPr>
              <w:t>Catchment network realization</w:t>
            </w:r>
            <w:r>
              <w:rPr>
                <w:noProof/>
                <w:webHidden/>
              </w:rPr>
              <w:tab/>
            </w:r>
            <w:r>
              <w:rPr>
                <w:noProof/>
                <w:webHidden/>
              </w:rPr>
              <w:fldChar w:fldCharType="begin"/>
            </w:r>
            <w:r>
              <w:rPr>
                <w:noProof/>
                <w:webHidden/>
              </w:rPr>
              <w:instrText xml:space="preserve"> PAGEREF _Toc484604386 \h </w:instrText>
            </w:r>
            <w:r>
              <w:rPr>
                <w:noProof/>
                <w:webHidden/>
              </w:rPr>
            </w:r>
            <w:r>
              <w:rPr>
                <w:noProof/>
                <w:webHidden/>
              </w:rPr>
              <w:fldChar w:fldCharType="separate"/>
            </w:r>
            <w:r>
              <w:rPr>
                <w:noProof/>
                <w:webHidden/>
              </w:rPr>
              <w:t>26</w:t>
            </w:r>
            <w:r>
              <w:rPr>
                <w:noProof/>
                <w:webHidden/>
              </w:rPr>
              <w:fldChar w:fldCharType="end"/>
            </w:r>
          </w:hyperlink>
        </w:p>
        <w:p w14:paraId="7C979A66"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87" w:history="1">
            <w:r w:rsidRPr="00471860">
              <w:rPr>
                <w:rStyle w:val="Hyperlink"/>
                <w:noProof/>
              </w:rPr>
              <w:t>6.5</w:t>
            </w:r>
            <w:r>
              <w:rPr>
                <w:rFonts w:asciiTheme="minorHAnsi" w:eastAsiaTheme="minorEastAsia" w:hAnsiTheme="minorHAnsi" w:cstheme="minorBidi"/>
                <w:noProof/>
                <w:sz w:val="22"/>
                <w:szCs w:val="22"/>
              </w:rPr>
              <w:tab/>
            </w:r>
            <w:r w:rsidRPr="00471860">
              <w:rPr>
                <w:rStyle w:val="Hyperlink"/>
                <w:noProof/>
              </w:rPr>
              <w:t>Surface water networks</w:t>
            </w:r>
            <w:r>
              <w:rPr>
                <w:noProof/>
                <w:webHidden/>
              </w:rPr>
              <w:tab/>
            </w:r>
            <w:r>
              <w:rPr>
                <w:noProof/>
                <w:webHidden/>
              </w:rPr>
              <w:fldChar w:fldCharType="begin"/>
            </w:r>
            <w:r>
              <w:rPr>
                <w:noProof/>
                <w:webHidden/>
              </w:rPr>
              <w:instrText xml:space="preserve"> PAGEREF _Toc484604387 \h </w:instrText>
            </w:r>
            <w:r>
              <w:rPr>
                <w:noProof/>
                <w:webHidden/>
              </w:rPr>
            </w:r>
            <w:r>
              <w:rPr>
                <w:noProof/>
                <w:webHidden/>
              </w:rPr>
              <w:fldChar w:fldCharType="separate"/>
            </w:r>
            <w:r>
              <w:rPr>
                <w:noProof/>
                <w:webHidden/>
              </w:rPr>
              <w:t>29</w:t>
            </w:r>
            <w:r>
              <w:rPr>
                <w:noProof/>
                <w:webHidden/>
              </w:rPr>
              <w:fldChar w:fldCharType="end"/>
            </w:r>
          </w:hyperlink>
        </w:p>
        <w:p w14:paraId="5F0B25E7"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388" w:history="1">
            <w:r w:rsidRPr="00471860">
              <w:rPr>
                <w:rStyle w:val="Hyperlink"/>
                <w:noProof/>
              </w:rPr>
              <w:t>6.5.1</w:t>
            </w:r>
            <w:r>
              <w:rPr>
                <w:rFonts w:asciiTheme="minorHAnsi" w:eastAsiaTheme="minorEastAsia" w:hAnsiTheme="minorHAnsi" w:cstheme="minorBidi"/>
                <w:noProof/>
                <w:sz w:val="22"/>
                <w:szCs w:val="22"/>
              </w:rPr>
              <w:tab/>
            </w:r>
            <w:r w:rsidRPr="00471860">
              <w:rPr>
                <w:rStyle w:val="Hyperlink"/>
                <w:noProof/>
              </w:rPr>
              <w:t>Hydrographic and channel network</w:t>
            </w:r>
            <w:r>
              <w:rPr>
                <w:noProof/>
                <w:webHidden/>
              </w:rPr>
              <w:tab/>
            </w:r>
            <w:r>
              <w:rPr>
                <w:noProof/>
                <w:webHidden/>
              </w:rPr>
              <w:fldChar w:fldCharType="begin"/>
            </w:r>
            <w:r>
              <w:rPr>
                <w:noProof/>
                <w:webHidden/>
              </w:rPr>
              <w:instrText xml:space="preserve"> PAGEREF _Toc484604388 \h </w:instrText>
            </w:r>
            <w:r>
              <w:rPr>
                <w:noProof/>
                <w:webHidden/>
              </w:rPr>
            </w:r>
            <w:r>
              <w:rPr>
                <w:noProof/>
                <w:webHidden/>
              </w:rPr>
              <w:fldChar w:fldCharType="separate"/>
            </w:r>
            <w:r>
              <w:rPr>
                <w:noProof/>
                <w:webHidden/>
              </w:rPr>
              <w:t>30</w:t>
            </w:r>
            <w:r>
              <w:rPr>
                <w:noProof/>
                <w:webHidden/>
              </w:rPr>
              <w:fldChar w:fldCharType="end"/>
            </w:r>
          </w:hyperlink>
        </w:p>
        <w:p w14:paraId="49B9E982"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389" w:history="1">
            <w:r w:rsidRPr="00471860">
              <w:rPr>
                <w:rStyle w:val="Hyperlink"/>
                <w:noProof/>
              </w:rPr>
              <w:t>6.5.2</w:t>
            </w:r>
            <w:r>
              <w:rPr>
                <w:rFonts w:asciiTheme="minorHAnsi" w:eastAsiaTheme="minorEastAsia" w:hAnsiTheme="minorHAnsi" w:cstheme="minorBidi"/>
                <w:noProof/>
                <w:sz w:val="22"/>
                <w:szCs w:val="22"/>
              </w:rPr>
              <w:tab/>
            </w:r>
            <w:r w:rsidRPr="00471860">
              <w:rPr>
                <w:rStyle w:val="Hyperlink"/>
                <w:noProof/>
              </w:rPr>
              <w:t>Hydrometric network</w:t>
            </w:r>
            <w:r>
              <w:rPr>
                <w:noProof/>
                <w:webHidden/>
              </w:rPr>
              <w:tab/>
            </w:r>
            <w:r>
              <w:rPr>
                <w:noProof/>
                <w:webHidden/>
              </w:rPr>
              <w:fldChar w:fldCharType="begin"/>
            </w:r>
            <w:r>
              <w:rPr>
                <w:noProof/>
                <w:webHidden/>
              </w:rPr>
              <w:instrText xml:space="preserve"> PAGEREF _Toc484604389 \h </w:instrText>
            </w:r>
            <w:r>
              <w:rPr>
                <w:noProof/>
                <w:webHidden/>
              </w:rPr>
            </w:r>
            <w:r>
              <w:rPr>
                <w:noProof/>
                <w:webHidden/>
              </w:rPr>
              <w:fldChar w:fldCharType="separate"/>
            </w:r>
            <w:r>
              <w:rPr>
                <w:noProof/>
                <w:webHidden/>
              </w:rPr>
              <w:t>31</w:t>
            </w:r>
            <w:r>
              <w:rPr>
                <w:noProof/>
                <w:webHidden/>
              </w:rPr>
              <w:fldChar w:fldCharType="end"/>
            </w:r>
          </w:hyperlink>
        </w:p>
        <w:p w14:paraId="7C3FEADA"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90" w:history="1">
            <w:r w:rsidRPr="00471860">
              <w:rPr>
                <w:rStyle w:val="Hyperlink"/>
                <w:noProof/>
              </w:rPr>
              <w:t>6.6</w:t>
            </w:r>
            <w:r>
              <w:rPr>
                <w:rFonts w:asciiTheme="minorHAnsi" w:eastAsiaTheme="minorEastAsia" w:hAnsiTheme="minorHAnsi" w:cstheme="minorBidi"/>
                <w:noProof/>
                <w:sz w:val="22"/>
                <w:szCs w:val="22"/>
              </w:rPr>
              <w:tab/>
            </w:r>
            <w:r w:rsidRPr="00471860">
              <w:rPr>
                <w:rStyle w:val="Hyperlink"/>
                <w:noProof/>
              </w:rPr>
              <w:t>Referencing hydrologic locations along a river</w:t>
            </w:r>
            <w:r>
              <w:rPr>
                <w:noProof/>
                <w:webHidden/>
              </w:rPr>
              <w:tab/>
            </w:r>
            <w:r>
              <w:rPr>
                <w:noProof/>
                <w:webHidden/>
              </w:rPr>
              <w:fldChar w:fldCharType="begin"/>
            </w:r>
            <w:r>
              <w:rPr>
                <w:noProof/>
                <w:webHidden/>
              </w:rPr>
              <w:instrText xml:space="preserve"> PAGEREF _Toc484604390 \h </w:instrText>
            </w:r>
            <w:r>
              <w:rPr>
                <w:noProof/>
                <w:webHidden/>
              </w:rPr>
            </w:r>
            <w:r>
              <w:rPr>
                <w:noProof/>
                <w:webHidden/>
              </w:rPr>
              <w:fldChar w:fldCharType="separate"/>
            </w:r>
            <w:r>
              <w:rPr>
                <w:noProof/>
                <w:webHidden/>
              </w:rPr>
              <w:t>32</w:t>
            </w:r>
            <w:r>
              <w:rPr>
                <w:noProof/>
                <w:webHidden/>
              </w:rPr>
              <w:fldChar w:fldCharType="end"/>
            </w:r>
          </w:hyperlink>
        </w:p>
        <w:p w14:paraId="3B21AA1A"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391" w:history="1">
            <w:r w:rsidRPr="00471860">
              <w:rPr>
                <w:rStyle w:val="Hyperlink"/>
                <w:noProof/>
              </w:rPr>
              <w:t>6.6.1</w:t>
            </w:r>
            <w:r>
              <w:rPr>
                <w:rFonts w:asciiTheme="minorHAnsi" w:eastAsiaTheme="minorEastAsia" w:hAnsiTheme="minorHAnsi" w:cstheme="minorBidi"/>
                <w:noProof/>
                <w:sz w:val="22"/>
                <w:szCs w:val="22"/>
              </w:rPr>
              <w:tab/>
            </w:r>
            <w:r w:rsidRPr="00471860">
              <w:rPr>
                <w:rStyle w:val="Hyperlink"/>
                <w:noProof/>
              </w:rPr>
              <w:t>Indirect position</w:t>
            </w:r>
            <w:r>
              <w:rPr>
                <w:noProof/>
                <w:webHidden/>
              </w:rPr>
              <w:tab/>
            </w:r>
            <w:r>
              <w:rPr>
                <w:noProof/>
                <w:webHidden/>
              </w:rPr>
              <w:fldChar w:fldCharType="begin"/>
            </w:r>
            <w:r>
              <w:rPr>
                <w:noProof/>
                <w:webHidden/>
              </w:rPr>
              <w:instrText xml:space="preserve"> PAGEREF _Toc484604391 \h </w:instrText>
            </w:r>
            <w:r>
              <w:rPr>
                <w:noProof/>
                <w:webHidden/>
              </w:rPr>
            </w:r>
            <w:r>
              <w:rPr>
                <w:noProof/>
                <w:webHidden/>
              </w:rPr>
              <w:fldChar w:fldCharType="separate"/>
            </w:r>
            <w:r>
              <w:rPr>
                <w:noProof/>
                <w:webHidden/>
              </w:rPr>
              <w:t>33</w:t>
            </w:r>
            <w:r>
              <w:rPr>
                <w:noProof/>
                <w:webHidden/>
              </w:rPr>
              <w:fldChar w:fldCharType="end"/>
            </w:r>
          </w:hyperlink>
        </w:p>
        <w:p w14:paraId="1587797F"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392" w:history="1">
            <w:r w:rsidRPr="00471860">
              <w:rPr>
                <w:rStyle w:val="Hyperlink"/>
                <w:noProof/>
              </w:rPr>
              <w:t>6.6.2</w:t>
            </w:r>
            <w:r>
              <w:rPr>
                <w:rFonts w:asciiTheme="minorHAnsi" w:eastAsiaTheme="minorEastAsia" w:hAnsiTheme="minorHAnsi" w:cstheme="minorBidi"/>
                <w:noProof/>
                <w:sz w:val="22"/>
                <w:szCs w:val="22"/>
              </w:rPr>
              <w:tab/>
            </w:r>
            <w:r w:rsidRPr="00471860">
              <w:rPr>
                <w:rStyle w:val="Hyperlink"/>
                <w:noProof/>
              </w:rPr>
              <w:t>Network navigation</w:t>
            </w:r>
            <w:r>
              <w:rPr>
                <w:noProof/>
                <w:webHidden/>
              </w:rPr>
              <w:tab/>
            </w:r>
            <w:r>
              <w:rPr>
                <w:noProof/>
                <w:webHidden/>
              </w:rPr>
              <w:fldChar w:fldCharType="begin"/>
            </w:r>
            <w:r>
              <w:rPr>
                <w:noProof/>
                <w:webHidden/>
              </w:rPr>
              <w:instrText xml:space="preserve"> PAGEREF _Toc484604392 \h </w:instrText>
            </w:r>
            <w:r>
              <w:rPr>
                <w:noProof/>
                <w:webHidden/>
              </w:rPr>
            </w:r>
            <w:r>
              <w:rPr>
                <w:noProof/>
                <w:webHidden/>
              </w:rPr>
              <w:fldChar w:fldCharType="separate"/>
            </w:r>
            <w:r>
              <w:rPr>
                <w:noProof/>
                <w:webHidden/>
              </w:rPr>
              <w:t>41</w:t>
            </w:r>
            <w:r>
              <w:rPr>
                <w:noProof/>
                <w:webHidden/>
              </w:rPr>
              <w:fldChar w:fldCharType="end"/>
            </w:r>
          </w:hyperlink>
        </w:p>
        <w:p w14:paraId="094CACA5" w14:textId="77777777" w:rsidR="00C53834" w:rsidRDefault="00C53834">
          <w:pPr>
            <w:pStyle w:val="TOC1"/>
            <w:tabs>
              <w:tab w:val="left" w:pos="480"/>
              <w:tab w:val="right" w:leader="dot" w:pos="8630"/>
            </w:tabs>
            <w:rPr>
              <w:rFonts w:asciiTheme="minorHAnsi" w:eastAsiaTheme="minorEastAsia" w:hAnsiTheme="minorHAnsi" w:cstheme="minorBidi"/>
              <w:noProof/>
              <w:sz w:val="22"/>
              <w:szCs w:val="22"/>
            </w:rPr>
          </w:pPr>
          <w:hyperlink w:anchor="_Toc484604393" w:history="1">
            <w:r w:rsidRPr="00471860">
              <w:rPr>
                <w:rStyle w:val="Hyperlink"/>
                <w:noProof/>
              </w:rPr>
              <w:t>7.</w:t>
            </w:r>
            <w:r>
              <w:rPr>
                <w:rFonts w:asciiTheme="minorHAnsi" w:eastAsiaTheme="minorEastAsia" w:hAnsiTheme="minorHAnsi" w:cstheme="minorBidi"/>
                <w:noProof/>
                <w:sz w:val="22"/>
                <w:szCs w:val="22"/>
              </w:rPr>
              <w:tab/>
            </w:r>
            <w:r w:rsidRPr="00471860">
              <w:rPr>
                <w:rStyle w:val="Hyperlink"/>
                <w:noProof/>
              </w:rPr>
              <w:t>Clause containing normative material</w:t>
            </w:r>
            <w:r>
              <w:rPr>
                <w:noProof/>
                <w:webHidden/>
              </w:rPr>
              <w:tab/>
            </w:r>
            <w:r>
              <w:rPr>
                <w:noProof/>
                <w:webHidden/>
              </w:rPr>
              <w:fldChar w:fldCharType="begin"/>
            </w:r>
            <w:r>
              <w:rPr>
                <w:noProof/>
                <w:webHidden/>
              </w:rPr>
              <w:instrText xml:space="preserve"> PAGEREF _Toc484604393 \h </w:instrText>
            </w:r>
            <w:r>
              <w:rPr>
                <w:noProof/>
                <w:webHidden/>
              </w:rPr>
            </w:r>
            <w:r>
              <w:rPr>
                <w:noProof/>
                <w:webHidden/>
              </w:rPr>
              <w:fldChar w:fldCharType="separate"/>
            </w:r>
            <w:r>
              <w:rPr>
                <w:noProof/>
                <w:webHidden/>
              </w:rPr>
              <w:t>42</w:t>
            </w:r>
            <w:r>
              <w:rPr>
                <w:noProof/>
                <w:webHidden/>
              </w:rPr>
              <w:fldChar w:fldCharType="end"/>
            </w:r>
          </w:hyperlink>
        </w:p>
        <w:p w14:paraId="5D87EF8F"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94" w:history="1">
            <w:r w:rsidRPr="00471860">
              <w:rPr>
                <w:rStyle w:val="Hyperlink"/>
                <w:noProof/>
              </w:rPr>
              <w:t>7.1</w:t>
            </w:r>
            <w:r>
              <w:rPr>
                <w:rFonts w:asciiTheme="minorHAnsi" w:eastAsiaTheme="minorEastAsia" w:hAnsiTheme="minorHAnsi" w:cstheme="minorBidi"/>
                <w:noProof/>
                <w:sz w:val="22"/>
                <w:szCs w:val="22"/>
              </w:rPr>
              <w:tab/>
            </w:r>
            <w:r w:rsidRPr="00471860">
              <w:rPr>
                <w:rStyle w:val="Hyperlink"/>
                <w:noProof/>
              </w:rPr>
              <w:t>The HY_Features conceptual model</w:t>
            </w:r>
            <w:r>
              <w:rPr>
                <w:noProof/>
                <w:webHidden/>
              </w:rPr>
              <w:tab/>
            </w:r>
            <w:r>
              <w:rPr>
                <w:noProof/>
                <w:webHidden/>
              </w:rPr>
              <w:fldChar w:fldCharType="begin"/>
            </w:r>
            <w:r>
              <w:rPr>
                <w:noProof/>
                <w:webHidden/>
              </w:rPr>
              <w:instrText xml:space="preserve"> PAGEREF _Toc484604394 \h </w:instrText>
            </w:r>
            <w:r>
              <w:rPr>
                <w:noProof/>
                <w:webHidden/>
              </w:rPr>
            </w:r>
            <w:r>
              <w:rPr>
                <w:noProof/>
                <w:webHidden/>
              </w:rPr>
              <w:fldChar w:fldCharType="separate"/>
            </w:r>
            <w:r>
              <w:rPr>
                <w:noProof/>
                <w:webHidden/>
              </w:rPr>
              <w:t>42</w:t>
            </w:r>
            <w:r>
              <w:rPr>
                <w:noProof/>
                <w:webHidden/>
              </w:rPr>
              <w:fldChar w:fldCharType="end"/>
            </w:r>
          </w:hyperlink>
        </w:p>
        <w:p w14:paraId="42FE34F0"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95" w:history="1">
            <w:r w:rsidRPr="00471860">
              <w:rPr>
                <w:rStyle w:val="Hyperlink"/>
                <w:noProof/>
              </w:rPr>
              <w:t>7.2</w:t>
            </w:r>
            <w:r>
              <w:rPr>
                <w:rFonts w:asciiTheme="minorHAnsi" w:eastAsiaTheme="minorEastAsia" w:hAnsiTheme="minorHAnsi" w:cstheme="minorBidi"/>
                <w:noProof/>
                <w:sz w:val="22"/>
                <w:szCs w:val="22"/>
              </w:rPr>
              <w:tab/>
            </w:r>
            <w:r w:rsidRPr="00471860">
              <w:rPr>
                <w:rStyle w:val="Hyperlink"/>
                <w:noProof/>
              </w:rPr>
              <w:t>HY_Features conceptual model conformance</w:t>
            </w:r>
            <w:r>
              <w:rPr>
                <w:noProof/>
                <w:webHidden/>
              </w:rPr>
              <w:tab/>
            </w:r>
            <w:r>
              <w:rPr>
                <w:noProof/>
                <w:webHidden/>
              </w:rPr>
              <w:fldChar w:fldCharType="begin"/>
            </w:r>
            <w:r>
              <w:rPr>
                <w:noProof/>
                <w:webHidden/>
              </w:rPr>
              <w:instrText xml:space="preserve"> PAGEREF _Toc484604395 \h </w:instrText>
            </w:r>
            <w:r>
              <w:rPr>
                <w:noProof/>
                <w:webHidden/>
              </w:rPr>
            </w:r>
            <w:r>
              <w:rPr>
                <w:noProof/>
                <w:webHidden/>
              </w:rPr>
              <w:fldChar w:fldCharType="separate"/>
            </w:r>
            <w:r>
              <w:rPr>
                <w:noProof/>
                <w:webHidden/>
              </w:rPr>
              <w:t>45</w:t>
            </w:r>
            <w:r>
              <w:rPr>
                <w:noProof/>
                <w:webHidden/>
              </w:rPr>
              <w:fldChar w:fldCharType="end"/>
            </w:r>
          </w:hyperlink>
        </w:p>
        <w:p w14:paraId="2D41BBEC"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396" w:history="1">
            <w:r w:rsidRPr="00471860">
              <w:rPr>
                <w:rStyle w:val="Hyperlink"/>
                <w:noProof/>
              </w:rPr>
              <w:t>7.3</w:t>
            </w:r>
            <w:r>
              <w:rPr>
                <w:rFonts w:asciiTheme="minorHAnsi" w:eastAsiaTheme="minorEastAsia" w:hAnsiTheme="minorHAnsi" w:cstheme="minorBidi"/>
                <w:noProof/>
                <w:sz w:val="22"/>
                <w:szCs w:val="22"/>
              </w:rPr>
              <w:tab/>
            </w:r>
            <w:r w:rsidRPr="00471860">
              <w:rPr>
                <w:rStyle w:val="Hyperlink"/>
                <w:noProof/>
              </w:rPr>
              <w:t>HydroFeature module</w:t>
            </w:r>
            <w:r>
              <w:rPr>
                <w:noProof/>
                <w:webHidden/>
              </w:rPr>
              <w:tab/>
            </w:r>
            <w:r>
              <w:rPr>
                <w:noProof/>
                <w:webHidden/>
              </w:rPr>
              <w:fldChar w:fldCharType="begin"/>
            </w:r>
            <w:r>
              <w:rPr>
                <w:noProof/>
                <w:webHidden/>
              </w:rPr>
              <w:instrText xml:space="preserve"> PAGEREF _Toc484604396 \h </w:instrText>
            </w:r>
            <w:r>
              <w:rPr>
                <w:noProof/>
                <w:webHidden/>
              </w:rPr>
            </w:r>
            <w:r>
              <w:rPr>
                <w:noProof/>
                <w:webHidden/>
              </w:rPr>
              <w:fldChar w:fldCharType="separate"/>
            </w:r>
            <w:r>
              <w:rPr>
                <w:noProof/>
                <w:webHidden/>
              </w:rPr>
              <w:t>45</w:t>
            </w:r>
            <w:r>
              <w:rPr>
                <w:noProof/>
                <w:webHidden/>
              </w:rPr>
              <w:fldChar w:fldCharType="end"/>
            </w:r>
          </w:hyperlink>
        </w:p>
        <w:p w14:paraId="4DD31351"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397" w:history="1">
            <w:r w:rsidRPr="00471860">
              <w:rPr>
                <w:rStyle w:val="Hyperlink"/>
                <w:noProof/>
              </w:rPr>
              <w:t>7.3.1</w:t>
            </w:r>
            <w:r>
              <w:rPr>
                <w:rFonts w:asciiTheme="minorHAnsi" w:eastAsiaTheme="minorEastAsia" w:hAnsiTheme="minorHAnsi" w:cstheme="minorBidi"/>
                <w:noProof/>
                <w:sz w:val="22"/>
                <w:szCs w:val="22"/>
              </w:rPr>
              <w:tab/>
            </w:r>
            <w:r w:rsidRPr="00471860">
              <w:rPr>
                <w:rStyle w:val="Hyperlink"/>
                <w:noProof/>
              </w:rPr>
              <w:t>Named Feature Package</w:t>
            </w:r>
            <w:r>
              <w:rPr>
                <w:noProof/>
                <w:webHidden/>
              </w:rPr>
              <w:tab/>
            </w:r>
            <w:r>
              <w:rPr>
                <w:noProof/>
                <w:webHidden/>
              </w:rPr>
              <w:fldChar w:fldCharType="begin"/>
            </w:r>
            <w:r>
              <w:rPr>
                <w:noProof/>
                <w:webHidden/>
              </w:rPr>
              <w:instrText xml:space="preserve"> PAGEREF _Toc484604397 \h </w:instrText>
            </w:r>
            <w:r>
              <w:rPr>
                <w:noProof/>
                <w:webHidden/>
              </w:rPr>
            </w:r>
            <w:r>
              <w:rPr>
                <w:noProof/>
                <w:webHidden/>
              </w:rPr>
              <w:fldChar w:fldCharType="separate"/>
            </w:r>
            <w:r>
              <w:rPr>
                <w:noProof/>
                <w:webHidden/>
              </w:rPr>
              <w:t>48</w:t>
            </w:r>
            <w:r>
              <w:rPr>
                <w:noProof/>
                <w:webHidden/>
              </w:rPr>
              <w:fldChar w:fldCharType="end"/>
            </w:r>
          </w:hyperlink>
        </w:p>
        <w:p w14:paraId="3598E850"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398" w:history="1">
            <w:r w:rsidRPr="00471860">
              <w:rPr>
                <w:rStyle w:val="Hyperlink"/>
                <w:noProof/>
              </w:rPr>
              <w:t>7.3.2</w:t>
            </w:r>
            <w:r>
              <w:rPr>
                <w:rFonts w:asciiTheme="minorHAnsi" w:eastAsiaTheme="minorEastAsia" w:hAnsiTheme="minorHAnsi" w:cstheme="minorBidi"/>
                <w:noProof/>
                <w:sz w:val="22"/>
                <w:szCs w:val="22"/>
              </w:rPr>
              <w:tab/>
            </w:r>
            <w:r w:rsidRPr="00471860">
              <w:rPr>
                <w:rStyle w:val="Hyperlink"/>
                <w:noProof/>
              </w:rPr>
              <w:t>The HydroComplex package</w:t>
            </w:r>
            <w:r>
              <w:rPr>
                <w:noProof/>
                <w:webHidden/>
              </w:rPr>
              <w:tab/>
            </w:r>
            <w:r>
              <w:rPr>
                <w:noProof/>
                <w:webHidden/>
              </w:rPr>
              <w:fldChar w:fldCharType="begin"/>
            </w:r>
            <w:r>
              <w:rPr>
                <w:noProof/>
                <w:webHidden/>
              </w:rPr>
              <w:instrText xml:space="preserve"> PAGEREF _Toc484604398 \h </w:instrText>
            </w:r>
            <w:r>
              <w:rPr>
                <w:noProof/>
                <w:webHidden/>
              </w:rPr>
            </w:r>
            <w:r>
              <w:rPr>
                <w:noProof/>
                <w:webHidden/>
              </w:rPr>
              <w:fldChar w:fldCharType="separate"/>
            </w:r>
            <w:r>
              <w:rPr>
                <w:noProof/>
                <w:webHidden/>
              </w:rPr>
              <w:t>49</w:t>
            </w:r>
            <w:r>
              <w:rPr>
                <w:noProof/>
                <w:webHidden/>
              </w:rPr>
              <w:fldChar w:fldCharType="end"/>
            </w:r>
          </w:hyperlink>
        </w:p>
        <w:p w14:paraId="46150F64"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399" w:history="1">
            <w:r w:rsidRPr="00471860">
              <w:rPr>
                <w:rStyle w:val="Hyperlink"/>
                <w:noProof/>
              </w:rPr>
              <w:t>7.3.3</w:t>
            </w:r>
            <w:r>
              <w:rPr>
                <w:rFonts w:asciiTheme="minorHAnsi" w:eastAsiaTheme="minorEastAsia" w:hAnsiTheme="minorHAnsi" w:cstheme="minorBidi"/>
                <w:noProof/>
                <w:sz w:val="22"/>
                <w:szCs w:val="22"/>
              </w:rPr>
              <w:tab/>
            </w:r>
            <w:r w:rsidRPr="00471860">
              <w:rPr>
                <w:rStyle w:val="Hyperlink"/>
                <w:noProof/>
              </w:rPr>
              <w:t>River Referencing</w:t>
            </w:r>
            <w:r>
              <w:rPr>
                <w:noProof/>
                <w:webHidden/>
              </w:rPr>
              <w:tab/>
            </w:r>
            <w:r>
              <w:rPr>
                <w:noProof/>
                <w:webHidden/>
              </w:rPr>
              <w:fldChar w:fldCharType="begin"/>
            </w:r>
            <w:r>
              <w:rPr>
                <w:noProof/>
                <w:webHidden/>
              </w:rPr>
              <w:instrText xml:space="preserve"> PAGEREF _Toc484604399 \h </w:instrText>
            </w:r>
            <w:r>
              <w:rPr>
                <w:noProof/>
                <w:webHidden/>
              </w:rPr>
            </w:r>
            <w:r>
              <w:rPr>
                <w:noProof/>
                <w:webHidden/>
              </w:rPr>
              <w:fldChar w:fldCharType="separate"/>
            </w:r>
            <w:r>
              <w:rPr>
                <w:noProof/>
                <w:webHidden/>
              </w:rPr>
              <w:t>62</w:t>
            </w:r>
            <w:r>
              <w:rPr>
                <w:noProof/>
                <w:webHidden/>
              </w:rPr>
              <w:fldChar w:fldCharType="end"/>
            </w:r>
          </w:hyperlink>
        </w:p>
        <w:p w14:paraId="30FC505D"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400" w:history="1">
            <w:r w:rsidRPr="00471860">
              <w:rPr>
                <w:rStyle w:val="Hyperlink"/>
                <w:noProof/>
              </w:rPr>
              <w:t>7.4</w:t>
            </w:r>
            <w:r>
              <w:rPr>
                <w:rFonts w:asciiTheme="minorHAnsi" w:eastAsiaTheme="minorEastAsia" w:hAnsiTheme="minorHAnsi" w:cstheme="minorBidi"/>
                <w:noProof/>
                <w:sz w:val="22"/>
                <w:szCs w:val="22"/>
              </w:rPr>
              <w:tab/>
            </w:r>
            <w:r w:rsidRPr="00471860">
              <w:rPr>
                <w:rStyle w:val="Hyperlink"/>
                <w:noProof/>
              </w:rPr>
              <w:t>The Surface Hydro Feature model</w:t>
            </w:r>
            <w:r>
              <w:rPr>
                <w:noProof/>
                <w:webHidden/>
              </w:rPr>
              <w:tab/>
            </w:r>
            <w:r>
              <w:rPr>
                <w:noProof/>
                <w:webHidden/>
              </w:rPr>
              <w:fldChar w:fldCharType="begin"/>
            </w:r>
            <w:r>
              <w:rPr>
                <w:noProof/>
                <w:webHidden/>
              </w:rPr>
              <w:instrText xml:space="preserve"> PAGEREF _Toc484604400 \h </w:instrText>
            </w:r>
            <w:r>
              <w:rPr>
                <w:noProof/>
                <w:webHidden/>
              </w:rPr>
            </w:r>
            <w:r>
              <w:rPr>
                <w:noProof/>
                <w:webHidden/>
              </w:rPr>
              <w:fldChar w:fldCharType="separate"/>
            </w:r>
            <w:r>
              <w:rPr>
                <w:noProof/>
                <w:webHidden/>
              </w:rPr>
              <w:t>65</w:t>
            </w:r>
            <w:r>
              <w:rPr>
                <w:noProof/>
                <w:webHidden/>
              </w:rPr>
              <w:fldChar w:fldCharType="end"/>
            </w:r>
          </w:hyperlink>
        </w:p>
        <w:p w14:paraId="5AA3BBE0"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401" w:history="1">
            <w:r w:rsidRPr="00471860">
              <w:rPr>
                <w:rStyle w:val="Hyperlink"/>
                <w:noProof/>
              </w:rPr>
              <w:t>7.4.1</w:t>
            </w:r>
            <w:r>
              <w:rPr>
                <w:rFonts w:asciiTheme="minorHAnsi" w:eastAsiaTheme="minorEastAsia" w:hAnsiTheme="minorHAnsi" w:cstheme="minorBidi"/>
                <w:noProof/>
                <w:sz w:val="22"/>
                <w:szCs w:val="22"/>
              </w:rPr>
              <w:tab/>
            </w:r>
            <w:r w:rsidRPr="00471860">
              <w:rPr>
                <w:rStyle w:val="Hyperlink"/>
                <w:noProof/>
              </w:rPr>
              <w:t>The Channel Network model</w:t>
            </w:r>
            <w:r>
              <w:rPr>
                <w:noProof/>
                <w:webHidden/>
              </w:rPr>
              <w:tab/>
            </w:r>
            <w:r>
              <w:rPr>
                <w:noProof/>
                <w:webHidden/>
              </w:rPr>
              <w:fldChar w:fldCharType="begin"/>
            </w:r>
            <w:r>
              <w:rPr>
                <w:noProof/>
                <w:webHidden/>
              </w:rPr>
              <w:instrText xml:space="preserve"> PAGEREF _Toc484604401 \h </w:instrText>
            </w:r>
            <w:r>
              <w:rPr>
                <w:noProof/>
                <w:webHidden/>
              </w:rPr>
            </w:r>
            <w:r>
              <w:rPr>
                <w:noProof/>
                <w:webHidden/>
              </w:rPr>
              <w:fldChar w:fldCharType="separate"/>
            </w:r>
            <w:r>
              <w:rPr>
                <w:noProof/>
                <w:webHidden/>
              </w:rPr>
              <w:t>67</w:t>
            </w:r>
            <w:r>
              <w:rPr>
                <w:noProof/>
                <w:webHidden/>
              </w:rPr>
              <w:fldChar w:fldCharType="end"/>
            </w:r>
          </w:hyperlink>
        </w:p>
        <w:p w14:paraId="566B7423"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402" w:history="1">
            <w:r w:rsidRPr="00471860">
              <w:rPr>
                <w:rStyle w:val="Hyperlink"/>
                <w:noProof/>
              </w:rPr>
              <w:t>7.4.2</w:t>
            </w:r>
            <w:r>
              <w:rPr>
                <w:rFonts w:asciiTheme="minorHAnsi" w:eastAsiaTheme="minorEastAsia" w:hAnsiTheme="minorHAnsi" w:cstheme="minorBidi"/>
                <w:noProof/>
                <w:sz w:val="22"/>
                <w:szCs w:val="22"/>
              </w:rPr>
              <w:tab/>
            </w:r>
            <w:r w:rsidRPr="00471860">
              <w:rPr>
                <w:rStyle w:val="Hyperlink"/>
                <w:noProof/>
              </w:rPr>
              <w:t>The Hydrographic Network model</w:t>
            </w:r>
            <w:r>
              <w:rPr>
                <w:noProof/>
                <w:webHidden/>
              </w:rPr>
              <w:tab/>
            </w:r>
            <w:r>
              <w:rPr>
                <w:noProof/>
                <w:webHidden/>
              </w:rPr>
              <w:fldChar w:fldCharType="begin"/>
            </w:r>
            <w:r>
              <w:rPr>
                <w:noProof/>
                <w:webHidden/>
              </w:rPr>
              <w:instrText xml:space="preserve"> PAGEREF _Toc484604402 \h </w:instrText>
            </w:r>
            <w:r>
              <w:rPr>
                <w:noProof/>
                <w:webHidden/>
              </w:rPr>
            </w:r>
            <w:r>
              <w:rPr>
                <w:noProof/>
                <w:webHidden/>
              </w:rPr>
              <w:fldChar w:fldCharType="separate"/>
            </w:r>
            <w:r>
              <w:rPr>
                <w:noProof/>
                <w:webHidden/>
              </w:rPr>
              <w:t>71</w:t>
            </w:r>
            <w:r>
              <w:rPr>
                <w:noProof/>
                <w:webHidden/>
              </w:rPr>
              <w:fldChar w:fldCharType="end"/>
            </w:r>
          </w:hyperlink>
        </w:p>
        <w:p w14:paraId="735354E7"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403" w:history="1">
            <w:r w:rsidRPr="00471860">
              <w:rPr>
                <w:rStyle w:val="Hyperlink"/>
                <w:noProof/>
              </w:rPr>
              <w:t>7.4.3</w:t>
            </w:r>
            <w:r>
              <w:rPr>
                <w:rFonts w:asciiTheme="minorHAnsi" w:eastAsiaTheme="minorEastAsia" w:hAnsiTheme="minorHAnsi" w:cstheme="minorBidi"/>
                <w:noProof/>
                <w:sz w:val="22"/>
                <w:szCs w:val="22"/>
              </w:rPr>
              <w:tab/>
            </w:r>
            <w:r w:rsidRPr="00471860">
              <w:rPr>
                <w:rStyle w:val="Hyperlink"/>
                <w:noProof/>
              </w:rPr>
              <w:t>The Surface-Water Body types</w:t>
            </w:r>
            <w:r>
              <w:rPr>
                <w:noProof/>
                <w:webHidden/>
              </w:rPr>
              <w:tab/>
            </w:r>
            <w:r>
              <w:rPr>
                <w:noProof/>
                <w:webHidden/>
              </w:rPr>
              <w:fldChar w:fldCharType="begin"/>
            </w:r>
            <w:r>
              <w:rPr>
                <w:noProof/>
                <w:webHidden/>
              </w:rPr>
              <w:instrText xml:space="preserve"> PAGEREF _Toc484604403 \h </w:instrText>
            </w:r>
            <w:r>
              <w:rPr>
                <w:noProof/>
                <w:webHidden/>
              </w:rPr>
            </w:r>
            <w:r>
              <w:rPr>
                <w:noProof/>
                <w:webHidden/>
              </w:rPr>
              <w:fldChar w:fldCharType="separate"/>
            </w:r>
            <w:r>
              <w:rPr>
                <w:noProof/>
                <w:webHidden/>
              </w:rPr>
              <w:t>76</w:t>
            </w:r>
            <w:r>
              <w:rPr>
                <w:noProof/>
                <w:webHidden/>
              </w:rPr>
              <w:fldChar w:fldCharType="end"/>
            </w:r>
          </w:hyperlink>
        </w:p>
        <w:p w14:paraId="5EED1B3A"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404" w:history="1">
            <w:r w:rsidRPr="00471860">
              <w:rPr>
                <w:rStyle w:val="Hyperlink"/>
                <w:noProof/>
              </w:rPr>
              <w:t>7.4.4</w:t>
            </w:r>
            <w:r>
              <w:rPr>
                <w:rFonts w:asciiTheme="minorHAnsi" w:eastAsiaTheme="minorEastAsia" w:hAnsiTheme="minorHAnsi" w:cstheme="minorBidi"/>
                <w:noProof/>
                <w:sz w:val="22"/>
                <w:szCs w:val="22"/>
              </w:rPr>
              <w:tab/>
            </w:r>
            <w:r w:rsidRPr="00471860">
              <w:rPr>
                <w:rStyle w:val="Hyperlink"/>
                <w:noProof/>
              </w:rPr>
              <w:t>The Storage model</w:t>
            </w:r>
            <w:r>
              <w:rPr>
                <w:noProof/>
                <w:webHidden/>
              </w:rPr>
              <w:tab/>
            </w:r>
            <w:r>
              <w:rPr>
                <w:noProof/>
                <w:webHidden/>
              </w:rPr>
              <w:fldChar w:fldCharType="begin"/>
            </w:r>
            <w:r>
              <w:rPr>
                <w:noProof/>
                <w:webHidden/>
              </w:rPr>
              <w:instrText xml:space="preserve"> PAGEREF _Toc484604404 \h </w:instrText>
            </w:r>
            <w:r>
              <w:rPr>
                <w:noProof/>
                <w:webHidden/>
              </w:rPr>
            </w:r>
            <w:r>
              <w:rPr>
                <w:noProof/>
                <w:webHidden/>
              </w:rPr>
              <w:fldChar w:fldCharType="separate"/>
            </w:r>
            <w:r>
              <w:rPr>
                <w:noProof/>
                <w:webHidden/>
              </w:rPr>
              <w:t>77</w:t>
            </w:r>
            <w:r>
              <w:rPr>
                <w:noProof/>
                <w:webHidden/>
              </w:rPr>
              <w:fldChar w:fldCharType="end"/>
            </w:r>
          </w:hyperlink>
        </w:p>
        <w:p w14:paraId="493A5CE8" w14:textId="77777777" w:rsidR="00C53834" w:rsidRDefault="00C53834">
          <w:pPr>
            <w:pStyle w:val="TOC2"/>
            <w:tabs>
              <w:tab w:val="left" w:pos="960"/>
              <w:tab w:val="right" w:leader="dot" w:pos="8630"/>
            </w:tabs>
            <w:rPr>
              <w:rFonts w:asciiTheme="minorHAnsi" w:eastAsiaTheme="minorEastAsia" w:hAnsiTheme="minorHAnsi" w:cstheme="minorBidi"/>
              <w:noProof/>
              <w:sz w:val="22"/>
              <w:szCs w:val="22"/>
            </w:rPr>
          </w:pPr>
          <w:hyperlink w:anchor="_Toc484604405" w:history="1">
            <w:r w:rsidRPr="00471860">
              <w:rPr>
                <w:rStyle w:val="Hyperlink"/>
                <w:noProof/>
              </w:rPr>
              <w:t>7.5</w:t>
            </w:r>
            <w:r>
              <w:rPr>
                <w:rFonts w:asciiTheme="minorHAnsi" w:eastAsiaTheme="minorEastAsia" w:hAnsiTheme="minorHAnsi" w:cstheme="minorBidi"/>
                <w:noProof/>
                <w:sz w:val="22"/>
                <w:szCs w:val="22"/>
              </w:rPr>
              <w:tab/>
            </w:r>
            <w:r w:rsidRPr="00471860">
              <w:rPr>
                <w:rStyle w:val="Hyperlink"/>
                <w:noProof/>
              </w:rPr>
              <w:t>The Hydrometric Network application schema</w:t>
            </w:r>
            <w:r>
              <w:rPr>
                <w:noProof/>
                <w:webHidden/>
              </w:rPr>
              <w:tab/>
            </w:r>
            <w:r>
              <w:rPr>
                <w:noProof/>
                <w:webHidden/>
              </w:rPr>
              <w:fldChar w:fldCharType="begin"/>
            </w:r>
            <w:r>
              <w:rPr>
                <w:noProof/>
                <w:webHidden/>
              </w:rPr>
              <w:instrText xml:space="preserve"> PAGEREF _Toc484604405 \h </w:instrText>
            </w:r>
            <w:r>
              <w:rPr>
                <w:noProof/>
                <w:webHidden/>
              </w:rPr>
            </w:r>
            <w:r>
              <w:rPr>
                <w:noProof/>
                <w:webHidden/>
              </w:rPr>
              <w:fldChar w:fldCharType="separate"/>
            </w:r>
            <w:r>
              <w:rPr>
                <w:noProof/>
                <w:webHidden/>
              </w:rPr>
              <w:t>78</w:t>
            </w:r>
            <w:r>
              <w:rPr>
                <w:noProof/>
                <w:webHidden/>
              </w:rPr>
              <w:fldChar w:fldCharType="end"/>
            </w:r>
          </w:hyperlink>
        </w:p>
        <w:p w14:paraId="5F0B0C24"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406" w:history="1">
            <w:r w:rsidRPr="00471860">
              <w:rPr>
                <w:rStyle w:val="Hyperlink"/>
                <w:noProof/>
              </w:rPr>
              <w:t>7.5.1</w:t>
            </w:r>
            <w:r>
              <w:rPr>
                <w:rFonts w:asciiTheme="minorHAnsi" w:eastAsiaTheme="minorEastAsia" w:hAnsiTheme="minorHAnsi" w:cstheme="minorBidi"/>
                <w:noProof/>
                <w:sz w:val="22"/>
                <w:szCs w:val="22"/>
              </w:rPr>
              <w:tab/>
            </w:r>
            <w:r w:rsidRPr="00471860">
              <w:rPr>
                <w:rStyle w:val="Hyperlink"/>
                <w:noProof/>
              </w:rPr>
              <w:t>Hydrometric Network</w:t>
            </w:r>
            <w:r>
              <w:rPr>
                <w:noProof/>
                <w:webHidden/>
              </w:rPr>
              <w:tab/>
            </w:r>
            <w:r>
              <w:rPr>
                <w:noProof/>
                <w:webHidden/>
              </w:rPr>
              <w:fldChar w:fldCharType="begin"/>
            </w:r>
            <w:r>
              <w:rPr>
                <w:noProof/>
                <w:webHidden/>
              </w:rPr>
              <w:instrText xml:space="preserve"> PAGEREF _Toc484604406 \h </w:instrText>
            </w:r>
            <w:r>
              <w:rPr>
                <w:noProof/>
                <w:webHidden/>
              </w:rPr>
            </w:r>
            <w:r>
              <w:rPr>
                <w:noProof/>
                <w:webHidden/>
              </w:rPr>
              <w:fldChar w:fldCharType="separate"/>
            </w:r>
            <w:r>
              <w:rPr>
                <w:noProof/>
                <w:webHidden/>
              </w:rPr>
              <w:t>80</w:t>
            </w:r>
            <w:r>
              <w:rPr>
                <w:noProof/>
                <w:webHidden/>
              </w:rPr>
              <w:fldChar w:fldCharType="end"/>
            </w:r>
          </w:hyperlink>
        </w:p>
        <w:p w14:paraId="45DDB571" w14:textId="77777777" w:rsidR="00C53834" w:rsidRDefault="00C53834">
          <w:pPr>
            <w:pStyle w:val="TOC3"/>
            <w:tabs>
              <w:tab w:val="left" w:pos="1200"/>
              <w:tab w:val="right" w:leader="dot" w:pos="8630"/>
            </w:tabs>
            <w:rPr>
              <w:rFonts w:asciiTheme="minorHAnsi" w:eastAsiaTheme="minorEastAsia" w:hAnsiTheme="minorHAnsi" w:cstheme="minorBidi"/>
              <w:noProof/>
              <w:sz w:val="22"/>
              <w:szCs w:val="22"/>
            </w:rPr>
          </w:pPr>
          <w:hyperlink w:anchor="_Toc484604407" w:history="1">
            <w:r w:rsidRPr="00471860">
              <w:rPr>
                <w:rStyle w:val="Hyperlink"/>
                <w:noProof/>
              </w:rPr>
              <w:t>7.5.2</w:t>
            </w:r>
            <w:r>
              <w:rPr>
                <w:rFonts w:asciiTheme="minorHAnsi" w:eastAsiaTheme="minorEastAsia" w:hAnsiTheme="minorHAnsi" w:cstheme="minorBidi"/>
                <w:noProof/>
                <w:sz w:val="22"/>
                <w:szCs w:val="22"/>
              </w:rPr>
              <w:tab/>
            </w:r>
            <w:r w:rsidRPr="00471860">
              <w:rPr>
                <w:rStyle w:val="Hyperlink"/>
                <w:noProof/>
              </w:rPr>
              <w:t>Hydrometric Feature</w:t>
            </w:r>
            <w:r>
              <w:rPr>
                <w:noProof/>
                <w:webHidden/>
              </w:rPr>
              <w:tab/>
            </w:r>
            <w:r>
              <w:rPr>
                <w:noProof/>
                <w:webHidden/>
              </w:rPr>
              <w:fldChar w:fldCharType="begin"/>
            </w:r>
            <w:r>
              <w:rPr>
                <w:noProof/>
                <w:webHidden/>
              </w:rPr>
              <w:instrText xml:space="preserve"> PAGEREF _Toc484604407 \h </w:instrText>
            </w:r>
            <w:r>
              <w:rPr>
                <w:noProof/>
                <w:webHidden/>
              </w:rPr>
            </w:r>
            <w:r>
              <w:rPr>
                <w:noProof/>
                <w:webHidden/>
              </w:rPr>
              <w:fldChar w:fldCharType="separate"/>
            </w:r>
            <w:r>
              <w:rPr>
                <w:noProof/>
                <w:webHidden/>
              </w:rPr>
              <w:t>80</w:t>
            </w:r>
            <w:r>
              <w:rPr>
                <w:noProof/>
                <w:webHidden/>
              </w:rPr>
              <w:fldChar w:fldCharType="end"/>
            </w:r>
          </w:hyperlink>
        </w:p>
        <w:p w14:paraId="65868D42" w14:textId="77777777" w:rsidR="00C53834" w:rsidRDefault="00C53834">
          <w:pPr>
            <w:pStyle w:val="TOC1"/>
            <w:tabs>
              <w:tab w:val="right" w:leader="dot" w:pos="8630"/>
            </w:tabs>
            <w:rPr>
              <w:rFonts w:asciiTheme="minorHAnsi" w:eastAsiaTheme="minorEastAsia" w:hAnsiTheme="minorHAnsi" w:cstheme="minorBidi"/>
              <w:noProof/>
              <w:sz w:val="22"/>
              <w:szCs w:val="22"/>
            </w:rPr>
          </w:pPr>
          <w:hyperlink w:anchor="_Toc484604408" w:history="1">
            <w:r w:rsidRPr="00471860">
              <w:rPr>
                <w:rStyle w:val="Hyperlink"/>
                <w:noProof/>
              </w:rPr>
              <w:t>ANNEX A Conformance Class Abstract Test Suite (Normative)</w:t>
            </w:r>
            <w:r>
              <w:rPr>
                <w:noProof/>
                <w:webHidden/>
              </w:rPr>
              <w:tab/>
            </w:r>
            <w:r>
              <w:rPr>
                <w:noProof/>
                <w:webHidden/>
              </w:rPr>
              <w:fldChar w:fldCharType="begin"/>
            </w:r>
            <w:r>
              <w:rPr>
                <w:noProof/>
                <w:webHidden/>
              </w:rPr>
              <w:instrText xml:space="preserve"> PAGEREF _Toc484604408 \h </w:instrText>
            </w:r>
            <w:r>
              <w:rPr>
                <w:noProof/>
                <w:webHidden/>
              </w:rPr>
            </w:r>
            <w:r>
              <w:rPr>
                <w:noProof/>
                <w:webHidden/>
              </w:rPr>
              <w:fldChar w:fldCharType="separate"/>
            </w:r>
            <w:r>
              <w:rPr>
                <w:noProof/>
                <w:webHidden/>
              </w:rPr>
              <w:t>1</w:t>
            </w:r>
            <w:r>
              <w:rPr>
                <w:noProof/>
                <w:webHidden/>
              </w:rPr>
              <w:fldChar w:fldCharType="end"/>
            </w:r>
          </w:hyperlink>
        </w:p>
        <w:p w14:paraId="75E61BAD"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09" w:history="1">
            <w:r w:rsidRPr="00471860">
              <w:rPr>
                <w:rStyle w:val="Hyperlink"/>
                <w:noProof/>
              </w:rPr>
              <w:t>A.1 Introduction</w:t>
            </w:r>
            <w:r>
              <w:rPr>
                <w:noProof/>
                <w:webHidden/>
              </w:rPr>
              <w:tab/>
            </w:r>
            <w:r>
              <w:rPr>
                <w:noProof/>
                <w:webHidden/>
              </w:rPr>
              <w:fldChar w:fldCharType="begin"/>
            </w:r>
            <w:r>
              <w:rPr>
                <w:noProof/>
                <w:webHidden/>
              </w:rPr>
              <w:instrText xml:space="preserve"> PAGEREF _Toc484604409 \h </w:instrText>
            </w:r>
            <w:r>
              <w:rPr>
                <w:noProof/>
                <w:webHidden/>
              </w:rPr>
            </w:r>
            <w:r>
              <w:rPr>
                <w:noProof/>
                <w:webHidden/>
              </w:rPr>
              <w:fldChar w:fldCharType="separate"/>
            </w:r>
            <w:r>
              <w:rPr>
                <w:noProof/>
                <w:webHidden/>
              </w:rPr>
              <w:t>1</w:t>
            </w:r>
            <w:r>
              <w:rPr>
                <w:noProof/>
                <w:webHidden/>
              </w:rPr>
              <w:fldChar w:fldCharType="end"/>
            </w:r>
          </w:hyperlink>
        </w:p>
        <w:p w14:paraId="17C0C1F9"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10" w:history="1">
            <w:r w:rsidRPr="00471860">
              <w:rPr>
                <w:rStyle w:val="Hyperlink"/>
                <w:noProof/>
              </w:rPr>
              <w:t>A.2 Conformance class: HY_Features implementation schema equivalence</w:t>
            </w:r>
            <w:r>
              <w:rPr>
                <w:noProof/>
                <w:webHidden/>
              </w:rPr>
              <w:tab/>
            </w:r>
            <w:r>
              <w:rPr>
                <w:noProof/>
                <w:webHidden/>
              </w:rPr>
              <w:fldChar w:fldCharType="begin"/>
            </w:r>
            <w:r>
              <w:rPr>
                <w:noProof/>
                <w:webHidden/>
              </w:rPr>
              <w:instrText xml:space="preserve"> PAGEREF _Toc484604410 \h </w:instrText>
            </w:r>
            <w:r>
              <w:rPr>
                <w:noProof/>
                <w:webHidden/>
              </w:rPr>
            </w:r>
            <w:r>
              <w:rPr>
                <w:noProof/>
                <w:webHidden/>
              </w:rPr>
              <w:fldChar w:fldCharType="separate"/>
            </w:r>
            <w:r>
              <w:rPr>
                <w:noProof/>
                <w:webHidden/>
              </w:rPr>
              <w:t>2</w:t>
            </w:r>
            <w:r>
              <w:rPr>
                <w:noProof/>
                <w:webHidden/>
              </w:rPr>
              <w:fldChar w:fldCharType="end"/>
            </w:r>
          </w:hyperlink>
        </w:p>
        <w:p w14:paraId="58DE262D" w14:textId="77777777" w:rsidR="00C53834" w:rsidRDefault="00C53834">
          <w:pPr>
            <w:pStyle w:val="TOC1"/>
            <w:tabs>
              <w:tab w:val="right" w:leader="dot" w:pos="8630"/>
            </w:tabs>
            <w:rPr>
              <w:rFonts w:asciiTheme="minorHAnsi" w:eastAsiaTheme="minorEastAsia" w:hAnsiTheme="minorHAnsi" w:cstheme="minorBidi"/>
              <w:noProof/>
              <w:sz w:val="22"/>
              <w:szCs w:val="22"/>
            </w:rPr>
          </w:pPr>
          <w:hyperlink w:anchor="_Toc484604411" w:history="1">
            <w:r w:rsidRPr="00471860">
              <w:rPr>
                <w:rStyle w:val="Hyperlink"/>
                <w:noProof/>
              </w:rPr>
              <w:t>ANNEX B - Code lists for the HY_Features model</w:t>
            </w:r>
            <w:r>
              <w:rPr>
                <w:noProof/>
                <w:webHidden/>
              </w:rPr>
              <w:tab/>
            </w:r>
            <w:r>
              <w:rPr>
                <w:noProof/>
                <w:webHidden/>
              </w:rPr>
              <w:fldChar w:fldCharType="begin"/>
            </w:r>
            <w:r>
              <w:rPr>
                <w:noProof/>
                <w:webHidden/>
              </w:rPr>
              <w:instrText xml:space="preserve"> PAGEREF _Toc484604411 \h </w:instrText>
            </w:r>
            <w:r>
              <w:rPr>
                <w:noProof/>
                <w:webHidden/>
              </w:rPr>
            </w:r>
            <w:r>
              <w:rPr>
                <w:noProof/>
                <w:webHidden/>
              </w:rPr>
              <w:fldChar w:fldCharType="separate"/>
            </w:r>
            <w:r>
              <w:rPr>
                <w:noProof/>
                <w:webHidden/>
              </w:rPr>
              <w:t>1</w:t>
            </w:r>
            <w:r>
              <w:rPr>
                <w:noProof/>
                <w:webHidden/>
              </w:rPr>
              <w:fldChar w:fldCharType="end"/>
            </w:r>
          </w:hyperlink>
        </w:p>
        <w:p w14:paraId="5D6B7971"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12" w:history="1">
            <w:r w:rsidRPr="00471860">
              <w:rPr>
                <w:rStyle w:val="Hyperlink"/>
                <w:noProof/>
              </w:rPr>
              <w:t>B.1 Terms identifying a fixed landmark determined to realize the conceptual outfall</w:t>
            </w:r>
            <w:r>
              <w:rPr>
                <w:noProof/>
                <w:webHidden/>
              </w:rPr>
              <w:tab/>
            </w:r>
            <w:r>
              <w:rPr>
                <w:noProof/>
                <w:webHidden/>
              </w:rPr>
              <w:fldChar w:fldCharType="begin"/>
            </w:r>
            <w:r>
              <w:rPr>
                <w:noProof/>
                <w:webHidden/>
              </w:rPr>
              <w:instrText xml:space="preserve"> PAGEREF _Toc484604412 \h </w:instrText>
            </w:r>
            <w:r>
              <w:rPr>
                <w:noProof/>
                <w:webHidden/>
              </w:rPr>
            </w:r>
            <w:r>
              <w:rPr>
                <w:noProof/>
                <w:webHidden/>
              </w:rPr>
              <w:fldChar w:fldCharType="separate"/>
            </w:r>
            <w:r>
              <w:rPr>
                <w:noProof/>
                <w:webHidden/>
              </w:rPr>
              <w:t>1</w:t>
            </w:r>
            <w:r>
              <w:rPr>
                <w:noProof/>
                <w:webHidden/>
              </w:rPr>
              <w:fldChar w:fldCharType="end"/>
            </w:r>
          </w:hyperlink>
        </w:p>
        <w:p w14:paraId="7F1ECFDE"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13" w:history="1">
            <w:r w:rsidRPr="00471860">
              <w:rPr>
                <w:rStyle w:val="Hyperlink"/>
                <w:noProof/>
              </w:rPr>
              <w:t>B.2 Terms commonly used in hydrology to describe a spatial relation between two locations</w:t>
            </w:r>
            <w:r>
              <w:rPr>
                <w:noProof/>
                <w:webHidden/>
              </w:rPr>
              <w:tab/>
            </w:r>
            <w:r>
              <w:rPr>
                <w:noProof/>
                <w:webHidden/>
              </w:rPr>
              <w:fldChar w:fldCharType="begin"/>
            </w:r>
            <w:r>
              <w:rPr>
                <w:noProof/>
                <w:webHidden/>
              </w:rPr>
              <w:instrText xml:space="preserve"> PAGEREF _Toc484604413 \h </w:instrText>
            </w:r>
            <w:r>
              <w:rPr>
                <w:noProof/>
                <w:webHidden/>
              </w:rPr>
            </w:r>
            <w:r>
              <w:rPr>
                <w:noProof/>
                <w:webHidden/>
              </w:rPr>
              <w:fldChar w:fldCharType="separate"/>
            </w:r>
            <w:r>
              <w:rPr>
                <w:noProof/>
                <w:webHidden/>
              </w:rPr>
              <w:t>2</w:t>
            </w:r>
            <w:r>
              <w:rPr>
                <w:noProof/>
                <w:webHidden/>
              </w:rPr>
              <w:fldChar w:fldCharType="end"/>
            </w:r>
          </w:hyperlink>
        </w:p>
        <w:p w14:paraId="5C198676"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14" w:history="1">
            <w:r w:rsidRPr="00471860">
              <w:rPr>
                <w:rStyle w:val="Hyperlink"/>
                <w:noProof/>
              </w:rPr>
              <w:t>B.3 Terms commonly used in hydrology to describe a drainage pattern</w:t>
            </w:r>
            <w:r>
              <w:rPr>
                <w:noProof/>
                <w:webHidden/>
              </w:rPr>
              <w:tab/>
            </w:r>
            <w:r>
              <w:rPr>
                <w:noProof/>
                <w:webHidden/>
              </w:rPr>
              <w:fldChar w:fldCharType="begin"/>
            </w:r>
            <w:r>
              <w:rPr>
                <w:noProof/>
                <w:webHidden/>
              </w:rPr>
              <w:instrText xml:space="preserve"> PAGEREF _Toc484604414 \h </w:instrText>
            </w:r>
            <w:r>
              <w:rPr>
                <w:noProof/>
                <w:webHidden/>
              </w:rPr>
            </w:r>
            <w:r>
              <w:rPr>
                <w:noProof/>
                <w:webHidden/>
              </w:rPr>
              <w:fldChar w:fldCharType="separate"/>
            </w:r>
            <w:r>
              <w:rPr>
                <w:noProof/>
                <w:webHidden/>
              </w:rPr>
              <w:t>2</w:t>
            </w:r>
            <w:r>
              <w:rPr>
                <w:noProof/>
                <w:webHidden/>
              </w:rPr>
              <w:fldChar w:fldCharType="end"/>
            </w:r>
          </w:hyperlink>
        </w:p>
        <w:p w14:paraId="5A483EA6"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15" w:history="1">
            <w:r w:rsidRPr="00471860">
              <w:rPr>
                <w:rStyle w:val="Hyperlink"/>
                <w:noProof/>
              </w:rPr>
              <w:t>B.4 Terms commonly used to indicate the type of name usage.</w:t>
            </w:r>
            <w:r>
              <w:rPr>
                <w:noProof/>
                <w:webHidden/>
              </w:rPr>
              <w:tab/>
            </w:r>
            <w:r>
              <w:rPr>
                <w:noProof/>
                <w:webHidden/>
              </w:rPr>
              <w:fldChar w:fldCharType="begin"/>
            </w:r>
            <w:r>
              <w:rPr>
                <w:noProof/>
                <w:webHidden/>
              </w:rPr>
              <w:instrText xml:space="preserve"> PAGEREF _Toc484604415 \h </w:instrText>
            </w:r>
            <w:r>
              <w:rPr>
                <w:noProof/>
                <w:webHidden/>
              </w:rPr>
            </w:r>
            <w:r>
              <w:rPr>
                <w:noProof/>
                <w:webHidden/>
              </w:rPr>
              <w:fldChar w:fldCharType="separate"/>
            </w:r>
            <w:r>
              <w:rPr>
                <w:noProof/>
                <w:webHidden/>
              </w:rPr>
              <w:t>2</w:t>
            </w:r>
            <w:r>
              <w:rPr>
                <w:noProof/>
                <w:webHidden/>
              </w:rPr>
              <w:fldChar w:fldCharType="end"/>
            </w:r>
          </w:hyperlink>
        </w:p>
        <w:p w14:paraId="209841B8" w14:textId="77777777" w:rsidR="00C53834" w:rsidRDefault="00C53834">
          <w:pPr>
            <w:pStyle w:val="TOC1"/>
            <w:tabs>
              <w:tab w:val="right" w:leader="dot" w:pos="8630"/>
            </w:tabs>
            <w:rPr>
              <w:rFonts w:asciiTheme="minorHAnsi" w:eastAsiaTheme="minorEastAsia" w:hAnsiTheme="minorHAnsi" w:cstheme="minorBidi"/>
              <w:noProof/>
              <w:sz w:val="22"/>
              <w:szCs w:val="22"/>
            </w:rPr>
          </w:pPr>
          <w:hyperlink w:anchor="_Toc484604416" w:history="1">
            <w:r w:rsidRPr="00471860">
              <w:rPr>
                <w:rStyle w:val="Hyperlink"/>
                <w:noProof/>
              </w:rPr>
              <w:t>ANNEX C:  HY_Features  - AHGF Mapping</w:t>
            </w:r>
            <w:r>
              <w:rPr>
                <w:noProof/>
                <w:webHidden/>
              </w:rPr>
              <w:tab/>
            </w:r>
            <w:r>
              <w:rPr>
                <w:noProof/>
                <w:webHidden/>
              </w:rPr>
              <w:fldChar w:fldCharType="begin"/>
            </w:r>
            <w:r>
              <w:rPr>
                <w:noProof/>
                <w:webHidden/>
              </w:rPr>
              <w:instrText xml:space="preserve"> PAGEREF _Toc484604416 \h </w:instrText>
            </w:r>
            <w:r>
              <w:rPr>
                <w:noProof/>
                <w:webHidden/>
              </w:rPr>
            </w:r>
            <w:r>
              <w:rPr>
                <w:noProof/>
                <w:webHidden/>
              </w:rPr>
              <w:fldChar w:fldCharType="separate"/>
            </w:r>
            <w:r>
              <w:rPr>
                <w:noProof/>
                <w:webHidden/>
              </w:rPr>
              <w:t>1</w:t>
            </w:r>
            <w:r>
              <w:rPr>
                <w:noProof/>
                <w:webHidden/>
              </w:rPr>
              <w:fldChar w:fldCharType="end"/>
            </w:r>
          </w:hyperlink>
        </w:p>
        <w:p w14:paraId="0C1DFA67"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17" w:history="1">
            <w:r w:rsidRPr="00471860">
              <w:rPr>
                <w:rStyle w:val="Hyperlink"/>
                <w:noProof/>
              </w:rPr>
              <w:t>C.1 Catchment Model</w:t>
            </w:r>
            <w:r>
              <w:rPr>
                <w:noProof/>
                <w:webHidden/>
              </w:rPr>
              <w:tab/>
            </w:r>
            <w:r>
              <w:rPr>
                <w:noProof/>
                <w:webHidden/>
              </w:rPr>
              <w:fldChar w:fldCharType="begin"/>
            </w:r>
            <w:r>
              <w:rPr>
                <w:noProof/>
                <w:webHidden/>
              </w:rPr>
              <w:instrText xml:space="preserve"> PAGEREF _Toc484604417 \h </w:instrText>
            </w:r>
            <w:r>
              <w:rPr>
                <w:noProof/>
                <w:webHidden/>
              </w:rPr>
            </w:r>
            <w:r>
              <w:rPr>
                <w:noProof/>
                <w:webHidden/>
              </w:rPr>
              <w:fldChar w:fldCharType="separate"/>
            </w:r>
            <w:r>
              <w:rPr>
                <w:noProof/>
                <w:webHidden/>
              </w:rPr>
              <w:t>1</w:t>
            </w:r>
            <w:r>
              <w:rPr>
                <w:noProof/>
                <w:webHidden/>
              </w:rPr>
              <w:fldChar w:fldCharType="end"/>
            </w:r>
          </w:hyperlink>
        </w:p>
        <w:p w14:paraId="751BEAA0"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18" w:history="1">
            <w:r w:rsidRPr="00471860">
              <w:rPr>
                <w:rStyle w:val="Hyperlink"/>
                <w:noProof/>
              </w:rPr>
              <w:t>C.2 Hydrographic Network</w:t>
            </w:r>
            <w:r>
              <w:rPr>
                <w:noProof/>
                <w:webHidden/>
              </w:rPr>
              <w:tab/>
            </w:r>
            <w:r>
              <w:rPr>
                <w:noProof/>
                <w:webHidden/>
              </w:rPr>
              <w:fldChar w:fldCharType="begin"/>
            </w:r>
            <w:r>
              <w:rPr>
                <w:noProof/>
                <w:webHidden/>
              </w:rPr>
              <w:instrText xml:space="preserve"> PAGEREF _Toc484604418 \h </w:instrText>
            </w:r>
            <w:r>
              <w:rPr>
                <w:noProof/>
                <w:webHidden/>
              </w:rPr>
            </w:r>
            <w:r>
              <w:rPr>
                <w:noProof/>
                <w:webHidden/>
              </w:rPr>
              <w:fldChar w:fldCharType="separate"/>
            </w:r>
            <w:r>
              <w:rPr>
                <w:noProof/>
                <w:webHidden/>
              </w:rPr>
              <w:t>4</w:t>
            </w:r>
            <w:r>
              <w:rPr>
                <w:noProof/>
                <w:webHidden/>
              </w:rPr>
              <w:fldChar w:fldCharType="end"/>
            </w:r>
          </w:hyperlink>
        </w:p>
        <w:p w14:paraId="4B04F895"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19" w:history="1">
            <w:r w:rsidRPr="00471860">
              <w:rPr>
                <w:rStyle w:val="Hyperlink"/>
                <w:noProof/>
              </w:rPr>
              <w:t>C.3 Hydrometric Network</w:t>
            </w:r>
            <w:r>
              <w:rPr>
                <w:noProof/>
                <w:webHidden/>
              </w:rPr>
              <w:tab/>
            </w:r>
            <w:r>
              <w:rPr>
                <w:noProof/>
                <w:webHidden/>
              </w:rPr>
              <w:fldChar w:fldCharType="begin"/>
            </w:r>
            <w:r>
              <w:rPr>
                <w:noProof/>
                <w:webHidden/>
              </w:rPr>
              <w:instrText xml:space="preserve"> PAGEREF _Toc484604419 \h </w:instrText>
            </w:r>
            <w:r>
              <w:rPr>
                <w:noProof/>
                <w:webHidden/>
              </w:rPr>
            </w:r>
            <w:r>
              <w:rPr>
                <w:noProof/>
                <w:webHidden/>
              </w:rPr>
              <w:fldChar w:fldCharType="separate"/>
            </w:r>
            <w:r>
              <w:rPr>
                <w:noProof/>
                <w:webHidden/>
              </w:rPr>
              <w:t>6</w:t>
            </w:r>
            <w:r>
              <w:rPr>
                <w:noProof/>
                <w:webHidden/>
              </w:rPr>
              <w:fldChar w:fldCharType="end"/>
            </w:r>
          </w:hyperlink>
        </w:p>
        <w:p w14:paraId="18C13ABB" w14:textId="77777777" w:rsidR="00C53834" w:rsidRDefault="00C53834">
          <w:pPr>
            <w:pStyle w:val="TOC1"/>
            <w:tabs>
              <w:tab w:val="right" w:leader="dot" w:pos="8630"/>
            </w:tabs>
            <w:rPr>
              <w:rFonts w:asciiTheme="minorHAnsi" w:eastAsiaTheme="minorEastAsia" w:hAnsiTheme="minorHAnsi" w:cstheme="minorBidi"/>
              <w:noProof/>
              <w:sz w:val="22"/>
              <w:szCs w:val="22"/>
            </w:rPr>
          </w:pPr>
          <w:hyperlink w:anchor="_Toc484604420" w:history="1">
            <w:r w:rsidRPr="00471860">
              <w:rPr>
                <w:rStyle w:val="Hyperlink"/>
                <w:noProof/>
              </w:rPr>
              <w:t>ANNEX D: HY_Features - NHDPlus  Mapping</w:t>
            </w:r>
            <w:r>
              <w:rPr>
                <w:noProof/>
                <w:webHidden/>
              </w:rPr>
              <w:tab/>
            </w:r>
            <w:r>
              <w:rPr>
                <w:noProof/>
                <w:webHidden/>
              </w:rPr>
              <w:fldChar w:fldCharType="begin"/>
            </w:r>
            <w:r>
              <w:rPr>
                <w:noProof/>
                <w:webHidden/>
              </w:rPr>
              <w:instrText xml:space="preserve"> PAGEREF _Toc484604420 \h </w:instrText>
            </w:r>
            <w:r>
              <w:rPr>
                <w:noProof/>
                <w:webHidden/>
              </w:rPr>
            </w:r>
            <w:r>
              <w:rPr>
                <w:noProof/>
                <w:webHidden/>
              </w:rPr>
              <w:fldChar w:fldCharType="separate"/>
            </w:r>
            <w:r>
              <w:rPr>
                <w:noProof/>
                <w:webHidden/>
              </w:rPr>
              <w:t>1</w:t>
            </w:r>
            <w:r>
              <w:rPr>
                <w:noProof/>
                <w:webHidden/>
              </w:rPr>
              <w:fldChar w:fldCharType="end"/>
            </w:r>
          </w:hyperlink>
        </w:p>
        <w:p w14:paraId="47F6E02A"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21" w:history="1">
            <w:r w:rsidRPr="00471860">
              <w:rPr>
                <w:rStyle w:val="Hyperlink"/>
                <w:noProof/>
              </w:rPr>
              <w:t>D.1 Catchment Model</w:t>
            </w:r>
            <w:r>
              <w:rPr>
                <w:noProof/>
                <w:webHidden/>
              </w:rPr>
              <w:tab/>
            </w:r>
            <w:r>
              <w:rPr>
                <w:noProof/>
                <w:webHidden/>
              </w:rPr>
              <w:fldChar w:fldCharType="begin"/>
            </w:r>
            <w:r>
              <w:rPr>
                <w:noProof/>
                <w:webHidden/>
              </w:rPr>
              <w:instrText xml:space="preserve"> PAGEREF _Toc484604421 \h </w:instrText>
            </w:r>
            <w:r>
              <w:rPr>
                <w:noProof/>
                <w:webHidden/>
              </w:rPr>
            </w:r>
            <w:r>
              <w:rPr>
                <w:noProof/>
                <w:webHidden/>
              </w:rPr>
              <w:fldChar w:fldCharType="separate"/>
            </w:r>
            <w:r>
              <w:rPr>
                <w:noProof/>
                <w:webHidden/>
              </w:rPr>
              <w:t>1</w:t>
            </w:r>
            <w:r>
              <w:rPr>
                <w:noProof/>
                <w:webHidden/>
              </w:rPr>
              <w:fldChar w:fldCharType="end"/>
            </w:r>
          </w:hyperlink>
        </w:p>
        <w:p w14:paraId="650288FE"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22" w:history="1">
            <w:r w:rsidRPr="00471860">
              <w:rPr>
                <w:rStyle w:val="Hyperlink"/>
                <w:noProof/>
              </w:rPr>
              <w:t>D.2 Hydrographic Network Model</w:t>
            </w:r>
            <w:r>
              <w:rPr>
                <w:noProof/>
                <w:webHidden/>
              </w:rPr>
              <w:tab/>
            </w:r>
            <w:r>
              <w:rPr>
                <w:noProof/>
                <w:webHidden/>
              </w:rPr>
              <w:fldChar w:fldCharType="begin"/>
            </w:r>
            <w:r>
              <w:rPr>
                <w:noProof/>
                <w:webHidden/>
              </w:rPr>
              <w:instrText xml:space="preserve"> PAGEREF _Toc484604422 \h </w:instrText>
            </w:r>
            <w:r>
              <w:rPr>
                <w:noProof/>
                <w:webHidden/>
              </w:rPr>
            </w:r>
            <w:r>
              <w:rPr>
                <w:noProof/>
                <w:webHidden/>
              </w:rPr>
              <w:fldChar w:fldCharType="separate"/>
            </w:r>
            <w:r>
              <w:rPr>
                <w:noProof/>
                <w:webHidden/>
              </w:rPr>
              <w:t>2</w:t>
            </w:r>
            <w:r>
              <w:rPr>
                <w:noProof/>
                <w:webHidden/>
              </w:rPr>
              <w:fldChar w:fldCharType="end"/>
            </w:r>
          </w:hyperlink>
        </w:p>
        <w:p w14:paraId="2D4E5B08"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23" w:history="1">
            <w:r w:rsidRPr="00471860">
              <w:rPr>
                <w:rStyle w:val="Hyperlink"/>
                <w:noProof/>
              </w:rPr>
              <w:t>D.3 Hydrometric Network Model</w:t>
            </w:r>
            <w:r>
              <w:rPr>
                <w:noProof/>
                <w:webHidden/>
              </w:rPr>
              <w:tab/>
            </w:r>
            <w:r>
              <w:rPr>
                <w:noProof/>
                <w:webHidden/>
              </w:rPr>
              <w:fldChar w:fldCharType="begin"/>
            </w:r>
            <w:r>
              <w:rPr>
                <w:noProof/>
                <w:webHidden/>
              </w:rPr>
              <w:instrText xml:space="preserve"> PAGEREF _Toc484604423 \h </w:instrText>
            </w:r>
            <w:r>
              <w:rPr>
                <w:noProof/>
                <w:webHidden/>
              </w:rPr>
            </w:r>
            <w:r>
              <w:rPr>
                <w:noProof/>
                <w:webHidden/>
              </w:rPr>
              <w:fldChar w:fldCharType="separate"/>
            </w:r>
            <w:r>
              <w:rPr>
                <w:noProof/>
                <w:webHidden/>
              </w:rPr>
              <w:t>3</w:t>
            </w:r>
            <w:r>
              <w:rPr>
                <w:noProof/>
                <w:webHidden/>
              </w:rPr>
              <w:fldChar w:fldCharType="end"/>
            </w:r>
          </w:hyperlink>
        </w:p>
        <w:p w14:paraId="320704D2" w14:textId="77777777" w:rsidR="00C53834" w:rsidRDefault="00C53834">
          <w:pPr>
            <w:pStyle w:val="TOC1"/>
            <w:tabs>
              <w:tab w:val="right" w:leader="dot" w:pos="8630"/>
            </w:tabs>
            <w:rPr>
              <w:rFonts w:asciiTheme="minorHAnsi" w:eastAsiaTheme="minorEastAsia" w:hAnsiTheme="minorHAnsi" w:cstheme="minorBidi"/>
              <w:noProof/>
              <w:sz w:val="22"/>
              <w:szCs w:val="22"/>
            </w:rPr>
          </w:pPr>
          <w:hyperlink w:anchor="_Toc484604424" w:history="1">
            <w:r w:rsidRPr="00471860">
              <w:rPr>
                <w:rStyle w:val="Hyperlink"/>
                <w:noProof/>
              </w:rPr>
              <w:t>ANNEX E: HY_Features - INSPIRE Hydrography Theme</w:t>
            </w:r>
            <w:r>
              <w:rPr>
                <w:noProof/>
                <w:webHidden/>
              </w:rPr>
              <w:tab/>
            </w:r>
            <w:r>
              <w:rPr>
                <w:noProof/>
                <w:webHidden/>
              </w:rPr>
              <w:fldChar w:fldCharType="begin"/>
            </w:r>
            <w:r>
              <w:rPr>
                <w:noProof/>
                <w:webHidden/>
              </w:rPr>
              <w:instrText xml:space="preserve"> PAGEREF _Toc484604424 \h </w:instrText>
            </w:r>
            <w:r>
              <w:rPr>
                <w:noProof/>
                <w:webHidden/>
              </w:rPr>
            </w:r>
            <w:r>
              <w:rPr>
                <w:noProof/>
                <w:webHidden/>
              </w:rPr>
              <w:fldChar w:fldCharType="separate"/>
            </w:r>
            <w:r>
              <w:rPr>
                <w:noProof/>
                <w:webHidden/>
              </w:rPr>
              <w:t>1</w:t>
            </w:r>
            <w:r>
              <w:rPr>
                <w:noProof/>
                <w:webHidden/>
              </w:rPr>
              <w:fldChar w:fldCharType="end"/>
            </w:r>
          </w:hyperlink>
        </w:p>
        <w:p w14:paraId="5250A7A2"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25" w:history="1">
            <w:r w:rsidRPr="00471860">
              <w:rPr>
                <w:rStyle w:val="Hyperlink"/>
                <w:noProof/>
              </w:rPr>
              <w:t>E.1 Catchment Model</w:t>
            </w:r>
            <w:r>
              <w:rPr>
                <w:noProof/>
                <w:webHidden/>
              </w:rPr>
              <w:tab/>
            </w:r>
            <w:r>
              <w:rPr>
                <w:noProof/>
                <w:webHidden/>
              </w:rPr>
              <w:fldChar w:fldCharType="begin"/>
            </w:r>
            <w:r>
              <w:rPr>
                <w:noProof/>
                <w:webHidden/>
              </w:rPr>
              <w:instrText xml:space="preserve"> PAGEREF _Toc484604425 \h </w:instrText>
            </w:r>
            <w:r>
              <w:rPr>
                <w:noProof/>
                <w:webHidden/>
              </w:rPr>
            </w:r>
            <w:r>
              <w:rPr>
                <w:noProof/>
                <w:webHidden/>
              </w:rPr>
              <w:fldChar w:fldCharType="separate"/>
            </w:r>
            <w:r>
              <w:rPr>
                <w:noProof/>
                <w:webHidden/>
              </w:rPr>
              <w:t>1</w:t>
            </w:r>
            <w:r>
              <w:rPr>
                <w:noProof/>
                <w:webHidden/>
              </w:rPr>
              <w:fldChar w:fldCharType="end"/>
            </w:r>
          </w:hyperlink>
        </w:p>
        <w:p w14:paraId="7B3BC64B"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26" w:history="1">
            <w:r w:rsidRPr="00471860">
              <w:rPr>
                <w:rStyle w:val="Hyperlink"/>
                <w:noProof/>
              </w:rPr>
              <w:t>E.2 Hydrographic Network Model</w:t>
            </w:r>
            <w:r>
              <w:rPr>
                <w:noProof/>
                <w:webHidden/>
              </w:rPr>
              <w:tab/>
            </w:r>
            <w:r>
              <w:rPr>
                <w:noProof/>
                <w:webHidden/>
              </w:rPr>
              <w:fldChar w:fldCharType="begin"/>
            </w:r>
            <w:r>
              <w:rPr>
                <w:noProof/>
                <w:webHidden/>
              </w:rPr>
              <w:instrText xml:space="preserve"> PAGEREF _Toc484604426 \h </w:instrText>
            </w:r>
            <w:r>
              <w:rPr>
                <w:noProof/>
                <w:webHidden/>
              </w:rPr>
            </w:r>
            <w:r>
              <w:rPr>
                <w:noProof/>
                <w:webHidden/>
              </w:rPr>
              <w:fldChar w:fldCharType="separate"/>
            </w:r>
            <w:r>
              <w:rPr>
                <w:noProof/>
                <w:webHidden/>
              </w:rPr>
              <w:t>4</w:t>
            </w:r>
            <w:r>
              <w:rPr>
                <w:noProof/>
                <w:webHidden/>
              </w:rPr>
              <w:fldChar w:fldCharType="end"/>
            </w:r>
          </w:hyperlink>
        </w:p>
        <w:p w14:paraId="3F332049" w14:textId="77777777" w:rsidR="00C53834" w:rsidRDefault="00C53834">
          <w:pPr>
            <w:pStyle w:val="TOC1"/>
            <w:tabs>
              <w:tab w:val="right" w:leader="dot" w:pos="8630"/>
            </w:tabs>
            <w:rPr>
              <w:rFonts w:asciiTheme="minorHAnsi" w:eastAsiaTheme="minorEastAsia" w:hAnsiTheme="minorHAnsi" w:cstheme="minorBidi"/>
              <w:noProof/>
              <w:sz w:val="22"/>
              <w:szCs w:val="22"/>
            </w:rPr>
          </w:pPr>
          <w:hyperlink w:anchor="_Toc484604427" w:history="1">
            <w:r w:rsidRPr="00471860">
              <w:rPr>
                <w:rStyle w:val="Hyperlink"/>
                <w:noProof/>
              </w:rPr>
              <w:t>ANNEX F: HY_Features - SANDRE  Mapping</w:t>
            </w:r>
            <w:r>
              <w:rPr>
                <w:noProof/>
                <w:webHidden/>
              </w:rPr>
              <w:tab/>
            </w:r>
            <w:r>
              <w:rPr>
                <w:noProof/>
                <w:webHidden/>
              </w:rPr>
              <w:fldChar w:fldCharType="begin"/>
            </w:r>
            <w:r>
              <w:rPr>
                <w:noProof/>
                <w:webHidden/>
              </w:rPr>
              <w:instrText xml:space="preserve"> PAGEREF _Toc484604427 \h </w:instrText>
            </w:r>
            <w:r>
              <w:rPr>
                <w:noProof/>
                <w:webHidden/>
              </w:rPr>
            </w:r>
            <w:r>
              <w:rPr>
                <w:noProof/>
                <w:webHidden/>
              </w:rPr>
              <w:fldChar w:fldCharType="separate"/>
            </w:r>
            <w:r>
              <w:rPr>
                <w:noProof/>
                <w:webHidden/>
              </w:rPr>
              <w:t>1</w:t>
            </w:r>
            <w:r>
              <w:rPr>
                <w:noProof/>
                <w:webHidden/>
              </w:rPr>
              <w:fldChar w:fldCharType="end"/>
            </w:r>
          </w:hyperlink>
        </w:p>
        <w:p w14:paraId="276A5FB8"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28" w:history="1">
            <w:r w:rsidRPr="00471860">
              <w:rPr>
                <w:rStyle w:val="Hyperlink"/>
                <w:noProof/>
              </w:rPr>
              <w:t>F.1 Catchment Model</w:t>
            </w:r>
            <w:r>
              <w:rPr>
                <w:noProof/>
                <w:webHidden/>
              </w:rPr>
              <w:tab/>
            </w:r>
            <w:r>
              <w:rPr>
                <w:noProof/>
                <w:webHidden/>
              </w:rPr>
              <w:fldChar w:fldCharType="begin"/>
            </w:r>
            <w:r>
              <w:rPr>
                <w:noProof/>
                <w:webHidden/>
              </w:rPr>
              <w:instrText xml:space="preserve"> PAGEREF _Toc484604428 \h </w:instrText>
            </w:r>
            <w:r>
              <w:rPr>
                <w:noProof/>
                <w:webHidden/>
              </w:rPr>
            </w:r>
            <w:r>
              <w:rPr>
                <w:noProof/>
                <w:webHidden/>
              </w:rPr>
              <w:fldChar w:fldCharType="separate"/>
            </w:r>
            <w:r>
              <w:rPr>
                <w:noProof/>
                <w:webHidden/>
              </w:rPr>
              <w:t>1</w:t>
            </w:r>
            <w:r>
              <w:rPr>
                <w:noProof/>
                <w:webHidden/>
              </w:rPr>
              <w:fldChar w:fldCharType="end"/>
            </w:r>
          </w:hyperlink>
        </w:p>
        <w:p w14:paraId="36E6EF75"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29" w:history="1">
            <w:r w:rsidRPr="00471860">
              <w:rPr>
                <w:rStyle w:val="Hyperlink"/>
                <w:noProof/>
              </w:rPr>
              <w:t>F.2 Hydrographic Network Model</w:t>
            </w:r>
            <w:r>
              <w:rPr>
                <w:noProof/>
                <w:webHidden/>
              </w:rPr>
              <w:tab/>
            </w:r>
            <w:r>
              <w:rPr>
                <w:noProof/>
                <w:webHidden/>
              </w:rPr>
              <w:fldChar w:fldCharType="begin"/>
            </w:r>
            <w:r>
              <w:rPr>
                <w:noProof/>
                <w:webHidden/>
              </w:rPr>
              <w:instrText xml:space="preserve"> PAGEREF _Toc484604429 \h </w:instrText>
            </w:r>
            <w:r>
              <w:rPr>
                <w:noProof/>
                <w:webHidden/>
              </w:rPr>
            </w:r>
            <w:r>
              <w:rPr>
                <w:noProof/>
                <w:webHidden/>
              </w:rPr>
              <w:fldChar w:fldCharType="separate"/>
            </w:r>
            <w:r>
              <w:rPr>
                <w:noProof/>
                <w:webHidden/>
              </w:rPr>
              <w:t>2</w:t>
            </w:r>
            <w:r>
              <w:rPr>
                <w:noProof/>
                <w:webHidden/>
              </w:rPr>
              <w:fldChar w:fldCharType="end"/>
            </w:r>
          </w:hyperlink>
        </w:p>
        <w:p w14:paraId="547D3EA2"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30" w:history="1">
            <w:r w:rsidRPr="00471860">
              <w:rPr>
                <w:rStyle w:val="Hyperlink"/>
                <w:noProof/>
              </w:rPr>
              <w:t>F.3 Hydrometric Network Model</w:t>
            </w:r>
            <w:r>
              <w:rPr>
                <w:noProof/>
                <w:webHidden/>
              </w:rPr>
              <w:tab/>
            </w:r>
            <w:r>
              <w:rPr>
                <w:noProof/>
                <w:webHidden/>
              </w:rPr>
              <w:fldChar w:fldCharType="begin"/>
            </w:r>
            <w:r>
              <w:rPr>
                <w:noProof/>
                <w:webHidden/>
              </w:rPr>
              <w:instrText xml:space="preserve"> PAGEREF _Toc484604430 \h </w:instrText>
            </w:r>
            <w:r>
              <w:rPr>
                <w:noProof/>
                <w:webHidden/>
              </w:rPr>
            </w:r>
            <w:r>
              <w:rPr>
                <w:noProof/>
                <w:webHidden/>
              </w:rPr>
              <w:fldChar w:fldCharType="separate"/>
            </w:r>
            <w:r>
              <w:rPr>
                <w:noProof/>
                <w:webHidden/>
              </w:rPr>
              <w:t>3</w:t>
            </w:r>
            <w:r>
              <w:rPr>
                <w:noProof/>
                <w:webHidden/>
              </w:rPr>
              <w:fldChar w:fldCharType="end"/>
            </w:r>
          </w:hyperlink>
        </w:p>
        <w:p w14:paraId="63D8B29A" w14:textId="77777777" w:rsidR="00C53834" w:rsidRDefault="00C53834">
          <w:pPr>
            <w:pStyle w:val="TOC1"/>
            <w:tabs>
              <w:tab w:val="right" w:leader="dot" w:pos="8630"/>
            </w:tabs>
            <w:rPr>
              <w:rFonts w:asciiTheme="minorHAnsi" w:eastAsiaTheme="minorEastAsia" w:hAnsiTheme="minorHAnsi" w:cstheme="minorBidi"/>
              <w:noProof/>
              <w:sz w:val="22"/>
              <w:szCs w:val="22"/>
            </w:rPr>
          </w:pPr>
          <w:hyperlink w:anchor="_Toc484604431" w:history="1">
            <w:r w:rsidRPr="00471860">
              <w:rPr>
                <w:rStyle w:val="Hyperlink"/>
                <w:noProof/>
              </w:rPr>
              <w:t>ANNEX G: HY_Features – NHN Mapping</w:t>
            </w:r>
            <w:r>
              <w:rPr>
                <w:noProof/>
                <w:webHidden/>
              </w:rPr>
              <w:tab/>
            </w:r>
            <w:r>
              <w:rPr>
                <w:noProof/>
                <w:webHidden/>
              </w:rPr>
              <w:fldChar w:fldCharType="begin"/>
            </w:r>
            <w:r>
              <w:rPr>
                <w:noProof/>
                <w:webHidden/>
              </w:rPr>
              <w:instrText xml:space="preserve"> PAGEREF _Toc484604431 \h </w:instrText>
            </w:r>
            <w:r>
              <w:rPr>
                <w:noProof/>
                <w:webHidden/>
              </w:rPr>
            </w:r>
            <w:r>
              <w:rPr>
                <w:noProof/>
                <w:webHidden/>
              </w:rPr>
              <w:fldChar w:fldCharType="separate"/>
            </w:r>
            <w:r>
              <w:rPr>
                <w:noProof/>
                <w:webHidden/>
              </w:rPr>
              <w:t>4</w:t>
            </w:r>
            <w:r>
              <w:rPr>
                <w:noProof/>
                <w:webHidden/>
              </w:rPr>
              <w:fldChar w:fldCharType="end"/>
            </w:r>
          </w:hyperlink>
        </w:p>
        <w:p w14:paraId="0B48B16A"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32" w:history="1">
            <w:r w:rsidRPr="00471860">
              <w:rPr>
                <w:rStyle w:val="Hyperlink"/>
                <w:noProof/>
              </w:rPr>
              <w:t>G.1 Catchment Model</w:t>
            </w:r>
            <w:r>
              <w:rPr>
                <w:noProof/>
                <w:webHidden/>
              </w:rPr>
              <w:tab/>
            </w:r>
            <w:r>
              <w:rPr>
                <w:noProof/>
                <w:webHidden/>
              </w:rPr>
              <w:fldChar w:fldCharType="begin"/>
            </w:r>
            <w:r>
              <w:rPr>
                <w:noProof/>
                <w:webHidden/>
              </w:rPr>
              <w:instrText xml:space="preserve"> PAGEREF _Toc484604432 \h </w:instrText>
            </w:r>
            <w:r>
              <w:rPr>
                <w:noProof/>
                <w:webHidden/>
              </w:rPr>
            </w:r>
            <w:r>
              <w:rPr>
                <w:noProof/>
                <w:webHidden/>
              </w:rPr>
              <w:fldChar w:fldCharType="separate"/>
            </w:r>
            <w:r>
              <w:rPr>
                <w:noProof/>
                <w:webHidden/>
              </w:rPr>
              <w:t>4</w:t>
            </w:r>
            <w:r>
              <w:rPr>
                <w:noProof/>
                <w:webHidden/>
              </w:rPr>
              <w:fldChar w:fldCharType="end"/>
            </w:r>
          </w:hyperlink>
        </w:p>
        <w:p w14:paraId="7ECADF75"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33" w:history="1">
            <w:r w:rsidRPr="00471860">
              <w:rPr>
                <w:rStyle w:val="Hyperlink"/>
                <w:noProof/>
              </w:rPr>
              <w:t>G.2 Hydrographic Network Model</w:t>
            </w:r>
            <w:r>
              <w:rPr>
                <w:noProof/>
                <w:webHidden/>
              </w:rPr>
              <w:tab/>
            </w:r>
            <w:r>
              <w:rPr>
                <w:noProof/>
                <w:webHidden/>
              </w:rPr>
              <w:fldChar w:fldCharType="begin"/>
            </w:r>
            <w:r>
              <w:rPr>
                <w:noProof/>
                <w:webHidden/>
              </w:rPr>
              <w:instrText xml:space="preserve"> PAGEREF _Toc484604433 \h </w:instrText>
            </w:r>
            <w:r>
              <w:rPr>
                <w:noProof/>
                <w:webHidden/>
              </w:rPr>
            </w:r>
            <w:r>
              <w:rPr>
                <w:noProof/>
                <w:webHidden/>
              </w:rPr>
              <w:fldChar w:fldCharType="separate"/>
            </w:r>
            <w:r>
              <w:rPr>
                <w:noProof/>
                <w:webHidden/>
              </w:rPr>
              <w:t>5</w:t>
            </w:r>
            <w:r>
              <w:rPr>
                <w:noProof/>
                <w:webHidden/>
              </w:rPr>
              <w:fldChar w:fldCharType="end"/>
            </w:r>
          </w:hyperlink>
        </w:p>
        <w:p w14:paraId="47EB954C" w14:textId="77777777" w:rsidR="00C53834" w:rsidRDefault="00C53834">
          <w:pPr>
            <w:pStyle w:val="TOC2"/>
            <w:tabs>
              <w:tab w:val="right" w:leader="dot" w:pos="8630"/>
            </w:tabs>
            <w:rPr>
              <w:rFonts w:asciiTheme="minorHAnsi" w:eastAsiaTheme="minorEastAsia" w:hAnsiTheme="minorHAnsi" w:cstheme="minorBidi"/>
              <w:noProof/>
              <w:sz w:val="22"/>
              <w:szCs w:val="22"/>
            </w:rPr>
          </w:pPr>
          <w:hyperlink w:anchor="_Toc484604434" w:history="1">
            <w:r w:rsidRPr="00471860">
              <w:rPr>
                <w:rStyle w:val="Hyperlink"/>
                <w:noProof/>
              </w:rPr>
              <w:t>G.3 Hydrometric Network Model</w:t>
            </w:r>
            <w:r>
              <w:rPr>
                <w:noProof/>
                <w:webHidden/>
              </w:rPr>
              <w:tab/>
            </w:r>
            <w:r>
              <w:rPr>
                <w:noProof/>
                <w:webHidden/>
              </w:rPr>
              <w:fldChar w:fldCharType="begin"/>
            </w:r>
            <w:r>
              <w:rPr>
                <w:noProof/>
                <w:webHidden/>
              </w:rPr>
              <w:instrText xml:space="preserve"> PAGEREF _Toc484604434 \h </w:instrText>
            </w:r>
            <w:r>
              <w:rPr>
                <w:noProof/>
                <w:webHidden/>
              </w:rPr>
            </w:r>
            <w:r>
              <w:rPr>
                <w:noProof/>
                <w:webHidden/>
              </w:rPr>
              <w:fldChar w:fldCharType="separate"/>
            </w:r>
            <w:r>
              <w:rPr>
                <w:noProof/>
                <w:webHidden/>
              </w:rPr>
              <w:t>6</w:t>
            </w:r>
            <w:r>
              <w:rPr>
                <w:noProof/>
                <w:webHidden/>
              </w:rPr>
              <w:fldChar w:fldCharType="end"/>
            </w:r>
          </w:hyperlink>
        </w:p>
        <w:p w14:paraId="33CB5FF3" w14:textId="77777777" w:rsidR="00C53834" w:rsidRDefault="00C53834">
          <w:pPr>
            <w:pStyle w:val="TOC1"/>
            <w:tabs>
              <w:tab w:val="right" w:leader="dot" w:pos="8630"/>
            </w:tabs>
            <w:rPr>
              <w:rFonts w:asciiTheme="minorHAnsi" w:eastAsiaTheme="minorEastAsia" w:hAnsiTheme="minorHAnsi" w:cstheme="minorBidi"/>
              <w:noProof/>
              <w:sz w:val="22"/>
              <w:szCs w:val="22"/>
            </w:rPr>
          </w:pPr>
          <w:hyperlink w:anchor="_Toc484604435" w:history="1">
            <w:r w:rsidRPr="00471860">
              <w:rPr>
                <w:rStyle w:val="Hyperlink"/>
                <w:noProof/>
              </w:rPr>
              <w:t>ANNEX H: Bibliography</w:t>
            </w:r>
            <w:r>
              <w:rPr>
                <w:noProof/>
                <w:webHidden/>
              </w:rPr>
              <w:tab/>
            </w:r>
            <w:r>
              <w:rPr>
                <w:noProof/>
                <w:webHidden/>
              </w:rPr>
              <w:fldChar w:fldCharType="begin"/>
            </w:r>
            <w:r>
              <w:rPr>
                <w:noProof/>
                <w:webHidden/>
              </w:rPr>
              <w:instrText xml:space="preserve"> PAGEREF _Toc484604435 \h </w:instrText>
            </w:r>
            <w:r>
              <w:rPr>
                <w:noProof/>
                <w:webHidden/>
              </w:rPr>
            </w:r>
            <w:r>
              <w:rPr>
                <w:noProof/>
                <w:webHidden/>
              </w:rPr>
              <w:fldChar w:fldCharType="separate"/>
            </w:r>
            <w:r>
              <w:rPr>
                <w:noProof/>
                <w:webHidden/>
              </w:rPr>
              <w:t>1</w:t>
            </w:r>
            <w:r>
              <w:rPr>
                <w:noProof/>
                <w:webHidden/>
              </w:rPr>
              <w:fldChar w:fldCharType="end"/>
            </w:r>
          </w:hyperlink>
        </w:p>
        <w:p w14:paraId="1C2CB0DD" w14:textId="77777777" w:rsidR="00C53834" w:rsidRDefault="00C53834">
          <w:pPr>
            <w:pStyle w:val="TOC1"/>
            <w:tabs>
              <w:tab w:val="right" w:leader="dot" w:pos="8630"/>
            </w:tabs>
            <w:rPr>
              <w:rFonts w:asciiTheme="minorHAnsi" w:eastAsiaTheme="minorEastAsia" w:hAnsiTheme="minorHAnsi" w:cstheme="minorBidi"/>
              <w:noProof/>
              <w:sz w:val="22"/>
              <w:szCs w:val="22"/>
            </w:rPr>
          </w:pPr>
          <w:hyperlink w:anchor="_Toc484604436" w:history="1">
            <w:r w:rsidRPr="00471860">
              <w:rPr>
                <w:rStyle w:val="Hyperlink"/>
                <w:noProof/>
              </w:rPr>
              <w:t>ANNEX I: Revision history</w:t>
            </w:r>
            <w:r>
              <w:rPr>
                <w:noProof/>
                <w:webHidden/>
              </w:rPr>
              <w:tab/>
            </w:r>
            <w:r>
              <w:rPr>
                <w:noProof/>
                <w:webHidden/>
              </w:rPr>
              <w:fldChar w:fldCharType="begin"/>
            </w:r>
            <w:r>
              <w:rPr>
                <w:noProof/>
                <w:webHidden/>
              </w:rPr>
              <w:instrText xml:space="preserve"> PAGEREF _Toc484604436 \h </w:instrText>
            </w:r>
            <w:r>
              <w:rPr>
                <w:noProof/>
                <w:webHidden/>
              </w:rPr>
            </w:r>
            <w:r>
              <w:rPr>
                <w:noProof/>
                <w:webHidden/>
              </w:rPr>
              <w:fldChar w:fldCharType="separate"/>
            </w:r>
            <w:r>
              <w:rPr>
                <w:noProof/>
                <w:webHidden/>
              </w:rPr>
              <w:t>1</w:t>
            </w:r>
            <w:r>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834E29">
      <w:pPr>
        <w:pStyle w:val="TOCHeading"/>
        <w:outlineLvl w:val="0"/>
        <w:rPr>
          <w:color w:val="auto"/>
        </w:rPr>
      </w:pPr>
      <w:r>
        <w:rPr>
          <w:color w:val="auto"/>
        </w:rPr>
        <w:t>Figures</w:t>
      </w:r>
    </w:p>
    <w:p w14:paraId="1355136F" w14:textId="77777777" w:rsidR="001155BB" w:rsidRDefault="001155BB">
      <w:pPr>
        <w:pStyle w:val="TableofFigures"/>
        <w:tabs>
          <w:tab w:val="right" w:leader="dot" w:pos="8630"/>
        </w:tabs>
      </w:pPr>
    </w:p>
    <w:p w14:paraId="4519F0FA" w14:textId="77777777" w:rsidR="00393146" w:rsidRDefault="001155BB">
      <w:pPr>
        <w:pStyle w:val="TableofFigure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84066538" w:history="1">
        <w:r w:rsidR="00393146" w:rsidRPr="001B087B">
          <w:rPr>
            <w:rStyle w:val="Hyperlink"/>
            <w:noProof/>
          </w:rPr>
          <w:t>Figure 1: HY_Features in the context of the OGC Abstract Specification as well as Observations &amp; Measurements</w:t>
        </w:r>
        <w:r w:rsidR="00393146">
          <w:rPr>
            <w:noProof/>
            <w:webHidden/>
          </w:rPr>
          <w:tab/>
        </w:r>
        <w:r w:rsidR="00393146">
          <w:rPr>
            <w:noProof/>
            <w:webHidden/>
          </w:rPr>
          <w:fldChar w:fldCharType="begin"/>
        </w:r>
        <w:r w:rsidR="00393146">
          <w:rPr>
            <w:noProof/>
            <w:webHidden/>
          </w:rPr>
          <w:instrText xml:space="preserve"> PAGEREF _Toc484066538 \h </w:instrText>
        </w:r>
        <w:r w:rsidR="00393146">
          <w:rPr>
            <w:noProof/>
            <w:webHidden/>
          </w:rPr>
        </w:r>
        <w:r w:rsidR="00393146">
          <w:rPr>
            <w:noProof/>
            <w:webHidden/>
          </w:rPr>
          <w:fldChar w:fldCharType="separate"/>
        </w:r>
        <w:r w:rsidR="00393146">
          <w:rPr>
            <w:noProof/>
            <w:webHidden/>
          </w:rPr>
          <w:t>3</w:t>
        </w:r>
        <w:r w:rsidR="00393146">
          <w:rPr>
            <w:noProof/>
            <w:webHidden/>
          </w:rPr>
          <w:fldChar w:fldCharType="end"/>
        </w:r>
      </w:hyperlink>
    </w:p>
    <w:p w14:paraId="0F3E8815"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39" w:history="1">
        <w:r w:rsidR="00393146" w:rsidRPr="001B087B">
          <w:rPr>
            <w:rStyle w:val="Hyperlink"/>
            <w:noProof/>
          </w:rPr>
          <w:t>Figure 2: Processes of the Hydrologic Cycle</w:t>
        </w:r>
        <w:r w:rsidR="00393146">
          <w:rPr>
            <w:noProof/>
            <w:webHidden/>
          </w:rPr>
          <w:tab/>
        </w:r>
        <w:r w:rsidR="00393146">
          <w:rPr>
            <w:noProof/>
            <w:webHidden/>
          </w:rPr>
          <w:fldChar w:fldCharType="begin"/>
        </w:r>
        <w:r w:rsidR="00393146">
          <w:rPr>
            <w:noProof/>
            <w:webHidden/>
          </w:rPr>
          <w:instrText xml:space="preserve"> PAGEREF _Toc484066539 \h </w:instrText>
        </w:r>
        <w:r w:rsidR="00393146">
          <w:rPr>
            <w:noProof/>
            <w:webHidden/>
          </w:rPr>
        </w:r>
        <w:r w:rsidR="00393146">
          <w:rPr>
            <w:noProof/>
            <w:webHidden/>
          </w:rPr>
          <w:fldChar w:fldCharType="separate"/>
        </w:r>
        <w:r w:rsidR="00393146">
          <w:rPr>
            <w:noProof/>
            <w:webHidden/>
          </w:rPr>
          <w:t>17</w:t>
        </w:r>
        <w:r w:rsidR="00393146">
          <w:rPr>
            <w:noProof/>
            <w:webHidden/>
          </w:rPr>
          <w:fldChar w:fldCharType="end"/>
        </w:r>
      </w:hyperlink>
    </w:p>
    <w:p w14:paraId="6CF73843"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0" w:history="1">
        <w:r w:rsidR="00393146" w:rsidRPr="001B087B">
          <w:rPr>
            <w:rStyle w:val="Hyperlink"/>
            <w:noProof/>
          </w:rPr>
          <w:t>Figure 3: Illustration of multiple conceptual representations of a catchment</w:t>
        </w:r>
        <w:r w:rsidR="00393146">
          <w:rPr>
            <w:noProof/>
            <w:webHidden/>
          </w:rPr>
          <w:tab/>
        </w:r>
        <w:r w:rsidR="00393146">
          <w:rPr>
            <w:noProof/>
            <w:webHidden/>
          </w:rPr>
          <w:fldChar w:fldCharType="begin"/>
        </w:r>
        <w:r w:rsidR="00393146">
          <w:rPr>
            <w:noProof/>
            <w:webHidden/>
          </w:rPr>
          <w:instrText xml:space="preserve"> PAGEREF _Toc484066540 \h </w:instrText>
        </w:r>
        <w:r w:rsidR="00393146">
          <w:rPr>
            <w:noProof/>
            <w:webHidden/>
          </w:rPr>
        </w:r>
        <w:r w:rsidR="00393146">
          <w:rPr>
            <w:noProof/>
            <w:webHidden/>
          </w:rPr>
          <w:fldChar w:fldCharType="separate"/>
        </w:r>
        <w:r w:rsidR="00393146">
          <w:rPr>
            <w:noProof/>
            <w:webHidden/>
          </w:rPr>
          <w:t>20</w:t>
        </w:r>
        <w:r w:rsidR="00393146">
          <w:rPr>
            <w:noProof/>
            <w:webHidden/>
          </w:rPr>
          <w:fldChar w:fldCharType="end"/>
        </w:r>
      </w:hyperlink>
    </w:p>
    <w:p w14:paraId="633649BD"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1" w:history="1">
        <w:r w:rsidR="00393146" w:rsidRPr="001B087B">
          <w:rPr>
            <w:rStyle w:val="Hyperlink"/>
            <w:noProof/>
          </w:rPr>
          <w:t>Figure 4: This figure should be interpreted as the idealized catchment concept independent of realization or representation. Later figures use it as a base upon which realizations are highlighted.</w:t>
        </w:r>
        <w:r w:rsidR="00393146">
          <w:rPr>
            <w:noProof/>
            <w:webHidden/>
          </w:rPr>
          <w:tab/>
        </w:r>
        <w:r w:rsidR="00393146">
          <w:rPr>
            <w:noProof/>
            <w:webHidden/>
          </w:rPr>
          <w:fldChar w:fldCharType="begin"/>
        </w:r>
        <w:r w:rsidR="00393146">
          <w:rPr>
            <w:noProof/>
            <w:webHidden/>
          </w:rPr>
          <w:instrText xml:space="preserve"> PAGEREF _Toc484066541 \h </w:instrText>
        </w:r>
        <w:r w:rsidR="00393146">
          <w:rPr>
            <w:noProof/>
            <w:webHidden/>
          </w:rPr>
        </w:r>
        <w:r w:rsidR="00393146">
          <w:rPr>
            <w:noProof/>
            <w:webHidden/>
          </w:rPr>
          <w:fldChar w:fldCharType="separate"/>
        </w:r>
        <w:r w:rsidR="00393146">
          <w:rPr>
            <w:noProof/>
            <w:webHidden/>
          </w:rPr>
          <w:t>21</w:t>
        </w:r>
        <w:r w:rsidR="00393146">
          <w:rPr>
            <w:noProof/>
            <w:webHidden/>
          </w:rPr>
          <w:fldChar w:fldCharType="end"/>
        </w:r>
      </w:hyperlink>
    </w:p>
    <w:p w14:paraId="34B7CAFA"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2" w:history="1">
        <w:r w:rsidR="00393146" w:rsidRPr="001B087B">
          <w:rPr>
            <w:rStyle w:val="Hyperlink"/>
            <w:noProof/>
          </w:rPr>
          <w:t>Figure 5: Multiple catchment realizations (top left to bottom right): a) catchment boundary, b) catchment area, c) catchment flowpath d) subcatchment network, e) hydrographic network, f) geo-schematic network, g) flow network, h) hydrometric network of monitoring stations.</w:t>
        </w:r>
        <w:r w:rsidR="00393146">
          <w:rPr>
            <w:noProof/>
            <w:webHidden/>
          </w:rPr>
          <w:tab/>
        </w:r>
        <w:r w:rsidR="00393146">
          <w:rPr>
            <w:noProof/>
            <w:webHidden/>
          </w:rPr>
          <w:fldChar w:fldCharType="begin"/>
        </w:r>
        <w:r w:rsidR="00393146">
          <w:rPr>
            <w:noProof/>
            <w:webHidden/>
          </w:rPr>
          <w:instrText xml:space="preserve"> PAGEREF _Toc484066542 \h </w:instrText>
        </w:r>
        <w:r w:rsidR="00393146">
          <w:rPr>
            <w:noProof/>
            <w:webHidden/>
          </w:rPr>
        </w:r>
        <w:r w:rsidR="00393146">
          <w:rPr>
            <w:noProof/>
            <w:webHidden/>
          </w:rPr>
          <w:fldChar w:fldCharType="separate"/>
        </w:r>
        <w:r w:rsidR="00393146">
          <w:rPr>
            <w:noProof/>
            <w:webHidden/>
          </w:rPr>
          <w:t>22</w:t>
        </w:r>
        <w:r w:rsidR="00393146">
          <w:rPr>
            <w:noProof/>
            <w:webHidden/>
          </w:rPr>
          <w:fldChar w:fldCharType="end"/>
        </w:r>
      </w:hyperlink>
    </w:p>
    <w:p w14:paraId="09F2A134" w14:textId="61E8FA48"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3" w:history="1">
        <w:r w:rsidR="00393146" w:rsidRPr="001B087B">
          <w:rPr>
            <w:rStyle w:val="Hyperlink"/>
            <w:noProof/>
          </w:rPr>
          <w:t xml:space="preserve">Figure 6: Catchment connectivity examples (top left to bottom right): a) Simple catchments with one inflow and one outflow each; b) conjoint catchments with an ambiguous divide flowing into a single downstream catchment; c) catchments joining in a </w:t>
        </w:r>
        <w:r w:rsidR="007735C1">
          <w:rPr>
            <w:rStyle w:val="Hyperlink"/>
            <w:noProof/>
          </w:rPr>
          <w:t>waterbody</w:t>
        </w:r>
        <w:r w:rsidR="00393146" w:rsidRPr="001B087B">
          <w:rPr>
            <w:rStyle w:val="Hyperlink"/>
            <w:noProof/>
          </w:rPr>
          <w:t xml:space="preserve"> or wetland with no clear network at their shared nexus; d) catchments joining through intermittent or subsurface flows; e) catchments that join through areas of complex or braided channels with an ambiguous divide near their junction; f) catchments with distributary hydro nexuses such as in a delta.</w:t>
        </w:r>
        <w:r w:rsidR="00393146">
          <w:rPr>
            <w:noProof/>
            <w:webHidden/>
          </w:rPr>
          <w:tab/>
        </w:r>
        <w:r w:rsidR="00393146">
          <w:rPr>
            <w:noProof/>
            <w:webHidden/>
          </w:rPr>
          <w:fldChar w:fldCharType="begin"/>
        </w:r>
        <w:r w:rsidR="00393146">
          <w:rPr>
            <w:noProof/>
            <w:webHidden/>
          </w:rPr>
          <w:instrText xml:space="preserve"> PAGEREF _Toc484066543 \h </w:instrText>
        </w:r>
        <w:r w:rsidR="00393146">
          <w:rPr>
            <w:noProof/>
            <w:webHidden/>
          </w:rPr>
        </w:r>
        <w:r w:rsidR="00393146">
          <w:rPr>
            <w:noProof/>
            <w:webHidden/>
          </w:rPr>
          <w:fldChar w:fldCharType="separate"/>
        </w:r>
        <w:r w:rsidR="00393146">
          <w:rPr>
            <w:noProof/>
            <w:webHidden/>
          </w:rPr>
          <w:t>24</w:t>
        </w:r>
        <w:r w:rsidR="00393146">
          <w:rPr>
            <w:noProof/>
            <w:webHidden/>
          </w:rPr>
          <w:fldChar w:fldCharType="end"/>
        </w:r>
      </w:hyperlink>
    </w:p>
    <w:p w14:paraId="3C1F0D33"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4" w:history="1">
        <w:r w:rsidR="00393146" w:rsidRPr="001B087B">
          <w:rPr>
            <w:rStyle w:val="Hyperlink"/>
            <w:noProof/>
          </w:rPr>
          <w:t>Figure 7: Catchment hierarchy, with one catchment (dark grey C1) nested within another catchment (light grey C) and corresponding HY_Features UML classes.</w:t>
        </w:r>
        <w:r w:rsidR="00393146">
          <w:rPr>
            <w:noProof/>
            <w:webHidden/>
          </w:rPr>
          <w:tab/>
        </w:r>
        <w:r w:rsidR="00393146">
          <w:rPr>
            <w:noProof/>
            <w:webHidden/>
          </w:rPr>
          <w:fldChar w:fldCharType="begin"/>
        </w:r>
        <w:r w:rsidR="00393146">
          <w:rPr>
            <w:noProof/>
            <w:webHidden/>
          </w:rPr>
          <w:instrText xml:space="preserve"> PAGEREF _Toc484066544 \h </w:instrText>
        </w:r>
        <w:r w:rsidR="00393146">
          <w:rPr>
            <w:noProof/>
            <w:webHidden/>
          </w:rPr>
        </w:r>
        <w:r w:rsidR="00393146">
          <w:rPr>
            <w:noProof/>
            <w:webHidden/>
          </w:rPr>
          <w:fldChar w:fldCharType="separate"/>
        </w:r>
        <w:r w:rsidR="00393146">
          <w:rPr>
            <w:noProof/>
            <w:webHidden/>
          </w:rPr>
          <w:t>25</w:t>
        </w:r>
        <w:r w:rsidR="00393146">
          <w:rPr>
            <w:noProof/>
            <w:webHidden/>
          </w:rPr>
          <w:fldChar w:fldCharType="end"/>
        </w:r>
      </w:hyperlink>
    </w:p>
    <w:p w14:paraId="0E4A380B"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5" w:history="1">
        <w:r w:rsidR="00393146" w:rsidRPr="001B087B">
          <w:rPr>
            <w:rStyle w:val="Hyperlink"/>
            <w:noProof/>
          </w:rPr>
          <w:t>Figure 8: Catchment hierarchy with smaller catchments (C1, C2, C3) part of a dendritic catchment network, which is also a catchment and corresponding HY_Features UML classes.</w:t>
        </w:r>
        <w:r w:rsidR="00393146">
          <w:rPr>
            <w:noProof/>
            <w:webHidden/>
          </w:rPr>
          <w:tab/>
        </w:r>
        <w:r w:rsidR="00393146">
          <w:rPr>
            <w:noProof/>
            <w:webHidden/>
          </w:rPr>
          <w:fldChar w:fldCharType="begin"/>
        </w:r>
        <w:r w:rsidR="00393146">
          <w:rPr>
            <w:noProof/>
            <w:webHidden/>
          </w:rPr>
          <w:instrText xml:space="preserve"> PAGEREF _Toc484066545 \h </w:instrText>
        </w:r>
        <w:r w:rsidR="00393146">
          <w:rPr>
            <w:noProof/>
            <w:webHidden/>
          </w:rPr>
        </w:r>
        <w:r w:rsidR="00393146">
          <w:rPr>
            <w:noProof/>
            <w:webHidden/>
          </w:rPr>
          <w:fldChar w:fldCharType="separate"/>
        </w:r>
        <w:r w:rsidR="00393146">
          <w:rPr>
            <w:noProof/>
            <w:webHidden/>
          </w:rPr>
          <w:t>26</w:t>
        </w:r>
        <w:r w:rsidR="00393146">
          <w:rPr>
            <w:noProof/>
            <w:webHidden/>
          </w:rPr>
          <w:fldChar w:fldCharType="end"/>
        </w:r>
      </w:hyperlink>
    </w:p>
    <w:p w14:paraId="5054C1A8"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6" w:history="1">
        <w:r w:rsidR="00393146" w:rsidRPr="001B087B">
          <w:rPr>
            <w:rStyle w:val="Hyperlink"/>
            <w:noProof/>
          </w:rPr>
          <w:t>Figure 9: Catchment area (grey area A) and flowpath realization (red line F) that connects catchment inflow to outflow for a defined a hydrologically significant unit (C1) and corresponding HY_Features UML classes.</w:t>
        </w:r>
        <w:r w:rsidR="00393146">
          <w:rPr>
            <w:noProof/>
            <w:webHidden/>
          </w:rPr>
          <w:tab/>
        </w:r>
        <w:r w:rsidR="00393146">
          <w:rPr>
            <w:noProof/>
            <w:webHidden/>
          </w:rPr>
          <w:fldChar w:fldCharType="begin"/>
        </w:r>
        <w:r w:rsidR="00393146">
          <w:rPr>
            <w:noProof/>
            <w:webHidden/>
          </w:rPr>
          <w:instrText xml:space="preserve"> PAGEREF _Toc484066546 \h </w:instrText>
        </w:r>
        <w:r w:rsidR="00393146">
          <w:rPr>
            <w:noProof/>
            <w:webHidden/>
          </w:rPr>
        </w:r>
        <w:r w:rsidR="00393146">
          <w:rPr>
            <w:noProof/>
            <w:webHidden/>
          </w:rPr>
          <w:fldChar w:fldCharType="separate"/>
        </w:r>
        <w:r w:rsidR="00393146">
          <w:rPr>
            <w:noProof/>
            <w:webHidden/>
          </w:rPr>
          <w:t>27</w:t>
        </w:r>
        <w:r w:rsidR="00393146">
          <w:rPr>
            <w:noProof/>
            <w:webHidden/>
          </w:rPr>
          <w:fldChar w:fldCharType="end"/>
        </w:r>
      </w:hyperlink>
    </w:p>
    <w:p w14:paraId="5E9624B1"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7" w:history="1">
        <w:r w:rsidR="00393146" w:rsidRPr="001B087B">
          <w:rPr>
            <w:rStyle w:val="Hyperlink"/>
            <w:noProof/>
          </w:rPr>
          <w:t>Figure 10: Catchment (C1), realized by a flowpath (red line F) and area (grey area A), contributes to a common outflow hydro nexus node (n1) and corresponding HY_Features UML classes.</w:t>
        </w:r>
        <w:r w:rsidR="00393146">
          <w:rPr>
            <w:noProof/>
            <w:webHidden/>
          </w:rPr>
          <w:tab/>
        </w:r>
        <w:r w:rsidR="00393146">
          <w:rPr>
            <w:noProof/>
            <w:webHidden/>
          </w:rPr>
          <w:fldChar w:fldCharType="begin"/>
        </w:r>
        <w:r w:rsidR="00393146">
          <w:rPr>
            <w:noProof/>
            <w:webHidden/>
          </w:rPr>
          <w:instrText xml:space="preserve"> PAGEREF _Toc484066547 \h </w:instrText>
        </w:r>
        <w:r w:rsidR="00393146">
          <w:rPr>
            <w:noProof/>
            <w:webHidden/>
          </w:rPr>
        </w:r>
        <w:r w:rsidR="00393146">
          <w:rPr>
            <w:noProof/>
            <w:webHidden/>
          </w:rPr>
          <w:fldChar w:fldCharType="separate"/>
        </w:r>
        <w:r w:rsidR="00393146">
          <w:rPr>
            <w:noProof/>
            <w:webHidden/>
          </w:rPr>
          <w:t>27</w:t>
        </w:r>
        <w:r w:rsidR="00393146">
          <w:rPr>
            <w:noProof/>
            <w:webHidden/>
          </w:rPr>
          <w:fldChar w:fldCharType="end"/>
        </w:r>
      </w:hyperlink>
    </w:p>
    <w:p w14:paraId="410A9243"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8" w:history="1">
        <w:r w:rsidR="00393146" w:rsidRPr="001B087B">
          <w:rPr>
            <w:rStyle w:val="Hyperlink"/>
            <w:noProof/>
          </w:rPr>
          <w:t>Figure 11: Catchment (C1), realized by a flowpath (red line F) and area (grey area A), receives inflow from hydro nexus node n2.</w:t>
        </w:r>
        <w:r w:rsidR="00393146">
          <w:rPr>
            <w:noProof/>
            <w:webHidden/>
          </w:rPr>
          <w:tab/>
        </w:r>
        <w:r w:rsidR="00393146">
          <w:rPr>
            <w:noProof/>
            <w:webHidden/>
          </w:rPr>
          <w:fldChar w:fldCharType="begin"/>
        </w:r>
        <w:r w:rsidR="00393146">
          <w:rPr>
            <w:noProof/>
            <w:webHidden/>
          </w:rPr>
          <w:instrText xml:space="preserve"> PAGEREF _Toc484066548 \h </w:instrText>
        </w:r>
        <w:r w:rsidR="00393146">
          <w:rPr>
            <w:noProof/>
            <w:webHidden/>
          </w:rPr>
        </w:r>
        <w:r w:rsidR="00393146">
          <w:rPr>
            <w:noProof/>
            <w:webHidden/>
          </w:rPr>
          <w:fldChar w:fldCharType="separate"/>
        </w:r>
        <w:r w:rsidR="00393146">
          <w:rPr>
            <w:noProof/>
            <w:webHidden/>
          </w:rPr>
          <w:t>28</w:t>
        </w:r>
        <w:r w:rsidR="00393146">
          <w:rPr>
            <w:noProof/>
            <w:webHidden/>
          </w:rPr>
          <w:fldChar w:fldCharType="end"/>
        </w:r>
      </w:hyperlink>
    </w:p>
    <w:p w14:paraId="4D99E6C3"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9" w:history="1">
        <w:r w:rsidR="00393146" w:rsidRPr="001B087B">
          <w:rPr>
            <w:rStyle w:val="Hyperlink"/>
            <w:noProof/>
          </w:rPr>
          <w:t>Figure 12: Non-dendritic stream network complexity: a) non-dendritic detailed flow: b) unambiguous aggregated flow.</w:t>
        </w:r>
        <w:r w:rsidR="00393146">
          <w:rPr>
            <w:noProof/>
            <w:webHidden/>
          </w:rPr>
          <w:tab/>
        </w:r>
        <w:r w:rsidR="00393146">
          <w:rPr>
            <w:noProof/>
            <w:webHidden/>
          </w:rPr>
          <w:fldChar w:fldCharType="begin"/>
        </w:r>
        <w:r w:rsidR="00393146">
          <w:rPr>
            <w:noProof/>
            <w:webHidden/>
          </w:rPr>
          <w:instrText xml:space="preserve"> PAGEREF _Toc484066549 \h </w:instrText>
        </w:r>
        <w:r w:rsidR="00393146">
          <w:rPr>
            <w:noProof/>
            <w:webHidden/>
          </w:rPr>
        </w:r>
        <w:r w:rsidR="00393146">
          <w:rPr>
            <w:noProof/>
            <w:webHidden/>
          </w:rPr>
          <w:fldChar w:fldCharType="separate"/>
        </w:r>
        <w:r w:rsidR="00393146">
          <w:rPr>
            <w:noProof/>
            <w:webHidden/>
          </w:rPr>
          <w:t>28</w:t>
        </w:r>
        <w:r w:rsidR="00393146">
          <w:rPr>
            <w:noProof/>
            <w:webHidden/>
          </w:rPr>
          <w:fldChar w:fldCharType="end"/>
        </w:r>
      </w:hyperlink>
    </w:p>
    <w:p w14:paraId="24369930"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0" w:history="1">
        <w:r w:rsidR="00393146" w:rsidRPr="001B087B">
          <w:rPr>
            <w:rStyle w:val="Hyperlink"/>
            <w:noProof/>
          </w:rPr>
          <w:t>Figure 13: Inflow node referenced along a downstream flowpath</w:t>
        </w:r>
        <w:r w:rsidR="00393146">
          <w:rPr>
            <w:noProof/>
            <w:webHidden/>
          </w:rPr>
          <w:tab/>
        </w:r>
        <w:r w:rsidR="00393146">
          <w:rPr>
            <w:noProof/>
            <w:webHidden/>
          </w:rPr>
          <w:fldChar w:fldCharType="begin"/>
        </w:r>
        <w:r w:rsidR="00393146">
          <w:rPr>
            <w:noProof/>
            <w:webHidden/>
          </w:rPr>
          <w:instrText xml:space="preserve"> PAGEREF _Toc484066550 \h </w:instrText>
        </w:r>
        <w:r w:rsidR="00393146">
          <w:rPr>
            <w:noProof/>
            <w:webHidden/>
          </w:rPr>
        </w:r>
        <w:r w:rsidR="00393146">
          <w:rPr>
            <w:noProof/>
            <w:webHidden/>
          </w:rPr>
          <w:fldChar w:fldCharType="separate"/>
        </w:r>
        <w:r w:rsidR="00393146">
          <w:rPr>
            <w:noProof/>
            <w:webHidden/>
          </w:rPr>
          <w:t>33</w:t>
        </w:r>
        <w:r w:rsidR="00393146">
          <w:rPr>
            <w:noProof/>
            <w:webHidden/>
          </w:rPr>
          <w:fldChar w:fldCharType="end"/>
        </w:r>
      </w:hyperlink>
    </w:p>
    <w:p w14:paraId="5D9F91D0"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1" w:history="1">
        <w:r w:rsidR="00393146" w:rsidRPr="001B087B">
          <w:rPr>
            <w:rStyle w:val="Hyperlink"/>
            <w:noProof/>
          </w:rPr>
          <w:t>Figure 14: Newly introduced hydro nexus referenced along an upstream and downstream flowpath</w:t>
        </w:r>
        <w:r w:rsidR="00393146">
          <w:rPr>
            <w:noProof/>
            <w:webHidden/>
          </w:rPr>
          <w:tab/>
        </w:r>
        <w:r w:rsidR="00393146">
          <w:rPr>
            <w:noProof/>
            <w:webHidden/>
          </w:rPr>
          <w:fldChar w:fldCharType="begin"/>
        </w:r>
        <w:r w:rsidR="00393146">
          <w:rPr>
            <w:noProof/>
            <w:webHidden/>
          </w:rPr>
          <w:instrText xml:space="preserve"> PAGEREF _Toc484066551 \h </w:instrText>
        </w:r>
        <w:r w:rsidR="00393146">
          <w:rPr>
            <w:noProof/>
            <w:webHidden/>
          </w:rPr>
        </w:r>
        <w:r w:rsidR="00393146">
          <w:rPr>
            <w:noProof/>
            <w:webHidden/>
          </w:rPr>
          <w:fldChar w:fldCharType="separate"/>
        </w:r>
        <w:r w:rsidR="00393146">
          <w:rPr>
            <w:noProof/>
            <w:webHidden/>
          </w:rPr>
          <w:t>34</w:t>
        </w:r>
        <w:r w:rsidR="00393146">
          <w:rPr>
            <w:noProof/>
            <w:webHidden/>
          </w:rPr>
          <w:fldChar w:fldCharType="end"/>
        </w:r>
      </w:hyperlink>
    </w:p>
    <w:p w14:paraId="4DA9CE6D"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2" w:history="1">
        <w:r w:rsidR="00393146" w:rsidRPr="001B087B">
          <w:rPr>
            <w:rStyle w:val="Hyperlink"/>
            <w:noProof/>
          </w:rPr>
          <w:t>Figure 15: New location referenced along a downstream flowpath, expressed as part of the known distance from outflow node</w:t>
        </w:r>
        <w:r w:rsidR="00393146">
          <w:rPr>
            <w:noProof/>
            <w:webHidden/>
          </w:rPr>
          <w:tab/>
        </w:r>
        <w:r w:rsidR="00393146">
          <w:rPr>
            <w:noProof/>
            <w:webHidden/>
          </w:rPr>
          <w:fldChar w:fldCharType="begin"/>
        </w:r>
        <w:r w:rsidR="00393146">
          <w:rPr>
            <w:noProof/>
            <w:webHidden/>
          </w:rPr>
          <w:instrText xml:space="preserve"> PAGEREF _Toc484066552 \h </w:instrText>
        </w:r>
        <w:r w:rsidR="00393146">
          <w:rPr>
            <w:noProof/>
            <w:webHidden/>
          </w:rPr>
        </w:r>
        <w:r w:rsidR="00393146">
          <w:rPr>
            <w:noProof/>
            <w:webHidden/>
          </w:rPr>
          <w:fldChar w:fldCharType="separate"/>
        </w:r>
        <w:r w:rsidR="00393146">
          <w:rPr>
            <w:noProof/>
            <w:webHidden/>
          </w:rPr>
          <w:t>35</w:t>
        </w:r>
        <w:r w:rsidR="00393146">
          <w:rPr>
            <w:noProof/>
            <w:webHidden/>
          </w:rPr>
          <w:fldChar w:fldCharType="end"/>
        </w:r>
      </w:hyperlink>
    </w:p>
    <w:p w14:paraId="0660FABA"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3" w:history="1">
        <w:r w:rsidR="00393146" w:rsidRPr="001B087B">
          <w:rPr>
            <w:rStyle w:val="Hyperlink"/>
            <w:noProof/>
          </w:rPr>
          <w:t>Figure 16: New location referenced along a downstream flowpath, expressed distance from a located feature, and finally as part of the known distance from outflow node</w:t>
        </w:r>
        <w:r w:rsidR="00393146">
          <w:rPr>
            <w:noProof/>
            <w:webHidden/>
          </w:rPr>
          <w:tab/>
        </w:r>
        <w:r w:rsidR="00393146">
          <w:rPr>
            <w:noProof/>
            <w:webHidden/>
          </w:rPr>
          <w:fldChar w:fldCharType="begin"/>
        </w:r>
        <w:r w:rsidR="00393146">
          <w:rPr>
            <w:noProof/>
            <w:webHidden/>
          </w:rPr>
          <w:instrText xml:space="preserve"> PAGEREF _Toc484066553 \h </w:instrText>
        </w:r>
        <w:r w:rsidR="00393146">
          <w:rPr>
            <w:noProof/>
            <w:webHidden/>
          </w:rPr>
        </w:r>
        <w:r w:rsidR="00393146">
          <w:rPr>
            <w:noProof/>
            <w:webHidden/>
          </w:rPr>
          <w:fldChar w:fldCharType="separate"/>
        </w:r>
        <w:r w:rsidR="00393146">
          <w:rPr>
            <w:noProof/>
            <w:webHidden/>
          </w:rPr>
          <w:t>35</w:t>
        </w:r>
        <w:r w:rsidR="00393146">
          <w:rPr>
            <w:noProof/>
            <w:webHidden/>
          </w:rPr>
          <w:fldChar w:fldCharType="end"/>
        </w:r>
      </w:hyperlink>
    </w:p>
    <w:p w14:paraId="517F5DDA"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4" w:history="1">
        <w:r w:rsidR="00393146" w:rsidRPr="001B087B">
          <w:rPr>
            <w:rStyle w:val="Hyperlink"/>
            <w:noProof/>
          </w:rPr>
          <w:t>Figure 17: Position (yellow dot) of an outflow node referencing an inflow node, expressed as a measured distance from a upstream referent (red dot) and representative UML classes.</w:t>
        </w:r>
        <w:r w:rsidR="00393146">
          <w:rPr>
            <w:noProof/>
            <w:webHidden/>
          </w:rPr>
          <w:tab/>
        </w:r>
        <w:r w:rsidR="00393146">
          <w:rPr>
            <w:noProof/>
            <w:webHidden/>
          </w:rPr>
          <w:fldChar w:fldCharType="begin"/>
        </w:r>
        <w:r w:rsidR="00393146">
          <w:rPr>
            <w:noProof/>
            <w:webHidden/>
          </w:rPr>
          <w:instrText xml:space="preserve"> PAGEREF _Toc484066554 \h </w:instrText>
        </w:r>
        <w:r w:rsidR="00393146">
          <w:rPr>
            <w:noProof/>
            <w:webHidden/>
          </w:rPr>
        </w:r>
        <w:r w:rsidR="00393146">
          <w:rPr>
            <w:noProof/>
            <w:webHidden/>
          </w:rPr>
          <w:fldChar w:fldCharType="separate"/>
        </w:r>
        <w:r w:rsidR="00393146">
          <w:rPr>
            <w:noProof/>
            <w:webHidden/>
          </w:rPr>
          <w:t>36</w:t>
        </w:r>
        <w:r w:rsidR="00393146">
          <w:rPr>
            <w:noProof/>
            <w:webHidden/>
          </w:rPr>
          <w:fldChar w:fldCharType="end"/>
        </w:r>
      </w:hyperlink>
    </w:p>
    <w:p w14:paraId="1E405B73"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5" w:history="1">
        <w:r w:rsidR="00393146" w:rsidRPr="001B087B">
          <w:rPr>
            <w:rStyle w:val="Hyperlink"/>
            <w:noProof/>
          </w:rPr>
          <w:t>Figure 18: Position (yellow dot) of an inflow node relative to an outflow node, determined along a downstream flowpath, expressed as a measured distance from a downstream referent (red dot) and representative UML classes.</w:t>
        </w:r>
        <w:r w:rsidR="00393146">
          <w:rPr>
            <w:noProof/>
            <w:webHidden/>
          </w:rPr>
          <w:tab/>
        </w:r>
        <w:r w:rsidR="00393146">
          <w:rPr>
            <w:noProof/>
            <w:webHidden/>
          </w:rPr>
          <w:fldChar w:fldCharType="begin"/>
        </w:r>
        <w:r w:rsidR="00393146">
          <w:rPr>
            <w:noProof/>
            <w:webHidden/>
          </w:rPr>
          <w:instrText xml:space="preserve"> PAGEREF _Toc484066555 \h </w:instrText>
        </w:r>
        <w:r w:rsidR="00393146">
          <w:rPr>
            <w:noProof/>
            <w:webHidden/>
          </w:rPr>
        </w:r>
        <w:r w:rsidR="00393146">
          <w:rPr>
            <w:noProof/>
            <w:webHidden/>
          </w:rPr>
          <w:fldChar w:fldCharType="separate"/>
        </w:r>
        <w:r w:rsidR="00393146">
          <w:rPr>
            <w:noProof/>
            <w:webHidden/>
          </w:rPr>
          <w:t>37</w:t>
        </w:r>
        <w:r w:rsidR="00393146">
          <w:rPr>
            <w:noProof/>
            <w:webHidden/>
          </w:rPr>
          <w:fldChar w:fldCharType="end"/>
        </w:r>
      </w:hyperlink>
    </w:p>
    <w:p w14:paraId="260109CB"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6" w:history="1">
        <w:r w:rsidR="00393146" w:rsidRPr="001B087B">
          <w:rPr>
            <w:rStyle w:val="Hyperlink"/>
            <w:noProof/>
          </w:rPr>
          <w:t>Figure 19: Intermediate Position (yellow dot) between known inflow and outflow nodes, expressed as distance from a located upstream or downstream referent (red dots).</w:t>
        </w:r>
        <w:r w:rsidR="00393146">
          <w:rPr>
            <w:noProof/>
            <w:webHidden/>
          </w:rPr>
          <w:tab/>
        </w:r>
        <w:r w:rsidR="00393146">
          <w:rPr>
            <w:noProof/>
            <w:webHidden/>
          </w:rPr>
          <w:fldChar w:fldCharType="begin"/>
        </w:r>
        <w:r w:rsidR="00393146">
          <w:rPr>
            <w:noProof/>
            <w:webHidden/>
          </w:rPr>
          <w:instrText xml:space="preserve"> PAGEREF _Toc484066556 \h </w:instrText>
        </w:r>
        <w:r w:rsidR="00393146">
          <w:rPr>
            <w:noProof/>
            <w:webHidden/>
          </w:rPr>
        </w:r>
        <w:r w:rsidR="00393146">
          <w:rPr>
            <w:noProof/>
            <w:webHidden/>
          </w:rPr>
          <w:fldChar w:fldCharType="separate"/>
        </w:r>
        <w:r w:rsidR="00393146">
          <w:rPr>
            <w:noProof/>
            <w:webHidden/>
          </w:rPr>
          <w:t>38</w:t>
        </w:r>
        <w:r w:rsidR="00393146">
          <w:rPr>
            <w:noProof/>
            <w:webHidden/>
          </w:rPr>
          <w:fldChar w:fldCharType="end"/>
        </w:r>
      </w:hyperlink>
    </w:p>
    <w:p w14:paraId="10E1815F"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7" w:history="1">
        <w:r w:rsidR="00393146" w:rsidRPr="001B087B">
          <w:rPr>
            <w:rStyle w:val="Hyperlink"/>
            <w:noProof/>
          </w:rPr>
          <w:t>Figure 20: HY_Features modules and packages</w:t>
        </w:r>
        <w:r w:rsidR="00393146">
          <w:rPr>
            <w:noProof/>
            <w:webHidden/>
          </w:rPr>
          <w:tab/>
        </w:r>
        <w:r w:rsidR="00393146">
          <w:rPr>
            <w:noProof/>
            <w:webHidden/>
          </w:rPr>
          <w:fldChar w:fldCharType="begin"/>
        </w:r>
        <w:r w:rsidR="00393146">
          <w:rPr>
            <w:noProof/>
            <w:webHidden/>
          </w:rPr>
          <w:instrText xml:space="preserve"> PAGEREF _Toc484066557 \h </w:instrText>
        </w:r>
        <w:r w:rsidR="00393146">
          <w:rPr>
            <w:noProof/>
            <w:webHidden/>
          </w:rPr>
        </w:r>
        <w:r w:rsidR="00393146">
          <w:rPr>
            <w:noProof/>
            <w:webHidden/>
          </w:rPr>
          <w:fldChar w:fldCharType="separate"/>
        </w:r>
        <w:r w:rsidR="00393146">
          <w:rPr>
            <w:noProof/>
            <w:webHidden/>
          </w:rPr>
          <w:t>44</w:t>
        </w:r>
        <w:r w:rsidR="00393146">
          <w:rPr>
            <w:noProof/>
            <w:webHidden/>
          </w:rPr>
          <w:fldChar w:fldCharType="end"/>
        </w:r>
      </w:hyperlink>
    </w:p>
    <w:p w14:paraId="362CDE12"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8" w:history="1">
        <w:r w:rsidR="00393146" w:rsidRPr="001B087B">
          <w:rPr>
            <w:rStyle w:val="Hyperlink"/>
            <w:noProof/>
          </w:rPr>
          <w:t>Figure 21: Hydro Feature requirements Class Diagram</w:t>
        </w:r>
        <w:r w:rsidR="00393146">
          <w:rPr>
            <w:noProof/>
            <w:webHidden/>
          </w:rPr>
          <w:tab/>
        </w:r>
        <w:r w:rsidR="00393146">
          <w:rPr>
            <w:noProof/>
            <w:webHidden/>
          </w:rPr>
          <w:fldChar w:fldCharType="begin"/>
        </w:r>
        <w:r w:rsidR="00393146">
          <w:rPr>
            <w:noProof/>
            <w:webHidden/>
          </w:rPr>
          <w:instrText xml:space="preserve"> PAGEREF _Toc484066558 \h </w:instrText>
        </w:r>
        <w:r w:rsidR="00393146">
          <w:rPr>
            <w:noProof/>
            <w:webHidden/>
          </w:rPr>
        </w:r>
        <w:r w:rsidR="00393146">
          <w:rPr>
            <w:noProof/>
            <w:webHidden/>
          </w:rPr>
          <w:fldChar w:fldCharType="separate"/>
        </w:r>
        <w:r w:rsidR="00393146">
          <w:rPr>
            <w:noProof/>
            <w:webHidden/>
          </w:rPr>
          <w:t>46</w:t>
        </w:r>
        <w:r w:rsidR="00393146">
          <w:rPr>
            <w:noProof/>
            <w:webHidden/>
          </w:rPr>
          <w:fldChar w:fldCharType="end"/>
        </w:r>
      </w:hyperlink>
    </w:p>
    <w:p w14:paraId="72503A18"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9" w:history="1">
        <w:r w:rsidR="00393146" w:rsidRPr="001B087B">
          <w:rPr>
            <w:rStyle w:val="Hyperlink"/>
            <w:noProof/>
          </w:rPr>
          <w:t>Figure 22: Hydro Feature – external dependencies</w:t>
        </w:r>
        <w:r w:rsidR="00393146">
          <w:rPr>
            <w:noProof/>
            <w:webHidden/>
          </w:rPr>
          <w:tab/>
        </w:r>
        <w:r w:rsidR="00393146">
          <w:rPr>
            <w:noProof/>
            <w:webHidden/>
          </w:rPr>
          <w:fldChar w:fldCharType="begin"/>
        </w:r>
        <w:r w:rsidR="00393146">
          <w:rPr>
            <w:noProof/>
            <w:webHidden/>
          </w:rPr>
          <w:instrText xml:space="preserve"> PAGEREF _Toc484066559 \h </w:instrText>
        </w:r>
        <w:r w:rsidR="00393146">
          <w:rPr>
            <w:noProof/>
            <w:webHidden/>
          </w:rPr>
        </w:r>
        <w:r w:rsidR="00393146">
          <w:rPr>
            <w:noProof/>
            <w:webHidden/>
          </w:rPr>
          <w:fldChar w:fldCharType="separate"/>
        </w:r>
        <w:r w:rsidR="00393146">
          <w:rPr>
            <w:noProof/>
            <w:webHidden/>
          </w:rPr>
          <w:t>46</w:t>
        </w:r>
        <w:r w:rsidR="00393146">
          <w:rPr>
            <w:noProof/>
            <w:webHidden/>
          </w:rPr>
          <w:fldChar w:fldCharType="end"/>
        </w:r>
      </w:hyperlink>
    </w:p>
    <w:p w14:paraId="0AD19798"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0" w:history="1">
        <w:r w:rsidR="00393146" w:rsidRPr="001B087B">
          <w:rPr>
            <w:rStyle w:val="Hyperlink"/>
            <w:noProof/>
          </w:rPr>
          <w:t>Figure 23: Hydrologic features describing separate aspects of hydrology phenomena</w:t>
        </w:r>
        <w:r w:rsidR="00393146">
          <w:rPr>
            <w:noProof/>
            <w:webHidden/>
          </w:rPr>
          <w:tab/>
        </w:r>
        <w:r w:rsidR="00393146">
          <w:rPr>
            <w:noProof/>
            <w:webHidden/>
          </w:rPr>
          <w:fldChar w:fldCharType="begin"/>
        </w:r>
        <w:r w:rsidR="00393146">
          <w:rPr>
            <w:noProof/>
            <w:webHidden/>
          </w:rPr>
          <w:instrText xml:space="preserve"> PAGEREF _Toc484066560 \h </w:instrText>
        </w:r>
        <w:r w:rsidR="00393146">
          <w:rPr>
            <w:noProof/>
            <w:webHidden/>
          </w:rPr>
        </w:r>
        <w:r w:rsidR="00393146">
          <w:rPr>
            <w:noProof/>
            <w:webHidden/>
          </w:rPr>
          <w:fldChar w:fldCharType="separate"/>
        </w:r>
        <w:r w:rsidR="00393146">
          <w:rPr>
            <w:noProof/>
            <w:webHidden/>
          </w:rPr>
          <w:t>47</w:t>
        </w:r>
        <w:r w:rsidR="00393146">
          <w:rPr>
            <w:noProof/>
            <w:webHidden/>
          </w:rPr>
          <w:fldChar w:fldCharType="end"/>
        </w:r>
      </w:hyperlink>
    </w:p>
    <w:p w14:paraId="25B152D9"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1" w:history="1">
        <w:r w:rsidR="00393146" w:rsidRPr="001B087B">
          <w:rPr>
            <w:rStyle w:val="Hyperlink"/>
            <w:noProof/>
          </w:rPr>
          <w:t>Figure 24: Named Feature (UML class diagram)</w:t>
        </w:r>
        <w:r w:rsidR="00393146">
          <w:rPr>
            <w:noProof/>
            <w:webHidden/>
          </w:rPr>
          <w:tab/>
        </w:r>
        <w:r w:rsidR="00393146">
          <w:rPr>
            <w:noProof/>
            <w:webHidden/>
          </w:rPr>
          <w:fldChar w:fldCharType="begin"/>
        </w:r>
        <w:r w:rsidR="00393146">
          <w:rPr>
            <w:noProof/>
            <w:webHidden/>
          </w:rPr>
          <w:instrText xml:space="preserve"> PAGEREF _Toc484066561 \h </w:instrText>
        </w:r>
        <w:r w:rsidR="00393146">
          <w:rPr>
            <w:noProof/>
            <w:webHidden/>
          </w:rPr>
        </w:r>
        <w:r w:rsidR="00393146">
          <w:rPr>
            <w:noProof/>
            <w:webHidden/>
          </w:rPr>
          <w:fldChar w:fldCharType="separate"/>
        </w:r>
        <w:r w:rsidR="00393146">
          <w:rPr>
            <w:noProof/>
            <w:webHidden/>
          </w:rPr>
          <w:t>48</w:t>
        </w:r>
        <w:r w:rsidR="00393146">
          <w:rPr>
            <w:noProof/>
            <w:webHidden/>
          </w:rPr>
          <w:fldChar w:fldCharType="end"/>
        </w:r>
      </w:hyperlink>
    </w:p>
    <w:p w14:paraId="1EC42441"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2" w:history="1">
        <w:r w:rsidR="00393146" w:rsidRPr="001B087B">
          <w:rPr>
            <w:rStyle w:val="Hyperlink"/>
            <w:noProof/>
          </w:rPr>
          <w:t>Figure 25: Catchment model (UML class diagram)</w:t>
        </w:r>
        <w:r w:rsidR="00393146">
          <w:rPr>
            <w:noProof/>
            <w:webHidden/>
          </w:rPr>
          <w:tab/>
        </w:r>
        <w:r w:rsidR="00393146">
          <w:rPr>
            <w:noProof/>
            <w:webHidden/>
          </w:rPr>
          <w:fldChar w:fldCharType="begin"/>
        </w:r>
        <w:r w:rsidR="00393146">
          <w:rPr>
            <w:noProof/>
            <w:webHidden/>
          </w:rPr>
          <w:instrText xml:space="preserve"> PAGEREF _Toc484066562 \h </w:instrText>
        </w:r>
        <w:r w:rsidR="00393146">
          <w:rPr>
            <w:noProof/>
            <w:webHidden/>
          </w:rPr>
        </w:r>
        <w:r w:rsidR="00393146">
          <w:rPr>
            <w:noProof/>
            <w:webHidden/>
          </w:rPr>
          <w:fldChar w:fldCharType="separate"/>
        </w:r>
        <w:r w:rsidR="00393146">
          <w:rPr>
            <w:noProof/>
            <w:webHidden/>
          </w:rPr>
          <w:t>50</w:t>
        </w:r>
        <w:r w:rsidR="00393146">
          <w:rPr>
            <w:noProof/>
            <w:webHidden/>
          </w:rPr>
          <w:fldChar w:fldCharType="end"/>
        </w:r>
      </w:hyperlink>
    </w:p>
    <w:p w14:paraId="65AF87C9"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3" w:history="1">
        <w:r w:rsidR="00393146" w:rsidRPr="001B087B">
          <w:rPr>
            <w:rStyle w:val="Hyperlink"/>
            <w:noProof/>
          </w:rPr>
          <w:t>Figure 26: Catchment and outfall (UML class diagram)</w:t>
        </w:r>
        <w:r w:rsidR="00393146">
          <w:rPr>
            <w:noProof/>
            <w:webHidden/>
          </w:rPr>
          <w:tab/>
        </w:r>
        <w:r w:rsidR="00393146">
          <w:rPr>
            <w:noProof/>
            <w:webHidden/>
          </w:rPr>
          <w:fldChar w:fldCharType="begin"/>
        </w:r>
        <w:r w:rsidR="00393146">
          <w:rPr>
            <w:noProof/>
            <w:webHidden/>
          </w:rPr>
          <w:instrText xml:space="preserve"> PAGEREF _Toc484066563 \h </w:instrText>
        </w:r>
        <w:r w:rsidR="00393146">
          <w:rPr>
            <w:noProof/>
            <w:webHidden/>
          </w:rPr>
        </w:r>
        <w:r w:rsidR="00393146">
          <w:rPr>
            <w:noProof/>
            <w:webHidden/>
          </w:rPr>
          <w:fldChar w:fldCharType="separate"/>
        </w:r>
        <w:r w:rsidR="00393146">
          <w:rPr>
            <w:noProof/>
            <w:webHidden/>
          </w:rPr>
          <w:t>51</w:t>
        </w:r>
        <w:r w:rsidR="00393146">
          <w:rPr>
            <w:noProof/>
            <w:webHidden/>
          </w:rPr>
          <w:fldChar w:fldCharType="end"/>
        </w:r>
      </w:hyperlink>
    </w:p>
    <w:p w14:paraId="19F91060"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4" w:history="1">
        <w:r w:rsidR="00393146" w:rsidRPr="001B087B">
          <w:rPr>
            <w:rStyle w:val="Hyperlink"/>
            <w:noProof/>
          </w:rPr>
          <w:t>Figure 27: Containing / contained catchment (UML class diagram)</w:t>
        </w:r>
        <w:r w:rsidR="00393146">
          <w:rPr>
            <w:noProof/>
            <w:webHidden/>
          </w:rPr>
          <w:tab/>
        </w:r>
        <w:r w:rsidR="00393146">
          <w:rPr>
            <w:noProof/>
            <w:webHidden/>
          </w:rPr>
          <w:fldChar w:fldCharType="begin"/>
        </w:r>
        <w:r w:rsidR="00393146">
          <w:rPr>
            <w:noProof/>
            <w:webHidden/>
          </w:rPr>
          <w:instrText xml:space="preserve"> PAGEREF _Toc484066564 \h </w:instrText>
        </w:r>
        <w:r w:rsidR="00393146">
          <w:rPr>
            <w:noProof/>
            <w:webHidden/>
          </w:rPr>
        </w:r>
        <w:r w:rsidR="00393146">
          <w:rPr>
            <w:noProof/>
            <w:webHidden/>
          </w:rPr>
          <w:fldChar w:fldCharType="separate"/>
        </w:r>
        <w:r w:rsidR="00393146">
          <w:rPr>
            <w:noProof/>
            <w:webHidden/>
          </w:rPr>
          <w:t>52</w:t>
        </w:r>
        <w:r w:rsidR="00393146">
          <w:rPr>
            <w:noProof/>
            <w:webHidden/>
          </w:rPr>
          <w:fldChar w:fldCharType="end"/>
        </w:r>
      </w:hyperlink>
    </w:p>
    <w:p w14:paraId="02F5EB00"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5" w:history="1">
        <w:r w:rsidR="00393146" w:rsidRPr="001B087B">
          <w:rPr>
            <w:rStyle w:val="Hyperlink"/>
            <w:noProof/>
          </w:rPr>
          <w:t>Figure 29: Conjoint catchment (UML class diagram)</w:t>
        </w:r>
        <w:r w:rsidR="00393146">
          <w:rPr>
            <w:noProof/>
            <w:webHidden/>
          </w:rPr>
          <w:tab/>
        </w:r>
        <w:r w:rsidR="00393146">
          <w:rPr>
            <w:noProof/>
            <w:webHidden/>
          </w:rPr>
          <w:fldChar w:fldCharType="begin"/>
        </w:r>
        <w:r w:rsidR="00393146">
          <w:rPr>
            <w:noProof/>
            <w:webHidden/>
          </w:rPr>
          <w:instrText xml:space="preserve"> PAGEREF _Toc484066565 \h </w:instrText>
        </w:r>
        <w:r w:rsidR="00393146">
          <w:rPr>
            <w:noProof/>
            <w:webHidden/>
          </w:rPr>
        </w:r>
        <w:r w:rsidR="00393146">
          <w:rPr>
            <w:noProof/>
            <w:webHidden/>
          </w:rPr>
          <w:fldChar w:fldCharType="separate"/>
        </w:r>
        <w:r w:rsidR="00393146">
          <w:rPr>
            <w:noProof/>
            <w:webHidden/>
          </w:rPr>
          <w:t>52</w:t>
        </w:r>
        <w:r w:rsidR="00393146">
          <w:rPr>
            <w:noProof/>
            <w:webHidden/>
          </w:rPr>
          <w:fldChar w:fldCharType="end"/>
        </w:r>
      </w:hyperlink>
    </w:p>
    <w:p w14:paraId="2F45145A"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6" w:history="1">
        <w:r w:rsidR="00393146" w:rsidRPr="001B087B">
          <w:rPr>
            <w:rStyle w:val="Hyperlink"/>
            <w:noProof/>
          </w:rPr>
          <w:t>Figure 29: Upper / lower catchment (UML class diagram)</w:t>
        </w:r>
        <w:r w:rsidR="00393146">
          <w:rPr>
            <w:noProof/>
            <w:webHidden/>
          </w:rPr>
          <w:tab/>
        </w:r>
        <w:r w:rsidR="00393146">
          <w:rPr>
            <w:noProof/>
            <w:webHidden/>
          </w:rPr>
          <w:fldChar w:fldCharType="begin"/>
        </w:r>
        <w:r w:rsidR="00393146">
          <w:rPr>
            <w:noProof/>
            <w:webHidden/>
          </w:rPr>
          <w:instrText xml:space="preserve"> PAGEREF _Toc484066566 \h </w:instrText>
        </w:r>
        <w:r w:rsidR="00393146">
          <w:rPr>
            <w:noProof/>
            <w:webHidden/>
          </w:rPr>
        </w:r>
        <w:r w:rsidR="00393146">
          <w:rPr>
            <w:noProof/>
            <w:webHidden/>
          </w:rPr>
          <w:fldChar w:fldCharType="separate"/>
        </w:r>
        <w:r w:rsidR="00393146">
          <w:rPr>
            <w:noProof/>
            <w:webHidden/>
          </w:rPr>
          <w:t>52</w:t>
        </w:r>
        <w:r w:rsidR="00393146">
          <w:rPr>
            <w:noProof/>
            <w:webHidden/>
          </w:rPr>
          <w:fldChar w:fldCharType="end"/>
        </w:r>
      </w:hyperlink>
    </w:p>
    <w:p w14:paraId="082A80C4"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7" w:history="1">
        <w:r w:rsidR="00393146" w:rsidRPr="001B087B">
          <w:rPr>
            <w:rStyle w:val="Hyperlink"/>
            <w:noProof/>
          </w:rPr>
          <w:t>Figure 30: Catchment aggregate (UML class diagram)</w:t>
        </w:r>
        <w:r w:rsidR="00393146">
          <w:rPr>
            <w:noProof/>
            <w:webHidden/>
          </w:rPr>
          <w:tab/>
        </w:r>
        <w:r w:rsidR="00393146">
          <w:rPr>
            <w:noProof/>
            <w:webHidden/>
          </w:rPr>
          <w:fldChar w:fldCharType="begin"/>
        </w:r>
        <w:r w:rsidR="00393146">
          <w:rPr>
            <w:noProof/>
            <w:webHidden/>
          </w:rPr>
          <w:instrText xml:space="preserve"> PAGEREF _Toc484066567 \h </w:instrText>
        </w:r>
        <w:r w:rsidR="00393146">
          <w:rPr>
            <w:noProof/>
            <w:webHidden/>
          </w:rPr>
        </w:r>
        <w:r w:rsidR="00393146">
          <w:rPr>
            <w:noProof/>
            <w:webHidden/>
          </w:rPr>
          <w:fldChar w:fldCharType="separate"/>
        </w:r>
        <w:r w:rsidR="00393146">
          <w:rPr>
            <w:noProof/>
            <w:webHidden/>
          </w:rPr>
          <w:t>53</w:t>
        </w:r>
        <w:r w:rsidR="00393146">
          <w:rPr>
            <w:noProof/>
            <w:webHidden/>
          </w:rPr>
          <w:fldChar w:fldCharType="end"/>
        </w:r>
      </w:hyperlink>
    </w:p>
    <w:p w14:paraId="619A8EEE"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8" w:history="1">
        <w:r w:rsidR="00393146" w:rsidRPr="001B087B">
          <w:rPr>
            <w:rStyle w:val="Hyperlink"/>
            <w:noProof/>
          </w:rPr>
          <w:t>Figure 31: Dendritic catchment (UML class diagram)</w:t>
        </w:r>
        <w:r w:rsidR="00393146">
          <w:rPr>
            <w:noProof/>
            <w:webHidden/>
          </w:rPr>
          <w:tab/>
        </w:r>
        <w:r w:rsidR="00393146">
          <w:rPr>
            <w:noProof/>
            <w:webHidden/>
          </w:rPr>
          <w:fldChar w:fldCharType="begin"/>
        </w:r>
        <w:r w:rsidR="00393146">
          <w:rPr>
            <w:noProof/>
            <w:webHidden/>
          </w:rPr>
          <w:instrText xml:space="preserve"> PAGEREF _Toc484066568 \h </w:instrText>
        </w:r>
        <w:r w:rsidR="00393146">
          <w:rPr>
            <w:noProof/>
            <w:webHidden/>
          </w:rPr>
        </w:r>
        <w:r w:rsidR="00393146">
          <w:rPr>
            <w:noProof/>
            <w:webHidden/>
          </w:rPr>
          <w:fldChar w:fldCharType="separate"/>
        </w:r>
        <w:r w:rsidR="00393146">
          <w:rPr>
            <w:noProof/>
            <w:webHidden/>
          </w:rPr>
          <w:t>54</w:t>
        </w:r>
        <w:r w:rsidR="00393146">
          <w:rPr>
            <w:noProof/>
            <w:webHidden/>
          </w:rPr>
          <w:fldChar w:fldCharType="end"/>
        </w:r>
      </w:hyperlink>
    </w:p>
    <w:p w14:paraId="016A355A"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9" w:history="1">
        <w:r w:rsidR="00393146" w:rsidRPr="001B087B">
          <w:rPr>
            <w:rStyle w:val="Hyperlink"/>
            <w:noProof/>
          </w:rPr>
          <w:t>Figure 32: Interior catchment (UML class diagram)</w:t>
        </w:r>
        <w:r w:rsidR="00393146">
          <w:rPr>
            <w:noProof/>
            <w:webHidden/>
          </w:rPr>
          <w:tab/>
        </w:r>
        <w:r w:rsidR="00393146">
          <w:rPr>
            <w:noProof/>
            <w:webHidden/>
          </w:rPr>
          <w:fldChar w:fldCharType="begin"/>
        </w:r>
        <w:r w:rsidR="00393146">
          <w:rPr>
            <w:noProof/>
            <w:webHidden/>
          </w:rPr>
          <w:instrText xml:space="preserve"> PAGEREF _Toc484066569 \h </w:instrText>
        </w:r>
        <w:r w:rsidR="00393146">
          <w:rPr>
            <w:noProof/>
            <w:webHidden/>
          </w:rPr>
        </w:r>
        <w:r w:rsidR="00393146">
          <w:rPr>
            <w:noProof/>
            <w:webHidden/>
          </w:rPr>
          <w:fldChar w:fldCharType="separate"/>
        </w:r>
        <w:r w:rsidR="00393146">
          <w:rPr>
            <w:noProof/>
            <w:webHidden/>
          </w:rPr>
          <w:t>56</w:t>
        </w:r>
        <w:r w:rsidR="00393146">
          <w:rPr>
            <w:noProof/>
            <w:webHidden/>
          </w:rPr>
          <w:fldChar w:fldCharType="end"/>
        </w:r>
      </w:hyperlink>
    </w:p>
    <w:p w14:paraId="628D7EF5"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0" w:history="1">
        <w:r w:rsidR="00393146" w:rsidRPr="001B087B">
          <w:rPr>
            <w:rStyle w:val="Hyperlink"/>
            <w:noProof/>
          </w:rPr>
          <w:t>Figure 33: Hydro nexus (UML class diagram)</w:t>
        </w:r>
        <w:r w:rsidR="00393146">
          <w:rPr>
            <w:noProof/>
            <w:webHidden/>
          </w:rPr>
          <w:tab/>
        </w:r>
        <w:r w:rsidR="00393146">
          <w:rPr>
            <w:noProof/>
            <w:webHidden/>
          </w:rPr>
          <w:fldChar w:fldCharType="begin"/>
        </w:r>
        <w:r w:rsidR="00393146">
          <w:rPr>
            <w:noProof/>
            <w:webHidden/>
          </w:rPr>
          <w:instrText xml:space="preserve"> PAGEREF _Toc484066570 \h </w:instrText>
        </w:r>
        <w:r w:rsidR="00393146">
          <w:rPr>
            <w:noProof/>
            <w:webHidden/>
          </w:rPr>
        </w:r>
        <w:r w:rsidR="00393146">
          <w:rPr>
            <w:noProof/>
            <w:webHidden/>
          </w:rPr>
          <w:fldChar w:fldCharType="separate"/>
        </w:r>
        <w:r w:rsidR="00393146">
          <w:rPr>
            <w:noProof/>
            <w:webHidden/>
          </w:rPr>
          <w:t>57</w:t>
        </w:r>
        <w:r w:rsidR="00393146">
          <w:rPr>
            <w:noProof/>
            <w:webHidden/>
          </w:rPr>
          <w:fldChar w:fldCharType="end"/>
        </w:r>
      </w:hyperlink>
    </w:p>
    <w:p w14:paraId="694C5EDC"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1" w:history="1">
        <w:r w:rsidR="00393146" w:rsidRPr="001B087B">
          <w:rPr>
            <w:rStyle w:val="Hyperlink"/>
            <w:noProof/>
          </w:rPr>
          <w:t>Figure 34: Catchment realization and its specialization (UML class diagram)</w:t>
        </w:r>
        <w:r w:rsidR="00393146">
          <w:rPr>
            <w:noProof/>
            <w:webHidden/>
          </w:rPr>
          <w:tab/>
        </w:r>
        <w:r w:rsidR="00393146">
          <w:rPr>
            <w:noProof/>
            <w:webHidden/>
          </w:rPr>
          <w:fldChar w:fldCharType="begin"/>
        </w:r>
        <w:r w:rsidR="00393146">
          <w:rPr>
            <w:noProof/>
            <w:webHidden/>
          </w:rPr>
          <w:instrText xml:space="preserve"> PAGEREF _Toc484066571 \h </w:instrText>
        </w:r>
        <w:r w:rsidR="00393146">
          <w:rPr>
            <w:noProof/>
            <w:webHidden/>
          </w:rPr>
        </w:r>
        <w:r w:rsidR="00393146">
          <w:rPr>
            <w:noProof/>
            <w:webHidden/>
          </w:rPr>
          <w:fldChar w:fldCharType="separate"/>
        </w:r>
        <w:r w:rsidR="00393146">
          <w:rPr>
            <w:noProof/>
            <w:webHidden/>
          </w:rPr>
          <w:t>58</w:t>
        </w:r>
        <w:r w:rsidR="00393146">
          <w:rPr>
            <w:noProof/>
            <w:webHidden/>
          </w:rPr>
          <w:fldChar w:fldCharType="end"/>
        </w:r>
      </w:hyperlink>
    </w:p>
    <w:p w14:paraId="31E00BC5"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2" w:history="1">
        <w:r w:rsidR="00393146" w:rsidRPr="001B087B">
          <w:rPr>
            <w:rStyle w:val="Hyperlink"/>
            <w:noProof/>
          </w:rPr>
          <w:t>Figure 35: Hydro Nexus Realization - HydroLocation (UML class diagram)</w:t>
        </w:r>
        <w:r w:rsidR="00393146">
          <w:rPr>
            <w:noProof/>
            <w:webHidden/>
          </w:rPr>
          <w:tab/>
        </w:r>
        <w:r w:rsidR="00393146">
          <w:rPr>
            <w:noProof/>
            <w:webHidden/>
          </w:rPr>
          <w:fldChar w:fldCharType="begin"/>
        </w:r>
        <w:r w:rsidR="00393146">
          <w:rPr>
            <w:noProof/>
            <w:webHidden/>
          </w:rPr>
          <w:instrText xml:space="preserve"> PAGEREF _Toc484066572 \h </w:instrText>
        </w:r>
        <w:r w:rsidR="00393146">
          <w:rPr>
            <w:noProof/>
            <w:webHidden/>
          </w:rPr>
        </w:r>
        <w:r w:rsidR="00393146">
          <w:rPr>
            <w:noProof/>
            <w:webHidden/>
          </w:rPr>
          <w:fldChar w:fldCharType="separate"/>
        </w:r>
        <w:r w:rsidR="00393146">
          <w:rPr>
            <w:noProof/>
            <w:webHidden/>
          </w:rPr>
          <w:t>61</w:t>
        </w:r>
        <w:r w:rsidR="00393146">
          <w:rPr>
            <w:noProof/>
            <w:webHidden/>
          </w:rPr>
          <w:fldChar w:fldCharType="end"/>
        </w:r>
      </w:hyperlink>
    </w:p>
    <w:p w14:paraId="7B3042FA"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3" w:history="1">
        <w:r w:rsidR="00393146" w:rsidRPr="001B087B">
          <w:rPr>
            <w:rStyle w:val="Hyperlink"/>
            <w:noProof/>
          </w:rPr>
          <w:t>Figure 36: Indirect Position (UML class diagram)</w:t>
        </w:r>
        <w:r w:rsidR="00393146">
          <w:rPr>
            <w:noProof/>
            <w:webHidden/>
          </w:rPr>
          <w:tab/>
        </w:r>
        <w:r w:rsidR="00393146">
          <w:rPr>
            <w:noProof/>
            <w:webHidden/>
          </w:rPr>
          <w:fldChar w:fldCharType="begin"/>
        </w:r>
        <w:r w:rsidR="00393146">
          <w:rPr>
            <w:noProof/>
            <w:webHidden/>
          </w:rPr>
          <w:instrText xml:space="preserve"> PAGEREF _Toc484066573 \h </w:instrText>
        </w:r>
        <w:r w:rsidR="00393146">
          <w:rPr>
            <w:noProof/>
            <w:webHidden/>
          </w:rPr>
        </w:r>
        <w:r w:rsidR="00393146">
          <w:rPr>
            <w:noProof/>
            <w:webHidden/>
          </w:rPr>
          <w:fldChar w:fldCharType="separate"/>
        </w:r>
        <w:r w:rsidR="00393146">
          <w:rPr>
            <w:noProof/>
            <w:webHidden/>
          </w:rPr>
          <w:t>62</w:t>
        </w:r>
        <w:r w:rsidR="00393146">
          <w:rPr>
            <w:noProof/>
            <w:webHidden/>
          </w:rPr>
          <w:fldChar w:fldCharType="end"/>
        </w:r>
      </w:hyperlink>
    </w:p>
    <w:p w14:paraId="05867CCA"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4" w:history="1">
        <w:r w:rsidR="00393146" w:rsidRPr="001B087B">
          <w:rPr>
            <w:rStyle w:val="Hyperlink"/>
            <w:noProof/>
          </w:rPr>
          <w:t>Figure 37: Surface Hydro Feature - Class Diagram</w:t>
        </w:r>
        <w:r w:rsidR="00393146">
          <w:rPr>
            <w:noProof/>
            <w:webHidden/>
          </w:rPr>
          <w:tab/>
        </w:r>
        <w:r w:rsidR="00393146">
          <w:rPr>
            <w:noProof/>
            <w:webHidden/>
          </w:rPr>
          <w:fldChar w:fldCharType="begin"/>
        </w:r>
        <w:r w:rsidR="00393146">
          <w:rPr>
            <w:noProof/>
            <w:webHidden/>
          </w:rPr>
          <w:instrText xml:space="preserve"> PAGEREF _Toc484066574 \h </w:instrText>
        </w:r>
        <w:r w:rsidR="00393146">
          <w:rPr>
            <w:noProof/>
            <w:webHidden/>
          </w:rPr>
        </w:r>
        <w:r w:rsidR="00393146">
          <w:rPr>
            <w:noProof/>
            <w:webHidden/>
          </w:rPr>
          <w:fldChar w:fldCharType="separate"/>
        </w:r>
        <w:r w:rsidR="00393146">
          <w:rPr>
            <w:noProof/>
            <w:webHidden/>
          </w:rPr>
          <w:t>66</w:t>
        </w:r>
        <w:r w:rsidR="00393146">
          <w:rPr>
            <w:noProof/>
            <w:webHidden/>
          </w:rPr>
          <w:fldChar w:fldCharType="end"/>
        </w:r>
      </w:hyperlink>
    </w:p>
    <w:p w14:paraId="136E108D"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5" w:history="1">
        <w:r w:rsidR="00393146" w:rsidRPr="001B087B">
          <w:rPr>
            <w:rStyle w:val="Hyperlink"/>
            <w:noProof/>
          </w:rPr>
          <w:t>Figure 38: Surface Hydro Feature - dependencies</w:t>
        </w:r>
        <w:r w:rsidR="00393146">
          <w:rPr>
            <w:noProof/>
            <w:webHidden/>
          </w:rPr>
          <w:tab/>
        </w:r>
        <w:r w:rsidR="00393146">
          <w:rPr>
            <w:noProof/>
            <w:webHidden/>
          </w:rPr>
          <w:fldChar w:fldCharType="begin"/>
        </w:r>
        <w:r w:rsidR="00393146">
          <w:rPr>
            <w:noProof/>
            <w:webHidden/>
          </w:rPr>
          <w:instrText xml:space="preserve"> PAGEREF _Toc484066575 \h </w:instrText>
        </w:r>
        <w:r w:rsidR="00393146">
          <w:rPr>
            <w:noProof/>
            <w:webHidden/>
          </w:rPr>
        </w:r>
        <w:r w:rsidR="00393146">
          <w:rPr>
            <w:noProof/>
            <w:webHidden/>
          </w:rPr>
          <w:fldChar w:fldCharType="separate"/>
        </w:r>
        <w:r w:rsidR="00393146">
          <w:rPr>
            <w:noProof/>
            <w:webHidden/>
          </w:rPr>
          <w:t>67</w:t>
        </w:r>
        <w:r w:rsidR="00393146">
          <w:rPr>
            <w:noProof/>
            <w:webHidden/>
          </w:rPr>
          <w:fldChar w:fldCharType="end"/>
        </w:r>
      </w:hyperlink>
    </w:p>
    <w:p w14:paraId="007DA96C"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6" w:history="1">
        <w:r w:rsidR="00393146" w:rsidRPr="001B087B">
          <w:rPr>
            <w:rStyle w:val="Hyperlink"/>
            <w:noProof/>
          </w:rPr>
          <w:t>Figure 39: Channel Network realizing the catchment (UML class diagram)</w:t>
        </w:r>
        <w:r w:rsidR="00393146">
          <w:rPr>
            <w:noProof/>
            <w:webHidden/>
          </w:rPr>
          <w:tab/>
        </w:r>
        <w:r w:rsidR="00393146">
          <w:rPr>
            <w:noProof/>
            <w:webHidden/>
          </w:rPr>
          <w:fldChar w:fldCharType="begin"/>
        </w:r>
        <w:r w:rsidR="00393146">
          <w:rPr>
            <w:noProof/>
            <w:webHidden/>
          </w:rPr>
          <w:instrText xml:space="preserve"> PAGEREF _Toc484066576 \h </w:instrText>
        </w:r>
        <w:r w:rsidR="00393146">
          <w:rPr>
            <w:noProof/>
            <w:webHidden/>
          </w:rPr>
        </w:r>
        <w:r w:rsidR="00393146">
          <w:rPr>
            <w:noProof/>
            <w:webHidden/>
          </w:rPr>
          <w:fldChar w:fldCharType="separate"/>
        </w:r>
        <w:r w:rsidR="00393146">
          <w:rPr>
            <w:noProof/>
            <w:webHidden/>
          </w:rPr>
          <w:t>68</w:t>
        </w:r>
        <w:r w:rsidR="00393146">
          <w:rPr>
            <w:noProof/>
            <w:webHidden/>
          </w:rPr>
          <w:fldChar w:fldCharType="end"/>
        </w:r>
      </w:hyperlink>
    </w:p>
    <w:p w14:paraId="6FD9508D"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7" w:history="1">
        <w:r w:rsidR="00393146" w:rsidRPr="001B087B">
          <w:rPr>
            <w:rStyle w:val="Hyperlink"/>
            <w:noProof/>
          </w:rPr>
          <w:t>Figure 40: Depression and Channel realizing the hydro nexus (UML class diagram)</w:t>
        </w:r>
        <w:r w:rsidR="00393146">
          <w:rPr>
            <w:noProof/>
            <w:webHidden/>
          </w:rPr>
          <w:tab/>
        </w:r>
        <w:r w:rsidR="00393146">
          <w:rPr>
            <w:noProof/>
            <w:webHidden/>
          </w:rPr>
          <w:fldChar w:fldCharType="begin"/>
        </w:r>
        <w:r w:rsidR="00393146">
          <w:rPr>
            <w:noProof/>
            <w:webHidden/>
          </w:rPr>
          <w:instrText xml:space="preserve"> PAGEREF _Toc484066577 \h </w:instrText>
        </w:r>
        <w:r w:rsidR="00393146">
          <w:rPr>
            <w:noProof/>
            <w:webHidden/>
          </w:rPr>
        </w:r>
        <w:r w:rsidR="00393146">
          <w:rPr>
            <w:noProof/>
            <w:webHidden/>
          </w:rPr>
          <w:fldChar w:fldCharType="separate"/>
        </w:r>
        <w:r w:rsidR="00393146">
          <w:rPr>
            <w:noProof/>
            <w:webHidden/>
          </w:rPr>
          <w:t>69</w:t>
        </w:r>
        <w:r w:rsidR="00393146">
          <w:rPr>
            <w:noProof/>
            <w:webHidden/>
          </w:rPr>
          <w:fldChar w:fldCharType="end"/>
        </w:r>
      </w:hyperlink>
    </w:p>
    <w:p w14:paraId="7EF41387"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8" w:history="1">
        <w:r w:rsidR="00393146" w:rsidRPr="001B087B">
          <w:rPr>
            <w:rStyle w:val="Hyperlink"/>
            <w:noProof/>
          </w:rPr>
          <w:t>Figure 41: Hydrographic Network realizing the catchment (UML class diagram)</w:t>
        </w:r>
        <w:r w:rsidR="00393146">
          <w:rPr>
            <w:noProof/>
            <w:webHidden/>
          </w:rPr>
          <w:tab/>
        </w:r>
        <w:r w:rsidR="00393146">
          <w:rPr>
            <w:noProof/>
            <w:webHidden/>
          </w:rPr>
          <w:fldChar w:fldCharType="begin"/>
        </w:r>
        <w:r w:rsidR="00393146">
          <w:rPr>
            <w:noProof/>
            <w:webHidden/>
          </w:rPr>
          <w:instrText xml:space="preserve"> PAGEREF _Toc484066578 \h </w:instrText>
        </w:r>
        <w:r w:rsidR="00393146">
          <w:rPr>
            <w:noProof/>
            <w:webHidden/>
          </w:rPr>
        </w:r>
        <w:r w:rsidR="00393146">
          <w:rPr>
            <w:noProof/>
            <w:webHidden/>
          </w:rPr>
          <w:fldChar w:fldCharType="separate"/>
        </w:r>
        <w:r w:rsidR="00393146">
          <w:rPr>
            <w:noProof/>
            <w:webHidden/>
          </w:rPr>
          <w:t>72</w:t>
        </w:r>
        <w:r w:rsidR="00393146">
          <w:rPr>
            <w:noProof/>
            <w:webHidden/>
          </w:rPr>
          <w:fldChar w:fldCharType="end"/>
        </w:r>
      </w:hyperlink>
    </w:p>
    <w:p w14:paraId="749E1368"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9" w:history="1">
        <w:r w:rsidR="00393146" w:rsidRPr="001B087B">
          <w:rPr>
            <w:rStyle w:val="Hyperlink"/>
            <w:noProof/>
          </w:rPr>
          <w:t>Figure 42: Water Body realizing the hydro nexus (UML class diagram)</w:t>
        </w:r>
        <w:r w:rsidR="00393146">
          <w:rPr>
            <w:noProof/>
            <w:webHidden/>
          </w:rPr>
          <w:tab/>
        </w:r>
        <w:r w:rsidR="00393146">
          <w:rPr>
            <w:noProof/>
            <w:webHidden/>
          </w:rPr>
          <w:fldChar w:fldCharType="begin"/>
        </w:r>
        <w:r w:rsidR="00393146">
          <w:rPr>
            <w:noProof/>
            <w:webHidden/>
          </w:rPr>
          <w:instrText xml:space="preserve"> PAGEREF _Toc484066579 \h </w:instrText>
        </w:r>
        <w:r w:rsidR="00393146">
          <w:rPr>
            <w:noProof/>
            <w:webHidden/>
          </w:rPr>
        </w:r>
        <w:r w:rsidR="00393146">
          <w:rPr>
            <w:noProof/>
            <w:webHidden/>
          </w:rPr>
          <w:fldChar w:fldCharType="separate"/>
        </w:r>
        <w:r w:rsidR="00393146">
          <w:rPr>
            <w:noProof/>
            <w:webHidden/>
          </w:rPr>
          <w:t>74</w:t>
        </w:r>
        <w:r w:rsidR="00393146">
          <w:rPr>
            <w:noProof/>
            <w:webHidden/>
          </w:rPr>
          <w:fldChar w:fldCharType="end"/>
        </w:r>
      </w:hyperlink>
    </w:p>
    <w:p w14:paraId="6F5B763D"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0" w:history="1">
        <w:r w:rsidR="00393146" w:rsidRPr="001B087B">
          <w:rPr>
            <w:rStyle w:val="Hyperlink"/>
            <w:noProof/>
          </w:rPr>
          <w:t>Figure 43: Reservoir realizing the hydro nexus (UML class diagram)</w:t>
        </w:r>
        <w:r w:rsidR="00393146">
          <w:rPr>
            <w:noProof/>
            <w:webHidden/>
          </w:rPr>
          <w:tab/>
        </w:r>
        <w:r w:rsidR="00393146">
          <w:rPr>
            <w:noProof/>
            <w:webHidden/>
          </w:rPr>
          <w:fldChar w:fldCharType="begin"/>
        </w:r>
        <w:r w:rsidR="00393146">
          <w:rPr>
            <w:noProof/>
            <w:webHidden/>
          </w:rPr>
          <w:instrText xml:space="preserve"> PAGEREF _Toc484066580 \h </w:instrText>
        </w:r>
        <w:r w:rsidR="00393146">
          <w:rPr>
            <w:noProof/>
            <w:webHidden/>
          </w:rPr>
        </w:r>
        <w:r w:rsidR="00393146">
          <w:rPr>
            <w:noProof/>
            <w:webHidden/>
          </w:rPr>
          <w:fldChar w:fldCharType="separate"/>
        </w:r>
        <w:r w:rsidR="00393146">
          <w:rPr>
            <w:noProof/>
            <w:webHidden/>
          </w:rPr>
          <w:t>78</w:t>
        </w:r>
        <w:r w:rsidR="00393146">
          <w:rPr>
            <w:noProof/>
            <w:webHidden/>
          </w:rPr>
          <w:fldChar w:fldCharType="end"/>
        </w:r>
      </w:hyperlink>
    </w:p>
    <w:p w14:paraId="22D3ECEF"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1" w:history="1">
        <w:r w:rsidR="00393146" w:rsidRPr="001B087B">
          <w:rPr>
            <w:rStyle w:val="Hyperlink"/>
            <w:noProof/>
          </w:rPr>
          <w:t>Figure 44: Hydrometric Network – dependencies</w:t>
        </w:r>
        <w:r w:rsidR="00393146">
          <w:rPr>
            <w:noProof/>
            <w:webHidden/>
          </w:rPr>
          <w:tab/>
        </w:r>
        <w:r w:rsidR="00393146">
          <w:rPr>
            <w:noProof/>
            <w:webHidden/>
          </w:rPr>
          <w:fldChar w:fldCharType="begin"/>
        </w:r>
        <w:r w:rsidR="00393146">
          <w:rPr>
            <w:noProof/>
            <w:webHidden/>
          </w:rPr>
          <w:instrText xml:space="preserve"> PAGEREF _Toc484066581 \h </w:instrText>
        </w:r>
        <w:r w:rsidR="00393146">
          <w:rPr>
            <w:noProof/>
            <w:webHidden/>
          </w:rPr>
        </w:r>
        <w:r w:rsidR="00393146">
          <w:rPr>
            <w:noProof/>
            <w:webHidden/>
          </w:rPr>
          <w:fldChar w:fldCharType="separate"/>
        </w:r>
        <w:r w:rsidR="00393146">
          <w:rPr>
            <w:noProof/>
            <w:webHidden/>
          </w:rPr>
          <w:t>79</w:t>
        </w:r>
        <w:r w:rsidR="00393146">
          <w:rPr>
            <w:noProof/>
            <w:webHidden/>
          </w:rPr>
          <w:fldChar w:fldCharType="end"/>
        </w:r>
      </w:hyperlink>
    </w:p>
    <w:p w14:paraId="37356085"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2" w:history="1">
        <w:r w:rsidR="00393146" w:rsidRPr="001B087B">
          <w:rPr>
            <w:rStyle w:val="Hyperlink"/>
            <w:noProof/>
          </w:rPr>
          <w:t>Figure 45: Hydrometric network and hydrometric feature realizing a catchment (UML class diagram)</w:t>
        </w:r>
        <w:r w:rsidR="00393146">
          <w:rPr>
            <w:noProof/>
            <w:webHidden/>
          </w:rPr>
          <w:tab/>
        </w:r>
        <w:r w:rsidR="00393146">
          <w:rPr>
            <w:noProof/>
            <w:webHidden/>
          </w:rPr>
          <w:fldChar w:fldCharType="begin"/>
        </w:r>
        <w:r w:rsidR="00393146">
          <w:rPr>
            <w:noProof/>
            <w:webHidden/>
          </w:rPr>
          <w:instrText xml:space="preserve"> PAGEREF _Toc484066582 \h </w:instrText>
        </w:r>
        <w:r w:rsidR="00393146">
          <w:rPr>
            <w:noProof/>
            <w:webHidden/>
          </w:rPr>
        </w:r>
        <w:r w:rsidR="00393146">
          <w:rPr>
            <w:noProof/>
            <w:webHidden/>
          </w:rPr>
          <w:fldChar w:fldCharType="separate"/>
        </w:r>
        <w:r w:rsidR="00393146">
          <w:rPr>
            <w:noProof/>
            <w:webHidden/>
          </w:rPr>
          <w:t>80</w:t>
        </w:r>
        <w:r w:rsidR="00393146">
          <w:rPr>
            <w:noProof/>
            <w:webHidden/>
          </w:rPr>
          <w:fldChar w:fldCharType="end"/>
        </w:r>
      </w:hyperlink>
    </w:p>
    <w:p w14:paraId="2F32540F" w14:textId="77777777" w:rsidR="008D4EE7" w:rsidRDefault="001155BB">
      <w:pPr>
        <w:rPr>
          <w:lang w:val="en-GB" w:eastAsia="en-GB"/>
        </w:rPr>
      </w:pPr>
      <w:r>
        <w:rPr>
          <w:lang w:val="en-GB" w:eastAsia="en-GB"/>
        </w:rPr>
        <w:lastRenderedPageBreak/>
        <w:fldChar w:fldCharType="end"/>
      </w:r>
    </w:p>
    <w:p w14:paraId="67323B13" w14:textId="46890E37" w:rsidR="008D4EE7" w:rsidRPr="008A5499" w:rsidRDefault="00145C24" w:rsidP="00834E29">
      <w:pPr>
        <w:pStyle w:val="TOCHeading"/>
        <w:outlineLvl w:val="0"/>
        <w:rPr>
          <w:color w:val="auto"/>
        </w:rPr>
      </w:pPr>
      <w:r w:rsidRPr="008A5499">
        <w:rPr>
          <w:color w:val="auto"/>
        </w:rPr>
        <w:t>Table</w:t>
      </w:r>
      <w:r w:rsidR="008D4EE7" w:rsidRPr="008A5499">
        <w:rPr>
          <w:color w:val="auto"/>
        </w:rPr>
        <w:t>s</w:t>
      </w:r>
    </w:p>
    <w:p w14:paraId="06C61EEC" w14:textId="77777777" w:rsidR="00393146" w:rsidRDefault="008D4EE7">
      <w:pPr>
        <w:pStyle w:val="TableofFigures"/>
        <w:tabs>
          <w:tab w:val="right" w:leader="dot" w:pos="8630"/>
        </w:tabs>
        <w:rPr>
          <w:rFonts w:asciiTheme="minorHAnsi" w:eastAsiaTheme="minorEastAsia" w:hAnsiTheme="minorHAnsi" w:cstheme="minorBidi"/>
          <w:noProof/>
          <w:sz w:val="22"/>
          <w:szCs w:val="22"/>
          <w:lang w:val="en-US" w:eastAsia="en-US"/>
        </w:rPr>
      </w:pPr>
      <w:r w:rsidRPr="008A5499">
        <w:rPr>
          <w:lang w:val="de-DE"/>
        </w:rPr>
        <w:fldChar w:fldCharType="begin"/>
      </w:r>
      <w:r w:rsidRPr="008A5499">
        <w:rPr>
          <w:lang w:val="en-US"/>
        </w:rPr>
        <w:instrText xml:space="preserve"> TOC \h \z \c "Table" </w:instrText>
      </w:r>
      <w:r w:rsidRPr="008A5499">
        <w:rPr>
          <w:lang w:val="de-DE"/>
        </w:rPr>
        <w:fldChar w:fldCharType="separate"/>
      </w:r>
      <w:hyperlink w:anchor="_Toc484066583" w:history="1">
        <w:r w:rsidR="00393146" w:rsidRPr="00F074EE">
          <w:rPr>
            <w:rStyle w:val="Hyperlink"/>
            <w:noProof/>
          </w:rPr>
          <w:t>Table 1: HY_Features river positioning concepts comparable with the OGC Linear</w:t>
        </w:r>
        <w:r w:rsidR="00393146" w:rsidRPr="00F074EE">
          <w:rPr>
            <w:rStyle w:val="Hyperlink"/>
            <w:rFonts w:eastAsia="MS Mincho"/>
            <w:noProof/>
            <w:lang w:val="en-AU"/>
          </w:rPr>
          <w:t xml:space="preserve"> referencing model</w:t>
        </w:r>
        <w:r w:rsidR="00393146">
          <w:rPr>
            <w:noProof/>
            <w:webHidden/>
          </w:rPr>
          <w:tab/>
        </w:r>
        <w:r w:rsidR="00393146">
          <w:rPr>
            <w:noProof/>
            <w:webHidden/>
          </w:rPr>
          <w:fldChar w:fldCharType="begin"/>
        </w:r>
        <w:r w:rsidR="00393146">
          <w:rPr>
            <w:noProof/>
            <w:webHidden/>
          </w:rPr>
          <w:instrText xml:space="preserve"> PAGEREF _Toc484066583 \h </w:instrText>
        </w:r>
        <w:r w:rsidR="00393146">
          <w:rPr>
            <w:noProof/>
            <w:webHidden/>
          </w:rPr>
        </w:r>
        <w:r w:rsidR="00393146">
          <w:rPr>
            <w:noProof/>
            <w:webHidden/>
          </w:rPr>
          <w:fldChar w:fldCharType="separate"/>
        </w:r>
        <w:r w:rsidR="00393146">
          <w:rPr>
            <w:noProof/>
            <w:webHidden/>
          </w:rPr>
          <w:t>38</w:t>
        </w:r>
        <w:r w:rsidR="00393146">
          <w:rPr>
            <w:noProof/>
            <w:webHidden/>
          </w:rPr>
          <w:fldChar w:fldCharType="end"/>
        </w:r>
      </w:hyperlink>
    </w:p>
    <w:p w14:paraId="799CF3D6"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4" w:history="1">
        <w:r w:rsidR="00393146" w:rsidRPr="00F074EE">
          <w:rPr>
            <w:rStyle w:val="Hyperlink"/>
            <w:noProof/>
          </w:rPr>
          <w:t xml:space="preserve">Table 2: HY_Features concepts comparable with the </w:t>
        </w:r>
        <w:r w:rsidR="00393146" w:rsidRPr="00F074EE">
          <w:rPr>
            <w:rStyle w:val="Hyperlink"/>
            <w:rFonts w:eastAsia="MS Mincho"/>
            <w:noProof/>
            <w:lang w:val="en-AU"/>
          </w:rPr>
          <w:t xml:space="preserve">OGC </w:t>
        </w:r>
        <w:r w:rsidR="00393146" w:rsidRPr="00F074EE">
          <w:rPr>
            <w:rStyle w:val="Hyperlink"/>
            <w:noProof/>
          </w:rPr>
          <w:t>Network navigation</w:t>
        </w:r>
        <w:r w:rsidR="00393146" w:rsidRPr="00F074EE">
          <w:rPr>
            <w:rStyle w:val="Hyperlink"/>
            <w:rFonts w:eastAsia="MS Mincho"/>
            <w:noProof/>
            <w:lang w:val="en-AU"/>
          </w:rPr>
          <w:t xml:space="preserve"> model</w:t>
        </w:r>
        <w:r w:rsidR="00393146">
          <w:rPr>
            <w:noProof/>
            <w:webHidden/>
          </w:rPr>
          <w:tab/>
        </w:r>
        <w:r w:rsidR="00393146">
          <w:rPr>
            <w:noProof/>
            <w:webHidden/>
          </w:rPr>
          <w:fldChar w:fldCharType="begin"/>
        </w:r>
        <w:r w:rsidR="00393146">
          <w:rPr>
            <w:noProof/>
            <w:webHidden/>
          </w:rPr>
          <w:instrText xml:space="preserve"> PAGEREF _Toc484066584 \h </w:instrText>
        </w:r>
        <w:r w:rsidR="00393146">
          <w:rPr>
            <w:noProof/>
            <w:webHidden/>
          </w:rPr>
        </w:r>
        <w:r w:rsidR="00393146">
          <w:rPr>
            <w:noProof/>
            <w:webHidden/>
          </w:rPr>
          <w:fldChar w:fldCharType="separate"/>
        </w:r>
        <w:r w:rsidR="00393146">
          <w:rPr>
            <w:noProof/>
            <w:webHidden/>
          </w:rPr>
          <w:t>42</w:t>
        </w:r>
        <w:r w:rsidR="00393146">
          <w:rPr>
            <w:noProof/>
            <w:webHidden/>
          </w:rPr>
          <w:fldChar w:fldCharType="end"/>
        </w:r>
      </w:hyperlink>
    </w:p>
    <w:p w14:paraId="15434A1D"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5" w:history="1">
        <w:r w:rsidR="00393146" w:rsidRPr="00F074EE">
          <w:rPr>
            <w:rStyle w:val="Hyperlink"/>
            <w:noProof/>
          </w:rPr>
          <w:t>Table 3: HY_Features modules, concepts reflected, and leaf packages included</w:t>
        </w:r>
        <w:r w:rsidR="00393146">
          <w:rPr>
            <w:noProof/>
            <w:webHidden/>
          </w:rPr>
          <w:tab/>
        </w:r>
        <w:r w:rsidR="00393146">
          <w:rPr>
            <w:noProof/>
            <w:webHidden/>
          </w:rPr>
          <w:fldChar w:fldCharType="begin"/>
        </w:r>
        <w:r w:rsidR="00393146">
          <w:rPr>
            <w:noProof/>
            <w:webHidden/>
          </w:rPr>
          <w:instrText xml:space="preserve"> PAGEREF _Toc484066585 \h </w:instrText>
        </w:r>
        <w:r w:rsidR="00393146">
          <w:rPr>
            <w:noProof/>
            <w:webHidden/>
          </w:rPr>
        </w:r>
        <w:r w:rsidR="00393146">
          <w:rPr>
            <w:noProof/>
            <w:webHidden/>
          </w:rPr>
          <w:fldChar w:fldCharType="separate"/>
        </w:r>
        <w:r w:rsidR="00393146">
          <w:rPr>
            <w:noProof/>
            <w:webHidden/>
          </w:rPr>
          <w:t>43</w:t>
        </w:r>
        <w:r w:rsidR="00393146">
          <w:rPr>
            <w:noProof/>
            <w:webHidden/>
          </w:rPr>
          <w:fldChar w:fldCharType="end"/>
        </w:r>
      </w:hyperlink>
    </w:p>
    <w:p w14:paraId="517EE744"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6" w:history="1">
        <w:r w:rsidR="00393146" w:rsidRPr="00F074EE">
          <w:rPr>
            <w:rStyle w:val="Hyperlink"/>
            <w:noProof/>
          </w:rPr>
          <w:t>Table 4: HY_HydroFeature</w:t>
        </w:r>
        <w:r w:rsidR="00393146">
          <w:rPr>
            <w:noProof/>
            <w:webHidden/>
          </w:rPr>
          <w:tab/>
        </w:r>
        <w:r w:rsidR="00393146">
          <w:rPr>
            <w:noProof/>
            <w:webHidden/>
          </w:rPr>
          <w:fldChar w:fldCharType="begin"/>
        </w:r>
        <w:r w:rsidR="00393146">
          <w:rPr>
            <w:noProof/>
            <w:webHidden/>
          </w:rPr>
          <w:instrText xml:space="preserve"> PAGEREF _Toc484066586 \h </w:instrText>
        </w:r>
        <w:r w:rsidR="00393146">
          <w:rPr>
            <w:noProof/>
            <w:webHidden/>
          </w:rPr>
        </w:r>
        <w:r w:rsidR="00393146">
          <w:rPr>
            <w:noProof/>
            <w:webHidden/>
          </w:rPr>
          <w:fldChar w:fldCharType="separate"/>
        </w:r>
        <w:r w:rsidR="00393146">
          <w:rPr>
            <w:noProof/>
            <w:webHidden/>
          </w:rPr>
          <w:t>48</w:t>
        </w:r>
        <w:r w:rsidR="00393146">
          <w:rPr>
            <w:noProof/>
            <w:webHidden/>
          </w:rPr>
          <w:fldChar w:fldCharType="end"/>
        </w:r>
      </w:hyperlink>
    </w:p>
    <w:p w14:paraId="0C7B0668"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7" w:history="1">
        <w:r w:rsidR="00393146" w:rsidRPr="00F074EE">
          <w:rPr>
            <w:rStyle w:val="Hyperlink"/>
            <w:noProof/>
          </w:rPr>
          <w:t>Table 5: HY_HydroFeatureName</w:t>
        </w:r>
        <w:r w:rsidR="00393146">
          <w:rPr>
            <w:noProof/>
            <w:webHidden/>
          </w:rPr>
          <w:tab/>
        </w:r>
        <w:r w:rsidR="00393146">
          <w:rPr>
            <w:noProof/>
            <w:webHidden/>
          </w:rPr>
          <w:fldChar w:fldCharType="begin"/>
        </w:r>
        <w:r w:rsidR="00393146">
          <w:rPr>
            <w:noProof/>
            <w:webHidden/>
          </w:rPr>
          <w:instrText xml:space="preserve"> PAGEREF _Toc484066587 \h </w:instrText>
        </w:r>
        <w:r w:rsidR="00393146">
          <w:rPr>
            <w:noProof/>
            <w:webHidden/>
          </w:rPr>
        </w:r>
        <w:r w:rsidR="00393146">
          <w:rPr>
            <w:noProof/>
            <w:webHidden/>
          </w:rPr>
          <w:fldChar w:fldCharType="separate"/>
        </w:r>
        <w:r w:rsidR="00393146">
          <w:rPr>
            <w:noProof/>
            <w:webHidden/>
          </w:rPr>
          <w:t>48</w:t>
        </w:r>
        <w:r w:rsidR="00393146">
          <w:rPr>
            <w:noProof/>
            <w:webHidden/>
          </w:rPr>
          <w:fldChar w:fldCharType="end"/>
        </w:r>
      </w:hyperlink>
    </w:p>
    <w:p w14:paraId="66B16A11"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8" w:history="1">
        <w:r w:rsidR="00393146" w:rsidRPr="00F074EE">
          <w:rPr>
            <w:rStyle w:val="Hyperlink"/>
            <w:noProof/>
          </w:rPr>
          <w:t>Table 6: HY_Catchment</w:t>
        </w:r>
        <w:r w:rsidR="00393146">
          <w:rPr>
            <w:noProof/>
            <w:webHidden/>
          </w:rPr>
          <w:tab/>
        </w:r>
        <w:r w:rsidR="00393146">
          <w:rPr>
            <w:noProof/>
            <w:webHidden/>
          </w:rPr>
          <w:fldChar w:fldCharType="begin"/>
        </w:r>
        <w:r w:rsidR="00393146">
          <w:rPr>
            <w:noProof/>
            <w:webHidden/>
          </w:rPr>
          <w:instrText xml:space="preserve"> PAGEREF _Toc484066588 \h </w:instrText>
        </w:r>
        <w:r w:rsidR="00393146">
          <w:rPr>
            <w:noProof/>
            <w:webHidden/>
          </w:rPr>
        </w:r>
        <w:r w:rsidR="00393146">
          <w:rPr>
            <w:noProof/>
            <w:webHidden/>
          </w:rPr>
          <w:fldChar w:fldCharType="separate"/>
        </w:r>
        <w:r w:rsidR="00393146">
          <w:rPr>
            <w:noProof/>
            <w:webHidden/>
          </w:rPr>
          <w:t>50</w:t>
        </w:r>
        <w:r w:rsidR="00393146">
          <w:rPr>
            <w:noProof/>
            <w:webHidden/>
          </w:rPr>
          <w:fldChar w:fldCharType="end"/>
        </w:r>
      </w:hyperlink>
    </w:p>
    <w:p w14:paraId="3F3F0769"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9" w:history="1">
        <w:r w:rsidR="00393146" w:rsidRPr="00F074EE">
          <w:rPr>
            <w:rStyle w:val="Hyperlink"/>
            <w:noProof/>
          </w:rPr>
          <w:t>Table 7: HY_CatchmentAggregate</w:t>
        </w:r>
        <w:r w:rsidR="00393146">
          <w:rPr>
            <w:noProof/>
            <w:webHidden/>
          </w:rPr>
          <w:tab/>
        </w:r>
        <w:r w:rsidR="00393146">
          <w:rPr>
            <w:noProof/>
            <w:webHidden/>
          </w:rPr>
          <w:fldChar w:fldCharType="begin"/>
        </w:r>
        <w:r w:rsidR="00393146">
          <w:rPr>
            <w:noProof/>
            <w:webHidden/>
          </w:rPr>
          <w:instrText xml:space="preserve"> PAGEREF _Toc484066589 \h </w:instrText>
        </w:r>
        <w:r w:rsidR="00393146">
          <w:rPr>
            <w:noProof/>
            <w:webHidden/>
          </w:rPr>
        </w:r>
        <w:r w:rsidR="00393146">
          <w:rPr>
            <w:noProof/>
            <w:webHidden/>
          </w:rPr>
          <w:fldChar w:fldCharType="separate"/>
        </w:r>
        <w:r w:rsidR="00393146">
          <w:rPr>
            <w:noProof/>
            <w:webHidden/>
          </w:rPr>
          <w:t>53</w:t>
        </w:r>
        <w:r w:rsidR="00393146">
          <w:rPr>
            <w:noProof/>
            <w:webHidden/>
          </w:rPr>
          <w:fldChar w:fldCharType="end"/>
        </w:r>
      </w:hyperlink>
    </w:p>
    <w:p w14:paraId="700C1CEF"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0" w:history="1">
        <w:r w:rsidR="00393146" w:rsidRPr="00F074EE">
          <w:rPr>
            <w:rStyle w:val="Hyperlink"/>
            <w:noProof/>
          </w:rPr>
          <w:t>Table 8: HY_DendriticCatchment</w:t>
        </w:r>
        <w:r w:rsidR="00393146">
          <w:rPr>
            <w:noProof/>
            <w:webHidden/>
          </w:rPr>
          <w:tab/>
        </w:r>
        <w:r w:rsidR="00393146">
          <w:rPr>
            <w:noProof/>
            <w:webHidden/>
          </w:rPr>
          <w:fldChar w:fldCharType="begin"/>
        </w:r>
        <w:r w:rsidR="00393146">
          <w:rPr>
            <w:noProof/>
            <w:webHidden/>
          </w:rPr>
          <w:instrText xml:space="preserve"> PAGEREF _Toc484066590 \h </w:instrText>
        </w:r>
        <w:r w:rsidR="00393146">
          <w:rPr>
            <w:noProof/>
            <w:webHidden/>
          </w:rPr>
        </w:r>
        <w:r w:rsidR="00393146">
          <w:rPr>
            <w:noProof/>
            <w:webHidden/>
          </w:rPr>
          <w:fldChar w:fldCharType="separate"/>
        </w:r>
        <w:r w:rsidR="00393146">
          <w:rPr>
            <w:noProof/>
            <w:webHidden/>
          </w:rPr>
          <w:t>54</w:t>
        </w:r>
        <w:r w:rsidR="00393146">
          <w:rPr>
            <w:noProof/>
            <w:webHidden/>
          </w:rPr>
          <w:fldChar w:fldCharType="end"/>
        </w:r>
      </w:hyperlink>
    </w:p>
    <w:p w14:paraId="1BBEFC34"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1" w:history="1">
        <w:r w:rsidR="00393146" w:rsidRPr="00F074EE">
          <w:rPr>
            <w:rStyle w:val="Hyperlink"/>
            <w:noProof/>
          </w:rPr>
          <w:t>Table 9: HY_ InteriorCatchment</w:t>
        </w:r>
        <w:r w:rsidR="00393146">
          <w:rPr>
            <w:noProof/>
            <w:webHidden/>
          </w:rPr>
          <w:tab/>
        </w:r>
        <w:r w:rsidR="00393146">
          <w:rPr>
            <w:noProof/>
            <w:webHidden/>
          </w:rPr>
          <w:fldChar w:fldCharType="begin"/>
        </w:r>
        <w:r w:rsidR="00393146">
          <w:rPr>
            <w:noProof/>
            <w:webHidden/>
          </w:rPr>
          <w:instrText xml:space="preserve"> PAGEREF _Toc484066591 \h </w:instrText>
        </w:r>
        <w:r w:rsidR="00393146">
          <w:rPr>
            <w:noProof/>
            <w:webHidden/>
          </w:rPr>
        </w:r>
        <w:r w:rsidR="00393146">
          <w:rPr>
            <w:noProof/>
            <w:webHidden/>
          </w:rPr>
          <w:fldChar w:fldCharType="separate"/>
        </w:r>
        <w:r w:rsidR="00393146">
          <w:rPr>
            <w:noProof/>
            <w:webHidden/>
          </w:rPr>
          <w:t>56</w:t>
        </w:r>
        <w:r w:rsidR="00393146">
          <w:rPr>
            <w:noProof/>
            <w:webHidden/>
          </w:rPr>
          <w:fldChar w:fldCharType="end"/>
        </w:r>
      </w:hyperlink>
    </w:p>
    <w:p w14:paraId="08DE28A4"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2" w:history="1">
        <w:r w:rsidR="00393146" w:rsidRPr="00F074EE">
          <w:rPr>
            <w:rStyle w:val="Hyperlink"/>
            <w:noProof/>
          </w:rPr>
          <w:t>Table 10: HY_HydroNexus</w:t>
        </w:r>
        <w:r w:rsidR="00393146">
          <w:rPr>
            <w:noProof/>
            <w:webHidden/>
          </w:rPr>
          <w:tab/>
        </w:r>
        <w:r w:rsidR="00393146">
          <w:rPr>
            <w:noProof/>
            <w:webHidden/>
          </w:rPr>
          <w:fldChar w:fldCharType="begin"/>
        </w:r>
        <w:r w:rsidR="00393146">
          <w:rPr>
            <w:noProof/>
            <w:webHidden/>
          </w:rPr>
          <w:instrText xml:space="preserve"> PAGEREF _Toc484066592 \h </w:instrText>
        </w:r>
        <w:r w:rsidR="00393146">
          <w:rPr>
            <w:noProof/>
            <w:webHidden/>
          </w:rPr>
        </w:r>
        <w:r w:rsidR="00393146">
          <w:rPr>
            <w:noProof/>
            <w:webHidden/>
          </w:rPr>
          <w:fldChar w:fldCharType="separate"/>
        </w:r>
        <w:r w:rsidR="00393146">
          <w:rPr>
            <w:noProof/>
            <w:webHidden/>
          </w:rPr>
          <w:t>57</w:t>
        </w:r>
        <w:r w:rsidR="00393146">
          <w:rPr>
            <w:noProof/>
            <w:webHidden/>
          </w:rPr>
          <w:fldChar w:fldCharType="end"/>
        </w:r>
      </w:hyperlink>
    </w:p>
    <w:p w14:paraId="4DC9D592"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3" w:history="1">
        <w:r w:rsidR="00393146" w:rsidRPr="00F074EE">
          <w:rPr>
            <w:rStyle w:val="Hyperlink"/>
            <w:noProof/>
          </w:rPr>
          <w:t>Table 11: HY_CatchmentRealization</w:t>
        </w:r>
        <w:r w:rsidR="00393146">
          <w:rPr>
            <w:noProof/>
            <w:webHidden/>
          </w:rPr>
          <w:tab/>
        </w:r>
        <w:r w:rsidR="00393146">
          <w:rPr>
            <w:noProof/>
            <w:webHidden/>
          </w:rPr>
          <w:fldChar w:fldCharType="begin"/>
        </w:r>
        <w:r w:rsidR="00393146">
          <w:rPr>
            <w:noProof/>
            <w:webHidden/>
          </w:rPr>
          <w:instrText xml:space="preserve"> PAGEREF _Toc484066593 \h </w:instrText>
        </w:r>
        <w:r w:rsidR="00393146">
          <w:rPr>
            <w:noProof/>
            <w:webHidden/>
          </w:rPr>
        </w:r>
        <w:r w:rsidR="00393146">
          <w:rPr>
            <w:noProof/>
            <w:webHidden/>
          </w:rPr>
          <w:fldChar w:fldCharType="separate"/>
        </w:r>
        <w:r w:rsidR="00393146">
          <w:rPr>
            <w:noProof/>
            <w:webHidden/>
          </w:rPr>
          <w:t>58</w:t>
        </w:r>
        <w:r w:rsidR="00393146">
          <w:rPr>
            <w:noProof/>
            <w:webHidden/>
          </w:rPr>
          <w:fldChar w:fldCharType="end"/>
        </w:r>
      </w:hyperlink>
    </w:p>
    <w:p w14:paraId="53133281"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4" w:history="1">
        <w:r w:rsidR="00393146" w:rsidRPr="00F074EE">
          <w:rPr>
            <w:rStyle w:val="Hyperlink"/>
            <w:noProof/>
          </w:rPr>
          <w:t>Table 12: HY_HydroNetwork</w:t>
        </w:r>
        <w:r w:rsidR="00393146">
          <w:rPr>
            <w:noProof/>
            <w:webHidden/>
          </w:rPr>
          <w:tab/>
        </w:r>
        <w:r w:rsidR="00393146">
          <w:rPr>
            <w:noProof/>
            <w:webHidden/>
          </w:rPr>
          <w:fldChar w:fldCharType="begin"/>
        </w:r>
        <w:r w:rsidR="00393146">
          <w:rPr>
            <w:noProof/>
            <w:webHidden/>
          </w:rPr>
          <w:instrText xml:space="preserve"> PAGEREF _Toc484066594 \h </w:instrText>
        </w:r>
        <w:r w:rsidR="00393146">
          <w:rPr>
            <w:noProof/>
            <w:webHidden/>
          </w:rPr>
        </w:r>
        <w:r w:rsidR="00393146">
          <w:rPr>
            <w:noProof/>
            <w:webHidden/>
          </w:rPr>
          <w:fldChar w:fldCharType="separate"/>
        </w:r>
        <w:r w:rsidR="00393146">
          <w:rPr>
            <w:noProof/>
            <w:webHidden/>
          </w:rPr>
          <w:t>59</w:t>
        </w:r>
        <w:r w:rsidR="00393146">
          <w:rPr>
            <w:noProof/>
            <w:webHidden/>
          </w:rPr>
          <w:fldChar w:fldCharType="end"/>
        </w:r>
      </w:hyperlink>
    </w:p>
    <w:p w14:paraId="2285715B"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5" w:history="1">
        <w:r w:rsidR="00393146" w:rsidRPr="00F074EE">
          <w:rPr>
            <w:rStyle w:val="Hyperlink"/>
            <w:noProof/>
          </w:rPr>
          <w:t>Table 13: HY_HydroLocation</w:t>
        </w:r>
        <w:r w:rsidR="00393146">
          <w:rPr>
            <w:noProof/>
            <w:webHidden/>
          </w:rPr>
          <w:tab/>
        </w:r>
        <w:r w:rsidR="00393146">
          <w:rPr>
            <w:noProof/>
            <w:webHidden/>
          </w:rPr>
          <w:fldChar w:fldCharType="begin"/>
        </w:r>
        <w:r w:rsidR="00393146">
          <w:rPr>
            <w:noProof/>
            <w:webHidden/>
          </w:rPr>
          <w:instrText xml:space="preserve"> PAGEREF _Toc484066595 \h </w:instrText>
        </w:r>
        <w:r w:rsidR="00393146">
          <w:rPr>
            <w:noProof/>
            <w:webHidden/>
          </w:rPr>
        </w:r>
        <w:r w:rsidR="00393146">
          <w:rPr>
            <w:noProof/>
            <w:webHidden/>
          </w:rPr>
          <w:fldChar w:fldCharType="separate"/>
        </w:r>
        <w:r w:rsidR="00393146">
          <w:rPr>
            <w:noProof/>
            <w:webHidden/>
          </w:rPr>
          <w:t>61</w:t>
        </w:r>
        <w:r w:rsidR="00393146">
          <w:rPr>
            <w:noProof/>
            <w:webHidden/>
          </w:rPr>
          <w:fldChar w:fldCharType="end"/>
        </w:r>
      </w:hyperlink>
    </w:p>
    <w:p w14:paraId="745A7883"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6" w:history="1">
        <w:r w:rsidR="00393146" w:rsidRPr="00F074EE">
          <w:rPr>
            <w:rStyle w:val="Hyperlink"/>
            <w:noProof/>
          </w:rPr>
          <w:t>Table 14: HY_IndirectPosition</w:t>
        </w:r>
        <w:r w:rsidR="00393146">
          <w:rPr>
            <w:noProof/>
            <w:webHidden/>
          </w:rPr>
          <w:tab/>
        </w:r>
        <w:r w:rsidR="00393146">
          <w:rPr>
            <w:noProof/>
            <w:webHidden/>
          </w:rPr>
          <w:fldChar w:fldCharType="begin"/>
        </w:r>
        <w:r w:rsidR="00393146">
          <w:rPr>
            <w:noProof/>
            <w:webHidden/>
          </w:rPr>
          <w:instrText xml:space="preserve"> PAGEREF _Toc484066596 \h </w:instrText>
        </w:r>
        <w:r w:rsidR="00393146">
          <w:rPr>
            <w:noProof/>
            <w:webHidden/>
          </w:rPr>
        </w:r>
        <w:r w:rsidR="00393146">
          <w:rPr>
            <w:noProof/>
            <w:webHidden/>
          </w:rPr>
          <w:fldChar w:fldCharType="separate"/>
        </w:r>
        <w:r w:rsidR="00393146">
          <w:rPr>
            <w:noProof/>
            <w:webHidden/>
          </w:rPr>
          <w:t>63</w:t>
        </w:r>
        <w:r w:rsidR="00393146">
          <w:rPr>
            <w:noProof/>
            <w:webHidden/>
          </w:rPr>
          <w:fldChar w:fldCharType="end"/>
        </w:r>
      </w:hyperlink>
    </w:p>
    <w:p w14:paraId="4DCE2C3B"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7" w:history="1">
        <w:r w:rsidR="00393146" w:rsidRPr="00F074EE">
          <w:rPr>
            <w:rStyle w:val="Hyperlink"/>
            <w:noProof/>
          </w:rPr>
          <w:t>Table 15: HY_DistanceFromReferent</w:t>
        </w:r>
        <w:r w:rsidR="00393146">
          <w:rPr>
            <w:noProof/>
            <w:webHidden/>
          </w:rPr>
          <w:tab/>
        </w:r>
        <w:r w:rsidR="00393146">
          <w:rPr>
            <w:noProof/>
            <w:webHidden/>
          </w:rPr>
          <w:fldChar w:fldCharType="begin"/>
        </w:r>
        <w:r w:rsidR="00393146">
          <w:rPr>
            <w:noProof/>
            <w:webHidden/>
          </w:rPr>
          <w:instrText xml:space="preserve"> PAGEREF _Toc484066597 \h </w:instrText>
        </w:r>
        <w:r w:rsidR="00393146">
          <w:rPr>
            <w:noProof/>
            <w:webHidden/>
          </w:rPr>
        </w:r>
        <w:r w:rsidR="00393146">
          <w:rPr>
            <w:noProof/>
            <w:webHidden/>
          </w:rPr>
          <w:fldChar w:fldCharType="separate"/>
        </w:r>
        <w:r w:rsidR="00393146">
          <w:rPr>
            <w:noProof/>
            <w:webHidden/>
          </w:rPr>
          <w:t>64</w:t>
        </w:r>
        <w:r w:rsidR="00393146">
          <w:rPr>
            <w:noProof/>
            <w:webHidden/>
          </w:rPr>
          <w:fldChar w:fldCharType="end"/>
        </w:r>
      </w:hyperlink>
    </w:p>
    <w:p w14:paraId="7983A9D3"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8" w:history="1">
        <w:r w:rsidR="00393146" w:rsidRPr="00F074EE">
          <w:rPr>
            <w:rStyle w:val="Hyperlink"/>
            <w:noProof/>
          </w:rPr>
          <w:t>Table 16: HY_ChannelNetwork</w:t>
        </w:r>
        <w:r w:rsidR="00393146">
          <w:rPr>
            <w:noProof/>
            <w:webHidden/>
          </w:rPr>
          <w:tab/>
        </w:r>
        <w:r w:rsidR="00393146">
          <w:rPr>
            <w:noProof/>
            <w:webHidden/>
          </w:rPr>
          <w:fldChar w:fldCharType="begin"/>
        </w:r>
        <w:r w:rsidR="00393146">
          <w:rPr>
            <w:noProof/>
            <w:webHidden/>
          </w:rPr>
          <w:instrText xml:space="preserve"> PAGEREF _Toc484066598 \h </w:instrText>
        </w:r>
        <w:r w:rsidR="00393146">
          <w:rPr>
            <w:noProof/>
            <w:webHidden/>
          </w:rPr>
        </w:r>
        <w:r w:rsidR="00393146">
          <w:rPr>
            <w:noProof/>
            <w:webHidden/>
          </w:rPr>
          <w:fldChar w:fldCharType="separate"/>
        </w:r>
        <w:r w:rsidR="00393146">
          <w:rPr>
            <w:noProof/>
            <w:webHidden/>
          </w:rPr>
          <w:t>70</w:t>
        </w:r>
        <w:r w:rsidR="00393146">
          <w:rPr>
            <w:noProof/>
            <w:webHidden/>
          </w:rPr>
          <w:fldChar w:fldCharType="end"/>
        </w:r>
      </w:hyperlink>
    </w:p>
    <w:p w14:paraId="4B16EE0D"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9" w:history="1">
        <w:r w:rsidR="00393146" w:rsidRPr="00F074EE">
          <w:rPr>
            <w:rStyle w:val="Hyperlink"/>
            <w:noProof/>
          </w:rPr>
          <w:t>Table 17: HY_Depression</w:t>
        </w:r>
        <w:r w:rsidR="00393146">
          <w:rPr>
            <w:noProof/>
            <w:webHidden/>
          </w:rPr>
          <w:tab/>
        </w:r>
        <w:r w:rsidR="00393146">
          <w:rPr>
            <w:noProof/>
            <w:webHidden/>
          </w:rPr>
          <w:fldChar w:fldCharType="begin"/>
        </w:r>
        <w:r w:rsidR="00393146">
          <w:rPr>
            <w:noProof/>
            <w:webHidden/>
          </w:rPr>
          <w:instrText xml:space="preserve"> PAGEREF _Toc484066599 \h </w:instrText>
        </w:r>
        <w:r w:rsidR="00393146">
          <w:rPr>
            <w:noProof/>
            <w:webHidden/>
          </w:rPr>
        </w:r>
        <w:r w:rsidR="00393146">
          <w:rPr>
            <w:noProof/>
            <w:webHidden/>
          </w:rPr>
          <w:fldChar w:fldCharType="separate"/>
        </w:r>
        <w:r w:rsidR="00393146">
          <w:rPr>
            <w:noProof/>
            <w:webHidden/>
          </w:rPr>
          <w:t>70</w:t>
        </w:r>
        <w:r w:rsidR="00393146">
          <w:rPr>
            <w:noProof/>
            <w:webHidden/>
          </w:rPr>
          <w:fldChar w:fldCharType="end"/>
        </w:r>
      </w:hyperlink>
    </w:p>
    <w:p w14:paraId="49B73FDD"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0" w:history="1">
        <w:r w:rsidR="00393146" w:rsidRPr="00F074EE">
          <w:rPr>
            <w:rStyle w:val="Hyperlink"/>
            <w:noProof/>
          </w:rPr>
          <w:t>Table 18: HY_Channel</w:t>
        </w:r>
        <w:r w:rsidR="00393146">
          <w:rPr>
            <w:noProof/>
            <w:webHidden/>
          </w:rPr>
          <w:tab/>
        </w:r>
        <w:r w:rsidR="00393146">
          <w:rPr>
            <w:noProof/>
            <w:webHidden/>
          </w:rPr>
          <w:fldChar w:fldCharType="begin"/>
        </w:r>
        <w:r w:rsidR="00393146">
          <w:rPr>
            <w:noProof/>
            <w:webHidden/>
          </w:rPr>
          <w:instrText xml:space="preserve"> PAGEREF _Toc484066600 \h </w:instrText>
        </w:r>
        <w:r w:rsidR="00393146">
          <w:rPr>
            <w:noProof/>
            <w:webHidden/>
          </w:rPr>
        </w:r>
        <w:r w:rsidR="00393146">
          <w:rPr>
            <w:noProof/>
            <w:webHidden/>
          </w:rPr>
          <w:fldChar w:fldCharType="separate"/>
        </w:r>
        <w:r w:rsidR="00393146">
          <w:rPr>
            <w:noProof/>
            <w:webHidden/>
          </w:rPr>
          <w:t>71</w:t>
        </w:r>
        <w:r w:rsidR="00393146">
          <w:rPr>
            <w:noProof/>
            <w:webHidden/>
          </w:rPr>
          <w:fldChar w:fldCharType="end"/>
        </w:r>
      </w:hyperlink>
    </w:p>
    <w:p w14:paraId="1619E4A5"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1" w:history="1">
        <w:r w:rsidR="00393146" w:rsidRPr="00F074EE">
          <w:rPr>
            <w:rStyle w:val="Hyperlink"/>
            <w:noProof/>
          </w:rPr>
          <w:t>Table 19: HY_HydrographicNetwork</w:t>
        </w:r>
        <w:r w:rsidR="00393146">
          <w:rPr>
            <w:noProof/>
            <w:webHidden/>
          </w:rPr>
          <w:tab/>
        </w:r>
        <w:r w:rsidR="00393146">
          <w:rPr>
            <w:noProof/>
            <w:webHidden/>
          </w:rPr>
          <w:fldChar w:fldCharType="begin"/>
        </w:r>
        <w:r w:rsidR="00393146">
          <w:rPr>
            <w:noProof/>
            <w:webHidden/>
          </w:rPr>
          <w:instrText xml:space="preserve"> PAGEREF _Toc484066601 \h </w:instrText>
        </w:r>
        <w:r w:rsidR="00393146">
          <w:rPr>
            <w:noProof/>
            <w:webHidden/>
          </w:rPr>
        </w:r>
        <w:r w:rsidR="00393146">
          <w:rPr>
            <w:noProof/>
            <w:webHidden/>
          </w:rPr>
          <w:fldChar w:fldCharType="separate"/>
        </w:r>
        <w:r w:rsidR="00393146">
          <w:rPr>
            <w:noProof/>
            <w:webHidden/>
          </w:rPr>
          <w:t>73</w:t>
        </w:r>
        <w:r w:rsidR="00393146">
          <w:rPr>
            <w:noProof/>
            <w:webHidden/>
          </w:rPr>
          <w:fldChar w:fldCharType="end"/>
        </w:r>
      </w:hyperlink>
    </w:p>
    <w:p w14:paraId="7A653BDF"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2" w:history="1">
        <w:r w:rsidR="00393146" w:rsidRPr="00F074EE">
          <w:rPr>
            <w:rStyle w:val="Hyperlink"/>
            <w:noProof/>
          </w:rPr>
          <w:t>Table 20: HY_WaterBody</w:t>
        </w:r>
        <w:r w:rsidR="00393146">
          <w:rPr>
            <w:noProof/>
            <w:webHidden/>
          </w:rPr>
          <w:tab/>
        </w:r>
        <w:r w:rsidR="00393146">
          <w:rPr>
            <w:noProof/>
            <w:webHidden/>
          </w:rPr>
          <w:fldChar w:fldCharType="begin"/>
        </w:r>
        <w:r w:rsidR="00393146">
          <w:rPr>
            <w:noProof/>
            <w:webHidden/>
          </w:rPr>
          <w:instrText xml:space="preserve"> PAGEREF _Toc484066602 \h </w:instrText>
        </w:r>
        <w:r w:rsidR="00393146">
          <w:rPr>
            <w:noProof/>
            <w:webHidden/>
          </w:rPr>
        </w:r>
        <w:r w:rsidR="00393146">
          <w:rPr>
            <w:noProof/>
            <w:webHidden/>
          </w:rPr>
          <w:fldChar w:fldCharType="separate"/>
        </w:r>
        <w:r w:rsidR="00393146">
          <w:rPr>
            <w:noProof/>
            <w:webHidden/>
          </w:rPr>
          <w:t>74</w:t>
        </w:r>
        <w:r w:rsidR="00393146">
          <w:rPr>
            <w:noProof/>
            <w:webHidden/>
          </w:rPr>
          <w:fldChar w:fldCharType="end"/>
        </w:r>
      </w:hyperlink>
    </w:p>
    <w:p w14:paraId="18B6C11E"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3" w:history="1">
        <w:r w:rsidR="00393146" w:rsidRPr="00F074EE">
          <w:rPr>
            <w:rStyle w:val="Hyperlink"/>
            <w:noProof/>
          </w:rPr>
          <w:t>Table 21: HY_WaterBodyStratum</w:t>
        </w:r>
        <w:r w:rsidR="00393146">
          <w:rPr>
            <w:noProof/>
            <w:webHidden/>
          </w:rPr>
          <w:tab/>
        </w:r>
        <w:r w:rsidR="00393146">
          <w:rPr>
            <w:noProof/>
            <w:webHidden/>
          </w:rPr>
          <w:fldChar w:fldCharType="begin"/>
        </w:r>
        <w:r w:rsidR="00393146">
          <w:rPr>
            <w:noProof/>
            <w:webHidden/>
          </w:rPr>
          <w:instrText xml:space="preserve"> PAGEREF _Toc484066603 \h </w:instrText>
        </w:r>
        <w:r w:rsidR="00393146">
          <w:rPr>
            <w:noProof/>
            <w:webHidden/>
          </w:rPr>
        </w:r>
        <w:r w:rsidR="00393146">
          <w:rPr>
            <w:noProof/>
            <w:webHidden/>
          </w:rPr>
          <w:fldChar w:fldCharType="separate"/>
        </w:r>
        <w:r w:rsidR="00393146">
          <w:rPr>
            <w:noProof/>
            <w:webHidden/>
          </w:rPr>
          <w:t>75</w:t>
        </w:r>
        <w:r w:rsidR="00393146">
          <w:rPr>
            <w:noProof/>
            <w:webHidden/>
          </w:rPr>
          <w:fldChar w:fldCharType="end"/>
        </w:r>
      </w:hyperlink>
    </w:p>
    <w:p w14:paraId="361B4CFA"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4" w:history="1">
        <w:r w:rsidR="00393146" w:rsidRPr="00F074EE">
          <w:rPr>
            <w:rStyle w:val="Hyperlink"/>
            <w:noProof/>
          </w:rPr>
          <w:t>Table 22: HY_Reservoir</w:t>
        </w:r>
        <w:r w:rsidR="00393146">
          <w:rPr>
            <w:noProof/>
            <w:webHidden/>
          </w:rPr>
          <w:tab/>
        </w:r>
        <w:r w:rsidR="00393146">
          <w:rPr>
            <w:noProof/>
            <w:webHidden/>
          </w:rPr>
          <w:fldChar w:fldCharType="begin"/>
        </w:r>
        <w:r w:rsidR="00393146">
          <w:rPr>
            <w:noProof/>
            <w:webHidden/>
          </w:rPr>
          <w:instrText xml:space="preserve"> PAGEREF _Toc484066604 \h </w:instrText>
        </w:r>
        <w:r w:rsidR="00393146">
          <w:rPr>
            <w:noProof/>
            <w:webHidden/>
          </w:rPr>
        </w:r>
        <w:r w:rsidR="00393146">
          <w:rPr>
            <w:noProof/>
            <w:webHidden/>
          </w:rPr>
          <w:fldChar w:fldCharType="separate"/>
        </w:r>
        <w:r w:rsidR="00393146">
          <w:rPr>
            <w:noProof/>
            <w:webHidden/>
          </w:rPr>
          <w:t>78</w:t>
        </w:r>
        <w:r w:rsidR="00393146">
          <w:rPr>
            <w:noProof/>
            <w:webHidden/>
          </w:rPr>
          <w:fldChar w:fldCharType="end"/>
        </w:r>
      </w:hyperlink>
    </w:p>
    <w:p w14:paraId="5064EBAF"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5" w:history="1">
        <w:r w:rsidR="00393146" w:rsidRPr="00F074EE">
          <w:rPr>
            <w:rStyle w:val="Hyperlink"/>
            <w:noProof/>
          </w:rPr>
          <w:t>Table 23: HY_HydrometricNetwork</w:t>
        </w:r>
        <w:r w:rsidR="00393146">
          <w:rPr>
            <w:noProof/>
            <w:webHidden/>
          </w:rPr>
          <w:tab/>
        </w:r>
        <w:r w:rsidR="00393146">
          <w:rPr>
            <w:noProof/>
            <w:webHidden/>
          </w:rPr>
          <w:fldChar w:fldCharType="begin"/>
        </w:r>
        <w:r w:rsidR="00393146">
          <w:rPr>
            <w:noProof/>
            <w:webHidden/>
          </w:rPr>
          <w:instrText xml:space="preserve"> PAGEREF _Toc484066605 \h </w:instrText>
        </w:r>
        <w:r w:rsidR="00393146">
          <w:rPr>
            <w:noProof/>
            <w:webHidden/>
          </w:rPr>
        </w:r>
        <w:r w:rsidR="00393146">
          <w:rPr>
            <w:noProof/>
            <w:webHidden/>
          </w:rPr>
          <w:fldChar w:fldCharType="separate"/>
        </w:r>
        <w:r w:rsidR="00393146">
          <w:rPr>
            <w:noProof/>
            <w:webHidden/>
          </w:rPr>
          <w:t>80</w:t>
        </w:r>
        <w:r w:rsidR="00393146">
          <w:rPr>
            <w:noProof/>
            <w:webHidden/>
          </w:rPr>
          <w:fldChar w:fldCharType="end"/>
        </w:r>
      </w:hyperlink>
    </w:p>
    <w:p w14:paraId="4AB282BF" w14:textId="77777777" w:rsidR="00393146" w:rsidRDefault="00582442">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6" w:history="1">
        <w:r w:rsidR="00393146" w:rsidRPr="00F074EE">
          <w:rPr>
            <w:rStyle w:val="Hyperlink"/>
            <w:noProof/>
          </w:rPr>
          <w:t>Table 24: HY_HydrometricFeature</w:t>
        </w:r>
        <w:r w:rsidR="00393146">
          <w:rPr>
            <w:noProof/>
            <w:webHidden/>
          </w:rPr>
          <w:tab/>
        </w:r>
        <w:r w:rsidR="00393146">
          <w:rPr>
            <w:noProof/>
            <w:webHidden/>
          </w:rPr>
          <w:fldChar w:fldCharType="begin"/>
        </w:r>
        <w:r w:rsidR="00393146">
          <w:rPr>
            <w:noProof/>
            <w:webHidden/>
          </w:rPr>
          <w:instrText xml:space="preserve"> PAGEREF _Toc484066606 \h </w:instrText>
        </w:r>
        <w:r w:rsidR="00393146">
          <w:rPr>
            <w:noProof/>
            <w:webHidden/>
          </w:rPr>
        </w:r>
        <w:r w:rsidR="00393146">
          <w:rPr>
            <w:noProof/>
            <w:webHidden/>
          </w:rPr>
          <w:fldChar w:fldCharType="separate"/>
        </w:r>
        <w:r w:rsidR="00393146">
          <w:rPr>
            <w:noProof/>
            <w:webHidden/>
          </w:rPr>
          <w:t>81</w:t>
        </w:r>
        <w:r w:rsidR="00393146">
          <w:rPr>
            <w:noProof/>
            <w:webHidden/>
          </w:rPr>
          <w:fldChar w:fldCharType="end"/>
        </w:r>
      </w:hyperlink>
    </w:p>
    <w:p w14:paraId="78753813" w14:textId="06D7CB1F" w:rsidR="00E83400" w:rsidRPr="00F02312" w:rsidRDefault="008D4EE7">
      <w:r w:rsidRPr="008A5499">
        <w:rPr>
          <w:lang w:val="de-DE"/>
        </w:rPr>
        <w:fldChar w:fldCharType="end"/>
      </w:r>
    </w:p>
    <w:p w14:paraId="19DD43F5" w14:textId="2C50C5A8" w:rsidR="003E4BDF" w:rsidRPr="005B5062" w:rsidRDefault="001C3991" w:rsidP="00834E29">
      <w:pPr>
        <w:pStyle w:val="TOCHeading"/>
        <w:outlineLvl w:val="0"/>
        <w:rPr>
          <w:color w:val="auto"/>
        </w:rPr>
      </w:pPr>
      <w:r>
        <w:rPr>
          <w:color w:val="auto"/>
        </w:rPr>
        <w:t>Requirements</w:t>
      </w:r>
      <w:r w:rsidR="00115F99">
        <w:rPr>
          <w:color w:val="auto"/>
        </w:rPr>
        <w:t xml:space="preserve"> </w:t>
      </w:r>
      <w:r w:rsidR="000C42F5">
        <w:rPr>
          <w:color w:val="auto"/>
        </w:rPr>
        <w:t xml:space="preserve">Classes and </w:t>
      </w:r>
      <w:r w:rsidR="00E83400" w:rsidRPr="00C260BD">
        <w:rPr>
          <w:color w:val="auto"/>
        </w:rPr>
        <w:t xml:space="preserve">Requirements </w:t>
      </w:r>
    </w:p>
    <w:p w14:paraId="616253CD" w14:textId="517005ED" w:rsidR="00C4185F" w:rsidRDefault="005577D0">
      <w:pPr>
        <w:pStyle w:val="TOC1"/>
        <w:tabs>
          <w:tab w:val="right" w:leader="dot" w:pos="8630"/>
        </w:tabs>
        <w:rPr>
          <w:rFonts w:asciiTheme="minorHAnsi" w:eastAsiaTheme="minorEastAsia" w:hAnsiTheme="minorHAnsi" w:cstheme="minorBidi"/>
          <w:noProof/>
          <w:lang w:eastAsia="ja-JP"/>
        </w:rPr>
      </w:pPr>
      <w:r>
        <w:rPr>
          <w:rStyle w:val="Hyperlink"/>
          <w:noProof/>
        </w:rPr>
        <w:fldChar w:fldCharType="begin"/>
      </w:r>
      <w:r>
        <w:rPr>
          <w:rStyle w:val="Hyperlink"/>
          <w:noProof/>
        </w:rPr>
        <w:instrText xml:space="preserve"> TOC \f r \l 1-2</w:instrText>
      </w:r>
      <w:r w:rsidR="009A6886">
        <w:rPr>
          <w:rStyle w:val="Hyperlink"/>
          <w:noProof/>
        </w:rPr>
        <w:instrText xml:space="preserve"> \h</w:instrText>
      </w:r>
      <w:r>
        <w:rPr>
          <w:rStyle w:val="Hyperlink"/>
          <w:noProof/>
        </w:rPr>
        <w:fldChar w:fldCharType="separate"/>
      </w:r>
      <w:r w:rsidR="00C4185F" w:rsidRPr="00BB5EC6">
        <w:rPr>
          <w:noProof/>
          <w:color w:val="0000FF"/>
          <w:u w:val="single"/>
        </w:rPr>
        <w:t xml:space="preserve">Class: </w:t>
      </w:r>
      <w:r w:rsidR="00C4185F">
        <w:rPr>
          <w:noProof/>
        </w:rPr>
        <w:t>/req/hy_features_conceptual_model</w:t>
      </w:r>
      <w:r w:rsidR="00C4185F">
        <w:rPr>
          <w:noProof/>
        </w:rPr>
        <w:tab/>
      </w:r>
      <w:r w:rsidR="00C4185F">
        <w:rPr>
          <w:noProof/>
        </w:rPr>
        <w:fldChar w:fldCharType="begin"/>
      </w:r>
      <w:r w:rsidR="00C4185F">
        <w:rPr>
          <w:noProof/>
        </w:rPr>
        <w:instrText xml:space="preserve"> PAGEREF _Toc341100939 \h </w:instrText>
      </w:r>
      <w:r w:rsidR="00C4185F">
        <w:rPr>
          <w:noProof/>
        </w:rPr>
      </w:r>
      <w:r w:rsidR="00C4185F">
        <w:rPr>
          <w:noProof/>
        </w:rPr>
        <w:fldChar w:fldCharType="separate"/>
      </w:r>
      <w:r w:rsidR="000A1A34">
        <w:rPr>
          <w:noProof/>
        </w:rPr>
        <w:t>42</w:t>
      </w:r>
      <w:r w:rsidR="00C4185F">
        <w:rPr>
          <w:noProof/>
        </w:rPr>
        <w:fldChar w:fldCharType="end"/>
      </w:r>
    </w:p>
    <w:p w14:paraId="1435BBB6" w14:textId="4064B301" w:rsidR="00C4185F" w:rsidRDefault="00C4185F">
      <w:pPr>
        <w:pStyle w:val="TOC2"/>
        <w:tabs>
          <w:tab w:val="right" w:leader="dot" w:pos="8630"/>
        </w:tabs>
        <w:rPr>
          <w:rFonts w:asciiTheme="minorHAnsi" w:eastAsiaTheme="minorEastAsia" w:hAnsiTheme="minorHAnsi" w:cstheme="minorBidi"/>
          <w:noProof/>
          <w:lang w:eastAsia="ja-JP"/>
        </w:rPr>
      </w:pPr>
      <w:r w:rsidRPr="00BB5EC6">
        <w:rPr>
          <w:noProof/>
          <w:color w:val="0000FF"/>
          <w:u w:val="single"/>
        </w:rPr>
        <w:lastRenderedPageBreak/>
        <w:t>Req: /req/hy_features_conceptual_model/mapping</w:t>
      </w:r>
      <w:r>
        <w:rPr>
          <w:noProof/>
        </w:rPr>
        <w:tab/>
      </w:r>
      <w:r>
        <w:rPr>
          <w:noProof/>
        </w:rPr>
        <w:fldChar w:fldCharType="begin"/>
      </w:r>
      <w:r>
        <w:rPr>
          <w:noProof/>
        </w:rPr>
        <w:instrText xml:space="preserve"> PAGEREF _Toc341100940 \h </w:instrText>
      </w:r>
      <w:r>
        <w:rPr>
          <w:noProof/>
        </w:rPr>
      </w:r>
      <w:r>
        <w:rPr>
          <w:noProof/>
        </w:rPr>
        <w:fldChar w:fldCharType="separate"/>
      </w:r>
      <w:r w:rsidR="000A1A34">
        <w:rPr>
          <w:noProof/>
        </w:rPr>
        <w:t>42</w:t>
      </w:r>
      <w:r>
        <w:rPr>
          <w:noProof/>
        </w:rPr>
        <w:fldChar w:fldCharType="end"/>
      </w:r>
    </w:p>
    <w:p w14:paraId="6C6EFF98" w14:textId="7233F73D" w:rsidR="00C4185F" w:rsidRDefault="00C4185F">
      <w:pPr>
        <w:pStyle w:val="TOC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/req/hy_features_conceptual_model/GF_Feature</w:t>
      </w:r>
      <w:r>
        <w:rPr>
          <w:noProof/>
        </w:rPr>
        <w:tab/>
      </w:r>
      <w:r>
        <w:rPr>
          <w:noProof/>
        </w:rPr>
        <w:fldChar w:fldCharType="begin"/>
      </w:r>
      <w:r>
        <w:rPr>
          <w:noProof/>
        </w:rPr>
        <w:instrText xml:space="preserve"> PAGEREF _Toc341100941 \h </w:instrText>
      </w:r>
      <w:r>
        <w:rPr>
          <w:noProof/>
        </w:rPr>
      </w:r>
      <w:r>
        <w:rPr>
          <w:noProof/>
        </w:rPr>
        <w:fldChar w:fldCharType="separate"/>
      </w:r>
      <w:r w:rsidR="000A1A34">
        <w:rPr>
          <w:noProof/>
        </w:rPr>
        <w:t>42</w:t>
      </w:r>
      <w:r>
        <w:rPr>
          <w:noProof/>
        </w:rPr>
        <w:fldChar w:fldCharType="end"/>
      </w:r>
    </w:p>
    <w:p w14:paraId="08BB9F93" w14:textId="19A4ACF8" w:rsidR="00C462F6" w:rsidRPr="00C007FB" w:rsidRDefault="005577D0" w:rsidP="009E7E9D">
      <w:pPr>
        <w:pStyle w:val="TableofFigures"/>
      </w:pPr>
      <w:r>
        <w:rPr>
          <w:rStyle w:val="Hyperlink"/>
          <w:noProof/>
        </w:rPr>
        <w:fldChar w:fldCharType="end"/>
      </w:r>
      <w:r w:rsidR="00C462F6" w:rsidRPr="00C007FB">
        <w:br w:type="page"/>
      </w:r>
    </w:p>
    <w:p w14:paraId="2FF42861" w14:textId="77777777" w:rsidR="007F6680" w:rsidRPr="008E510D" w:rsidRDefault="007F6680" w:rsidP="00450C77">
      <w:pPr>
        <w:pStyle w:val="introelements"/>
        <w:jc w:val="both"/>
      </w:pPr>
      <w:r w:rsidRPr="008E510D">
        <w:lastRenderedPageBreak/>
        <w:t>Abstract</w:t>
      </w:r>
    </w:p>
    <w:p w14:paraId="44F7B595" w14:textId="7DADCEDF" w:rsidR="00437E50" w:rsidRPr="008E510D" w:rsidRDefault="00437E50" w:rsidP="00450C77">
      <w:pPr>
        <w:pStyle w:val="Normal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standard defines a </w:t>
      </w:r>
      <w:r w:rsidR="00BD74C0">
        <w:rPr>
          <w:lang w:val="en-US"/>
        </w:rPr>
        <w:t xml:space="preserve">common </w:t>
      </w:r>
      <w:r w:rsidR="00B30F05">
        <w:rPr>
          <w:lang w:val="en-US"/>
        </w:rPr>
        <w:t xml:space="preserve">conceptual </w:t>
      </w:r>
      <w:r w:rsidRPr="008E510D">
        <w:rPr>
          <w:lang w:val="en-US"/>
        </w:rPr>
        <w:t>information model for identification of</w:t>
      </w:r>
      <w:r w:rsidR="00757910">
        <w:rPr>
          <w:lang w:val="en-US"/>
        </w:rPr>
        <w:t xml:space="preserve"> specific </w:t>
      </w:r>
      <w:r w:rsidRPr="008E510D">
        <w:rPr>
          <w:lang w:val="en-US"/>
        </w:rPr>
        <w:t xml:space="preserve">hydrologic features independent </w:t>
      </w:r>
      <w:r w:rsidR="00CF4A7F">
        <w:rPr>
          <w:lang w:val="en-US"/>
        </w:rPr>
        <w:t>of</w:t>
      </w:r>
      <w:r w:rsidRPr="008E510D">
        <w:rPr>
          <w:lang w:val="en-US"/>
        </w:rPr>
        <w:t xml:space="preserve"> </w:t>
      </w:r>
      <w:r w:rsidR="001C56DE">
        <w:rPr>
          <w:lang w:val="en-US"/>
        </w:rPr>
        <w:t xml:space="preserve">their </w:t>
      </w:r>
      <w:r w:rsidRPr="008E510D">
        <w:rPr>
          <w:lang w:val="en-US"/>
        </w:rPr>
        <w:t xml:space="preserve">geometric representation and scale. The model describes </w:t>
      </w:r>
      <w:r w:rsidR="00E85A4E">
        <w:rPr>
          <w:lang w:val="en-US"/>
        </w:rPr>
        <w:t xml:space="preserve">types of surface </w:t>
      </w:r>
      <w:r w:rsidRPr="008E510D">
        <w:rPr>
          <w:lang w:val="en-US"/>
        </w:rPr>
        <w:t xml:space="preserve">hydrologic features by defining fundamental relationships among </w:t>
      </w:r>
      <w:r w:rsidR="00BD0D39">
        <w:rPr>
          <w:lang w:val="en-US"/>
        </w:rPr>
        <w:t xml:space="preserve">various </w:t>
      </w:r>
      <w:r w:rsidRPr="008E510D">
        <w:rPr>
          <w:lang w:val="en-US"/>
        </w:rPr>
        <w:t>components of the hydrosphere. This includes relationships such as hierarch</w:t>
      </w:r>
      <w:r w:rsidR="00B30F05">
        <w:rPr>
          <w:lang w:val="en-US"/>
        </w:rPr>
        <w:t>ies</w:t>
      </w:r>
      <w:r w:rsidRPr="008E510D">
        <w:rPr>
          <w:lang w:val="en-US"/>
        </w:rPr>
        <w:t xml:space="preserve"> of catchments, segmentation of </w:t>
      </w:r>
      <w:r w:rsidR="007735C1">
        <w:rPr>
          <w:lang w:val="en-US"/>
        </w:rPr>
        <w:t>rivers and lakes</w:t>
      </w:r>
      <w:r w:rsidRPr="008E510D">
        <w:rPr>
          <w:lang w:val="en-US"/>
        </w:rPr>
        <w:t xml:space="preserve">, and </w:t>
      </w:r>
      <w:r w:rsidR="00E85A4E">
        <w:rPr>
          <w:lang w:val="en-US"/>
        </w:rPr>
        <w:t>the</w:t>
      </w:r>
      <w:r w:rsidR="007735C1">
        <w:rPr>
          <w:lang w:val="en-US"/>
        </w:rPr>
        <w:t xml:space="preserve"> hydrologically determined</w:t>
      </w:r>
      <w:r w:rsidR="00E85A4E">
        <w:rPr>
          <w:lang w:val="en-US"/>
        </w:rPr>
        <w:t xml:space="preserve"> </w:t>
      </w:r>
      <w:r w:rsidRPr="008E510D">
        <w:rPr>
          <w:lang w:val="en-US"/>
        </w:rPr>
        <w:t>topological connectivity of features</w:t>
      </w:r>
      <w:r w:rsidR="004423BE">
        <w:rPr>
          <w:lang w:val="en-US"/>
        </w:rPr>
        <w:t xml:space="preserve"> such as </w:t>
      </w:r>
      <w:r w:rsidR="00AA15D6">
        <w:rPr>
          <w:lang w:val="en-US"/>
        </w:rPr>
        <w:t>catchment</w:t>
      </w:r>
      <w:r w:rsidR="00B30F05">
        <w:rPr>
          <w:lang w:val="en-US"/>
        </w:rPr>
        <w:t>s</w:t>
      </w:r>
      <w:r w:rsidR="00AA15D6">
        <w:rPr>
          <w:lang w:val="en-US"/>
        </w:rPr>
        <w:t xml:space="preserve"> </w:t>
      </w:r>
      <w:r w:rsidR="00CF4A7F">
        <w:rPr>
          <w:lang w:val="en-US"/>
        </w:rPr>
        <w:t xml:space="preserve">and </w:t>
      </w:r>
      <w:r w:rsidR="007735C1">
        <w:rPr>
          <w:lang w:val="en-US"/>
        </w:rPr>
        <w:t>waterbodies</w:t>
      </w:r>
      <w:r w:rsidRPr="008E510D">
        <w:rPr>
          <w:lang w:val="en-US"/>
        </w:rPr>
        <w:t>.</w:t>
      </w:r>
      <w:r w:rsidR="00D65082">
        <w:rPr>
          <w:lang w:val="en-US"/>
        </w:rPr>
        <w:t xml:space="preserve"> The</w:t>
      </w:r>
      <w:r w:rsidR="00BD74C0">
        <w:rPr>
          <w:lang w:val="en-US"/>
        </w:rPr>
        <w:t xml:space="preserve"> standard also defines normative requirements</w:t>
      </w:r>
      <w:r w:rsidR="001434CC">
        <w:rPr>
          <w:lang w:val="en-US"/>
        </w:rPr>
        <w:t xml:space="preserve"> for HY_Features implementation schemas and mappings</w:t>
      </w:r>
      <w:r w:rsidR="00D65082">
        <w:rPr>
          <w:lang w:val="en-US"/>
        </w:rPr>
        <w:t xml:space="preserve"> to </w:t>
      </w:r>
      <w:r w:rsidR="001C56DE">
        <w:rPr>
          <w:lang w:val="en-US"/>
        </w:rPr>
        <w:t>meet in order to be conformant</w:t>
      </w:r>
      <w:r w:rsidR="00D65082">
        <w:rPr>
          <w:lang w:val="en-US"/>
        </w:rPr>
        <w:t xml:space="preserve"> with the conceptual</w:t>
      </w:r>
      <w:r w:rsidR="00BD74C0">
        <w:rPr>
          <w:lang w:val="en-US"/>
        </w:rPr>
        <w:t xml:space="preserve"> </w:t>
      </w:r>
      <w:r w:rsidR="00D65082">
        <w:rPr>
          <w:lang w:val="en-US"/>
        </w:rPr>
        <w:t>model.</w:t>
      </w:r>
    </w:p>
    <w:p w14:paraId="6DFE018C" w14:textId="0FF34636" w:rsidR="00437E50" w:rsidRPr="008E510D" w:rsidRDefault="009577C7" w:rsidP="00450C77">
      <w:pPr>
        <w:pStyle w:val="NormalWeb"/>
        <w:jc w:val="both"/>
        <w:rPr>
          <w:lang w:val="en-US"/>
        </w:rPr>
      </w:pPr>
      <w:r w:rsidRPr="009577C7">
        <w:rPr>
          <w:lang w:val="en-US"/>
        </w:rPr>
        <w:t>The HY_Features mo</w:t>
      </w:r>
      <w:r>
        <w:rPr>
          <w:lang w:val="en-US"/>
        </w:rPr>
        <w:t xml:space="preserve">del </w:t>
      </w:r>
      <w:r w:rsidR="00503355">
        <w:rPr>
          <w:lang w:val="en-US"/>
        </w:rPr>
        <w:t>is based on</w:t>
      </w:r>
      <w:r>
        <w:rPr>
          <w:lang w:val="en-US"/>
        </w:rPr>
        <w:t xml:space="preserve"> an abstract</w:t>
      </w:r>
      <w:r w:rsidRPr="009577C7">
        <w:rPr>
          <w:lang w:val="en-US"/>
        </w:rPr>
        <w:t xml:space="preserve"> </w:t>
      </w:r>
      <w:r w:rsidR="00B10686">
        <w:rPr>
          <w:lang w:val="en-US"/>
        </w:rPr>
        <w:t xml:space="preserve">catchment </w:t>
      </w:r>
      <w:r w:rsidRPr="009577C7">
        <w:rPr>
          <w:lang w:val="en-US"/>
        </w:rPr>
        <w:t>feature</w:t>
      </w:r>
      <w:r w:rsidR="00503355">
        <w:rPr>
          <w:lang w:val="en-US"/>
        </w:rPr>
        <w:t xml:space="preserve"> type that can</w:t>
      </w:r>
      <w:r w:rsidRPr="009577C7">
        <w:rPr>
          <w:lang w:val="en-US"/>
        </w:rPr>
        <w:t xml:space="preserve"> have multiple alter</w:t>
      </w:r>
      <w:r>
        <w:rPr>
          <w:lang w:val="en-US"/>
        </w:rPr>
        <w:t>nate hydrolog</w:t>
      </w:r>
      <w:r w:rsidR="00E85A4E">
        <w:rPr>
          <w:lang w:val="en-US"/>
        </w:rPr>
        <w:t>y-specific</w:t>
      </w:r>
      <w:r>
        <w:rPr>
          <w:lang w:val="en-US"/>
        </w:rPr>
        <w:t xml:space="preserve"> realizations</w:t>
      </w:r>
      <w:r w:rsidRPr="009577C7">
        <w:rPr>
          <w:lang w:val="en-US"/>
        </w:rPr>
        <w:t xml:space="preserve"> and geometric representations. </w:t>
      </w:r>
      <w:r w:rsidR="00B30F05">
        <w:rPr>
          <w:lang w:val="en-US"/>
        </w:rPr>
        <w:t>It</w:t>
      </w:r>
      <w:r w:rsidR="00B30F05" w:rsidRPr="008E510D">
        <w:rPr>
          <w:lang w:val="en-US"/>
        </w:rPr>
        <w:t xml:space="preserve"> </w:t>
      </w:r>
      <w:r w:rsidR="00437E50" w:rsidRPr="008E510D">
        <w:rPr>
          <w:lang w:val="en-US"/>
        </w:rPr>
        <w:t xml:space="preserve">supports </w:t>
      </w:r>
      <w:r w:rsidR="00BD74C0">
        <w:rPr>
          <w:lang w:val="en-US"/>
        </w:rPr>
        <w:t xml:space="preserve">referencing information about </w:t>
      </w:r>
      <w:r w:rsidR="001434CC">
        <w:rPr>
          <w:lang w:val="en-US"/>
        </w:rPr>
        <w:t>a hydro</w:t>
      </w:r>
      <w:r w:rsidR="00091654">
        <w:rPr>
          <w:lang w:val="en-US"/>
        </w:rPr>
        <w:t>logic</w:t>
      </w:r>
      <w:r w:rsidR="00BD74C0" w:rsidRPr="008E510D">
        <w:rPr>
          <w:lang w:val="en-US"/>
        </w:rPr>
        <w:t xml:space="preserve"> </w:t>
      </w:r>
      <w:r w:rsidR="00437E50" w:rsidRPr="008E510D">
        <w:rPr>
          <w:lang w:val="en-US"/>
        </w:rPr>
        <w:t>feature</w:t>
      </w:r>
      <w:r w:rsidR="00BD74C0">
        <w:rPr>
          <w:lang w:val="en-US"/>
        </w:rPr>
        <w:t xml:space="preserve"> </w:t>
      </w:r>
      <w:r w:rsidR="00705858">
        <w:rPr>
          <w:lang w:val="en-US"/>
        </w:rPr>
        <w:t>across</w:t>
      </w:r>
      <w:r w:rsidR="00437E50" w:rsidRPr="008E510D">
        <w:rPr>
          <w:lang w:val="en-US"/>
        </w:rPr>
        <w:t xml:space="preserve"> </w:t>
      </w:r>
      <w:r w:rsidR="00705858">
        <w:rPr>
          <w:lang w:val="en-US"/>
        </w:rPr>
        <w:t>disparate</w:t>
      </w:r>
      <w:r w:rsidR="00705858" w:rsidRPr="008E510D">
        <w:rPr>
          <w:lang w:val="en-US"/>
        </w:rPr>
        <w:t xml:space="preserve"> </w:t>
      </w:r>
      <w:r w:rsidR="00437E50" w:rsidRPr="008E510D">
        <w:rPr>
          <w:lang w:val="en-US"/>
        </w:rPr>
        <w:t xml:space="preserve">information systems </w:t>
      </w:r>
      <w:r w:rsidR="00CF4A7F">
        <w:rPr>
          <w:lang w:val="en-US"/>
        </w:rPr>
        <w:t>or products</w:t>
      </w:r>
      <w:r w:rsidR="00BD74C0">
        <w:rPr>
          <w:lang w:val="en-US"/>
        </w:rPr>
        <w:t xml:space="preserve"> </w:t>
      </w:r>
      <w:r w:rsidR="00BD0D39">
        <w:rPr>
          <w:lang w:val="en-US"/>
        </w:rPr>
        <w:t>to</w:t>
      </w:r>
      <w:r w:rsidR="00CF4A7F">
        <w:rPr>
          <w:lang w:val="en-US"/>
        </w:rPr>
        <w:t xml:space="preserve"> </w:t>
      </w:r>
      <w:r w:rsidR="00BD0D39">
        <w:rPr>
          <w:lang w:val="en-US"/>
        </w:rPr>
        <w:t>help improve</w:t>
      </w:r>
      <w:r w:rsidR="00253484" w:rsidRPr="00253484">
        <w:rPr>
          <w:lang w:val="en-US"/>
        </w:rPr>
        <w:t xml:space="preserve"> </w:t>
      </w:r>
      <w:r w:rsidR="00253484">
        <w:rPr>
          <w:lang w:val="en-US"/>
        </w:rPr>
        <w:t>data integration within and among</w:t>
      </w:r>
      <w:r w:rsidR="00253484" w:rsidRPr="00253484">
        <w:rPr>
          <w:lang w:val="en-US"/>
        </w:rPr>
        <w:t xml:space="preserve"> </w:t>
      </w:r>
      <w:r w:rsidR="006E545A" w:rsidRPr="00253484">
        <w:rPr>
          <w:lang w:val="en-US"/>
        </w:rPr>
        <w:t>organization</w:t>
      </w:r>
      <w:r w:rsidR="00253484" w:rsidRPr="00253484">
        <w:rPr>
          <w:lang w:val="en-US"/>
        </w:rPr>
        <w:t>s</w:t>
      </w:r>
      <w:r w:rsidR="00253484">
        <w:rPr>
          <w:lang w:val="en-US"/>
        </w:rPr>
        <w:t xml:space="preserve">. </w:t>
      </w:r>
      <w:r w:rsidR="00BD0D39">
        <w:rPr>
          <w:lang w:val="en-US"/>
        </w:rPr>
        <w:t>T</w:t>
      </w:r>
      <w:r w:rsidR="00253484">
        <w:rPr>
          <w:lang w:val="en-US"/>
        </w:rPr>
        <w:t>h</w:t>
      </w:r>
      <w:r w:rsidR="00B30F05">
        <w:rPr>
          <w:lang w:val="en-US"/>
        </w:rPr>
        <w:t>e</w:t>
      </w:r>
      <w:r w:rsidR="00253484">
        <w:rPr>
          <w:lang w:val="en-US"/>
        </w:rPr>
        <w:t xml:space="preserve"> model can </w:t>
      </w:r>
      <w:r w:rsidR="00B30F05">
        <w:rPr>
          <w:lang w:val="en-US"/>
        </w:rPr>
        <w:t>be applied to</w:t>
      </w:r>
      <w:r w:rsidR="006E545A" w:rsidRPr="006B7AC4">
        <w:rPr>
          <w:lang w:val="en-US"/>
        </w:rPr>
        <w:t xml:space="preserve"> </w:t>
      </w:r>
      <w:r w:rsidR="00437E50" w:rsidRPr="008E510D">
        <w:rPr>
          <w:lang w:val="en-US"/>
        </w:rPr>
        <w:t>cataloging of observations, model results, or other stud</w:t>
      </w:r>
      <w:r w:rsidR="00834E29">
        <w:rPr>
          <w:lang w:val="en-US"/>
        </w:rPr>
        <w:t xml:space="preserve">y information </w:t>
      </w:r>
      <w:r w:rsidR="00B30F05">
        <w:rPr>
          <w:lang w:val="en-US"/>
        </w:rPr>
        <w:t>involving hydro</w:t>
      </w:r>
      <w:r w:rsidR="00BD0D39">
        <w:rPr>
          <w:lang w:val="en-US"/>
        </w:rPr>
        <w:t>logic</w:t>
      </w:r>
      <w:r w:rsidR="00437E50" w:rsidRPr="008E510D">
        <w:rPr>
          <w:lang w:val="en-US"/>
        </w:rPr>
        <w:t xml:space="preserve"> feature</w:t>
      </w:r>
      <w:r w:rsidR="00B30F05">
        <w:rPr>
          <w:lang w:val="en-US"/>
        </w:rPr>
        <w:t>s</w:t>
      </w:r>
      <w:r w:rsidR="00437E50" w:rsidRPr="008E510D">
        <w:rPr>
          <w:lang w:val="en-US"/>
        </w:rPr>
        <w:t xml:space="preserve">. The ability to represent the same </w:t>
      </w:r>
      <w:r w:rsidR="00AA15D6">
        <w:rPr>
          <w:lang w:val="en-US"/>
        </w:rPr>
        <w:t>catchment</w:t>
      </w:r>
      <w:r w:rsidR="00437E50" w:rsidRPr="008E510D">
        <w:rPr>
          <w:lang w:val="en-US"/>
        </w:rPr>
        <w:t xml:space="preserve">, river, or other hydrologic feature in several ways is critical </w:t>
      </w:r>
      <w:r w:rsidR="00834E29">
        <w:rPr>
          <w:lang w:val="en-US"/>
        </w:rPr>
        <w:t>for aggregation</w:t>
      </w:r>
      <w:r w:rsidR="00437E50" w:rsidRPr="008E510D">
        <w:rPr>
          <w:lang w:val="en-US"/>
        </w:rPr>
        <w:t xml:space="preserve"> of cross-referenced</w:t>
      </w:r>
      <w:r w:rsidR="00B30F05">
        <w:rPr>
          <w:lang w:val="en-US"/>
        </w:rPr>
        <w:t xml:space="preserve"> or related</w:t>
      </w:r>
      <w:r w:rsidR="00437E50" w:rsidRPr="008E510D">
        <w:rPr>
          <w:lang w:val="en-US"/>
        </w:rPr>
        <w:t xml:space="preserve"> features into integrated datasets and data products on global, regional, or basin scales.</w:t>
      </w:r>
    </w:p>
    <w:p w14:paraId="0654E7A4" w14:textId="77777777" w:rsidR="009A7B37" w:rsidRPr="008E510D" w:rsidRDefault="009A7B37" w:rsidP="00450C77">
      <w:pPr>
        <w:pStyle w:val="introelements"/>
        <w:jc w:val="both"/>
      </w:pPr>
      <w:r w:rsidRPr="008E510D">
        <w:t>Keywords</w:t>
      </w:r>
    </w:p>
    <w:p w14:paraId="302C1AA9" w14:textId="02E6B702" w:rsidR="004C414A" w:rsidRPr="008E510D" w:rsidRDefault="004C414A" w:rsidP="00450C77">
      <w:pPr>
        <w:jc w:val="both"/>
      </w:pPr>
      <w:r w:rsidRPr="008E510D">
        <w:t>The following are keywords to be used by searc</w:t>
      </w:r>
      <w:r w:rsidR="00293B87">
        <w:t>h engines and document catalog</w:t>
      </w:r>
      <w:r w:rsidRPr="008E510D">
        <w:t>s.</w:t>
      </w:r>
    </w:p>
    <w:p w14:paraId="27078696" w14:textId="1EDC6FA4" w:rsidR="004C414A" w:rsidRPr="008E510D" w:rsidRDefault="004C414A" w:rsidP="00450C77">
      <w:pPr>
        <w:jc w:val="both"/>
      </w:pPr>
      <w:proofErr w:type="spellStart"/>
      <w:r w:rsidRPr="008E510D">
        <w:t>ogcdoc</w:t>
      </w:r>
      <w:proofErr w:type="spell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1"/>
    </w:p>
    <w:p w14:paraId="6AE6D084" w14:textId="0D3B6406" w:rsidR="004C414A" w:rsidRPr="008E510D" w:rsidRDefault="004C414A" w:rsidP="00450C77">
      <w:pPr>
        <w:pStyle w:val="NormalWeb"/>
        <w:jc w:val="both"/>
        <w:rPr>
          <w:lang w:val="en-US"/>
        </w:rPr>
      </w:pPr>
      <w:r w:rsidRPr="008E510D">
        <w:rPr>
          <w:lang w:val="en-US"/>
        </w:rPr>
        <w:t>This standard defines the HY_Features common hydrologic feature model for</w:t>
      </w:r>
      <w:r w:rsidR="00BD0D39">
        <w:rPr>
          <w:lang w:val="en-US"/>
        </w:rPr>
        <w:t xml:space="preserve"> use in</w:t>
      </w:r>
      <w:r w:rsidRPr="008E510D">
        <w:rPr>
          <w:lang w:val="en-US"/>
        </w:rPr>
        <w:t xml:space="preserve"> identification of features</w:t>
      </w:r>
      <w:r w:rsidR="00BB2DF7">
        <w:rPr>
          <w:lang w:val="en-US"/>
        </w:rPr>
        <w:t xml:space="preserve"> as specific kinds of hydrologic features</w:t>
      </w:r>
      <w:r w:rsidRPr="008E510D">
        <w:rPr>
          <w:lang w:val="en-US"/>
        </w:rPr>
        <w:t xml:space="preserve">. It is intended to be used to document and share information about </w:t>
      </w:r>
      <w:r w:rsidR="00BB2DF7">
        <w:rPr>
          <w:lang w:val="en-US"/>
        </w:rPr>
        <w:t xml:space="preserve">features that are the subject of </w:t>
      </w:r>
      <w:r w:rsidR="00017CF1">
        <w:rPr>
          <w:lang w:val="en-US"/>
        </w:rPr>
        <w:t>hydrologic</w:t>
      </w:r>
      <w:r w:rsidR="00017CF1" w:rsidRPr="008E510D">
        <w:rPr>
          <w:lang w:val="en-US"/>
        </w:rPr>
        <w:t xml:space="preserve"> </w:t>
      </w:r>
      <w:r w:rsidR="00BB2DF7">
        <w:rPr>
          <w:lang w:val="en-US"/>
        </w:rPr>
        <w:t>studies</w:t>
      </w:r>
      <w:r w:rsidRPr="008E510D">
        <w:rPr>
          <w:lang w:val="en-US"/>
        </w:rPr>
        <w:t xml:space="preserve"> and reporting </w:t>
      </w:r>
      <w:r w:rsidR="00017CF1">
        <w:rPr>
          <w:lang w:val="en-US"/>
        </w:rPr>
        <w:t>for</w:t>
      </w:r>
      <w:r w:rsidRPr="008E510D">
        <w:rPr>
          <w:lang w:val="en-US"/>
        </w:rPr>
        <w:t xml:space="preserve"> </w:t>
      </w:r>
      <w:r w:rsidR="00017CF1">
        <w:rPr>
          <w:lang w:val="en-US"/>
        </w:rPr>
        <w:t>a range of</w:t>
      </w:r>
      <w:r w:rsidR="00017CF1" w:rsidRPr="008E510D">
        <w:rPr>
          <w:lang w:val="en-US"/>
        </w:rPr>
        <w:t xml:space="preserve"> </w:t>
      </w:r>
      <w:r w:rsidRPr="008E510D">
        <w:rPr>
          <w:lang w:val="en-US"/>
        </w:rPr>
        <w:t xml:space="preserve">applications. </w:t>
      </w:r>
      <w:r w:rsidR="00017CF1">
        <w:rPr>
          <w:lang w:val="en-US"/>
        </w:rPr>
        <w:t>HY_Features</w:t>
      </w:r>
      <w:r w:rsidRPr="008E510D">
        <w:rPr>
          <w:lang w:val="en-US"/>
        </w:rPr>
        <w:t xml:space="preserve">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WMO Members </w:t>
      </w:r>
      <w:r w:rsidR="00017CF1">
        <w:rPr>
          <w:lang w:val="en-US"/>
        </w:rPr>
        <w:t>in</w:t>
      </w:r>
      <w:r w:rsidR="00017CF1" w:rsidRPr="008E510D">
        <w:rPr>
          <w:lang w:val="en-US"/>
        </w:rPr>
        <w:t xml:space="preserve"> </w:t>
      </w:r>
      <w:r w:rsidRPr="008E510D">
        <w:rPr>
          <w:lang w:val="en-US"/>
        </w:rPr>
        <w:t>discover</w:t>
      </w:r>
      <w:r w:rsidR="00017CF1">
        <w:rPr>
          <w:lang w:val="en-US"/>
        </w:rPr>
        <w:t>ing</w:t>
      </w:r>
      <w:r w:rsidRPr="008E510D">
        <w:rPr>
          <w:lang w:val="en-US"/>
        </w:rPr>
        <w:t>, access</w:t>
      </w:r>
      <w:r w:rsidR="00017CF1">
        <w:rPr>
          <w:lang w:val="en-US"/>
        </w:rPr>
        <w:t>ing,</w:t>
      </w:r>
      <w:r w:rsidRPr="008E510D">
        <w:rPr>
          <w:lang w:val="en-US"/>
        </w:rPr>
        <w:t xml:space="preserve"> and </w:t>
      </w:r>
      <w:r w:rsidR="00017CF1">
        <w:rPr>
          <w:lang w:val="en-US"/>
        </w:rPr>
        <w:t>utilizing</w:t>
      </w:r>
      <w:r w:rsidRPr="008E510D">
        <w:rPr>
          <w:lang w:val="en-US"/>
        </w:rPr>
        <w:t xml:space="preserve"> hydrologic data from different sources.</w:t>
      </w:r>
    </w:p>
    <w:p w14:paraId="33DA39E3" w14:textId="45248B19" w:rsidR="004C414A" w:rsidRPr="008E510D" w:rsidRDefault="004C414A" w:rsidP="00450C77">
      <w:pPr>
        <w:pStyle w:val="NormalWeb"/>
        <w:jc w:val="both"/>
        <w:rPr>
          <w:lang w:val="en-US"/>
        </w:rPr>
      </w:pPr>
      <w:r w:rsidRPr="008E510D">
        <w:rPr>
          <w:lang w:val="en-US"/>
        </w:rPr>
        <w:t xml:space="preserve">This standard </w:t>
      </w:r>
      <w:r w:rsidR="001C56DE">
        <w:rPr>
          <w:lang w:val="en-US"/>
        </w:rPr>
        <w:t>is also intended</w:t>
      </w:r>
      <w:r w:rsidRPr="008E510D">
        <w:rPr>
          <w:lang w:val="en-US"/>
        </w:rPr>
        <w:t xml:space="preserve"> to support the need for governance and guidance by national and international authorities. Aspects of the standard that support this </w:t>
      </w:r>
      <w:r w:rsidR="001C56DE">
        <w:rPr>
          <w:lang w:val="en-US"/>
        </w:rPr>
        <w:t xml:space="preserve">goal </w:t>
      </w:r>
      <w:r w:rsidRPr="008E510D">
        <w:rPr>
          <w:lang w:val="en-US"/>
        </w:rPr>
        <w:t>are 1) canonical form, 2) implementation neutrality, 3) conformity to internationally recognized geographic information</w:t>
      </w:r>
      <w:r w:rsidR="001C56DE">
        <w:rPr>
          <w:lang w:val="en-US"/>
        </w:rPr>
        <w:t xml:space="preserve"> standards</w:t>
      </w:r>
      <w:r w:rsidRPr="008E510D">
        <w:rPr>
          <w:lang w:val="en-US"/>
        </w:rPr>
        <w:t>, and use of semantics inferred from terminology endorsed by the WMO and the UN Educational, Scientific and Cultural Organization (UNESCO).</w:t>
      </w:r>
    </w:p>
    <w:p w14:paraId="55EB7C86" w14:textId="77777777" w:rsidR="004C414A" w:rsidRPr="008E510D" w:rsidRDefault="004C414A" w:rsidP="00450C77">
      <w:pPr>
        <w:pStyle w:val="Normal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NormalWeb"/>
        <w:jc w:val="both"/>
        <w:rPr>
          <w:lang w:val="en-US"/>
        </w:rPr>
      </w:pPr>
      <w:r w:rsidRPr="008E510D">
        <w:rPr>
          <w:rStyle w:val="Emphasis"/>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2" w:name="_Toc165888229"/>
      <w:r w:rsidRPr="008E510D">
        <w:t>Submitting organizations</w:t>
      </w:r>
      <w:bookmarkEnd w:id="2"/>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7CDCE747" w:rsidR="00FA590F" w:rsidRPr="008E510D" w:rsidRDefault="00C94F48" w:rsidP="002B2109">
      <w:pPr>
        <w:pStyle w:val="List2OGCbullets"/>
      </w:pPr>
      <w:r w:rsidRPr="008E510D">
        <w:t>Feder</w:t>
      </w:r>
      <w:r w:rsidR="00F77C08">
        <w:t>al Institute of Hydrology (BfG)</w:t>
      </w:r>
      <w:r w:rsidR="00437E50" w:rsidRPr="008E510D">
        <w:t>,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3" w:name="_Toc165888230"/>
      <w:r w:rsidRPr="008E510D">
        <w:t>Submi</w:t>
      </w:r>
      <w:bookmarkEnd w:id="3"/>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pPr>
            <w:r w:rsidRPr="008E510D">
              <w:t>Name</w:t>
            </w:r>
          </w:p>
        </w:tc>
        <w:tc>
          <w:tcPr>
            <w:tcW w:w="5432" w:type="dxa"/>
          </w:tcPr>
          <w:p w14:paraId="17D9D862" w14:textId="77777777" w:rsidR="009A7B37" w:rsidRPr="008E510D" w:rsidRDefault="00154114" w:rsidP="00450C77">
            <w:pPr>
              <w:pStyle w:val="OGCtableheader"/>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52F38F53" w:rsidR="004C414A" w:rsidRPr="001C7981" w:rsidRDefault="008D4EE7" w:rsidP="00450C77">
            <w:pPr>
              <w:pStyle w:val="OGCtabletext"/>
              <w:jc w:val="both"/>
            </w:pPr>
            <w:r w:rsidRPr="001C7981">
              <w:t>Joshua Lieberman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lastRenderedPageBreak/>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B82461" w:rsidRPr="008E510D" w14:paraId="7A8ECC24" w14:textId="77777777" w:rsidTr="0012406C">
        <w:trPr>
          <w:jc w:val="center"/>
        </w:trPr>
        <w:tc>
          <w:tcPr>
            <w:tcW w:w="2684" w:type="dxa"/>
          </w:tcPr>
          <w:p w14:paraId="67085BE6" w14:textId="1906F226" w:rsidR="00B82461" w:rsidRDefault="00B82461" w:rsidP="00450C77">
            <w:pPr>
              <w:pStyle w:val="OGCtabletext"/>
              <w:jc w:val="both"/>
            </w:pPr>
            <w:r>
              <w:t xml:space="preserve">Sylvain Grellet </w:t>
            </w:r>
          </w:p>
        </w:tc>
        <w:tc>
          <w:tcPr>
            <w:tcW w:w="5432" w:type="dxa"/>
          </w:tcPr>
          <w:p w14:paraId="46BA77B2" w14:textId="3A8453C7" w:rsidR="00B82461" w:rsidRDefault="00B82461" w:rsidP="00450C77">
            <w:pPr>
              <w:pStyle w:val="OGCtabletext"/>
              <w:jc w:val="both"/>
            </w:pPr>
            <w:r>
              <w:t>French Geological Survey (BRGM)</w:t>
            </w:r>
          </w:p>
        </w:tc>
      </w:tr>
      <w:tr w:rsidR="00B82461" w:rsidRPr="008E510D" w14:paraId="560F2614" w14:textId="77777777" w:rsidTr="0012406C">
        <w:trPr>
          <w:jc w:val="center"/>
        </w:trPr>
        <w:tc>
          <w:tcPr>
            <w:tcW w:w="2684" w:type="dxa"/>
          </w:tcPr>
          <w:p w14:paraId="771F130F" w14:textId="09B3B974" w:rsidR="00B82461" w:rsidRPr="008E510D" w:rsidRDefault="00B82461" w:rsidP="00450C77">
            <w:pPr>
              <w:pStyle w:val="OGCtabletext"/>
              <w:jc w:val="both"/>
            </w:pPr>
            <w:r>
              <w:t>Aitor Corchero</w:t>
            </w:r>
          </w:p>
        </w:tc>
        <w:tc>
          <w:tcPr>
            <w:tcW w:w="5432" w:type="dxa"/>
          </w:tcPr>
          <w:p w14:paraId="7E2B169B" w14:textId="4EDE4692" w:rsidR="00B82461" w:rsidRPr="008E510D" w:rsidRDefault="00B82461" w:rsidP="00450C77">
            <w:pPr>
              <w:pStyle w:val="OGCtabletext"/>
              <w:jc w:val="both"/>
            </w:pPr>
            <w:proofErr w:type="spellStart"/>
            <w:r>
              <w:t>Eurecat</w:t>
            </w:r>
            <w:proofErr w:type="spellEnd"/>
          </w:p>
        </w:tc>
      </w:tr>
      <w:tr w:rsidR="00B82461" w:rsidRPr="008E510D" w14:paraId="5360CBFD" w14:textId="77777777" w:rsidTr="0012406C">
        <w:trPr>
          <w:jc w:val="center"/>
        </w:trPr>
        <w:tc>
          <w:tcPr>
            <w:tcW w:w="2684" w:type="dxa"/>
          </w:tcPr>
          <w:p w14:paraId="6DDB2DC1" w14:textId="77777777" w:rsidR="00B82461" w:rsidRPr="008E510D" w:rsidRDefault="00B82461" w:rsidP="00450C77">
            <w:pPr>
              <w:pStyle w:val="OGCtabletext"/>
              <w:jc w:val="both"/>
            </w:pPr>
          </w:p>
        </w:tc>
        <w:tc>
          <w:tcPr>
            <w:tcW w:w="5432" w:type="dxa"/>
          </w:tcPr>
          <w:p w14:paraId="0C772F5D" w14:textId="77777777" w:rsidR="00B82461" w:rsidRPr="008E510D" w:rsidRDefault="00B82461"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8489DF5" w:rsidR="007E4044" w:rsidRPr="007E4044" w:rsidRDefault="00A4167C" w:rsidP="007E4044">
      <w:pPr>
        <w:jc w:val="both"/>
        <w:rPr>
          <w:rFonts w:eastAsia="MS Mincho"/>
          <w:highlight w:val="yellow"/>
          <w:lang w:val="en-AU"/>
        </w:rPr>
      </w:pPr>
      <w:r w:rsidRPr="0005794C">
        <w:t>The HY_Features conceptual model</w:t>
      </w:r>
      <w:r w:rsidR="00253484" w:rsidRPr="0005794C">
        <w:t>,</w:t>
      </w:r>
      <w:r w:rsidRPr="0005794C">
        <w:t xml:space="preserve"> described in this standard</w:t>
      </w:r>
      <w:r w:rsidR="00253484" w:rsidRPr="0005794C">
        <w:t>,</w:t>
      </w:r>
      <w:r w:rsidRPr="0005794C">
        <w:t xml:space="preserve"> references concepts defined in the </w:t>
      </w:r>
      <w:r w:rsidR="0075194F" w:rsidRPr="0005794C">
        <w:rPr>
          <w:rFonts w:eastAsia="MS Mincho"/>
          <w:lang w:val="en-AU"/>
        </w:rPr>
        <w:t>OGC Abstract Specification</w:t>
      </w:r>
      <w:r w:rsidR="001D5F55">
        <w:rPr>
          <w:rFonts w:eastAsia="MS Mincho"/>
          <w:lang w:val="en-AU"/>
        </w:rPr>
        <w:t xml:space="preserve"> (</w:t>
      </w:r>
      <w:r w:rsidR="00110C18">
        <w:rPr>
          <w:rFonts w:eastAsia="MS Mincho"/>
          <w:lang w:val="en-AU"/>
        </w:rPr>
        <w:t xml:space="preserve">OGC </w:t>
      </w:r>
      <w:r w:rsidR="001D5F55">
        <w:rPr>
          <w:rFonts w:eastAsia="MS Mincho"/>
          <w:lang w:val="en-AU"/>
        </w:rPr>
        <w:t>AS)</w:t>
      </w:r>
      <w:r w:rsidRPr="0005794C">
        <w:rPr>
          <w:rFonts w:eastAsia="MS Mincho"/>
          <w:lang w:val="en-AU"/>
        </w:rPr>
        <w:t xml:space="preserve">. </w:t>
      </w:r>
      <w:r w:rsidR="00032B54" w:rsidRPr="0005794C">
        <w:rPr>
          <w:rFonts w:eastAsia="MS Mincho"/>
          <w:lang w:val="en-AU"/>
        </w:rPr>
        <w:t>Conformance to t</w:t>
      </w:r>
      <w:r w:rsidR="00253484" w:rsidRPr="0005794C">
        <w:rPr>
          <w:rFonts w:eastAsia="MS Mincho"/>
          <w:lang w:val="en-AU"/>
        </w:rPr>
        <w:t xml:space="preserve">he OGC </w:t>
      </w:r>
      <w:r w:rsidR="001D5F55">
        <w:rPr>
          <w:rFonts w:eastAsia="MS Mincho"/>
          <w:lang w:val="en-AU"/>
        </w:rPr>
        <w:t>AS</w:t>
      </w:r>
      <w:r w:rsidR="00253484" w:rsidRPr="0005794C">
        <w:rPr>
          <w:rFonts w:eastAsia="MS Mincho"/>
          <w:lang w:val="en-AU"/>
        </w:rPr>
        <w:t xml:space="preserve"> </w:t>
      </w:r>
      <w:r w:rsidR="00A6032D">
        <w:rPr>
          <w:rFonts w:eastAsia="MS Mincho"/>
          <w:lang w:val="en-AU"/>
        </w:rPr>
        <w:t>may be</w:t>
      </w:r>
      <w:r w:rsidR="00A6032D" w:rsidRPr="0005794C">
        <w:rPr>
          <w:rFonts w:eastAsia="MS Mincho"/>
          <w:lang w:val="en-AU"/>
        </w:rPr>
        <w:t xml:space="preserve"> </w:t>
      </w:r>
      <w:r w:rsidR="0005794C" w:rsidRPr="0005794C">
        <w:rPr>
          <w:rFonts w:eastAsia="MS Mincho"/>
          <w:lang w:val="en-AU"/>
        </w:rPr>
        <w:t>achieved via</w:t>
      </w:r>
      <w:r w:rsidR="00032B54" w:rsidRPr="0005794C">
        <w:rPr>
          <w:rFonts w:eastAsia="MS Mincho"/>
          <w:lang w:val="en-AU"/>
        </w:rPr>
        <w:t xml:space="preserve"> specialization of the relevant concept</w:t>
      </w:r>
      <w:r w:rsidR="00253484" w:rsidRPr="0005794C">
        <w:rPr>
          <w:rFonts w:eastAsia="MS Mincho"/>
          <w:lang w:val="en-AU"/>
        </w:rPr>
        <w:t>. An</w:t>
      </w:r>
      <w:r w:rsidR="00032B54" w:rsidRPr="0005794C">
        <w:rPr>
          <w:rFonts w:eastAsia="MS Mincho"/>
          <w:lang w:val="en-AU"/>
        </w:rPr>
        <w:t xml:space="preserve"> example</w:t>
      </w:r>
      <w:r w:rsidR="00253484" w:rsidRPr="0005794C">
        <w:rPr>
          <w:rFonts w:eastAsia="MS Mincho"/>
          <w:lang w:val="en-AU"/>
        </w:rPr>
        <w:t xml:space="preserve"> of this kind of </w:t>
      </w:r>
      <w:r w:rsidR="001D5F55">
        <w:rPr>
          <w:rFonts w:eastAsia="MS Mincho"/>
          <w:lang w:val="en-AU"/>
        </w:rPr>
        <w:t>conformance</w:t>
      </w:r>
      <w:r w:rsidR="001D5F55" w:rsidRPr="0005794C">
        <w:rPr>
          <w:rFonts w:eastAsia="MS Mincho"/>
          <w:lang w:val="en-AU"/>
        </w:rPr>
        <w:t xml:space="preserve"> </w:t>
      </w:r>
      <w:r w:rsidR="00253484" w:rsidRPr="0005794C">
        <w:rPr>
          <w:rFonts w:eastAsia="MS Mincho"/>
          <w:lang w:val="en-AU"/>
        </w:rPr>
        <w:t>is</w:t>
      </w:r>
      <w:r w:rsidR="00032B54" w:rsidRPr="0005794C">
        <w:rPr>
          <w:rFonts w:eastAsia="MS Mincho"/>
          <w:lang w:val="en-AU"/>
        </w:rPr>
        <w:t xml:space="preserve"> a </w:t>
      </w:r>
      <w:r w:rsidR="00BF2669">
        <w:rPr>
          <w:rFonts w:eastAsia="MS Mincho"/>
          <w:lang w:val="en-AU"/>
        </w:rPr>
        <w:t>geographic</w:t>
      </w:r>
      <w:r w:rsidR="00BF2669" w:rsidRPr="0005794C">
        <w:rPr>
          <w:rFonts w:eastAsia="MS Mincho"/>
          <w:lang w:val="en-AU"/>
        </w:rPr>
        <w:t xml:space="preserve"> </w:t>
      </w:r>
      <w:r w:rsidR="00253484" w:rsidRPr="0005794C">
        <w:rPr>
          <w:rFonts w:eastAsia="MS Mincho"/>
          <w:lang w:val="en-AU"/>
        </w:rPr>
        <w:t>feature</w:t>
      </w:r>
      <w:r w:rsidR="00032B54" w:rsidRPr="0005794C">
        <w:rPr>
          <w:rFonts w:eastAsia="MS Mincho"/>
          <w:lang w:val="en-AU"/>
        </w:rPr>
        <w:t xml:space="preserve"> </w:t>
      </w:r>
      <w:r w:rsidR="00BF2669">
        <w:rPr>
          <w:rFonts w:eastAsia="MS Mincho"/>
          <w:lang w:val="en-AU"/>
        </w:rPr>
        <w:t>specialization</w:t>
      </w:r>
      <w:r w:rsidR="00BF2669" w:rsidRPr="0005794C">
        <w:rPr>
          <w:rFonts w:eastAsia="MS Mincho"/>
          <w:lang w:val="en-AU"/>
        </w:rPr>
        <w:t xml:space="preserve"> </w:t>
      </w:r>
      <w:r w:rsidR="001D5F55">
        <w:rPr>
          <w:rFonts w:eastAsia="MS Mincho"/>
          <w:lang w:val="en-AU"/>
        </w:rPr>
        <w:t>that carries</w:t>
      </w:r>
      <w:r w:rsidR="001D5F55" w:rsidRPr="0005794C">
        <w:rPr>
          <w:rFonts w:eastAsia="MS Mincho"/>
          <w:lang w:val="en-AU"/>
        </w:rPr>
        <w:t xml:space="preserve"> </w:t>
      </w:r>
      <w:r w:rsidR="00253484" w:rsidRPr="0005794C">
        <w:rPr>
          <w:rFonts w:eastAsia="MS Mincho"/>
          <w:lang w:val="en-AU"/>
        </w:rPr>
        <w:t>specific hydrologic feature attributes and associations.</w:t>
      </w:r>
      <w:r w:rsidR="00032B54" w:rsidRPr="0005794C">
        <w:rPr>
          <w:rFonts w:eastAsia="MS Mincho"/>
          <w:lang w:val="en-AU"/>
        </w:rPr>
        <w:t xml:space="preserve"> </w:t>
      </w:r>
      <w:r w:rsidR="0005794C" w:rsidRPr="0005794C">
        <w:rPr>
          <w:rFonts w:eastAsia="MS Mincho"/>
          <w:lang w:val="en-AU"/>
        </w:rPr>
        <w:t xml:space="preserve">Conformance </w:t>
      </w:r>
      <w:r w:rsidR="00A6032D">
        <w:rPr>
          <w:rFonts w:eastAsia="MS Mincho"/>
          <w:lang w:val="en-AU"/>
        </w:rPr>
        <w:t>may</w:t>
      </w:r>
      <w:r w:rsidR="001D5F55">
        <w:rPr>
          <w:rFonts w:eastAsia="MS Mincho"/>
          <w:lang w:val="en-AU"/>
        </w:rPr>
        <w:t xml:space="preserve"> </w:t>
      </w:r>
      <w:r w:rsidR="0005794C" w:rsidRPr="0005794C">
        <w:rPr>
          <w:rFonts w:eastAsia="MS Mincho"/>
          <w:lang w:val="en-AU"/>
        </w:rPr>
        <w:t xml:space="preserve">also </w:t>
      </w:r>
      <w:r w:rsidR="001D5F55">
        <w:rPr>
          <w:rFonts w:eastAsia="MS Mincho"/>
          <w:lang w:val="en-AU"/>
        </w:rPr>
        <w:t xml:space="preserve">be </w:t>
      </w:r>
      <w:r w:rsidR="0005794C" w:rsidRPr="0005794C">
        <w:rPr>
          <w:rFonts w:eastAsia="MS Mincho"/>
          <w:lang w:val="en-AU"/>
        </w:rPr>
        <w:t xml:space="preserve">achieved </w:t>
      </w:r>
      <w:r w:rsidR="00032B54" w:rsidRPr="0005794C">
        <w:rPr>
          <w:rFonts w:eastAsia="MS Mincho"/>
          <w:lang w:val="en-AU"/>
        </w:rPr>
        <w:t xml:space="preserve">by </w:t>
      </w:r>
      <w:r w:rsidR="001D5F55">
        <w:rPr>
          <w:rFonts w:eastAsia="MS Mincho"/>
          <w:lang w:val="en-AU"/>
        </w:rPr>
        <w:t>asserting</w:t>
      </w:r>
      <w:r w:rsidR="001D5F55" w:rsidRPr="0005794C">
        <w:rPr>
          <w:rFonts w:eastAsia="MS Mincho"/>
          <w:lang w:val="en-AU"/>
        </w:rPr>
        <w:t xml:space="preserve"> </w:t>
      </w:r>
      <w:r w:rsidR="001D5F55">
        <w:rPr>
          <w:rFonts w:eastAsia="MS Mincho"/>
          <w:lang w:val="en-AU"/>
        </w:rPr>
        <w:t>a</w:t>
      </w:r>
      <w:r w:rsidR="001D5F55" w:rsidRPr="0005794C">
        <w:rPr>
          <w:rFonts w:eastAsia="MS Mincho"/>
          <w:lang w:val="en-AU"/>
        </w:rPr>
        <w:t xml:space="preserve"> </w:t>
      </w:r>
      <w:r w:rsidR="00032B54" w:rsidRPr="0005794C">
        <w:rPr>
          <w:rFonts w:eastAsia="MS Mincho"/>
          <w:lang w:val="en-AU"/>
        </w:rPr>
        <w:t>correspondence</w:t>
      </w:r>
      <w:r w:rsidR="00110C18">
        <w:rPr>
          <w:rFonts w:eastAsia="MS Mincho"/>
          <w:lang w:val="en-AU"/>
        </w:rPr>
        <w:t xml:space="preserve"> or analogy</w:t>
      </w:r>
      <w:r w:rsidR="00032B54" w:rsidRPr="0005794C">
        <w:rPr>
          <w:rFonts w:eastAsia="MS Mincho"/>
          <w:lang w:val="en-AU"/>
        </w:rPr>
        <w:t xml:space="preserve"> </w:t>
      </w:r>
      <w:r w:rsidR="001D5F55">
        <w:rPr>
          <w:rFonts w:eastAsia="MS Mincho"/>
          <w:lang w:val="en-AU"/>
        </w:rPr>
        <w:t xml:space="preserve">between HY_Features concepts and </w:t>
      </w:r>
      <w:r w:rsidR="00110C18">
        <w:rPr>
          <w:rFonts w:eastAsia="MS Mincho"/>
          <w:lang w:val="en-AU"/>
        </w:rPr>
        <w:t xml:space="preserve">OGC </w:t>
      </w:r>
      <w:r w:rsidR="001D5F55">
        <w:rPr>
          <w:rFonts w:eastAsia="MS Mincho"/>
          <w:lang w:val="en-AU"/>
        </w:rPr>
        <w:t xml:space="preserve">AS </w:t>
      </w:r>
      <w:r w:rsidR="00293B87">
        <w:rPr>
          <w:rFonts w:eastAsia="MS Mincho"/>
          <w:lang w:val="en-AU"/>
        </w:rPr>
        <w:t>c</w:t>
      </w:r>
      <w:r w:rsidR="001D5F55">
        <w:rPr>
          <w:rFonts w:eastAsia="MS Mincho"/>
          <w:lang w:val="en-AU"/>
        </w:rPr>
        <w:t xml:space="preserve">oncepts. </w:t>
      </w:r>
      <w:r w:rsidR="0005794C" w:rsidRPr="00293B87">
        <w:rPr>
          <w:rFonts w:eastAsia="MS Mincho"/>
          <w:lang w:val="en-AU"/>
        </w:rPr>
        <w:t xml:space="preserve">For example, the river reference system </w:t>
      </w:r>
      <w:r w:rsidR="007E4044" w:rsidRPr="00293B87">
        <w:rPr>
          <w:rFonts w:eastAsia="MS Mincho"/>
          <w:lang w:val="en-AU"/>
        </w:rPr>
        <w:t xml:space="preserve">for referencing </w:t>
      </w:r>
      <w:r w:rsidR="001D5F55" w:rsidRPr="00293B87">
        <w:rPr>
          <w:rFonts w:eastAsia="MS Mincho"/>
          <w:lang w:val="en-AU"/>
        </w:rPr>
        <w:t xml:space="preserve">positions </w:t>
      </w:r>
      <w:r w:rsidR="007E4044" w:rsidRPr="00293B87">
        <w:rPr>
          <w:rFonts w:eastAsia="MS Mincho"/>
          <w:lang w:val="en-AU"/>
        </w:rPr>
        <w:t>along a nominal flowpath</w:t>
      </w:r>
      <w:r w:rsidR="0005794C" w:rsidRPr="00293B87">
        <w:rPr>
          <w:rFonts w:eastAsia="MS Mincho"/>
          <w:lang w:val="en-AU"/>
        </w:rPr>
        <w:t xml:space="preserve"> </w:t>
      </w:r>
      <w:r w:rsidR="001D5F55" w:rsidRPr="00293B87">
        <w:rPr>
          <w:rFonts w:eastAsia="MS Mincho"/>
          <w:lang w:val="en-AU"/>
        </w:rPr>
        <w:t xml:space="preserve">corresponds </w:t>
      </w:r>
      <w:r w:rsidR="007E4044" w:rsidRPr="00293B87">
        <w:rPr>
          <w:rFonts w:eastAsia="MS Mincho"/>
          <w:lang w:val="en-AU"/>
        </w:rPr>
        <w:t>to linear refere</w:t>
      </w:r>
      <w:r w:rsidR="0005794C" w:rsidRPr="00293B87">
        <w:rPr>
          <w:rFonts w:eastAsia="MS Mincho"/>
          <w:lang w:val="en-AU"/>
        </w:rPr>
        <w:t xml:space="preserve">ncing along any linear </w:t>
      </w:r>
      <w:r w:rsidR="001D5F55" w:rsidRPr="00293B87">
        <w:rPr>
          <w:rFonts w:eastAsia="MS Mincho"/>
          <w:lang w:val="en-AU"/>
        </w:rPr>
        <w:t xml:space="preserve">feature </w:t>
      </w:r>
      <w:r w:rsidR="0005794C" w:rsidRPr="00293B87">
        <w:rPr>
          <w:rFonts w:eastAsia="MS Mincho"/>
          <w:lang w:val="en-AU"/>
        </w:rPr>
        <w:t>element.</w:t>
      </w:r>
    </w:p>
    <w:p w14:paraId="26A5D98D" w14:textId="54E0A2E9" w:rsidR="007E4044" w:rsidRDefault="007E4044" w:rsidP="007E4044">
      <w:pPr>
        <w:jc w:val="both"/>
      </w:pPr>
      <w:r w:rsidRPr="0005794C">
        <w:t>This standard requires no changes to the</w:t>
      </w:r>
      <w:r w:rsidR="001D5F55">
        <w:t xml:space="preserve"> </w:t>
      </w:r>
      <w:r w:rsidR="00327CAE">
        <w:t xml:space="preserve">current version of the </w:t>
      </w:r>
      <w:proofErr w:type="spellStart"/>
      <w:r w:rsidRPr="0005794C">
        <w:t>OpenGIS</w:t>
      </w:r>
      <w:proofErr w:type="spellEnd"/>
      <w:r w:rsidRPr="0005794C">
        <w:t xml:space="preserve"> ® Abstract Specification.</w:t>
      </w:r>
    </w:p>
    <w:p w14:paraId="7EEE3A91" w14:textId="77777777" w:rsidR="0075194F" w:rsidRPr="008E510D" w:rsidRDefault="0075194F" w:rsidP="00450C77">
      <w:pPr>
        <w:jc w:val="both"/>
      </w:pPr>
    </w:p>
    <w:p w14:paraId="43E2CF7F" w14:textId="7FD7B851" w:rsidR="00FB11A0" w:rsidRPr="00F06F0D" w:rsidRDefault="00FB11A0" w:rsidP="00F06F0D">
      <w:pPr>
        <w:rPr>
          <w:b/>
          <w:sz w:val="28"/>
          <w:szCs w:val="20"/>
        </w:rPr>
        <w:sectPr w:rsidR="00FB11A0" w:rsidRPr="00F06F0D" w:rsidSect="003E4BDF">
          <w:headerReference w:type="even" r:id="rId9"/>
          <w:headerReference w:type="default" r:id="rId10"/>
          <w:footerReference w:type="even" r:id="rId11"/>
          <w:footerReference w:type="default" r:id="rId12"/>
          <w:footerReference w:type="first" r:id="rId13"/>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834E29">
      <w:pPr>
        <w:pStyle w:val="Heading1"/>
        <w:jc w:val="both"/>
      </w:pPr>
      <w:bookmarkStart w:id="4" w:name="_Toc458775718"/>
      <w:bookmarkStart w:id="5" w:name="_Toc484604371"/>
      <w:r w:rsidRPr="008E510D">
        <w:lastRenderedPageBreak/>
        <w:t>Scope</w:t>
      </w:r>
      <w:bookmarkEnd w:id="4"/>
      <w:bookmarkEnd w:id="5"/>
    </w:p>
    <w:p w14:paraId="2BE20D36" w14:textId="5257563B" w:rsidR="00A45372" w:rsidRPr="008E510D" w:rsidRDefault="00A45372" w:rsidP="00450C77">
      <w:pPr>
        <w:pStyle w:val="NormalWeb"/>
        <w:jc w:val="both"/>
        <w:rPr>
          <w:lang w:val="en-US"/>
        </w:rPr>
      </w:pPr>
      <w:r w:rsidRPr="008E510D">
        <w:rPr>
          <w:lang w:val="en-US"/>
        </w:rPr>
        <w:t>This OGC Implementation Standard defines a common</w:t>
      </w:r>
      <w:r w:rsidR="00850EB9">
        <w:rPr>
          <w:lang w:val="en-US"/>
        </w:rPr>
        <w:t xml:space="preserve"> conceptual</w:t>
      </w:r>
      <w:r w:rsidRPr="008E510D">
        <w:rPr>
          <w:lang w:val="en-US"/>
        </w:rPr>
        <w:t xml:space="preserve"> feature model for </w:t>
      </w:r>
      <w:r w:rsidR="007D56AD" w:rsidRPr="007D56AD">
        <w:rPr>
          <w:lang w:val="en-US"/>
        </w:rPr>
        <w:t xml:space="preserve">use in identification of features as </w:t>
      </w:r>
      <w:r w:rsidR="00291DBB">
        <w:rPr>
          <w:lang w:val="en-US"/>
        </w:rPr>
        <w:t xml:space="preserve">typical </w:t>
      </w:r>
      <w:r w:rsidR="00503355">
        <w:rPr>
          <w:lang w:val="en-US"/>
        </w:rPr>
        <w:t>features of the hydrology domain</w:t>
      </w:r>
      <w:r w:rsidRPr="008E510D">
        <w:rPr>
          <w:lang w:val="en-US"/>
        </w:rPr>
        <w:t xml:space="preserve"> using established models and patterns in use in the Hydrology domain and endorsed by WMO and UNESCO such as those documented in the "International Glossary of Hydrology".</w:t>
      </w:r>
    </w:p>
    <w:p w14:paraId="4E0263EA" w14:textId="74CC5783" w:rsidR="00DC0E9A" w:rsidRPr="0005794C" w:rsidRDefault="00C429B8" w:rsidP="00450C77">
      <w:pPr>
        <w:pStyle w:val="NormalWeb"/>
        <w:jc w:val="both"/>
        <w:rPr>
          <w:lang w:val="en-US"/>
        </w:rPr>
      </w:pPr>
      <w:r w:rsidRPr="0005794C">
        <w:rPr>
          <w:lang w:val="en-US"/>
        </w:rPr>
        <w:t>This standard</w:t>
      </w:r>
      <w:r w:rsidR="004A498F">
        <w:rPr>
          <w:lang w:val="en-US"/>
        </w:rPr>
        <w:t xml:space="preserve">, </w:t>
      </w:r>
      <w:r w:rsidR="00195566">
        <w:rPr>
          <w:lang w:val="en-US"/>
        </w:rPr>
        <w:t>along with expected future implementations of this conceptual model,</w:t>
      </w:r>
      <w:r w:rsidRPr="0005794C">
        <w:rPr>
          <w:lang w:val="en-US"/>
        </w:rPr>
        <w:t xml:space="preserve"> will form</w:t>
      </w:r>
      <w:r w:rsidR="00B30F05">
        <w:rPr>
          <w:lang w:val="en-US"/>
        </w:rPr>
        <w:t xml:space="preserve"> </w:t>
      </w:r>
      <w:r w:rsidRPr="0005794C">
        <w:rPr>
          <w:lang w:val="en-US"/>
        </w:rPr>
        <w:t xml:space="preserve">the third part of an intended ‘OGC WaterML 2’ suite of </w:t>
      </w:r>
      <w:r w:rsidR="0005794C" w:rsidRPr="0005794C">
        <w:rPr>
          <w:lang w:val="en-US"/>
        </w:rPr>
        <w:t>standards that</w:t>
      </w:r>
      <w:r w:rsidRPr="0005794C">
        <w:rPr>
          <w:lang w:val="en-US"/>
        </w:rPr>
        <w:t xml:space="preserve"> group</w:t>
      </w:r>
      <w:r w:rsidR="0005794C" w:rsidRPr="0005794C">
        <w:rPr>
          <w:lang w:val="en-US"/>
        </w:rPr>
        <w:t>s</w:t>
      </w:r>
      <w:r w:rsidRPr="0005794C">
        <w:rPr>
          <w:lang w:val="en-US"/>
        </w:rPr>
        <w:t xml:space="preserve"> water-related OGC standards. Following </w:t>
      </w:r>
      <w:r w:rsidRPr="00850EB9">
        <w:rPr>
          <w:i/>
          <w:lang w:val="en-US"/>
        </w:rPr>
        <w:t xml:space="preserve">Part 1: </w:t>
      </w:r>
      <w:proofErr w:type="spellStart"/>
      <w:r w:rsidRPr="00850EB9">
        <w:rPr>
          <w:i/>
          <w:lang w:val="en-US"/>
        </w:rPr>
        <w:t>Timeseries</w:t>
      </w:r>
      <w:proofErr w:type="spellEnd"/>
      <w:r w:rsidRPr="0005794C">
        <w:rPr>
          <w:lang w:val="en-US"/>
        </w:rPr>
        <w:t xml:space="preserve">, </w:t>
      </w:r>
      <w:r w:rsidRPr="00850EB9">
        <w:rPr>
          <w:i/>
          <w:lang w:val="en-US"/>
        </w:rPr>
        <w:t xml:space="preserve">Part 2: </w:t>
      </w:r>
      <w:r w:rsidRPr="00850EB9">
        <w:rPr>
          <w:i/>
        </w:rPr>
        <w:t xml:space="preserve">Ratings, </w:t>
      </w:r>
      <w:proofErr w:type="spellStart"/>
      <w:r w:rsidRPr="00850EB9">
        <w:rPr>
          <w:i/>
        </w:rPr>
        <w:t>Gaugings</w:t>
      </w:r>
      <w:proofErr w:type="spellEnd"/>
      <w:r w:rsidRPr="00850EB9">
        <w:rPr>
          <w:i/>
        </w:rPr>
        <w:t xml:space="preserve"> and Sections</w:t>
      </w:r>
      <w:r w:rsidRPr="0005794C">
        <w:rPr>
          <w:lang w:val="en-US"/>
        </w:rPr>
        <w:t xml:space="preserve">, this standard </w:t>
      </w:r>
      <w:r w:rsidR="00B30F05">
        <w:rPr>
          <w:lang w:val="en-US"/>
        </w:rPr>
        <w:t>is titled</w:t>
      </w:r>
      <w:r w:rsidR="00B30F05" w:rsidRPr="0005794C">
        <w:rPr>
          <w:lang w:val="en-US"/>
        </w:rPr>
        <w:t xml:space="preserve"> </w:t>
      </w:r>
      <w:r w:rsidRPr="00850EB9">
        <w:rPr>
          <w:i/>
          <w:lang w:val="en-US"/>
        </w:rPr>
        <w:t>Part 3: Surface Hydrology Features</w:t>
      </w:r>
      <w:r w:rsidR="00790A8F" w:rsidRPr="00850EB9">
        <w:rPr>
          <w:i/>
          <w:lang w:val="en-US"/>
        </w:rPr>
        <w:t xml:space="preserve"> Conceptual Model</w:t>
      </w:r>
      <w:r w:rsidRPr="0005794C">
        <w:rPr>
          <w:lang w:val="en-US"/>
        </w:rPr>
        <w:t xml:space="preserve">. </w:t>
      </w:r>
    </w:p>
    <w:p w14:paraId="1A218A9D" w14:textId="3A78FD2B" w:rsidR="00A45372" w:rsidRPr="0005794C" w:rsidRDefault="00647B0F" w:rsidP="00450C77">
      <w:pPr>
        <w:pStyle w:val="NormalWeb"/>
        <w:jc w:val="both"/>
        <w:rPr>
          <w:lang w:val="en-US"/>
        </w:rPr>
      </w:pPr>
      <w:r w:rsidRPr="0005794C">
        <w:rPr>
          <w:lang w:val="en-US"/>
        </w:rPr>
        <w:t xml:space="preserve">This document introduces the HY_Features conceptual model </w:t>
      </w:r>
      <w:r w:rsidR="00790A8F">
        <w:rPr>
          <w:lang w:val="en-US"/>
        </w:rPr>
        <w:t>only</w:t>
      </w:r>
      <w:r w:rsidRPr="0005794C">
        <w:rPr>
          <w:lang w:val="en-US"/>
        </w:rPr>
        <w:t xml:space="preserve">. </w:t>
      </w:r>
      <w:r w:rsidR="00A45372" w:rsidRPr="0005794C">
        <w:rPr>
          <w:lang w:val="en-US"/>
        </w:rPr>
        <w:t xml:space="preserve">The normative model is a machine-readable UML </w:t>
      </w:r>
      <w:r w:rsidR="00C53E18" w:rsidRPr="0005794C">
        <w:rPr>
          <w:lang w:val="en-US"/>
        </w:rPr>
        <w:t>artifact</w:t>
      </w:r>
      <w:r w:rsidR="00A45372" w:rsidRPr="0005794C">
        <w:rPr>
          <w:lang w:val="en-US"/>
        </w:rPr>
        <w:t xml:space="preserve"> published by the OGC in conjunction with this document at: </w:t>
      </w:r>
      <w:r w:rsidR="00A45372" w:rsidRPr="0005794C">
        <w:rPr>
          <w:rStyle w:val="Strong"/>
          <w:lang w:val="en-US"/>
        </w:rPr>
        <w:t>[insert URL here]</w:t>
      </w:r>
      <w:r w:rsidR="00A45372" w:rsidRPr="0005794C">
        <w:rPr>
          <w:lang w:val="en-US"/>
        </w:rPr>
        <w:t>.</w:t>
      </w:r>
      <w:r w:rsidR="00A6032D">
        <w:rPr>
          <w:lang w:val="en-US"/>
        </w:rPr>
        <w:t xml:space="preserve"> </w:t>
      </w:r>
      <w:r w:rsidR="005C59DE">
        <w:rPr>
          <w:lang w:val="en-US"/>
        </w:rPr>
        <w:t>Clause</w:t>
      </w:r>
      <w:r w:rsidR="00A6032D">
        <w:rPr>
          <w:lang w:val="en-US"/>
        </w:rPr>
        <w:t xml:space="preserve"> 7 of this document presents </w:t>
      </w:r>
      <w:r w:rsidR="001C56DE">
        <w:rPr>
          <w:lang w:val="en-US"/>
        </w:rPr>
        <w:t>requirements</w:t>
      </w:r>
      <w:r w:rsidR="00A6032D">
        <w:rPr>
          <w:lang w:val="en-US"/>
        </w:rPr>
        <w:t xml:space="preserve"> classes</w:t>
      </w:r>
      <w:r w:rsidR="00850EB9">
        <w:rPr>
          <w:lang w:val="en-US"/>
        </w:rPr>
        <w:t xml:space="preserve"> (ways of conforming to the conceptual model)</w:t>
      </w:r>
      <w:r w:rsidR="00A6032D">
        <w:rPr>
          <w:lang w:val="en-US"/>
        </w:rPr>
        <w:t xml:space="preserve"> and requirements for </w:t>
      </w:r>
      <w:r w:rsidR="001C56DE">
        <w:rPr>
          <w:lang w:val="en-US"/>
        </w:rPr>
        <w:t xml:space="preserve">model </w:t>
      </w:r>
      <w:r w:rsidR="00A6032D">
        <w:rPr>
          <w:lang w:val="en-US"/>
        </w:rPr>
        <w:t xml:space="preserve">implementations </w:t>
      </w:r>
      <w:r w:rsidR="001C56DE">
        <w:rPr>
          <w:lang w:val="en-US"/>
        </w:rPr>
        <w:t xml:space="preserve">to meet in order </w:t>
      </w:r>
      <w:r w:rsidR="00A6032D">
        <w:rPr>
          <w:lang w:val="en-US"/>
        </w:rPr>
        <w:t>to be considered conformant with the conceptual model.</w:t>
      </w:r>
      <w:r w:rsidR="001C56DE">
        <w:rPr>
          <w:lang w:val="en-US"/>
        </w:rPr>
        <w:t xml:space="preserve"> Conformance classes indicating how to demonstrate conformance to requirements are presented in Annex A</w:t>
      </w:r>
      <w:r w:rsidR="00B10686">
        <w:rPr>
          <w:lang w:val="en-US"/>
        </w:rPr>
        <w:t>.</w:t>
      </w:r>
    </w:p>
    <w:p w14:paraId="13CF7324" w14:textId="15156B47" w:rsidR="00A45372" w:rsidRDefault="00A6032D" w:rsidP="00450C77">
      <w:pPr>
        <w:pStyle w:val="NormalWeb"/>
        <w:jc w:val="both"/>
        <w:rPr>
          <w:lang w:val="en-US"/>
        </w:rPr>
      </w:pPr>
      <w:r>
        <w:rPr>
          <w:lang w:val="en-US"/>
        </w:rPr>
        <w:t>Future</w:t>
      </w:r>
      <w:r w:rsidR="00C429B8" w:rsidRPr="0005794C">
        <w:rPr>
          <w:lang w:val="en-US"/>
        </w:rPr>
        <w:t xml:space="preserve"> </w:t>
      </w:r>
      <w:r w:rsidR="00790A8F">
        <w:rPr>
          <w:lang w:val="en-US"/>
        </w:rPr>
        <w:t xml:space="preserve">standards </w:t>
      </w:r>
      <w:r w:rsidR="00C429B8" w:rsidRPr="0005794C">
        <w:rPr>
          <w:lang w:val="en-US"/>
        </w:rPr>
        <w:t>document</w:t>
      </w:r>
      <w:r>
        <w:rPr>
          <w:lang w:val="en-US"/>
        </w:rPr>
        <w:t xml:space="preserve">s </w:t>
      </w:r>
      <w:r w:rsidR="00790A8F">
        <w:rPr>
          <w:lang w:val="en-US"/>
        </w:rPr>
        <w:t xml:space="preserve">in this series </w:t>
      </w:r>
      <w:r>
        <w:rPr>
          <w:lang w:val="en-US"/>
        </w:rPr>
        <w:t>are</w:t>
      </w:r>
      <w:r w:rsidR="00C429B8" w:rsidRPr="0005794C">
        <w:rPr>
          <w:lang w:val="en-US"/>
        </w:rPr>
        <w:t xml:space="preserve"> expected </w:t>
      </w:r>
      <w:r w:rsidR="00A45372" w:rsidRPr="0005794C">
        <w:rPr>
          <w:lang w:val="en-US"/>
        </w:rPr>
        <w:t xml:space="preserve">to </w:t>
      </w:r>
      <w:r>
        <w:rPr>
          <w:lang w:val="en-US"/>
        </w:rPr>
        <w:t xml:space="preserve">specify </w:t>
      </w:r>
      <w:r w:rsidR="00DC706F">
        <w:rPr>
          <w:lang w:val="en-US"/>
        </w:rPr>
        <w:t xml:space="preserve">particular </w:t>
      </w:r>
      <w:r>
        <w:rPr>
          <w:lang w:val="en-US"/>
        </w:rPr>
        <w:t>implementations</w:t>
      </w:r>
      <w:r w:rsidRPr="0005794C">
        <w:rPr>
          <w:lang w:val="en-US"/>
        </w:rPr>
        <w:t xml:space="preserve"> </w:t>
      </w:r>
      <w:r w:rsidR="00A45372" w:rsidRPr="0005794C">
        <w:rPr>
          <w:lang w:val="en-US"/>
        </w:rPr>
        <w:t>of the conceptual model</w:t>
      </w:r>
      <w:r>
        <w:rPr>
          <w:lang w:val="en-US"/>
        </w:rPr>
        <w:t>.</w:t>
      </w:r>
      <w:r w:rsidR="00A45372" w:rsidRPr="0005794C">
        <w:rPr>
          <w:lang w:val="en-US"/>
        </w:rPr>
        <w:t xml:space="preserve"> </w:t>
      </w:r>
      <w:r w:rsidR="00DC706F">
        <w:rPr>
          <w:lang w:val="en-US"/>
        </w:rPr>
        <w:t>For example, a</w:t>
      </w:r>
      <w:r>
        <w:rPr>
          <w:lang w:val="en-US"/>
        </w:rPr>
        <w:t xml:space="preserve">n OWL/RDF implementation will </w:t>
      </w:r>
      <w:r w:rsidR="00A45372" w:rsidRPr="0005794C">
        <w:rPr>
          <w:lang w:val="en-US"/>
        </w:rPr>
        <w:t>defin</w:t>
      </w:r>
      <w:r>
        <w:rPr>
          <w:lang w:val="en-US"/>
        </w:rPr>
        <w:t>e</w:t>
      </w:r>
      <w:r w:rsidR="00A45372" w:rsidRPr="0005794C">
        <w:rPr>
          <w:lang w:val="en-US"/>
        </w:rPr>
        <w:t xml:space="preserve"> </w:t>
      </w:r>
      <w:r>
        <w:rPr>
          <w:lang w:val="en-US"/>
        </w:rPr>
        <w:t xml:space="preserve">machine-processable </w:t>
      </w:r>
      <w:r w:rsidR="00790A8F">
        <w:rPr>
          <w:lang w:val="en-US"/>
        </w:rPr>
        <w:t>entities and relationships in the OWL schema language</w:t>
      </w:r>
      <w:r w:rsidR="00A45372" w:rsidRPr="0005794C">
        <w:rPr>
          <w:lang w:val="en-US"/>
        </w:rPr>
        <w:t xml:space="preserve"> that </w:t>
      </w:r>
      <w:r w:rsidR="00790A8F">
        <w:rPr>
          <w:lang w:val="en-US"/>
        </w:rPr>
        <w:t>implement</w:t>
      </w:r>
      <w:r w:rsidR="00790A8F" w:rsidRPr="0005794C">
        <w:rPr>
          <w:lang w:val="en-US"/>
        </w:rPr>
        <w:t xml:space="preserve"> </w:t>
      </w:r>
      <w:r w:rsidR="00790A8F">
        <w:rPr>
          <w:lang w:val="en-US"/>
        </w:rPr>
        <w:t xml:space="preserve">the </w:t>
      </w:r>
      <w:r w:rsidR="00A45372" w:rsidRPr="0005794C">
        <w:rPr>
          <w:lang w:val="en-US"/>
        </w:rPr>
        <w:t xml:space="preserve">HY_Features </w:t>
      </w:r>
      <w:r w:rsidR="006E545A" w:rsidRPr="0005794C">
        <w:rPr>
          <w:lang w:val="en-US"/>
        </w:rPr>
        <w:t xml:space="preserve">conceptual </w:t>
      </w:r>
      <w:r w:rsidR="00A45372" w:rsidRPr="0005794C">
        <w:rPr>
          <w:lang w:val="en-US"/>
        </w:rPr>
        <w:t>model</w:t>
      </w:r>
      <w:r w:rsidR="00790A8F">
        <w:rPr>
          <w:lang w:val="en-US"/>
        </w:rPr>
        <w:t xml:space="preserve"> elements</w:t>
      </w:r>
      <w:r w:rsidR="006E545A" w:rsidRPr="0005794C">
        <w:rPr>
          <w:lang w:val="en-US"/>
        </w:rPr>
        <w:t xml:space="preserve">. </w:t>
      </w:r>
      <w:r w:rsidR="00396189">
        <w:rPr>
          <w:lang w:val="en-US"/>
        </w:rPr>
        <w:t>HY_</w:t>
      </w:r>
      <w:r>
        <w:rPr>
          <w:lang w:val="en-US"/>
        </w:rPr>
        <w:t>Features</w:t>
      </w:r>
      <w:r w:rsidRPr="0005794C">
        <w:rPr>
          <w:lang w:val="en-US"/>
        </w:rPr>
        <w:t xml:space="preserve"> </w:t>
      </w:r>
      <w:r>
        <w:rPr>
          <w:lang w:val="en-US"/>
        </w:rPr>
        <w:t>implementations</w:t>
      </w:r>
      <w:r w:rsidR="006E545A" w:rsidRPr="0005794C">
        <w:rPr>
          <w:lang w:val="en-US"/>
        </w:rPr>
        <w:t xml:space="preserve"> </w:t>
      </w:r>
      <w:r>
        <w:rPr>
          <w:lang w:val="en-US"/>
        </w:rPr>
        <w:t>are</w:t>
      </w:r>
      <w:r w:rsidRPr="0005794C">
        <w:rPr>
          <w:lang w:val="en-US"/>
        </w:rPr>
        <w:t xml:space="preserve"> </w:t>
      </w:r>
      <w:r w:rsidR="006E545A" w:rsidRPr="0005794C">
        <w:rPr>
          <w:lang w:val="en-US"/>
        </w:rPr>
        <w:t>expected</w:t>
      </w:r>
      <w:r w:rsidR="00A45372" w:rsidRPr="0005794C">
        <w:rPr>
          <w:lang w:val="en-US"/>
        </w:rPr>
        <w:t xml:space="preserve"> to support documentation and discovery of data </w:t>
      </w:r>
      <w:r w:rsidR="00396189">
        <w:rPr>
          <w:lang w:val="en-US"/>
        </w:rPr>
        <w:t>as well</w:t>
      </w:r>
      <w:r w:rsidR="00396189" w:rsidRPr="0005794C">
        <w:rPr>
          <w:lang w:val="en-US"/>
        </w:rPr>
        <w:t xml:space="preserve"> </w:t>
      </w:r>
      <w:r w:rsidR="00396189">
        <w:rPr>
          <w:lang w:val="en-US"/>
        </w:rPr>
        <w:t xml:space="preserve">as </w:t>
      </w:r>
      <w:r w:rsidR="0008552D" w:rsidRPr="0005794C">
        <w:rPr>
          <w:lang w:val="en-US"/>
        </w:rPr>
        <w:t>aid d</w:t>
      </w:r>
      <w:r w:rsidR="00A45372" w:rsidRPr="0005794C">
        <w:rPr>
          <w:lang w:val="en-US"/>
        </w:rPr>
        <w:t>ata transformation</w:t>
      </w:r>
      <w:r w:rsidR="0008552D" w:rsidRPr="0005794C">
        <w:rPr>
          <w:lang w:val="en-US"/>
        </w:rPr>
        <w:t xml:space="preserve"> efforts</w:t>
      </w:r>
      <w:r w:rsidR="00A45372" w:rsidRPr="0005794C">
        <w:rPr>
          <w:lang w:val="en-US"/>
        </w:rPr>
        <w:t>.</w:t>
      </w:r>
      <w:r w:rsidR="003F2C1F">
        <w:rPr>
          <w:lang w:val="en-US"/>
        </w:rPr>
        <w:t xml:space="preserve"> </w:t>
      </w:r>
      <w:r w:rsidR="003F2C1F" w:rsidRPr="008E510D">
        <w:rPr>
          <w:lang w:val="en-US"/>
        </w:rPr>
        <w:t xml:space="preserve">For example, a discovery service such as a </w:t>
      </w:r>
      <w:r w:rsidR="003F2C1F">
        <w:rPr>
          <w:lang w:val="en-US"/>
        </w:rPr>
        <w:t xml:space="preserve">catchment </w:t>
      </w:r>
      <w:r w:rsidR="003F2C1F" w:rsidRPr="008E510D">
        <w:rPr>
          <w:lang w:val="en-US"/>
        </w:rPr>
        <w:t xml:space="preserve">catalog </w:t>
      </w:r>
      <w:r w:rsidR="003F2C1F">
        <w:rPr>
          <w:lang w:val="en-US"/>
        </w:rPr>
        <w:t>might</w:t>
      </w:r>
      <w:r w:rsidR="003F2C1F" w:rsidRPr="008E510D">
        <w:rPr>
          <w:lang w:val="en-US"/>
        </w:rPr>
        <w:t xml:space="preserve"> use </w:t>
      </w:r>
      <w:r w:rsidR="003F2C1F">
        <w:rPr>
          <w:lang w:val="en-US"/>
        </w:rPr>
        <w:t>HY_Features</w:t>
      </w:r>
      <w:r w:rsidR="003F2C1F" w:rsidRPr="008E510D">
        <w:rPr>
          <w:lang w:val="en-US"/>
        </w:rPr>
        <w:t xml:space="preserve"> concepts to </w:t>
      </w:r>
      <w:r w:rsidR="003F2C1F">
        <w:rPr>
          <w:lang w:val="en-US"/>
        </w:rPr>
        <w:t>index</w:t>
      </w:r>
      <w:r w:rsidR="003F2C1F" w:rsidRPr="008E510D">
        <w:rPr>
          <w:lang w:val="en-US"/>
        </w:rPr>
        <w:t xml:space="preserve"> services </w:t>
      </w:r>
      <w:r w:rsidR="003F2C1F">
        <w:rPr>
          <w:lang w:val="en-US"/>
        </w:rPr>
        <w:t xml:space="preserve">that </w:t>
      </w:r>
      <w:r w:rsidR="003F2C1F" w:rsidRPr="008E510D">
        <w:rPr>
          <w:lang w:val="en-US"/>
        </w:rPr>
        <w:t xml:space="preserve">provide differing </w:t>
      </w:r>
      <w:r w:rsidR="003F2C1F">
        <w:rPr>
          <w:lang w:val="en-US"/>
        </w:rPr>
        <w:t xml:space="preserve">catchment </w:t>
      </w:r>
      <w:r w:rsidR="003F2C1F" w:rsidRPr="008E510D">
        <w:rPr>
          <w:lang w:val="en-US"/>
        </w:rPr>
        <w:t xml:space="preserve">representations as well as </w:t>
      </w:r>
      <w:r w:rsidR="003F2C1F">
        <w:rPr>
          <w:lang w:val="en-US"/>
        </w:rPr>
        <w:t xml:space="preserve">related </w:t>
      </w:r>
      <w:r w:rsidR="003F2C1F" w:rsidRPr="008E510D">
        <w:rPr>
          <w:lang w:val="en-US"/>
        </w:rPr>
        <w:t>water quality and quantity</w:t>
      </w:r>
      <w:r w:rsidR="003F2C1F">
        <w:rPr>
          <w:lang w:val="en-US"/>
        </w:rPr>
        <w:t xml:space="preserve"> observations</w:t>
      </w:r>
      <w:r w:rsidR="003F2C1F" w:rsidRPr="008E510D">
        <w:rPr>
          <w:lang w:val="en-US"/>
        </w:rPr>
        <w:t xml:space="preserve">. A </w:t>
      </w:r>
      <w:r w:rsidR="003F2C1F">
        <w:rPr>
          <w:lang w:val="en-US"/>
        </w:rPr>
        <w:t xml:space="preserve">catalog </w:t>
      </w:r>
      <w:r w:rsidR="003F2C1F" w:rsidRPr="008E510D">
        <w:rPr>
          <w:lang w:val="en-US"/>
        </w:rPr>
        <w:t xml:space="preserve">client could then use </w:t>
      </w:r>
      <w:r w:rsidR="003F2C1F">
        <w:rPr>
          <w:lang w:val="en-US"/>
        </w:rPr>
        <w:t>the index for</w:t>
      </w:r>
      <w:r w:rsidR="003F2C1F" w:rsidRPr="008E510D">
        <w:rPr>
          <w:lang w:val="en-US"/>
        </w:rPr>
        <w:t xml:space="preserve"> automat</w:t>
      </w:r>
      <w:r w:rsidR="003F2C1F">
        <w:rPr>
          <w:lang w:val="en-US"/>
        </w:rPr>
        <w:t>ed analysis and data product</w:t>
      </w:r>
      <w:r w:rsidR="003F2C1F" w:rsidRPr="008E510D">
        <w:rPr>
          <w:lang w:val="en-US"/>
        </w:rPr>
        <w:t xml:space="preserve"> generat</w:t>
      </w:r>
      <w:r w:rsidR="003F2C1F">
        <w:rPr>
          <w:lang w:val="en-US"/>
        </w:rPr>
        <w:t>ion.</w:t>
      </w:r>
    </w:p>
    <w:p w14:paraId="1880F835" w14:textId="2451E4B0" w:rsidR="00A45372" w:rsidRPr="008E510D" w:rsidRDefault="00A45372" w:rsidP="00450C77">
      <w:pPr>
        <w:pStyle w:val="NormalWeb"/>
        <w:jc w:val="both"/>
        <w:rPr>
          <w:lang w:val="en-US"/>
        </w:rPr>
      </w:pPr>
      <w:r w:rsidRPr="008E510D">
        <w:rPr>
          <w:lang w:val="en-US"/>
        </w:rPr>
        <w:t xml:space="preserve">The initial scope </w:t>
      </w:r>
      <w:r w:rsidR="00DC706F">
        <w:rPr>
          <w:lang w:val="en-US"/>
        </w:rPr>
        <w:t>has been</w:t>
      </w:r>
      <w:r w:rsidRPr="008E510D">
        <w:rPr>
          <w:lang w:val="en-US"/>
        </w:rPr>
        <w:t xml:space="preserve"> defined by the WMO Commission for</w:t>
      </w:r>
      <w:r w:rsidR="001C60ED">
        <w:rPr>
          <w:lang w:val="en-US"/>
        </w:rPr>
        <w:t xml:space="preserve"> Hydrology (WMO</w:t>
      </w:r>
      <w:r w:rsidRPr="008E510D">
        <w:rPr>
          <w:lang w:val="en-US"/>
        </w:rPr>
        <w:t>-CHy): to facilitate data sharing within the hydrologic community of the WMO Member countries and to improve the quality of data products based on these data by defining hydrologic features to convey the</w:t>
      </w:r>
      <w:r w:rsidR="00396189">
        <w:rPr>
          <w:lang w:val="en-US"/>
        </w:rPr>
        <w:t>ir</w:t>
      </w:r>
      <w:r w:rsidRPr="008E510D">
        <w:rPr>
          <w:lang w:val="en-US"/>
        </w:rPr>
        <w:t xml:space="preserve"> identification</w:t>
      </w:r>
      <w:r w:rsidR="00396189">
        <w:rPr>
          <w:lang w:val="en-US"/>
        </w:rPr>
        <w:t xml:space="preserve"> </w:t>
      </w:r>
      <w:r w:rsidRPr="008E510D">
        <w:rPr>
          <w:lang w:val="en-US"/>
        </w:rPr>
        <w:t xml:space="preserve">through the data processing chain "from measurement to hydrological information" </w:t>
      </w:r>
      <w:r w:rsidR="00110451">
        <w:rPr>
          <w:lang w:val="en-US"/>
        </w:rPr>
        <w:t>[8]</w:t>
      </w:r>
      <w:r w:rsidRPr="008E510D">
        <w:rPr>
          <w:lang w:val="en-US"/>
        </w:rPr>
        <w:t>.</w:t>
      </w:r>
    </w:p>
    <w:p w14:paraId="536FED82" w14:textId="67DA6BEF" w:rsidR="00A45372" w:rsidRPr="008E510D" w:rsidRDefault="00A45372" w:rsidP="00450C77">
      <w:pPr>
        <w:pStyle w:val="NormalWeb"/>
        <w:jc w:val="both"/>
        <w:rPr>
          <w:lang w:val="en-US"/>
        </w:rPr>
      </w:pPr>
      <w:r w:rsidRPr="008E510D">
        <w:rPr>
          <w:lang w:val="en-US"/>
        </w:rPr>
        <w:t xml:space="preserve">To enable semantic interoperability of hydrologic data and services, it is necessary to agree on common concepts and methods. </w:t>
      </w:r>
      <w:r w:rsidR="00396189">
        <w:rPr>
          <w:lang w:val="en-US"/>
        </w:rPr>
        <w:t>T</w:t>
      </w:r>
      <w:r w:rsidRPr="008E510D">
        <w:rPr>
          <w:lang w:val="en-US"/>
        </w:rPr>
        <w:t>he HY_Features model was developed in order to formalize concepts and relationships of hydrologic</w:t>
      </w:r>
      <w:r w:rsidR="00396189">
        <w:rPr>
          <w:lang w:val="en-US"/>
        </w:rPr>
        <w:t xml:space="preserve"> and hydrographic</w:t>
      </w:r>
      <w:r w:rsidRPr="008E510D">
        <w:rPr>
          <w:lang w:val="en-US"/>
        </w:rPr>
        <w:t xml:space="preserve"> features using the WMO/UNESCO "International Glossary of Hydrology" as a starting point.</w:t>
      </w:r>
      <w:r w:rsidR="0037128A">
        <w:rPr>
          <w:lang w:val="en-US"/>
        </w:rPr>
        <w:t xml:space="preserve"> </w:t>
      </w:r>
      <w:r w:rsidR="008947B3">
        <w:rPr>
          <w:lang w:val="en-US"/>
        </w:rPr>
        <w:t xml:space="preserve">One of HY_Features main </w:t>
      </w:r>
      <w:r w:rsidR="008947B3" w:rsidRPr="008E510D">
        <w:rPr>
          <w:lang w:val="en-US"/>
        </w:rPr>
        <w:t>objective</w:t>
      </w:r>
      <w:r w:rsidR="008947B3">
        <w:rPr>
          <w:lang w:val="en-US"/>
        </w:rPr>
        <w:t>s</w:t>
      </w:r>
      <w:r w:rsidR="008947B3" w:rsidRPr="008E510D">
        <w:rPr>
          <w:lang w:val="en-US"/>
        </w:rPr>
        <w:t xml:space="preserve"> is to p</w:t>
      </w:r>
      <w:r w:rsidR="008947B3">
        <w:rPr>
          <w:lang w:val="en-US"/>
        </w:rPr>
        <w:t>rovide a standard terminology for</w:t>
      </w:r>
      <w:r w:rsidR="008947B3" w:rsidRPr="008E510D">
        <w:rPr>
          <w:lang w:val="en-US"/>
        </w:rPr>
        <w:t xml:space="preserve"> descri</w:t>
      </w:r>
      <w:r w:rsidR="008947B3">
        <w:rPr>
          <w:lang w:val="en-US"/>
        </w:rPr>
        <w:t>ption</w:t>
      </w:r>
      <w:r w:rsidR="008947B3" w:rsidRPr="008E510D">
        <w:rPr>
          <w:lang w:val="en-US"/>
        </w:rPr>
        <w:t xml:space="preserve"> </w:t>
      </w:r>
      <w:r w:rsidR="008947B3">
        <w:rPr>
          <w:lang w:val="en-US"/>
        </w:rPr>
        <w:t xml:space="preserve">of </w:t>
      </w:r>
      <w:r w:rsidR="008947B3" w:rsidRPr="008E510D">
        <w:rPr>
          <w:lang w:val="en-US"/>
        </w:rPr>
        <w:t>relationships between hydrologic</w:t>
      </w:r>
      <w:r w:rsidR="008947B3">
        <w:rPr>
          <w:lang w:val="en-US"/>
        </w:rPr>
        <w:t xml:space="preserve"> features that can be used to implement data transfer </w:t>
      </w:r>
      <w:r w:rsidR="008947B3">
        <w:rPr>
          <w:lang w:val="en-US"/>
        </w:rPr>
        <w:lastRenderedPageBreak/>
        <w:t>formats</w:t>
      </w:r>
      <w:r w:rsidR="008947B3" w:rsidRPr="008E510D">
        <w:rPr>
          <w:lang w:val="en-US"/>
        </w:rPr>
        <w:t>.</w:t>
      </w:r>
      <w:r w:rsidR="008947B3">
        <w:rPr>
          <w:lang w:val="en-US"/>
        </w:rPr>
        <w:t xml:space="preserve"> However, </w:t>
      </w:r>
      <w:r w:rsidR="0037128A">
        <w:rPr>
          <w:lang w:val="en-US"/>
        </w:rPr>
        <w:t>this conceptual model should be seen as a building block toward a hydrographic data interchange data standard, but such a standard would require additional efforts.</w:t>
      </w:r>
    </w:p>
    <w:p w14:paraId="07F76F58" w14:textId="48A4AF4A" w:rsidR="00A45372" w:rsidRPr="008E510D" w:rsidRDefault="008947B3" w:rsidP="00450C77">
      <w:pPr>
        <w:pStyle w:val="NormalWeb"/>
        <w:jc w:val="both"/>
        <w:rPr>
          <w:lang w:val="en-US"/>
        </w:rPr>
      </w:pPr>
      <w:r>
        <w:rPr>
          <w:lang w:val="en-US"/>
        </w:rPr>
        <w:t>HY_Features is meant to support linking</w:t>
      </w:r>
      <w:r w:rsidR="00A45372" w:rsidRPr="008E510D">
        <w:rPr>
          <w:lang w:val="en-US"/>
        </w:rPr>
        <w:t xml:space="preserve"> data products across differing applications and jurisdictions. </w:t>
      </w:r>
      <w:r w:rsidR="008C51CC">
        <w:rPr>
          <w:lang w:val="en-US"/>
        </w:rPr>
        <w:t xml:space="preserve">To enable this, </w:t>
      </w:r>
      <w:r w:rsidR="008C51CC" w:rsidRPr="008C51CC">
        <w:rPr>
          <w:lang w:val="en-US"/>
        </w:rPr>
        <w:t xml:space="preserve">the concept of </w:t>
      </w:r>
      <w:r w:rsidR="00291DBB">
        <w:rPr>
          <w:lang w:val="en-US"/>
        </w:rPr>
        <w:t xml:space="preserve">a holistic </w:t>
      </w:r>
      <w:r w:rsidR="008C51CC" w:rsidRPr="008C51CC">
        <w:rPr>
          <w:lang w:val="en-US"/>
        </w:rPr>
        <w:t>catchment</w:t>
      </w:r>
      <w:r w:rsidR="008C51CC">
        <w:rPr>
          <w:lang w:val="en-US"/>
        </w:rPr>
        <w:t xml:space="preserve"> </w:t>
      </w:r>
      <w:r w:rsidR="008C51CC" w:rsidRPr="008C51CC">
        <w:rPr>
          <w:lang w:val="en-US"/>
        </w:rPr>
        <w:t xml:space="preserve">is defined and </w:t>
      </w:r>
      <w:r w:rsidR="00496B03">
        <w:rPr>
          <w:lang w:val="en-US"/>
        </w:rPr>
        <w:t xml:space="preserve">"hydrology-specific </w:t>
      </w:r>
      <w:r w:rsidR="00496B03" w:rsidRPr="008C51CC">
        <w:rPr>
          <w:lang w:val="en-US"/>
        </w:rPr>
        <w:t>realization</w:t>
      </w:r>
      <w:r w:rsidR="00496B03">
        <w:rPr>
          <w:lang w:val="en-US"/>
        </w:rPr>
        <w:t>s</w:t>
      </w:r>
      <w:r w:rsidR="00496B03" w:rsidRPr="008C51CC">
        <w:rPr>
          <w:lang w:val="en-US"/>
        </w:rPr>
        <w:t xml:space="preserve">" </w:t>
      </w:r>
      <w:r w:rsidR="008C51CC" w:rsidRPr="008C51CC">
        <w:rPr>
          <w:lang w:val="en-US"/>
        </w:rPr>
        <w:t xml:space="preserve">of the </w:t>
      </w:r>
      <w:r w:rsidR="00496B03">
        <w:rPr>
          <w:lang w:val="en-US"/>
        </w:rPr>
        <w:t xml:space="preserve">catchment </w:t>
      </w:r>
      <w:r w:rsidR="008C51CC" w:rsidRPr="008C51CC">
        <w:rPr>
          <w:lang w:val="en-US"/>
        </w:rPr>
        <w:t xml:space="preserve">concept are modeled as </w:t>
      </w:r>
      <w:r w:rsidR="00496B03">
        <w:rPr>
          <w:lang w:val="en-US"/>
        </w:rPr>
        <w:t xml:space="preserve">typical </w:t>
      </w:r>
      <w:r w:rsidR="00EB66C9">
        <w:rPr>
          <w:lang w:val="en-US"/>
        </w:rPr>
        <w:t xml:space="preserve">hydrologic </w:t>
      </w:r>
      <w:r w:rsidR="008C51CC" w:rsidRPr="008C51CC">
        <w:rPr>
          <w:lang w:val="en-US"/>
        </w:rPr>
        <w:t>features</w:t>
      </w:r>
      <w:r w:rsidR="00496B03">
        <w:rPr>
          <w:lang w:val="en-US"/>
        </w:rPr>
        <w:t>.</w:t>
      </w:r>
      <w:r w:rsidR="0008552D">
        <w:rPr>
          <w:lang w:val="en-US"/>
        </w:rPr>
        <w:t xml:space="preserve"> </w:t>
      </w:r>
      <w:r w:rsidR="00C2153A">
        <w:rPr>
          <w:lang w:val="en-US"/>
        </w:rPr>
        <w:t>This allow</w:t>
      </w:r>
      <w:r w:rsidR="00396189">
        <w:rPr>
          <w:lang w:val="en-US"/>
        </w:rPr>
        <w:t>s</w:t>
      </w:r>
      <w:r w:rsidR="00A45372" w:rsidRPr="008E510D">
        <w:rPr>
          <w:lang w:val="en-US"/>
        </w:rPr>
        <w:t xml:space="preserve"> a particular catchment </w:t>
      </w:r>
      <w:r w:rsidR="00C2153A">
        <w:rPr>
          <w:lang w:val="en-US"/>
        </w:rPr>
        <w:t>to be represented</w:t>
      </w:r>
      <w:r w:rsidR="00A45372" w:rsidRPr="008E510D">
        <w:rPr>
          <w:lang w:val="en-US"/>
        </w:rPr>
        <w:t xml:space="preserve"> in </w:t>
      </w:r>
      <w:r w:rsidR="00C2153A">
        <w:rPr>
          <w:lang w:val="en-US"/>
        </w:rPr>
        <w:t>different</w:t>
      </w:r>
      <w:r w:rsidR="00A45372" w:rsidRPr="008E510D">
        <w:rPr>
          <w:lang w:val="en-US"/>
        </w:rPr>
        <w:t xml:space="preserve"> </w:t>
      </w:r>
      <w:r w:rsidR="00396189">
        <w:rPr>
          <w:lang w:val="en-US"/>
        </w:rPr>
        <w:t xml:space="preserve">feature </w:t>
      </w:r>
      <w:r w:rsidR="00A45372" w:rsidRPr="008E510D">
        <w:rPr>
          <w:lang w:val="en-US"/>
        </w:rPr>
        <w:t>data products</w:t>
      </w:r>
      <w:r w:rsidR="00396189">
        <w:rPr>
          <w:lang w:val="en-US"/>
        </w:rPr>
        <w:t xml:space="preserve"> for different purposes</w:t>
      </w:r>
      <w:r w:rsidR="00A45372" w:rsidRPr="008E510D">
        <w:rPr>
          <w:lang w:val="en-US"/>
        </w:rPr>
        <w:t xml:space="preserve"> while </w:t>
      </w:r>
      <w:r w:rsidR="000B5A84">
        <w:rPr>
          <w:lang w:val="en-US"/>
        </w:rPr>
        <w:t xml:space="preserve">still </w:t>
      </w:r>
      <w:r w:rsidR="00A45372" w:rsidRPr="008E510D">
        <w:rPr>
          <w:lang w:val="en-US"/>
        </w:rPr>
        <w:t xml:space="preserve">retaining its identity. </w:t>
      </w:r>
    </w:p>
    <w:p w14:paraId="3A7731A6" w14:textId="730C826E" w:rsidR="00A45372" w:rsidRPr="008E510D" w:rsidRDefault="00A45372" w:rsidP="00450C77">
      <w:pPr>
        <w:pStyle w:val="NormalWeb"/>
        <w:jc w:val="both"/>
        <w:rPr>
          <w:lang w:val="en-US"/>
        </w:rPr>
      </w:pPr>
      <w:r w:rsidRPr="008E510D">
        <w:rPr>
          <w:lang w:val="en-US"/>
        </w:rPr>
        <w:t>The HY_Features model provides a basis for</w:t>
      </w:r>
      <w:r w:rsidR="00D90208">
        <w:rPr>
          <w:lang w:val="en-US"/>
        </w:rPr>
        <w:t xml:space="preserve"> common and stable references that identify</w:t>
      </w:r>
      <w:r w:rsidRPr="008E510D">
        <w:rPr>
          <w:lang w:val="en-US"/>
        </w:rPr>
        <w:t xml:space="preserve"> hydrologic features in a wide variety of applications:</w:t>
      </w:r>
    </w:p>
    <w:p w14:paraId="18E09788" w14:textId="77777777" w:rsidR="00A45372" w:rsidRPr="008E510D" w:rsidRDefault="00A45372" w:rsidP="007F6873">
      <w:pPr>
        <w:numPr>
          <w:ilvl w:val="0"/>
          <w:numId w:val="21"/>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7F6873">
      <w:pPr>
        <w:numPr>
          <w:ilvl w:val="0"/>
          <w:numId w:val="21"/>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5B1E2322" w:rsidR="00A45372" w:rsidRPr="008E510D" w:rsidRDefault="00A45372" w:rsidP="007F6873">
      <w:pPr>
        <w:numPr>
          <w:ilvl w:val="0"/>
          <w:numId w:val="21"/>
        </w:numPr>
        <w:spacing w:before="100" w:beforeAutospacing="1" w:after="100" w:afterAutospacing="1"/>
        <w:jc w:val="both"/>
      </w:pPr>
      <w:r w:rsidRPr="008E510D">
        <w:t xml:space="preserve">to enable systems to unambiguously link data </w:t>
      </w:r>
      <w:r w:rsidR="00D9344E">
        <w:t>between</w:t>
      </w:r>
      <w:r w:rsidRPr="008E510D">
        <w:t xml:space="preserve"> systems and domains,</w:t>
      </w:r>
    </w:p>
    <w:p w14:paraId="3B5D691E" w14:textId="77777777" w:rsidR="00A45372" w:rsidRDefault="00A45372" w:rsidP="007F6873">
      <w:pPr>
        <w:numPr>
          <w:ilvl w:val="0"/>
          <w:numId w:val="21"/>
        </w:numPr>
        <w:spacing w:before="100" w:beforeAutospacing="1" w:after="100" w:afterAutospacing="1"/>
        <w:jc w:val="both"/>
      </w:pPr>
      <w:r w:rsidRPr="008E510D">
        <w:t>to enable cross-domain or multi-discipline services to communicate through reference to standard concepts.</w:t>
      </w:r>
    </w:p>
    <w:p w14:paraId="042626F8" w14:textId="0D767816" w:rsidR="0018339A" w:rsidRPr="008E510D" w:rsidRDefault="00237BF2" w:rsidP="0018339A">
      <w:pPr>
        <w:spacing w:before="100" w:beforeAutospacing="1" w:after="100" w:afterAutospacing="1"/>
        <w:jc w:val="both"/>
      </w:pPr>
      <w:r>
        <w:t xml:space="preserve">While HY_Features is intended to support a wide variety of applications, it is narrowly focused on surface water hydrographic features. As such, nuances of waterbodies and storages such as glaciers, snowfields, and wetlands are left to future work. Additionally, temporal aspects of hydrologic features are not addressed in this standard and would be expected to be handled by implementations using HY_Features </w:t>
      </w:r>
      <w:r w:rsidR="00626CF7">
        <w:t xml:space="preserve">classes </w:t>
      </w:r>
      <w:r>
        <w:t>for feature identification. Finally, as this standard precedes expected encoding standards, implementation details, such as the structure and handling of feature identifiers are out of scope.</w:t>
      </w:r>
    </w:p>
    <w:p w14:paraId="587CC95A" w14:textId="77CD2F9C" w:rsidR="00A45372" w:rsidRPr="008E510D" w:rsidRDefault="00A45372" w:rsidP="00A85EAD">
      <w:pPr>
        <w:jc w:val="both"/>
      </w:pPr>
      <w:r w:rsidRPr="008E510D">
        <w:t>This</w:t>
      </w:r>
      <w:r w:rsidR="009157AF" w:rsidRPr="008E510D">
        <w:t xml:space="preserve"> </w:t>
      </w:r>
      <w:r w:rsidRPr="008E510D">
        <w:t xml:space="preserve">standard defines a </w:t>
      </w:r>
      <w:r w:rsidR="00DC706F">
        <w:t xml:space="preserve">conceptual model </w:t>
      </w:r>
      <w:r w:rsidRPr="008E510D">
        <w:t>(normative) containing feature type definitions that conform to the OGC General Feature Model (GFM) (ISO 19101:2002 and ISO 19109:2006), expressed in the Geographic Information Conceptual Schema Language (ISO 19103:2005) using the Unified Modeling Language (UML).</w:t>
      </w:r>
      <w:r w:rsidR="000A103C">
        <w:t xml:space="preserve"> </w:t>
      </w:r>
      <w:r w:rsidRPr="008E510D">
        <w:t xml:space="preserve">The GFM is a meta-model developed </w:t>
      </w:r>
      <w:r w:rsidR="000A103C">
        <w:t>as a general framework</w:t>
      </w:r>
      <w:r w:rsidRPr="008E510D">
        <w:t xml:space="preserve"> for features </w:t>
      </w:r>
      <w:r w:rsidR="000A103C">
        <w:t>and their</w:t>
      </w:r>
      <w:r w:rsidRPr="008E510D">
        <w:t xml:space="preserve"> properties in the context of geographic information. </w:t>
      </w:r>
      <w:r w:rsidR="000A103C">
        <w:t>F</w:t>
      </w:r>
      <w:r w:rsidRPr="008E510D">
        <w:t>eature type</w:t>
      </w:r>
      <w:r w:rsidR="000A103C">
        <w:t>s specific to an application domain are defined as instances of the</w:t>
      </w:r>
      <w:r w:rsidRPr="008E510D">
        <w:t xml:space="preserve"> </w:t>
      </w:r>
      <w:r w:rsidR="000A103C" w:rsidRPr="008E510D">
        <w:t xml:space="preserve">general feature </w:t>
      </w:r>
      <w:proofErr w:type="spellStart"/>
      <w:r w:rsidR="000A103C">
        <w:t>met</w:t>
      </w:r>
      <w:r w:rsidR="000E21C1">
        <w:t>a</w:t>
      </w:r>
      <w:r w:rsidR="000A103C">
        <w:t>class</w:t>
      </w:r>
      <w:proofErr w:type="spellEnd"/>
      <w:r w:rsidR="000A103C" w:rsidRPr="008E510D">
        <w:t xml:space="preserve"> </w:t>
      </w:r>
      <w:r w:rsidR="000A103C">
        <w:t>with their own</w:t>
      </w:r>
      <w:r w:rsidRPr="008E510D">
        <w:t xml:space="preserve"> set</w:t>
      </w:r>
      <w:r w:rsidR="000A103C">
        <w:t>s</w:t>
      </w:r>
      <w:r w:rsidRPr="008E510D">
        <w:t xml:space="preserve"> of typical characteristics (property type</w:t>
      </w:r>
      <w:r w:rsidR="000A103C">
        <w:t>s</w:t>
      </w:r>
      <w:r w:rsidR="000A103C" w:rsidRPr="000A103C">
        <w:t xml:space="preserve"> </w:t>
      </w:r>
      <w:r w:rsidR="000A103C">
        <w:t xml:space="preserve">and </w:t>
      </w:r>
      <w:r w:rsidR="000A103C" w:rsidRPr="008E510D">
        <w:t>constraints</w:t>
      </w:r>
      <w:r w:rsidRPr="008E510D">
        <w:t>) such as attributes, association</w:t>
      </w:r>
      <w:r w:rsidR="000A103C">
        <w:t>s</w:t>
      </w:r>
      <w:r w:rsidRPr="008E510D">
        <w:t xml:space="preserve">, or </w:t>
      </w:r>
      <w:r w:rsidR="000A103C">
        <w:t xml:space="preserve">operations. </w:t>
      </w:r>
    </w:p>
    <w:p w14:paraId="252620C1" w14:textId="1539D37A" w:rsidR="0001508C" w:rsidRPr="00825927" w:rsidRDefault="00467DE0" w:rsidP="002B764B">
      <w:pPr>
        <w:pStyle w:val="Normal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sidR="000E21C1">
        <w:rPr>
          <w:lang w:val="en-US"/>
        </w:rPr>
        <w:t>defines</w:t>
      </w:r>
      <w:r w:rsidR="00A45372" w:rsidRPr="008E510D">
        <w:rPr>
          <w:lang w:val="en-US"/>
        </w:rPr>
        <w:t xml:space="preserve"> instance</w:t>
      </w:r>
      <w:r w:rsidR="000E21C1">
        <w:rPr>
          <w:lang w:val="en-US"/>
        </w:rPr>
        <w:t>s</w:t>
      </w:r>
      <w:r w:rsidR="00A45372" w:rsidRPr="008E510D">
        <w:rPr>
          <w:lang w:val="en-US"/>
        </w:rPr>
        <w:t xml:space="preserve"> of the general </w:t>
      </w:r>
      <w:r w:rsidR="000E21C1">
        <w:rPr>
          <w:lang w:val="en-US"/>
        </w:rPr>
        <w:t xml:space="preserve">feature </w:t>
      </w:r>
      <w:proofErr w:type="spellStart"/>
      <w:r w:rsidR="00A45372" w:rsidRPr="008E510D">
        <w:rPr>
          <w:lang w:val="en-US"/>
        </w:rPr>
        <w:t>metaclass</w:t>
      </w:r>
      <w:proofErr w:type="spellEnd"/>
      <w:r w:rsidR="00A45372" w:rsidRPr="008E510D">
        <w:rPr>
          <w:lang w:val="en-US"/>
        </w:rPr>
        <w:t xml:space="preserve"> </w:t>
      </w:r>
      <w:r w:rsidR="000E21C1">
        <w:rPr>
          <w:lang w:val="en-US"/>
        </w:rPr>
        <w:t>specific to the h</w:t>
      </w:r>
      <w:r w:rsidR="00A45372" w:rsidRPr="008E510D">
        <w:rPr>
          <w:lang w:val="en-US"/>
        </w:rPr>
        <w:t xml:space="preserve">ydrology </w:t>
      </w:r>
      <w:r w:rsidR="000E21C1">
        <w:rPr>
          <w:lang w:val="en-US"/>
        </w:rPr>
        <w:t>domain</w:t>
      </w:r>
      <w:r w:rsidR="00A45372" w:rsidRPr="008E510D">
        <w:rPr>
          <w:lang w:val="en-US"/>
        </w:rPr>
        <w:t xml:space="preserve">. </w:t>
      </w:r>
      <w:r w:rsidR="00C253EC">
        <w:rPr>
          <w:lang w:val="en-US"/>
        </w:rPr>
        <w:t xml:space="preserve">A general </w:t>
      </w:r>
      <w:r w:rsidR="00A45372" w:rsidRPr="008E510D">
        <w:rPr>
          <w:lang w:val="en-US"/>
        </w:rPr>
        <w:t xml:space="preserve">HY_HydroFeature </w:t>
      </w:r>
      <w:r w:rsidR="00C253EC">
        <w:rPr>
          <w:lang w:val="en-US"/>
        </w:rPr>
        <w:t xml:space="preserve">type </w:t>
      </w:r>
      <w:r w:rsidR="00A45372" w:rsidRPr="008E510D">
        <w:rPr>
          <w:lang w:val="en-US"/>
        </w:rPr>
        <w:t xml:space="preserve">is defined to </w:t>
      </w:r>
      <w:r w:rsidR="00C253EC">
        <w:rPr>
          <w:lang w:val="en-US"/>
        </w:rPr>
        <w:t>carry properties such as</w:t>
      </w:r>
      <w:r w:rsidR="00A45372" w:rsidRPr="008E510D">
        <w:rPr>
          <w:lang w:val="en-US"/>
        </w:rPr>
        <w:t xml:space="preserve"> identifier</w:t>
      </w:r>
      <w:r w:rsidR="00697554">
        <w:rPr>
          <w:lang w:val="en-US"/>
        </w:rPr>
        <w:t xml:space="preserve"> and </w:t>
      </w:r>
      <w:r w:rsidR="00A45372" w:rsidRPr="008E510D">
        <w:rPr>
          <w:lang w:val="en-US"/>
        </w:rPr>
        <w:t>name</w:t>
      </w:r>
      <w:r w:rsidR="00C253EC">
        <w:rPr>
          <w:lang w:val="en-US"/>
        </w:rPr>
        <w:t xml:space="preserve"> that all hydrologic features should have</w:t>
      </w:r>
      <w:r w:rsidR="00A45372" w:rsidRPr="008E510D">
        <w:rPr>
          <w:lang w:val="en-US"/>
        </w:rPr>
        <w:t>.</w:t>
      </w:r>
      <w:r w:rsidR="00C253EC">
        <w:rPr>
          <w:lang w:val="en-US"/>
        </w:rPr>
        <w:t xml:space="preserve"> Specific</w:t>
      </w:r>
      <w:r w:rsidR="00A45372" w:rsidRPr="008E510D">
        <w:rPr>
          <w:lang w:val="en-US"/>
        </w:rPr>
        <w:t xml:space="preserve"> feature types are </w:t>
      </w:r>
      <w:r w:rsidR="00C253EC">
        <w:rPr>
          <w:lang w:val="en-US"/>
        </w:rPr>
        <w:t xml:space="preserve">then derived from </w:t>
      </w:r>
      <w:r w:rsidR="00C253EC" w:rsidRPr="0023342C">
        <w:rPr>
          <w:lang w:val="en-US"/>
        </w:rPr>
        <w:t>HY_Hydro</w:t>
      </w:r>
      <w:r w:rsidR="00D91F4A" w:rsidRPr="0023342C">
        <w:rPr>
          <w:lang w:val="en-US"/>
        </w:rPr>
        <w:t>F</w:t>
      </w:r>
      <w:r w:rsidR="00C253EC" w:rsidRPr="0023342C">
        <w:rPr>
          <w:lang w:val="en-US"/>
        </w:rPr>
        <w:t>eature</w:t>
      </w:r>
      <w:r w:rsidR="00C253EC">
        <w:rPr>
          <w:lang w:val="en-US"/>
        </w:rPr>
        <w:t xml:space="preserve"> </w:t>
      </w:r>
      <w:r w:rsidR="00A45372" w:rsidRPr="008E510D">
        <w:rPr>
          <w:lang w:val="en-US"/>
        </w:rPr>
        <w:t xml:space="preserve">to reflect different aspects of hydrology </w:t>
      </w:r>
      <w:r w:rsidR="00C253EC">
        <w:rPr>
          <w:lang w:val="en-US"/>
        </w:rPr>
        <w:t>and carry properties specific to each aspect</w:t>
      </w:r>
      <w:r w:rsidR="00A45372" w:rsidRPr="008E510D">
        <w:rPr>
          <w:lang w:val="en-US"/>
        </w:rPr>
        <w:t>.</w:t>
      </w:r>
      <w:r w:rsidR="00C253EC">
        <w:t xml:space="preserve"> </w:t>
      </w:r>
      <w:r w:rsidRPr="008E510D">
        <w:t xml:space="preserve">Figure </w:t>
      </w:r>
      <w:r>
        <w:t xml:space="preserve">1 also </w:t>
      </w:r>
      <w:r w:rsidR="00C253EC">
        <w:t xml:space="preserve">illustrates that </w:t>
      </w:r>
      <w:r w:rsidR="00A45372" w:rsidRPr="008E510D">
        <w:rPr>
          <w:lang w:val="en-US"/>
        </w:rPr>
        <w:t xml:space="preserve">HY_Features </w:t>
      </w:r>
      <w:r w:rsidR="00C253EC">
        <w:rPr>
          <w:lang w:val="en-US"/>
        </w:rPr>
        <w:t>features can fill the role of f</w:t>
      </w:r>
      <w:r w:rsidR="00A45372" w:rsidRPr="008E510D">
        <w:rPr>
          <w:lang w:val="en-US"/>
        </w:rPr>
        <w:t>eature</w:t>
      </w:r>
      <w:r w:rsidR="00C253EC">
        <w:rPr>
          <w:lang w:val="en-US"/>
        </w:rPr>
        <w:t>s</w:t>
      </w:r>
      <w:r w:rsidR="00A45372" w:rsidRPr="008E510D">
        <w:rPr>
          <w:lang w:val="en-US"/>
        </w:rPr>
        <w:t xml:space="preserve">-of-interest </w:t>
      </w:r>
      <w:r w:rsidR="00C253EC">
        <w:rPr>
          <w:lang w:val="en-US"/>
        </w:rPr>
        <w:t xml:space="preserve">or sampling features for hydrologic observation data conforming to the </w:t>
      </w:r>
      <w:r w:rsidR="00A45372" w:rsidRPr="008E510D">
        <w:rPr>
          <w:lang w:val="en-US"/>
        </w:rPr>
        <w:t xml:space="preserve">Observation and Measurement </w:t>
      </w:r>
      <w:r w:rsidR="00A45372" w:rsidRPr="008E510D">
        <w:rPr>
          <w:lang w:val="en-US"/>
        </w:rPr>
        <w:lastRenderedPageBreak/>
        <w:t>(O&amp;M) model (ISO 19156:2011)</w:t>
      </w:r>
      <w:r w:rsidR="00827B55">
        <w:rPr>
          <w:lang w:val="en-US"/>
        </w:rPr>
        <w:t xml:space="preserve"> </w:t>
      </w:r>
      <w:r w:rsidR="00FD1FAD">
        <w:rPr>
          <w:lang w:val="en-US"/>
        </w:rPr>
        <w:t>or to hydro-speci</w:t>
      </w:r>
      <w:r w:rsidR="00827B55">
        <w:rPr>
          <w:lang w:val="en-US"/>
        </w:rPr>
        <w:t xml:space="preserve">fic O&amp;M profiles such as in </w:t>
      </w:r>
      <w:r w:rsidR="00FD1FAD">
        <w:rPr>
          <w:lang w:val="en-US"/>
        </w:rPr>
        <w:t xml:space="preserve">the </w:t>
      </w:r>
      <w:r w:rsidR="00BD76B1">
        <w:rPr>
          <w:lang w:val="en-US"/>
        </w:rPr>
        <w:t>‘</w:t>
      </w:r>
      <w:r w:rsidR="00B10686">
        <w:rPr>
          <w:lang w:val="en-US"/>
        </w:rPr>
        <w:t xml:space="preserve">OGC </w:t>
      </w:r>
      <w:r w:rsidR="00827B55">
        <w:rPr>
          <w:lang w:val="en-US"/>
        </w:rPr>
        <w:t>WaterML 2</w:t>
      </w:r>
      <w:r w:rsidR="00BD76B1">
        <w:rPr>
          <w:lang w:val="en-US"/>
        </w:rPr>
        <w:t>’</w:t>
      </w:r>
      <w:r w:rsidR="00FD1FAD">
        <w:rPr>
          <w:lang w:val="en-US"/>
        </w:rPr>
        <w:t xml:space="preserve"> suite</w:t>
      </w:r>
      <w:r w:rsidR="00EB66C9">
        <w:rPr>
          <w:lang w:val="en-US"/>
        </w:rPr>
        <w:t xml:space="preserve"> of water-related standards</w:t>
      </w:r>
      <w:r w:rsidR="002B764B">
        <w:rPr>
          <w:lang w:val="en-US"/>
        </w:rPr>
        <w:t>.</w:t>
      </w:r>
    </w:p>
    <w:p w14:paraId="42C34236" w14:textId="5419C9BD" w:rsidR="00810C46" w:rsidRPr="008E510D" w:rsidRDefault="000E6C4D" w:rsidP="00E84282">
      <w:pPr>
        <w:keepNext/>
        <w:jc w:val="center"/>
      </w:pPr>
      <w:r>
        <w:rPr>
          <w:noProof/>
        </w:rPr>
        <w:drawing>
          <wp:inline distT="0" distB="0" distL="0" distR="0" wp14:anchorId="01FDA4D9" wp14:editId="4C3D204E">
            <wp:extent cx="4819268" cy="6466749"/>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19268" cy="6466749"/>
                    </a:xfrm>
                    <a:prstGeom prst="rect">
                      <a:avLst/>
                    </a:prstGeom>
                    <a:noFill/>
                    <a:ln>
                      <a:noFill/>
                    </a:ln>
                  </pic:spPr>
                </pic:pic>
              </a:graphicData>
            </a:graphic>
          </wp:inline>
        </w:drawing>
      </w:r>
    </w:p>
    <w:p w14:paraId="57CFF100" w14:textId="04636CF1" w:rsidR="00810C46" w:rsidRPr="008E510D" w:rsidRDefault="00810C46" w:rsidP="006D2CB5">
      <w:pPr>
        <w:pStyle w:val="OGCFigure"/>
      </w:pPr>
      <w:bookmarkStart w:id="6" w:name="_Ref399339259"/>
      <w:bookmarkStart w:id="7" w:name="_Toc484066538"/>
      <w:r w:rsidRPr="008E510D">
        <w:t xml:space="preserve">Figure </w:t>
      </w:r>
      <w:fldSimple w:instr=" SEQ Figure \* ARABIC ">
        <w:r w:rsidR="00214695">
          <w:rPr>
            <w:noProof/>
          </w:rPr>
          <w:t>1</w:t>
        </w:r>
      </w:fldSimple>
      <w:bookmarkEnd w:id="6"/>
      <w:r w:rsidRPr="008E510D">
        <w:t>: HY_Features in the context of the OGC Abstract Specification</w:t>
      </w:r>
      <w:r w:rsidR="003F2C1F">
        <w:t xml:space="preserve"> as well as Observations &amp; Measurements</w:t>
      </w:r>
      <w:bookmarkEnd w:id="7"/>
    </w:p>
    <w:p w14:paraId="7EAE6BE3" w14:textId="77777777" w:rsidR="00B628D4" w:rsidRPr="008E510D" w:rsidRDefault="00B628D4" w:rsidP="00834E29">
      <w:pPr>
        <w:pStyle w:val="Heading1"/>
        <w:jc w:val="both"/>
      </w:pPr>
      <w:bookmarkStart w:id="8" w:name="_Toc458775719"/>
      <w:bookmarkStart w:id="9" w:name="_Toc484604372"/>
      <w:r w:rsidRPr="008E510D">
        <w:lastRenderedPageBreak/>
        <w:t>Conformance</w:t>
      </w:r>
      <w:bookmarkEnd w:id="8"/>
      <w:bookmarkEnd w:id="9"/>
    </w:p>
    <w:p w14:paraId="375CF68C" w14:textId="7EB9971C" w:rsidR="003F1661" w:rsidRDefault="00A45372" w:rsidP="00450C77">
      <w:pPr>
        <w:spacing w:before="100" w:beforeAutospacing="1" w:after="100" w:afterAutospacing="1"/>
        <w:jc w:val="both"/>
      </w:pPr>
      <w:r w:rsidRPr="008E510D">
        <w:t xml:space="preserve">This standard defines </w:t>
      </w:r>
      <w:r w:rsidR="00E60398">
        <w:t>a</w:t>
      </w:r>
      <w:r w:rsidR="00E60398" w:rsidRPr="008E510D">
        <w:t xml:space="preserve"> </w:t>
      </w:r>
      <w:r w:rsidRPr="008E510D">
        <w:t xml:space="preserve">conceptual model for hydrologic features and their fundamental relationships. </w:t>
      </w:r>
      <w:r w:rsidR="001C56DE">
        <w:t>Requirements fo</w:t>
      </w:r>
      <w:r w:rsidR="001C3991">
        <w:t>r</w:t>
      </w:r>
      <w:r w:rsidR="001C56DE">
        <w:t xml:space="preserve"> c</w:t>
      </w:r>
      <w:r w:rsidR="00CD3828">
        <w:t>onformance with the</w:t>
      </w:r>
      <w:r w:rsidR="00CD3828" w:rsidRPr="008E510D">
        <w:t xml:space="preserve"> </w:t>
      </w:r>
      <w:r w:rsidRPr="008E510D">
        <w:t xml:space="preserve">conceptual model </w:t>
      </w:r>
      <w:r w:rsidR="001C56DE">
        <w:t>are</w:t>
      </w:r>
      <w:r w:rsidR="00CD3828">
        <w:t xml:space="preserve"> defined for two types of implementation targets</w:t>
      </w:r>
      <w:r w:rsidRPr="008E510D">
        <w:t xml:space="preserve">: a) implementation </w:t>
      </w:r>
      <w:r w:rsidR="00CD3828">
        <w:t xml:space="preserve">schemas for </w:t>
      </w:r>
      <w:r w:rsidR="004D696A">
        <w:t xml:space="preserve">representation of </w:t>
      </w:r>
      <w:r w:rsidR="00CD3828">
        <w:t>hydrologic data</w:t>
      </w:r>
      <w:r w:rsidRPr="008E510D">
        <w:t xml:space="preserve"> or b) </w:t>
      </w:r>
      <w:r w:rsidR="001C3991">
        <w:t xml:space="preserve">implementation </w:t>
      </w:r>
      <w:r w:rsidR="00CD3828">
        <w:t xml:space="preserve">mappings between terms or concepts from two or more other existing hydro data </w:t>
      </w:r>
      <w:r w:rsidR="007D2A65">
        <w:t>schemas</w:t>
      </w:r>
      <w:r w:rsidR="00CD3828">
        <w:t xml:space="preserve"> based on </w:t>
      </w:r>
      <w:r w:rsidR="001C3991">
        <w:t>common intermediary</w:t>
      </w:r>
      <w:r w:rsidR="00CD3828">
        <w:t xml:space="preserve"> </w:t>
      </w:r>
      <w:r w:rsidRPr="008E510D">
        <w:t xml:space="preserve">HY_Features </w:t>
      </w:r>
      <w:r w:rsidR="00CD3828">
        <w:t>concepts</w:t>
      </w:r>
      <w:r w:rsidRPr="008E510D">
        <w:t xml:space="preserve">. </w:t>
      </w:r>
      <w:r w:rsidR="003F1661">
        <w:t xml:space="preserve">Any conformant implementations are required to satisfy the requirements defined in </w:t>
      </w:r>
      <w:r w:rsidR="005C59DE">
        <w:t>Clause</w:t>
      </w:r>
      <w:r w:rsidR="003F1661">
        <w:t xml:space="preserve"> 7 of this document for the </w:t>
      </w:r>
      <w:r w:rsidR="001C56DE">
        <w:t>requirements</w:t>
      </w:r>
      <w:r w:rsidR="003F1661">
        <w:t xml:space="preserve"> class</w:t>
      </w:r>
      <w:r w:rsidR="00AF163D">
        <w:t>(es)</w:t>
      </w:r>
      <w:r w:rsidR="003F1661">
        <w:t xml:space="preserve"> with which they assert conformance. This is true whether the implementation is explicit in the case of a schema (such as an OWL/RDF ontology</w:t>
      </w:r>
      <w:r w:rsidR="00AF163D">
        <w:t xml:space="preserve"> or XML schema</w:t>
      </w:r>
      <w:r w:rsidR="003F1661">
        <w:t>) or implicit in the case of common concept</w:t>
      </w:r>
      <w:r w:rsidR="00AF163D">
        <w:t>s</w:t>
      </w:r>
      <w:r w:rsidR="003F1661">
        <w:t xml:space="preserve"> for </w:t>
      </w:r>
      <w:r w:rsidR="00AF163D">
        <w:t xml:space="preserve">a </w:t>
      </w:r>
      <w:r w:rsidR="003F1661">
        <w:t>schema mapping</w:t>
      </w:r>
      <w:r w:rsidR="00AF163D">
        <w:t xml:space="preserve"> (such as an XSLT </w:t>
      </w:r>
      <w:r w:rsidR="007D2A65">
        <w:t>rule</w:t>
      </w:r>
      <w:r w:rsidR="00AF163D">
        <w:t>)</w:t>
      </w:r>
      <w:r w:rsidR="003F1661">
        <w:t>. The accuracy or detail</w:t>
      </w:r>
      <w:r w:rsidR="00AF163D">
        <w:t xml:space="preserve"> </w:t>
      </w:r>
      <w:r w:rsidR="003F1661">
        <w:t xml:space="preserve">with which an external term is mapped to a HY_Features </w:t>
      </w:r>
      <w:r w:rsidR="00AF163D">
        <w:t xml:space="preserve">common </w:t>
      </w:r>
      <w:r w:rsidR="003F1661">
        <w:t>concept is beyond th</w:t>
      </w:r>
      <w:r w:rsidR="00DB53CC">
        <w:t>e scope of this standard, as is specification of a particular concept mapping methodology.</w:t>
      </w:r>
    </w:p>
    <w:p w14:paraId="715815BE" w14:textId="629D6F55" w:rsidR="002D6E67" w:rsidRPr="00AC412E" w:rsidRDefault="001D20FF" w:rsidP="002D6E67">
      <w:pPr>
        <w:spacing w:before="100" w:beforeAutospacing="1" w:after="100" w:afterAutospacing="1"/>
        <w:jc w:val="both"/>
      </w:pPr>
      <w:r>
        <w:t>A</w:t>
      </w:r>
      <w:r w:rsidR="002D6E67" w:rsidRPr="00AC412E">
        <w:t>nnexes C-</w:t>
      </w:r>
      <w:r w:rsidR="0021251E">
        <w:t>G</w:t>
      </w:r>
      <w:r w:rsidR="0021251E" w:rsidRPr="00AC412E">
        <w:t xml:space="preserve"> </w:t>
      </w:r>
      <w:r w:rsidR="002D6E67" w:rsidRPr="00AC412E">
        <w:t>of this document provide</w:t>
      </w:r>
      <w:r w:rsidR="00DB53CC">
        <w:t xml:space="preserve">, </w:t>
      </w:r>
      <w:r>
        <w:t>nevertheless</w:t>
      </w:r>
      <w:r w:rsidR="00DB53CC">
        <w:t>,</w:t>
      </w:r>
      <w:r w:rsidR="002D6E67" w:rsidRPr="00AC412E">
        <w:t xml:space="preserve"> </w:t>
      </w:r>
      <w:r>
        <w:t>informative</w:t>
      </w:r>
      <w:r w:rsidR="002D6E67" w:rsidRPr="00AC412E">
        <w:t xml:space="preserve"> mapping</w:t>
      </w:r>
      <w:r w:rsidR="00AF163D">
        <w:t>s</w:t>
      </w:r>
      <w:r w:rsidR="002D6E67" w:rsidRPr="00AC412E">
        <w:t xml:space="preserve"> </w:t>
      </w:r>
      <w:r w:rsidR="00DB53CC">
        <w:t xml:space="preserve">to and from HY_Features </w:t>
      </w:r>
      <w:r w:rsidR="002D6E67" w:rsidRPr="00AC412E">
        <w:t>for the</w:t>
      </w:r>
      <w:r w:rsidR="00DB53CC">
        <w:t xml:space="preserve"> following hydro data models:</w:t>
      </w:r>
    </w:p>
    <w:p w14:paraId="5B46FB0E" w14:textId="77777777" w:rsidR="002D6E67" w:rsidRPr="00AC412E" w:rsidRDefault="002D6E67" w:rsidP="007F6873">
      <w:pPr>
        <w:numPr>
          <w:ilvl w:val="0"/>
          <w:numId w:val="22"/>
        </w:numPr>
        <w:spacing w:before="100" w:beforeAutospacing="1" w:after="100" w:afterAutospacing="1"/>
        <w:jc w:val="both"/>
      </w:pPr>
      <w:r w:rsidRPr="00AC412E">
        <w:t>Australian Hydrological Geospatial Fabric (AHGF) [11],</w:t>
      </w:r>
    </w:p>
    <w:p w14:paraId="4D1A2A9E" w14:textId="4C6FEE3A" w:rsidR="002D6E67" w:rsidRPr="00AC412E" w:rsidRDefault="002D6E67" w:rsidP="007F6873">
      <w:pPr>
        <w:numPr>
          <w:ilvl w:val="0"/>
          <w:numId w:val="22"/>
        </w:numPr>
        <w:spacing w:before="100" w:beforeAutospacing="1" w:after="100" w:afterAutospacing="1"/>
        <w:jc w:val="both"/>
      </w:pPr>
      <w:r w:rsidRPr="00AC412E">
        <w:t xml:space="preserve">USGS National Hydrography Dataset Plus (NHD </w:t>
      </w:r>
      <w:proofErr w:type="gramStart"/>
      <w:r w:rsidRPr="00AC412E">
        <w:t>Plus)[</w:t>
      </w:r>
      <w:proofErr w:type="gramEnd"/>
      <w:r w:rsidRPr="00AC412E">
        <w:t>10],</w:t>
      </w:r>
    </w:p>
    <w:p w14:paraId="7FE1C3C4" w14:textId="77777777" w:rsidR="002D6E67" w:rsidRPr="00AC412E" w:rsidRDefault="002D6E67" w:rsidP="007F6873">
      <w:pPr>
        <w:numPr>
          <w:ilvl w:val="0"/>
          <w:numId w:val="22"/>
        </w:numPr>
        <w:spacing w:before="100" w:beforeAutospacing="1" w:after="100" w:afterAutospacing="1"/>
        <w:jc w:val="both"/>
        <w:rPr>
          <w:bCs/>
        </w:rPr>
      </w:pPr>
      <w:r w:rsidRPr="00AC412E">
        <w:rPr>
          <w:bCs/>
        </w:rPr>
        <w:t>INSPIRE Hydrography theme [2],</w:t>
      </w:r>
    </w:p>
    <w:p w14:paraId="05232654" w14:textId="77777777" w:rsidR="0069047B" w:rsidRDefault="002D6E67" w:rsidP="007F6873">
      <w:pPr>
        <w:numPr>
          <w:ilvl w:val="0"/>
          <w:numId w:val="22"/>
        </w:numPr>
        <w:spacing w:before="100" w:beforeAutospacing="1" w:after="100" w:afterAutospacing="1"/>
        <w:jc w:val="both"/>
      </w:pPr>
      <w:r w:rsidRPr="00AC412E">
        <w:t>French National Service for Water Data and Reference-dataset Management (SANDRE) [12]</w:t>
      </w:r>
      <w:r w:rsidR="0069047B">
        <w:t>,</w:t>
      </w:r>
    </w:p>
    <w:p w14:paraId="13202447" w14:textId="7B207E44" w:rsidR="002D6E67" w:rsidRPr="00AC412E" w:rsidRDefault="0069047B" w:rsidP="007F6873">
      <w:pPr>
        <w:numPr>
          <w:ilvl w:val="0"/>
          <w:numId w:val="22"/>
        </w:numPr>
        <w:spacing w:before="100" w:beforeAutospacing="1" w:after="100" w:afterAutospacing="1"/>
        <w:jc w:val="both"/>
      </w:pPr>
      <w:r>
        <w:t>Canadian National Hydrography Network (NHN) [</w:t>
      </w:r>
      <w:r w:rsidR="00CF23D9">
        <w:t>13</w:t>
      </w:r>
      <w:r>
        <w:t>]</w:t>
      </w:r>
      <w:r w:rsidR="002D6E67" w:rsidRPr="00AC412E">
        <w:t xml:space="preserve"> </w:t>
      </w:r>
    </w:p>
    <w:p w14:paraId="04B5F9B5" w14:textId="5352B7B9" w:rsidR="00825927" w:rsidRDefault="002D6E67" w:rsidP="00450C77">
      <w:pPr>
        <w:spacing w:before="100" w:beforeAutospacing="1" w:after="100" w:afterAutospacing="1"/>
        <w:jc w:val="both"/>
      </w:pPr>
      <w:r w:rsidRPr="00AC412E">
        <w:t>These mappings are intended to provide a</w:t>
      </w:r>
      <w:r w:rsidR="006753B8">
        <w:t xml:space="preserve"> general</w:t>
      </w:r>
      <w:r w:rsidRPr="00AC412E">
        <w:t xml:space="preserve"> understanding of the </w:t>
      </w:r>
      <w:r w:rsidR="006753B8">
        <w:t>correspondence between</w:t>
      </w:r>
      <w:r w:rsidRPr="00AC412E">
        <w:t xml:space="preserve"> HY_Features concepts and </w:t>
      </w:r>
      <w:r w:rsidR="006753B8">
        <w:t>existing</w:t>
      </w:r>
      <w:r w:rsidRPr="00AC412E">
        <w:t xml:space="preserve"> </w:t>
      </w:r>
      <w:r w:rsidR="006753B8">
        <w:t>conceptual / physical models</w:t>
      </w:r>
      <w:r w:rsidRPr="00AC412E">
        <w:t>.</w:t>
      </w:r>
      <w:r w:rsidR="00980B7C">
        <w:t xml:space="preserve"> They are informative with respect to any future mapping implementations.</w:t>
      </w:r>
      <w:r w:rsidRPr="00AC412E">
        <w:t xml:space="preserve"> </w:t>
      </w:r>
    </w:p>
    <w:p w14:paraId="7924F998" w14:textId="033AC497" w:rsidR="00A45372" w:rsidRPr="008E510D" w:rsidRDefault="00A45372" w:rsidP="00450C77">
      <w:pPr>
        <w:spacing w:before="100" w:beforeAutospacing="1" w:after="100" w:afterAutospacing="1"/>
        <w:jc w:val="both"/>
      </w:pPr>
      <w:r w:rsidRPr="008E510D">
        <w:t xml:space="preserve">Conformance </w:t>
      </w:r>
      <w:r w:rsidR="00980B7C">
        <w:t xml:space="preserve">of implementation targets </w:t>
      </w:r>
      <w:r w:rsidRPr="008E510D">
        <w:t xml:space="preserve">with this standard shall be </w:t>
      </w:r>
      <w:r w:rsidR="00980B7C">
        <w:t>verified</w:t>
      </w:r>
      <w:r w:rsidR="00980B7C" w:rsidRPr="008E510D">
        <w:t xml:space="preserve"> </w:t>
      </w:r>
      <w:r w:rsidRPr="008E510D">
        <w:t xml:space="preserve">using all the relevant tests specified in Annex A (normative) of this document. The framework, concepts, and methodology for testing, and the criteria to be </w:t>
      </w:r>
      <w:r w:rsidR="00980B7C">
        <w:t>met</w:t>
      </w:r>
      <w:r w:rsidR="00980B7C" w:rsidRPr="008E510D">
        <w:t xml:space="preserve"> </w:t>
      </w:r>
      <w:r w:rsidRPr="008E510D">
        <w:t>to claim conformance are specified in the OGC Compliance Testing Policies and Procedures and the OGC Compliance Testing web site</w:t>
      </w:r>
      <w:r w:rsidR="00552B26">
        <w:rPr>
          <w:rStyle w:val="FootnoteReference"/>
        </w:rPr>
        <w:footnoteReference w:id="1"/>
      </w:r>
      <w:r w:rsidRPr="008E510D">
        <w:t>.</w:t>
      </w:r>
    </w:p>
    <w:p w14:paraId="5E64208A" w14:textId="2260FBA8" w:rsidR="00A45372" w:rsidRPr="008E510D" w:rsidRDefault="00A45372" w:rsidP="00450C77">
      <w:pPr>
        <w:spacing w:before="100" w:beforeAutospacing="1" w:after="100" w:afterAutospacing="1"/>
        <w:jc w:val="both"/>
      </w:pPr>
      <w:r w:rsidRPr="008E510D">
        <w:t xml:space="preserve">All requirements-classes and conformance-classes described in this document are owned by the </w:t>
      </w:r>
      <w:r w:rsidR="00980B7C">
        <w:t xml:space="preserve">HY_Features </w:t>
      </w:r>
      <w:r w:rsidRPr="008E510D">
        <w:t>standar</w:t>
      </w:r>
      <w:r w:rsidR="00980B7C">
        <w:t>d</w:t>
      </w:r>
      <w:r w:rsidRPr="008E510D">
        <w:t>.</w:t>
      </w:r>
    </w:p>
    <w:p w14:paraId="1AF71530" w14:textId="77777777" w:rsidR="00B628D4" w:rsidRPr="008E510D" w:rsidRDefault="00B628D4" w:rsidP="00834E29">
      <w:pPr>
        <w:pStyle w:val="Heading1"/>
        <w:jc w:val="both"/>
      </w:pPr>
      <w:bookmarkStart w:id="10" w:name="_Toc458775720"/>
      <w:bookmarkStart w:id="11" w:name="_Toc484604373"/>
      <w:r w:rsidRPr="008E510D">
        <w:lastRenderedPageBreak/>
        <w:t>Normative References</w:t>
      </w:r>
      <w:bookmarkEnd w:id="10"/>
      <w:bookmarkEnd w:id="11"/>
    </w:p>
    <w:p w14:paraId="44228B51" w14:textId="3B119D3B" w:rsidR="00277D72" w:rsidRPr="008E510D" w:rsidRDefault="00277D72" w:rsidP="00450C77">
      <w:pPr>
        <w:pStyle w:val="Normal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AF4F4F" w:rsidRDefault="00780784" w:rsidP="00780784">
      <w:pPr>
        <w:pStyle w:val="NormalWeb"/>
        <w:rPr>
          <w:lang w:val="en-US"/>
        </w:rPr>
      </w:pPr>
      <w:r w:rsidRPr="00AF4F4F">
        <w:rPr>
          <w:lang w:val="en-US"/>
        </w:rPr>
        <w:t xml:space="preserve">OGC Abstract Specification </w:t>
      </w:r>
      <w:r w:rsidRPr="00AF4F4F">
        <w:t xml:space="preserve">Topic 1, </w:t>
      </w:r>
      <w:r w:rsidRPr="00AF4F4F">
        <w:rPr>
          <w:bCs/>
        </w:rPr>
        <w:t>Feature Geometry</w:t>
      </w:r>
      <w:r w:rsidRPr="00AF4F4F">
        <w:t xml:space="preserve"> </w:t>
      </w:r>
      <w:r w:rsidRPr="00AF4F4F">
        <w:br/>
        <w:t xml:space="preserve">(aka </w:t>
      </w:r>
      <w:r w:rsidRPr="00AF4F4F">
        <w:rPr>
          <w:lang w:val="en-US"/>
        </w:rPr>
        <w:t>ISO 19107:2003, Geographic Information — Spatial schema)</w:t>
      </w:r>
    </w:p>
    <w:p w14:paraId="0F4CD6BE" w14:textId="154550C0" w:rsidR="00780784" w:rsidRPr="00AF4F4F" w:rsidRDefault="00780784" w:rsidP="00780784">
      <w:pPr>
        <w:pStyle w:val="NormalWeb"/>
        <w:rPr>
          <w:lang w:val="en-US"/>
        </w:rPr>
      </w:pPr>
      <w:r w:rsidRPr="00AF4F4F">
        <w:rPr>
          <w:lang w:val="en-US"/>
        </w:rPr>
        <w:t xml:space="preserve">OGC Abstract Specification </w:t>
      </w:r>
      <w:r w:rsidRPr="00AF4F4F">
        <w:t xml:space="preserve">Topic 2, </w:t>
      </w:r>
      <w:r w:rsidR="0075194F" w:rsidRPr="00AF4F4F">
        <w:t>Spatial referencing by coordinates</w:t>
      </w:r>
      <w:r w:rsidRPr="00AF4F4F">
        <w:t xml:space="preserve"> </w:t>
      </w:r>
      <w:r w:rsidRPr="00AF4F4F">
        <w:br/>
        <w:t xml:space="preserve">(aka </w:t>
      </w:r>
      <w:r w:rsidRPr="00AF4F4F">
        <w:rPr>
          <w:lang w:val="en-US"/>
        </w:rPr>
        <w:t>ISO 19111:2007, Geographic Information — Referencing by coordinates)</w:t>
      </w:r>
    </w:p>
    <w:p w14:paraId="7C478C5F" w14:textId="78D7BFC5" w:rsidR="00277D72" w:rsidRPr="00AF4F4F" w:rsidRDefault="000E41C9" w:rsidP="00780784">
      <w:pPr>
        <w:pStyle w:val="NormalWeb"/>
        <w:rPr>
          <w:lang w:val="en-US"/>
        </w:rPr>
      </w:pPr>
      <w:r w:rsidRPr="00AF4F4F">
        <w:rPr>
          <w:lang w:val="en-US"/>
        </w:rPr>
        <w:t xml:space="preserve">OGC Abstract Specification </w:t>
      </w:r>
      <w:r w:rsidR="0075194F" w:rsidRPr="00AF4F4F">
        <w:t>Topic 5, Features</w:t>
      </w:r>
      <w:r w:rsidRPr="00AF4F4F">
        <w:t xml:space="preserve"> </w:t>
      </w:r>
      <w:r w:rsidR="00780784" w:rsidRPr="00AF4F4F">
        <w:br/>
      </w:r>
      <w:r w:rsidRPr="00AF4F4F">
        <w:t xml:space="preserve">(aka </w:t>
      </w:r>
      <w:r w:rsidR="0075194F" w:rsidRPr="00AF4F4F">
        <w:rPr>
          <w:lang w:val="en-US"/>
        </w:rPr>
        <w:t>ISO 19101:2002, Geographic Information—Reference Model</w:t>
      </w:r>
      <w:r w:rsidRPr="00AF4F4F">
        <w:rPr>
          <w:lang w:val="en-US"/>
        </w:rPr>
        <w:t>)</w:t>
      </w:r>
    </w:p>
    <w:p w14:paraId="473E3E49" w14:textId="473BB0F1" w:rsidR="00780784" w:rsidRPr="00AF4F4F" w:rsidRDefault="00780784" w:rsidP="00780784">
      <w:pPr>
        <w:pStyle w:val="NormalWeb"/>
        <w:rPr>
          <w:lang w:val="en-US"/>
        </w:rPr>
      </w:pPr>
      <w:r w:rsidRPr="00AF4F4F">
        <w:rPr>
          <w:lang w:val="en-US"/>
        </w:rPr>
        <w:t>OGC Abstract Specification</w:t>
      </w:r>
      <w:r w:rsidR="0075194F" w:rsidRPr="00AF4F4F">
        <w:rPr>
          <w:lang w:val="en-US"/>
        </w:rPr>
        <w:t xml:space="preserve"> Topic 11, Metadata</w:t>
      </w:r>
      <w:r w:rsidRPr="00AF4F4F">
        <w:rPr>
          <w:lang w:val="en-US"/>
        </w:rPr>
        <w:t xml:space="preserve"> </w:t>
      </w:r>
      <w:r w:rsidRPr="00AF4F4F">
        <w:t xml:space="preserve">(aka </w:t>
      </w:r>
      <w:r w:rsidRPr="00AF4F4F">
        <w:rPr>
          <w:lang w:val="en-US"/>
        </w:rPr>
        <w:t xml:space="preserve">ISO </w:t>
      </w:r>
      <w:r w:rsidRPr="0023342C">
        <w:rPr>
          <w:lang w:val="en-US"/>
        </w:rPr>
        <w:t>19115</w:t>
      </w:r>
      <w:r w:rsidR="00065984" w:rsidRPr="0023342C">
        <w:rPr>
          <w:lang w:val="en-US"/>
        </w:rPr>
        <w:t>-1</w:t>
      </w:r>
      <w:r w:rsidRPr="0023342C">
        <w:rPr>
          <w:lang w:val="en-US"/>
        </w:rPr>
        <w:t>:201</w:t>
      </w:r>
      <w:r w:rsidR="00065984" w:rsidRPr="0023342C">
        <w:rPr>
          <w:lang w:val="en-US"/>
        </w:rPr>
        <w:t>4</w:t>
      </w:r>
      <w:r w:rsidRPr="00AF4F4F">
        <w:rPr>
          <w:lang w:val="en-US"/>
        </w:rPr>
        <w:t>, Geographic Information — Metadata – Fundamentals)</w:t>
      </w:r>
    </w:p>
    <w:p w14:paraId="101BCE1A" w14:textId="15BE68C8" w:rsidR="00AF4ECC" w:rsidRPr="00AF4F4F" w:rsidRDefault="00AF4ECC" w:rsidP="00AF4ECC">
      <w:pPr>
        <w:pStyle w:val="NormalWeb"/>
        <w:rPr>
          <w:lang w:val="en-US"/>
        </w:rPr>
      </w:pPr>
      <w:r w:rsidRPr="00AF4F4F">
        <w:rPr>
          <w:lang w:val="en-US"/>
        </w:rPr>
        <w:t xml:space="preserve">OGC Abstract Specification </w:t>
      </w:r>
      <w:r w:rsidRPr="00AF4F4F">
        <w:rPr>
          <w:bCs/>
        </w:rPr>
        <w:t>Topic 19, Geographic information - Linear referencing (aka</w:t>
      </w:r>
      <w:r w:rsidRPr="00AF4F4F">
        <w:rPr>
          <w:b/>
          <w:bCs/>
        </w:rPr>
        <w:t xml:space="preserve"> </w:t>
      </w:r>
      <w:r w:rsidRPr="00AF4F4F">
        <w:rPr>
          <w:lang w:val="en-US"/>
        </w:rPr>
        <w:t>ISO 19148:2012, Geographic Information — Linear referencing)</w:t>
      </w:r>
    </w:p>
    <w:p w14:paraId="0D0FC7F5" w14:textId="7F9EA0EF" w:rsidR="00AF4ECC" w:rsidRPr="008E510D" w:rsidRDefault="00AF4ECC" w:rsidP="00AF4ECC">
      <w:pPr>
        <w:pStyle w:val="NormalWeb"/>
        <w:rPr>
          <w:lang w:val="en-US"/>
        </w:rPr>
      </w:pPr>
      <w:r w:rsidRPr="00AF4F4F">
        <w:rPr>
          <w:lang w:val="en-US"/>
        </w:rPr>
        <w:t xml:space="preserve">OGC Abstract Specification </w:t>
      </w:r>
      <w:r w:rsidR="0075194F" w:rsidRPr="00AF4F4F">
        <w:t>Topic 20, Observations and Measurements</w:t>
      </w:r>
      <w:r w:rsidRPr="00AF4F4F">
        <w:rPr>
          <w:lang w:val="en-US"/>
        </w:rPr>
        <w:t xml:space="preserve"> (aka ISO 19156:2011, Geographic Information — Observations and Measurements)</w:t>
      </w:r>
    </w:p>
    <w:p w14:paraId="5FE11291" w14:textId="77777777" w:rsidR="00277D72" w:rsidRPr="008E510D" w:rsidRDefault="00277D72" w:rsidP="00780784">
      <w:pPr>
        <w:pStyle w:val="Normal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NormalWeb"/>
        <w:rPr>
          <w:lang w:val="en-US"/>
        </w:rPr>
      </w:pPr>
      <w:r w:rsidRPr="008E510D">
        <w:rPr>
          <w:lang w:val="en-US"/>
        </w:rPr>
        <w:t>ISO 19108:2006, Geographic Information — Temporal schema</w:t>
      </w:r>
    </w:p>
    <w:p w14:paraId="638B6870" w14:textId="77777777" w:rsidR="00277D72" w:rsidRPr="008E510D" w:rsidRDefault="00277D72" w:rsidP="00780784">
      <w:pPr>
        <w:pStyle w:val="Normal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Normal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834E29">
      <w:pPr>
        <w:pStyle w:val="Heading1"/>
        <w:jc w:val="both"/>
      </w:pPr>
      <w:bookmarkStart w:id="12" w:name="_Toc458775721"/>
      <w:bookmarkStart w:id="13" w:name="_Toc484604374"/>
      <w:r w:rsidRPr="008E510D">
        <w:t>Terms and Definitions</w:t>
      </w:r>
      <w:bookmarkEnd w:id="12"/>
      <w:bookmarkEnd w:id="13"/>
    </w:p>
    <w:p w14:paraId="62093A74" w14:textId="4E80CBFA" w:rsidR="00463826" w:rsidRPr="008E510D" w:rsidRDefault="00463826" w:rsidP="00450C77">
      <w:pPr>
        <w:pStyle w:val="Normal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NormalWeb"/>
        <w:jc w:val="both"/>
        <w:rPr>
          <w:lang w:val="en-US"/>
        </w:rPr>
      </w:pPr>
      <w:r w:rsidRPr="008E510D">
        <w:rPr>
          <w:lang w:val="en-US"/>
        </w:rPr>
        <w:t>For the purposes of this document, the following additional terms and definitions apply.</w:t>
      </w:r>
    </w:p>
    <w:p w14:paraId="45057617" w14:textId="77777777" w:rsidR="00807D2F" w:rsidRDefault="00807D2F" w:rsidP="00834E29">
      <w:pPr>
        <w:pStyle w:val="TermNum"/>
        <w:jc w:val="both"/>
        <w:outlineLvl w:val="0"/>
        <w:rPr>
          <w:lang w:val="en-US"/>
        </w:rPr>
      </w:pPr>
      <w:bookmarkStart w:id="14"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4"/>
    </w:p>
    <w:p w14:paraId="7B8DC676" w14:textId="212EA767" w:rsidR="00463826" w:rsidRDefault="00463826" w:rsidP="00D3543D">
      <w:pPr>
        <w:pStyle w:val="NormalWeb"/>
        <w:jc w:val="both"/>
        <w:rPr>
          <w:lang w:val="en-US"/>
        </w:rPr>
      </w:pPr>
      <w:bookmarkStart w:id="15" w:name="_Toc365297049"/>
      <w:r w:rsidRPr="00D3543D">
        <w:rPr>
          <w:lang w:val="en-US"/>
        </w:rPr>
        <w:t xml:space="preserve">Conceptual schema for data </w:t>
      </w:r>
      <w:r w:rsidR="003947EA">
        <w:rPr>
          <w:lang w:val="en-US"/>
        </w:rPr>
        <w:t>utilized</w:t>
      </w:r>
      <w:r w:rsidR="003947EA" w:rsidRPr="00D3543D">
        <w:rPr>
          <w:lang w:val="en-US"/>
        </w:rPr>
        <w:t xml:space="preserve"> </w:t>
      </w:r>
      <w:r w:rsidR="003947EA">
        <w:rPr>
          <w:lang w:val="en-US"/>
        </w:rPr>
        <w:t>in</w:t>
      </w:r>
      <w:r w:rsidR="003947EA" w:rsidRPr="00D3543D">
        <w:rPr>
          <w:lang w:val="en-US"/>
        </w:rPr>
        <w:t xml:space="preserve"> </w:t>
      </w:r>
      <w:r w:rsidRPr="00D3543D">
        <w:rPr>
          <w:lang w:val="en-US"/>
        </w:rPr>
        <w:t>one or more applications [ISO 19101].</w:t>
      </w:r>
    </w:p>
    <w:p w14:paraId="75C636D6" w14:textId="77777777" w:rsidR="00053564" w:rsidRDefault="00053564" w:rsidP="00834E29">
      <w:pPr>
        <w:pStyle w:val="TermNum"/>
        <w:outlineLvl w:val="0"/>
      </w:pPr>
    </w:p>
    <w:p w14:paraId="058DE755" w14:textId="39B73355" w:rsidR="00053564" w:rsidRPr="00D604FF" w:rsidRDefault="00053564" w:rsidP="00365409">
      <w:pPr>
        <w:pStyle w:val="TermNum"/>
        <w:numPr>
          <w:ilvl w:val="0"/>
          <w:numId w:val="0"/>
        </w:numPr>
      </w:pPr>
      <w:r w:rsidRPr="00D604FF">
        <w:t>boundary (line)</w:t>
      </w:r>
    </w:p>
    <w:p w14:paraId="47CC7726" w14:textId="6672BB72" w:rsidR="00C964C6" w:rsidRPr="00D604FF" w:rsidRDefault="00053564" w:rsidP="00E84282">
      <w:pPr>
        <w:pStyle w:val="NormalWeb"/>
        <w:jc w:val="both"/>
        <w:rPr>
          <w:lang w:val="en-US"/>
        </w:rPr>
      </w:pPr>
      <w:r w:rsidRPr="00D604FF">
        <w:rPr>
          <w:lang w:val="en-US"/>
        </w:rPr>
        <w:t xml:space="preserve">Geometric representation of </w:t>
      </w:r>
      <w:r w:rsidR="003947EA">
        <w:rPr>
          <w:lang w:val="en-US"/>
        </w:rPr>
        <w:t>a</w:t>
      </w:r>
      <w:r w:rsidRPr="00D604FF">
        <w:rPr>
          <w:lang w:val="en-US"/>
        </w:rPr>
        <w:t xml:space="preserve"> </w:t>
      </w:r>
      <w:r w:rsidR="007D2A65">
        <w:rPr>
          <w:lang w:val="en-US"/>
        </w:rPr>
        <w:t>(</w:t>
      </w:r>
      <w:r w:rsidRPr="00D604FF">
        <w:rPr>
          <w:lang w:val="en-US"/>
        </w:rPr>
        <w:t>catchment</w:t>
      </w:r>
      <w:r w:rsidR="007D2A65">
        <w:rPr>
          <w:lang w:val="en-US"/>
        </w:rPr>
        <w:t>)</w:t>
      </w:r>
      <w:r w:rsidRPr="00D604FF">
        <w:rPr>
          <w:lang w:val="en-US"/>
        </w:rPr>
        <w:t xml:space="preserve"> boundary, usually a geometric composite curve</w:t>
      </w:r>
      <w:r w:rsidR="00BD76B1">
        <w:rPr>
          <w:lang w:val="en-US"/>
        </w:rPr>
        <w:t>.</w:t>
      </w:r>
    </w:p>
    <w:p w14:paraId="7D901B48" w14:textId="5AF2D69B" w:rsidR="00807D2F" w:rsidRDefault="00556C82" w:rsidP="00E84282">
      <w:pPr>
        <w:pStyle w:val="NormalWeb"/>
        <w:jc w:val="both"/>
        <w:rPr>
          <w:lang w:val="en-US"/>
        </w:rPr>
      </w:pPr>
      <w:r w:rsidRPr="00D604FF">
        <w:rPr>
          <w:lang w:val="en-US"/>
        </w:rPr>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16" w:name="_Toc365297050"/>
      <w:bookmarkEnd w:id="15"/>
    </w:p>
    <w:p w14:paraId="179817BF" w14:textId="77777777" w:rsidR="00C964C6" w:rsidRDefault="00C964C6" w:rsidP="00834E29">
      <w:pPr>
        <w:pStyle w:val="TermNum"/>
        <w:outlineLvl w:val="0"/>
      </w:pPr>
    </w:p>
    <w:p w14:paraId="442E6142" w14:textId="4F642D4B" w:rsidR="00B628D4" w:rsidRPr="00E84282" w:rsidRDefault="00B628D4" w:rsidP="00C964C6">
      <w:pPr>
        <w:pStyle w:val="TermNum"/>
        <w:numPr>
          <w:ilvl w:val="0"/>
          <w:numId w:val="0"/>
        </w:numPr>
      </w:pPr>
      <w:r w:rsidRPr="00E84282">
        <w:t>catchment</w:t>
      </w:r>
      <w:bookmarkEnd w:id="16"/>
    </w:p>
    <w:p w14:paraId="17297C21" w14:textId="1E424905" w:rsidR="00463826" w:rsidRPr="008E510D" w:rsidRDefault="00463826" w:rsidP="00450C77">
      <w:pPr>
        <w:pStyle w:val="Normal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23006519" w:rsidR="00463826" w:rsidRPr="008E510D" w:rsidRDefault="00463826" w:rsidP="00450C77">
      <w:pPr>
        <w:pStyle w:val="Normal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w:t>
      </w:r>
      <w:r w:rsidR="00590536">
        <w:rPr>
          <w:lang w:val="en-US"/>
        </w:rPr>
        <w:t xml:space="preserve"> </w:t>
      </w:r>
      <w:r w:rsidRPr="008E510D">
        <w:rPr>
          <w:lang w:val="en-US"/>
        </w:rPr>
        <w:t>of the catchment refers to only surface or subsurface aspects of the catchment. Special subtypes such as drainage basin and groundwater basin may be defined with a particular application.</w:t>
      </w:r>
    </w:p>
    <w:p w14:paraId="630A1510" w14:textId="17BE5644" w:rsidR="00463826" w:rsidRPr="008E510D" w:rsidRDefault="00463826" w:rsidP="00450C77">
      <w:pPr>
        <w:pStyle w:val="NormalWeb"/>
        <w:jc w:val="both"/>
        <w:rPr>
          <w:lang w:val="en-US"/>
        </w:rPr>
      </w:pPr>
      <w:r w:rsidRPr="008E510D">
        <w:rPr>
          <w:lang w:val="en-US"/>
        </w:rPr>
        <w:t>The synonym</w:t>
      </w:r>
      <w:r w:rsidR="007D2A65">
        <w:rPr>
          <w:lang w:val="en-US"/>
        </w:rPr>
        <w:t>ous</w:t>
      </w:r>
      <w:r w:rsidRPr="008E510D">
        <w:rPr>
          <w:lang w:val="en-US"/>
        </w:rPr>
        <w:t xml:space="preserve"> use of the terms catchment and catchment area in the WMO</w:t>
      </w:r>
      <w:r w:rsidR="003602D6">
        <w:rPr>
          <w:lang w:val="en-US"/>
        </w:rPr>
        <w:t>/</w:t>
      </w:r>
      <w:r w:rsidRPr="008E510D">
        <w:rPr>
          <w:lang w:val="en-US"/>
        </w:rPr>
        <w:t>UNESCO International Glossary of Hydrology (which is the key reference for the definitions in the HY_Features model</w:t>
      </w:r>
      <w:r w:rsidR="007D2A65">
        <w:rPr>
          <w:lang w:val="en-US"/>
        </w:rPr>
        <w:t>)</w:t>
      </w:r>
      <w:r w:rsidRPr="008E510D">
        <w:rPr>
          <w:lang w:val="en-US"/>
        </w:rPr>
        <w:t xml:space="preserve"> does not clearly distinguish between the catchment concept and its geometric representations such as catchment area, nor between catchment and its possible specializations like drainage basin and groundwater basin.</w:t>
      </w:r>
    </w:p>
    <w:p w14:paraId="14D7054B" w14:textId="218FB4B3" w:rsidR="00463826" w:rsidRDefault="008C51CC" w:rsidP="00450C77">
      <w:pPr>
        <w:pStyle w:val="NormalWeb"/>
        <w:jc w:val="both"/>
        <w:rPr>
          <w:lang w:val="en-US"/>
        </w:rPr>
      </w:pPr>
      <w:r w:rsidRPr="008C51CC">
        <w:rPr>
          <w:lang w:val="en-US"/>
        </w:rPr>
        <w:t xml:space="preserve">To satisfy the need for a both a </w:t>
      </w:r>
      <w:r>
        <w:rPr>
          <w:lang w:val="en-US"/>
        </w:rPr>
        <w:t>holistic</w:t>
      </w:r>
      <w:r w:rsidRPr="008C51CC">
        <w:rPr>
          <w:lang w:val="en-US"/>
        </w:rPr>
        <w:t xml:space="preserve"> definition of catchment and various refinements of it, the catchment feature type is refined by defining feature types that </w:t>
      </w:r>
      <w:r w:rsidR="00BD76B1">
        <w:rPr>
          <w:lang w:val="en-US"/>
        </w:rPr>
        <w:t>reflect</w:t>
      </w:r>
      <w:r w:rsidR="00BD76B1" w:rsidRPr="008C51CC">
        <w:rPr>
          <w:lang w:val="en-US"/>
        </w:rPr>
        <w:t xml:space="preserve"> </w:t>
      </w:r>
      <w:r w:rsidRPr="008C51CC">
        <w:rPr>
          <w:lang w:val="en-US"/>
        </w:rPr>
        <w:t xml:space="preserve">distinct </w:t>
      </w:r>
      <w:r w:rsidR="001D305F">
        <w:rPr>
          <w:lang w:val="en-US"/>
        </w:rPr>
        <w:t xml:space="preserve">perspectives on </w:t>
      </w:r>
      <w:r w:rsidRPr="008C51CC">
        <w:rPr>
          <w:lang w:val="en-US"/>
        </w:rPr>
        <w:t xml:space="preserve">the holistic catchment concept. </w:t>
      </w:r>
      <w:r>
        <w:rPr>
          <w:lang w:val="en-US"/>
        </w:rPr>
        <w:t xml:space="preserve">In this standard, </w:t>
      </w:r>
      <w:r w:rsidRPr="008C51CC">
        <w:rPr>
          <w:lang w:val="en-US"/>
        </w:rPr>
        <w:t xml:space="preserve">this type of refinement </w:t>
      </w:r>
      <w:r>
        <w:rPr>
          <w:lang w:val="en-US"/>
        </w:rPr>
        <w:t xml:space="preserve">is referred to </w:t>
      </w:r>
      <w:r w:rsidRPr="008C51CC">
        <w:rPr>
          <w:lang w:val="en-US"/>
        </w:rPr>
        <w:t xml:space="preserve">as </w:t>
      </w:r>
      <w:r w:rsidR="00BD76B1" w:rsidRPr="008C51CC">
        <w:rPr>
          <w:lang w:val="en-US"/>
        </w:rPr>
        <w:t>hydrolog</w:t>
      </w:r>
      <w:r w:rsidR="00BD76B1">
        <w:rPr>
          <w:lang w:val="en-US"/>
        </w:rPr>
        <w:t xml:space="preserve">y-specific catchment </w:t>
      </w:r>
      <w:r w:rsidR="007124B7">
        <w:rPr>
          <w:lang w:val="en-US"/>
        </w:rPr>
        <w:t>realization</w:t>
      </w:r>
      <w:r w:rsidRPr="008C51CC">
        <w:rPr>
          <w:lang w:val="en-US"/>
        </w:rPr>
        <w:t>.</w:t>
      </w:r>
      <w:r w:rsidR="00463826" w:rsidRPr="008E510D">
        <w:rPr>
          <w:lang w:val="en-US"/>
        </w:rPr>
        <w:t xml:space="preserve"> </w:t>
      </w:r>
      <w:r w:rsidR="00661FD4">
        <w:rPr>
          <w:lang w:val="en-US"/>
        </w:rPr>
        <w:t>A</w:t>
      </w:r>
      <w:r w:rsidR="00463826" w:rsidRPr="008E510D">
        <w:rPr>
          <w:lang w:val="en-US"/>
        </w:rPr>
        <w:t xml:space="preserve">lso </w:t>
      </w:r>
      <w:r w:rsidR="00661FD4">
        <w:rPr>
          <w:lang w:val="en-US"/>
        </w:rPr>
        <w:t xml:space="preserve">see </w:t>
      </w:r>
      <w:r w:rsidR="00463826" w:rsidRPr="008E510D">
        <w:rPr>
          <w:lang w:val="en-US"/>
        </w:rPr>
        <w:t>clause 5.4 of this standard on the use of WMO terminology.</w:t>
      </w:r>
    </w:p>
    <w:p w14:paraId="0081A76D" w14:textId="77777777" w:rsidR="00891D8B" w:rsidRDefault="00891D8B" w:rsidP="00834E29">
      <w:pPr>
        <w:pStyle w:val="TermNum"/>
        <w:outlineLvl w:val="0"/>
      </w:pPr>
    </w:p>
    <w:p w14:paraId="1D601C2E" w14:textId="2E44F877" w:rsidR="00891D8B" w:rsidRDefault="00891D8B" w:rsidP="00365409">
      <w:pPr>
        <w:pStyle w:val="TermNum"/>
        <w:numPr>
          <w:ilvl w:val="0"/>
          <w:numId w:val="0"/>
        </w:numPr>
      </w:pPr>
      <w:r>
        <w:t>c</w:t>
      </w:r>
      <w:r w:rsidR="005A640F">
        <w:t>atchment area</w:t>
      </w:r>
    </w:p>
    <w:p w14:paraId="68F4A013" w14:textId="4FF0201D" w:rsidR="00891D8B" w:rsidRDefault="00891D8B" w:rsidP="00384DE9">
      <w:pPr>
        <w:pStyle w:val="NormalWeb"/>
        <w:jc w:val="both"/>
      </w:pPr>
      <w:r w:rsidRPr="00365409">
        <w:rPr>
          <w:lang w:val="en-US"/>
        </w:rPr>
        <w:t xml:space="preserve">Two-dimensional (areal) </w:t>
      </w:r>
      <w:r w:rsidR="001D305F">
        <w:rPr>
          <w:lang w:val="en-US"/>
        </w:rPr>
        <w:t xml:space="preserve">hydrology-specific </w:t>
      </w:r>
      <w:r w:rsidR="00E87851">
        <w:rPr>
          <w:lang w:val="en-US"/>
        </w:rPr>
        <w:t>realization of</w:t>
      </w:r>
      <w:r w:rsidRPr="00365409">
        <w:rPr>
          <w:lang w:val="en-US"/>
        </w:rPr>
        <w:t xml:space="preserve"> the </w:t>
      </w:r>
      <w:r w:rsidR="00E87851">
        <w:rPr>
          <w:lang w:val="en-US"/>
        </w:rPr>
        <w:t xml:space="preserve">holistic </w:t>
      </w:r>
      <w:r w:rsidRPr="00365409">
        <w:rPr>
          <w:lang w:val="en-US"/>
        </w:rPr>
        <w:t>catchment</w:t>
      </w:r>
      <w:r w:rsidR="00656123">
        <w:rPr>
          <w:lang w:val="en-US"/>
        </w:rPr>
        <w:t>. Topologically, the catchment area</w:t>
      </w:r>
      <w:r w:rsidRPr="00365409">
        <w:rPr>
          <w:lang w:val="en-US"/>
        </w:rPr>
        <w:t xml:space="preserve"> </w:t>
      </w:r>
      <w:r w:rsidR="00656123">
        <w:rPr>
          <w:lang w:val="en-US"/>
        </w:rPr>
        <w:t xml:space="preserve">can be understood as </w:t>
      </w:r>
      <w:r w:rsidRPr="00365409">
        <w:rPr>
          <w:lang w:val="en-US"/>
        </w:rPr>
        <w:t xml:space="preserve">a face bounded by catchment </w:t>
      </w:r>
      <w:r w:rsidR="00656123">
        <w:rPr>
          <w:lang w:val="en-US"/>
        </w:rPr>
        <w:lastRenderedPageBreak/>
        <w:t>divide</w:t>
      </w:r>
      <w:r w:rsidR="00656123" w:rsidRPr="00365409">
        <w:rPr>
          <w:lang w:val="en-US"/>
        </w:rPr>
        <w:t xml:space="preserve"> </w:t>
      </w:r>
      <w:r w:rsidRPr="00365409">
        <w:rPr>
          <w:lang w:val="en-US"/>
        </w:rPr>
        <w:t xml:space="preserve">and </w:t>
      </w:r>
      <w:r w:rsidR="009E1773">
        <w:rPr>
          <w:lang w:val="en-US"/>
        </w:rPr>
        <w:t>flowpath</w:t>
      </w:r>
      <w:r w:rsidRPr="00365409">
        <w:rPr>
          <w:lang w:val="en-US"/>
        </w:rPr>
        <w:t xml:space="preserve"> edges. The concept of a face bounded by edges is described in detail in the ISO topology model [ISO19107]. The catchment area is usually represented as a geometric surface, and the measure of the catchment area may be denoted as surface area. </w:t>
      </w:r>
    </w:p>
    <w:p w14:paraId="3AF19C47" w14:textId="77777777" w:rsidR="00065984" w:rsidRPr="00065984" w:rsidRDefault="00065984" w:rsidP="00B2758A">
      <w:pPr>
        <w:pStyle w:val="TermNum"/>
        <w:outlineLvl w:val="0"/>
      </w:pPr>
    </w:p>
    <w:p w14:paraId="38358DDA" w14:textId="5356B023" w:rsidR="00F273E0" w:rsidRPr="00065984" w:rsidRDefault="00F273E0" w:rsidP="00065984">
      <w:pPr>
        <w:pStyle w:val="TermNum"/>
        <w:numPr>
          <w:ilvl w:val="0"/>
          <w:numId w:val="0"/>
        </w:numPr>
      </w:pPr>
      <w:r w:rsidRPr="00D91F4A">
        <w:t>catchment divide</w:t>
      </w:r>
    </w:p>
    <w:p w14:paraId="6803783E" w14:textId="6664261A" w:rsidR="00F273E0" w:rsidRPr="00365409" w:rsidRDefault="00F273E0" w:rsidP="00F273E0">
      <w:pPr>
        <w:pStyle w:val="NormalWeb"/>
        <w:jc w:val="both"/>
        <w:rPr>
          <w:lang w:val="en-US"/>
        </w:rPr>
      </w:pPr>
      <w:r w:rsidRPr="00365409">
        <w:rPr>
          <w:lang w:val="en-US"/>
        </w:rPr>
        <w:t>One-dimensional</w:t>
      </w:r>
      <w:r w:rsidR="0035585B">
        <w:rPr>
          <w:lang w:val="en-US"/>
        </w:rPr>
        <w:t xml:space="preserve"> </w:t>
      </w:r>
      <w:r w:rsidR="00656123">
        <w:rPr>
          <w:lang w:val="en-US"/>
        </w:rPr>
        <w:t xml:space="preserve">(linear) </w:t>
      </w:r>
      <w:r w:rsidR="00D93646" w:rsidRPr="00365409">
        <w:rPr>
          <w:lang w:val="en-US"/>
        </w:rPr>
        <w:t xml:space="preserve">feature </w:t>
      </w:r>
      <w:r w:rsidR="00D93646">
        <w:rPr>
          <w:lang w:val="en-US"/>
        </w:rPr>
        <w:t xml:space="preserve">that </w:t>
      </w:r>
      <w:r w:rsidR="005F44B8">
        <w:rPr>
          <w:lang w:val="en-US"/>
        </w:rPr>
        <w:t xml:space="preserve">is a </w:t>
      </w:r>
      <w:r w:rsidR="00656123">
        <w:rPr>
          <w:lang w:val="en-US"/>
        </w:rPr>
        <w:t>hydrology-specific</w:t>
      </w:r>
      <w:r w:rsidR="005F44B8">
        <w:rPr>
          <w:lang w:val="en-US"/>
        </w:rPr>
        <w:t xml:space="preserve"> realization of</w:t>
      </w:r>
      <w:r w:rsidR="00D93646" w:rsidRPr="00365409">
        <w:rPr>
          <w:lang w:val="en-US"/>
        </w:rPr>
        <w:t xml:space="preserve"> </w:t>
      </w:r>
      <w:r w:rsidR="005F44B8">
        <w:rPr>
          <w:lang w:val="en-US"/>
        </w:rPr>
        <w:t>the</w:t>
      </w:r>
      <w:r w:rsidR="00D93646" w:rsidRPr="00365409">
        <w:rPr>
          <w:lang w:val="en-US"/>
        </w:rPr>
        <w:t xml:space="preserve"> </w:t>
      </w:r>
      <w:r w:rsidR="005F44B8">
        <w:rPr>
          <w:lang w:val="en-US"/>
        </w:rPr>
        <w:t>holistic</w:t>
      </w:r>
      <w:r w:rsidR="00D93646" w:rsidRPr="00365409">
        <w:rPr>
          <w:lang w:val="en-US"/>
        </w:rPr>
        <w:t xml:space="preserve"> catchment</w:t>
      </w:r>
      <w:r w:rsidR="00656123">
        <w:rPr>
          <w:lang w:val="en-US"/>
        </w:rPr>
        <w:t xml:space="preserve">. Topologically, catchment divide can be understood </w:t>
      </w:r>
      <w:r w:rsidR="00D93646">
        <w:rPr>
          <w:lang w:val="en-US"/>
        </w:rPr>
        <w:t xml:space="preserve">as </w:t>
      </w:r>
      <w:r w:rsidR="00656123">
        <w:rPr>
          <w:lang w:val="en-US"/>
        </w:rPr>
        <w:t xml:space="preserve">an </w:t>
      </w:r>
      <w:r w:rsidR="00D93646" w:rsidRPr="00365409">
        <w:rPr>
          <w:lang w:val="en-US"/>
        </w:rPr>
        <w:t>edge bounded by inflow and outflow nodes</w:t>
      </w:r>
      <w:r w:rsidR="00656123">
        <w:rPr>
          <w:lang w:val="en-US"/>
        </w:rPr>
        <w:t xml:space="preserve">. </w:t>
      </w:r>
      <w:r w:rsidR="00656123" w:rsidRPr="00365409">
        <w:rPr>
          <w:lang w:val="en-US"/>
        </w:rPr>
        <w:t xml:space="preserve">The concept of </w:t>
      </w:r>
      <w:r w:rsidR="00656123">
        <w:rPr>
          <w:lang w:val="en-US"/>
        </w:rPr>
        <w:t>an edge</w:t>
      </w:r>
      <w:r w:rsidR="00656123" w:rsidRPr="00365409">
        <w:rPr>
          <w:lang w:val="en-US"/>
        </w:rPr>
        <w:t xml:space="preserve"> bounded by </w:t>
      </w:r>
      <w:r w:rsidR="00656123">
        <w:rPr>
          <w:lang w:val="en-US"/>
        </w:rPr>
        <w:t>nodes</w:t>
      </w:r>
      <w:r w:rsidR="00656123" w:rsidRPr="00365409">
        <w:rPr>
          <w:lang w:val="en-US"/>
        </w:rPr>
        <w:t xml:space="preserve"> is described in detail in the ISO topology model [ISO19107]. The catchment </w:t>
      </w:r>
      <w:r w:rsidR="00656123">
        <w:rPr>
          <w:lang w:val="en-US"/>
        </w:rPr>
        <w:t xml:space="preserve">divide </w:t>
      </w:r>
      <w:r w:rsidR="00656123" w:rsidRPr="00365409">
        <w:rPr>
          <w:lang w:val="en-US"/>
        </w:rPr>
        <w:t xml:space="preserve">is usually represented as a geometric </w:t>
      </w:r>
      <w:r w:rsidR="00656123">
        <w:rPr>
          <w:lang w:val="en-US"/>
        </w:rPr>
        <w:t>curve</w:t>
      </w:r>
      <w:r w:rsidR="00656123" w:rsidRPr="00365409">
        <w:rPr>
          <w:lang w:val="en-US"/>
        </w:rPr>
        <w:t xml:space="preserve">, </w:t>
      </w:r>
      <w:r w:rsidR="00D93646">
        <w:rPr>
          <w:lang w:val="en-US"/>
        </w:rPr>
        <w:t>or as a polygon ring</w:t>
      </w:r>
      <w:r w:rsidR="00D93646" w:rsidRPr="00365409">
        <w:rPr>
          <w:lang w:val="en-US"/>
        </w:rPr>
        <w:t xml:space="preserve"> </w:t>
      </w:r>
      <w:r w:rsidR="0035585B">
        <w:rPr>
          <w:lang w:val="en-US"/>
        </w:rPr>
        <w:t>feature</w:t>
      </w:r>
      <w:r w:rsidR="005F44B8">
        <w:rPr>
          <w:lang w:val="en-US"/>
        </w:rPr>
        <w:t>.</w:t>
      </w:r>
    </w:p>
    <w:p w14:paraId="4893D3A5" w14:textId="77777777" w:rsidR="00891D8B" w:rsidRDefault="00891D8B" w:rsidP="00B2758A">
      <w:pPr>
        <w:pStyle w:val="TermNum"/>
        <w:outlineLvl w:val="0"/>
      </w:pPr>
    </w:p>
    <w:p w14:paraId="04AA7A99" w14:textId="0EC4D3C2" w:rsidR="00891D8B" w:rsidRPr="00365409" w:rsidRDefault="00891D8B" w:rsidP="00365409">
      <w:pPr>
        <w:pStyle w:val="TermNum"/>
        <w:numPr>
          <w:ilvl w:val="0"/>
          <w:numId w:val="0"/>
        </w:numPr>
        <w:jc w:val="both"/>
        <w:rPr>
          <w:lang w:val="en-US"/>
        </w:rPr>
      </w:pPr>
      <w:r>
        <w:rPr>
          <w:lang w:val="en-US"/>
        </w:rPr>
        <w:t>c</w:t>
      </w:r>
      <w:r w:rsidRPr="00891D8B">
        <w:rPr>
          <w:lang w:val="en-US"/>
        </w:rPr>
        <w:t xml:space="preserve">atchment </w:t>
      </w:r>
      <w:r w:rsidR="00F1677A">
        <w:rPr>
          <w:lang w:val="en-US"/>
        </w:rPr>
        <w:t>network (</w:t>
      </w:r>
      <w:r w:rsidRPr="00891D8B">
        <w:rPr>
          <w:lang w:val="en-US"/>
        </w:rPr>
        <w:t>topology</w:t>
      </w:r>
      <w:r w:rsidR="00F1677A">
        <w:rPr>
          <w:lang w:val="en-US"/>
        </w:rPr>
        <w:t>)</w:t>
      </w:r>
    </w:p>
    <w:p w14:paraId="4741F250" w14:textId="1B9E768A" w:rsidR="00976270" w:rsidRDefault="00102098" w:rsidP="00365409">
      <w:pPr>
        <w:pStyle w:val="NormalWeb"/>
        <w:jc w:val="both"/>
        <w:rPr>
          <w:lang w:val="en-US"/>
        </w:rPr>
      </w:pPr>
      <w:r>
        <w:rPr>
          <w:lang w:val="en-US"/>
        </w:rPr>
        <w:t>Edge-node t</w:t>
      </w:r>
      <w:r w:rsidR="00891D8B" w:rsidRPr="00365409">
        <w:rPr>
          <w:lang w:val="en-US"/>
        </w:rPr>
        <w:t>opolog</w:t>
      </w:r>
      <w:r>
        <w:rPr>
          <w:lang w:val="en-US"/>
        </w:rPr>
        <w:t>y</w:t>
      </w:r>
      <w:r w:rsidR="00891D8B" w:rsidRPr="00365409">
        <w:rPr>
          <w:lang w:val="en-US"/>
        </w:rPr>
        <w:t xml:space="preserve"> </w:t>
      </w:r>
      <w:r w:rsidR="00D0587B">
        <w:rPr>
          <w:lang w:val="en-US"/>
        </w:rPr>
        <w:t xml:space="preserve">pattern of a </w:t>
      </w:r>
      <w:r>
        <w:rPr>
          <w:lang w:val="en-US"/>
        </w:rPr>
        <w:t xml:space="preserve">set of </w:t>
      </w:r>
      <w:r w:rsidR="00D0587B">
        <w:rPr>
          <w:lang w:val="en-US"/>
        </w:rPr>
        <w:t>catchment</w:t>
      </w:r>
      <w:r>
        <w:rPr>
          <w:lang w:val="en-US"/>
        </w:rPr>
        <w:t>s</w:t>
      </w:r>
      <w:r w:rsidR="00D0587B">
        <w:rPr>
          <w:lang w:val="en-US"/>
        </w:rPr>
        <w:t xml:space="preserve"> </w:t>
      </w:r>
      <w:r>
        <w:rPr>
          <w:lang w:val="en-US"/>
        </w:rPr>
        <w:t>connected by their</w:t>
      </w:r>
      <w:r w:rsidR="00304EBC">
        <w:rPr>
          <w:lang w:val="en-US"/>
        </w:rPr>
        <w:t xml:space="preserve"> </w:t>
      </w:r>
      <w:r w:rsidR="00397CF2">
        <w:rPr>
          <w:lang w:val="en-US"/>
        </w:rPr>
        <w:t>hydro nexuses</w:t>
      </w:r>
      <w:r w:rsidR="00304EBC">
        <w:rPr>
          <w:lang w:val="en-US"/>
        </w:rPr>
        <w:t>.</w:t>
      </w:r>
      <w:r w:rsidR="00D0587B">
        <w:rPr>
          <w:lang w:val="en-US"/>
        </w:rPr>
        <w:t xml:space="preserve"> </w:t>
      </w:r>
      <w:r w:rsidR="004D2A35">
        <w:rPr>
          <w:lang w:val="en-US"/>
        </w:rPr>
        <w:t>The topology pattern</w:t>
      </w:r>
      <w:r w:rsidR="00503355">
        <w:rPr>
          <w:lang w:val="en-US"/>
        </w:rPr>
        <w:t xml:space="preserve"> </w:t>
      </w:r>
      <w:r w:rsidR="00CF33DD">
        <w:rPr>
          <w:lang w:val="en-US"/>
        </w:rPr>
        <w:t>is</w:t>
      </w:r>
      <w:r w:rsidR="004D2A35">
        <w:rPr>
          <w:lang w:val="en-US"/>
        </w:rPr>
        <w:t xml:space="preserve"> derived from flowpath</w:t>
      </w:r>
      <w:r w:rsidR="00397CF2">
        <w:rPr>
          <w:lang w:val="en-US"/>
        </w:rPr>
        <w:t>s</w:t>
      </w:r>
      <w:r w:rsidR="004D2A35">
        <w:rPr>
          <w:lang w:val="en-US"/>
        </w:rPr>
        <w:t xml:space="preserve">, but </w:t>
      </w:r>
      <w:r w:rsidR="00397CF2">
        <w:rPr>
          <w:lang w:val="en-US"/>
        </w:rPr>
        <w:t xml:space="preserve">ultimately </w:t>
      </w:r>
      <w:r w:rsidR="004D2A35">
        <w:rPr>
          <w:lang w:val="en-US"/>
        </w:rPr>
        <w:t>reflects the inferred hydrologic connectivity between catchments an</w:t>
      </w:r>
      <w:r w:rsidR="00397CF2">
        <w:rPr>
          <w:lang w:val="en-US"/>
        </w:rPr>
        <w:t>d</w:t>
      </w:r>
      <w:r w:rsidR="004D2A35">
        <w:rPr>
          <w:lang w:val="en-US"/>
        </w:rPr>
        <w:t xml:space="preserve"> their </w:t>
      </w:r>
      <w:r w:rsidR="00397CF2">
        <w:rPr>
          <w:lang w:val="en-US"/>
        </w:rPr>
        <w:t xml:space="preserve">hydro nexuses </w:t>
      </w:r>
      <w:r w:rsidR="004D2A35">
        <w:rPr>
          <w:lang w:val="en-US"/>
        </w:rPr>
        <w:t>whether or not corroborated by geometric representations</w:t>
      </w:r>
      <w:r w:rsidR="00891D8B" w:rsidRPr="00365409">
        <w:rPr>
          <w:lang w:val="en-US"/>
        </w:rPr>
        <w:t xml:space="preserve">. </w:t>
      </w:r>
    </w:p>
    <w:p w14:paraId="68A31D43" w14:textId="77777777" w:rsidR="00976270" w:rsidRDefault="00976270" w:rsidP="00B2758A">
      <w:pPr>
        <w:pStyle w:val="TermNum"/>
        <w:outlineLvl w:val="0"/>
      </w:pPr>
    </w:p>
    <w:p w14:paraId="14367F6B" w14:textId="6099E884" w:rsidR="00976270" w:rsidRDefault="00976270" w:rsidP="00976270">
      <w:pPr>
        <w:pStyle w:val="TermNum"/>
        <w:numPr>
          <w:ilvl w:val="0"/>
          <w:numId w:val="0"/>
        </w:numPr>
      </w:pPr>
      <w:r>
        <w:t>(internal) catchment topology</w:t>
      </w:r>
    </w:p>
    <w:p w14:paraId="54A6890D" w14:textId="77777777" w:rsidR="00976270" w:rsidRDefault="00976270" w:rsidP="00976270">
      <w:pPr>
        <w:pStyle w:val="Terms"/>
      </w:pPr>
    </w:p>
    <w:p w14:paraId="13E49F47" w14:textId="0FFDC639" w:rsidR="00976270" w:rsidRPr="00976270" w:rsidRDefault="00CF33DD" w:rsidP="00B2758A">
      <w:pPr>
        <w:pStyle w:val="Definition"/>
        <w:jc w:val="both"/>
      </w:pPr>
      <w:r>
        <w:t>T</w:t>
      </w:r>
      <w:r w:rsidR="00976270">
        <w:t xml:space="preserve">opology pattern between </w:t>
      </w:r>
      <w:r>
        <w:t xml:space="preserve">hydrology-specific </w:t>
      </w:r>
      <w:r w:rsidR="005F44B8">
        <w:t>realization of</w:t>
      </w:r>
      <w:r w:rsidR="00976270">
        <w:t xml:space="preserve"> a particular catchment. </w:t>
      </w:r>
      <w:r>
        <w:t>Example: Catchment area associating its catchment divide and the draining flowpath. This c</w:t>
      </w:r>
      <w:r w:rsidR="00D96041">
        <w:t>ould include s</w:t>
      </w:r>
      <w:r w:rsidR="00976270">
        <w:t>ubsurface and atmospheric volume</w:t>
      </w:r>
      <w:r w:rsidR="00D96041">
        <w:t>s,</w:t>
      </w:r>
      <w:r w:rsidR="00976270">
        <w:t xml:space="preserve"> </w:t>
      </w:r>
      <w:r w:rsidR="00D96041">
        <w:t>surficial catchment area, network of drainage channels and/or waterbodies, a linear flowpath, and an outlet (and possible inlet) node.</w:t>
      </w:r>
    </w:p>
    <w:p w14:paraId="39921B3C" w14:textId="77777777" w:rsidR="00605384" w:rsidRDefault="00605384" w:rsidP="00B2758A">
      <w:pPr>
        <w:pStyle w:val="TermNum"/>
        <w:outlineLvl w:val="0"/>
      </w:pPr>
    </w:p>
    <w:p w14:paraId="5AF0AFF8" w14:textId="21E12759" w:rsidR="004A04F6" w:rsidRDefault="00605384" w:rsidP="00365409">
      <w:pPr>
        <w:pStyle w:val="TermNum"/>
        <w:numPr>
          <w:ilvl w:val="0"/>
          <w:numId w:val="0"/>
        </w:numPr>
      </w:pPr>
      <w:r>
        <w:t>channel</w:t>
      </w:r>
    </w:p>
    <w:p w14:paraId="5E9BA398" w14:textId="75AC5F8B" w:rsidR="004A04F6" w:rsidRPr="00365409" w:rsidRDefault="00605384" w:rsidP="00365409">
      <w:pPr>
        <w:pStyle w:val="NormalWeb"/>
        <w:jc w:val="both"/>
        <w:rPr>
          <w:lang w:val="en-US"/>
        </w:rPr>
      </w:pPr>
      <w:r>
        <w:rPr>
          <w:lang w:val="en-US"/>
        </w:rPr>
        <w:t>N</w:t>
      </w:r>
      <w:r w:rsidR="004A04F6" w:rsidRPr="00365409">
        <w:rPr>
          <w:lang w:val="en-US"/>
        </w:rPr>
        <w:t>atural or artificial waterway, clearly distinguished, which periodically or c</w:t>
      </w:r>
      <w:r w:rsidR="004D2A35">
        <w:rPr>
          <w:lang w:val="en-US"/>
        </w:rPr>
        <w:t>o</w:t>
      </w:r>
      <w:r w:rsidR="004A04F6" w:rsidRPr="00365409">
        <w:rPr>
          <w:lang w:val="en-US"/>
        </w:rPr>
        <w:t xml:space="preserve">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834E29">
      <w:pPr>
        <w:pStyle w:val="TermNum"/>
        <w:outlineLvl w:val="0"/>
      </w:pPr>
    </w:p>
    <w:p w14:paraId="13DFEAA5" w14:textId="7593CA2F" w:rsidR="004A04F6" w:rsidRDefault="00605384" w:rsidP="00365409">
      <w:pPr>
        <w:pStyle w:val="TermNum"/>
        <w:numPr>
          <w:ilvl w:val="0"/>
          <w:numId w:val="0"/>
        </w:numPr>
      </w:pPr>
      <w:r>
        <w:t>channel network</w:t>
      </w:r>
    </w:p>
    <w:p w14:paraId="1039690D" w14:textId="485AC323" w:rsidR="004A04F6" w:rsidRPr="00365409" w:rsidRDefault="004D2A35" w:rsidP="00365409">
      <w:pPr>
        <w:pStyle w:val="NormalWeb"/>
        <w:jc w:val="both"/>
        <w:rPr>
          <w:lang w:val="en-US"/>
        </w:rPr>
      </w:pPr>
      <w:r>
        <w:t>Connected set</w:t>
      </w:r>
      <w:r w:rsidR="00365409" w:rsidRPr="00365409">
        <w:rPr>
          <w:lang w:val="en-US"/>
        </w:rPr>
        <w:t xml:space="preserve"> </w:t>
      </w:r>
      <w:r w:rsidR="004A04F6" w:rsidRPr="00365409">
        <w:rPr>
          <w:lang w:val="en-US"/>
        </w:rPr>
        <w:t xml:space="preserve">of depressions and channels </w:t>
      </w:r>
      <w:r>
        <w:rPr>
          <w:lang w:val="en-US"/>
        </w:rPr>
        <w:t>that</w:t>
      </w:r>
      <w:r w:rsidRPr="00365409">
        <w:rPr>
          <w:lang w:val="en-US"/>
        </w:rPr>
        <w:t xml:space="preserve"> </w:t>
      </w:r>
      <w:r w:rsidR="004A04F6" w:rsidRPr="00365409">
        <w:rPr>
          <w:lang w:val="en-US"/>
        </w:rPr>
        <w:t>continuously or periodically contain water.</w:t>
      </w:r>
    </w:p>
    <w:p w14:paraId="2C382BDF" w14:textId="77777777" w:rsidR="00605384" w:rsidRDefault="00605384" w:rsidP="00834E29">
      <w:pPr>
        <w:pStyle w:val="TermNum"/>
        <w:outlineLvl w:val="0"/>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Normal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834E29">
      <w:pPr>
        <w:pStyle w:val="TermNum"/>
        <w:outlineLvl w:val="0"/>
      </w:pPr>
    </w:p>
    <w:p w14:paraId="67E428F2" w14:textId="466FDAB3" w:rsidR="004A04F6" w:rsidRDefault="00605384" w:rsidP="00365409">
      <w:pPr>
        <w:pStyle w:val="TermNum"/>
        <w:numPr>
          <w:ilvl w:val="0"/>
          <w:numId w:val="0"/>
        </w:numPr>
      </w:pPr>
      <w:r>
        <w:t>c</w:t>
      </w:r>
      <w:r w:rsidR="004A04F6">
        <w:t xml:space="preserve">ross </w:t>
      </w:r>
      <w:r w:rsidR="00C7159A">
        <w:t xml:space="preserve">section </w:t>
      </w:r>
      <w:r w:rsidR="004A04F6">
        <w:t>(of a stream bed)</w:t>
      </w:r>
    </w:p>
    <w:p w14:paraId="1E6F0DF2" w14:textId="6770D6F9" w:rsidR="00891D8B" w:rsidRPr="00365409" w:rsidRDefault="004A04F6" w:rsidP="004D2A35">
      <w:pPr>
        <w:pStyle w:val="NormalWeb"/>
        <w:jc w:val="both"/>
        <w:rPr>
          <w:lang w:val="en-US"/>
        </w:rPr>
      </w:pPr>
      <w:r w:rsidRPr="00365409">
        <w:rPr>
          <w:lang w:val="en-US"/>
        </w:rPr>
        <w:t xml:space="preserve">transversal section of a stream bed in a vertical plane.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describing the shape of a stream bed</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834E29">
      <w:pPr>
        <w:pStyle w:val="TermNum"/>
        <w:outlineLvl w:val="0"/>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Normal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834E29">
      <w:pPr>
        <w:pStyle w:val="TermNum"/>
        <w:jc w:val="both"/>
        <w:outlineLvl w:val="0"/>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NormalWeb"/>
        <w:jc w:val="both"/>
        <w:rPr>
          <w:lang w:val="en-US"/>
        </w:rPr>
      </w:pPr>
      <w:r>
        <w:rPr>
          <w:lang w:val="en-US"/>
        </w:rPr>
        <w:t>D</w:t>
      </w:r>
      <w:r w:rsidR="00463826" w:rsidRPr="008E510D">
        <w:rPr>
          <w:lang w:val="en-US"/>
        </w:rPr>
        <w:t>ata compiled and arranged into a set.</w:t>
      </w:r>
    </w:p>
    <w:p w14:paraId="61EE0F7F" w14:textId="77777777" w:rsidR="00807D2F" w:rsidRDefault="00807D2F" w:rsidP="00834E29">
      <w:pPr>
        <w:pStyle w:val="TermNum"/>
        <w:jc w:val="both"/>
        <w:outlineLvl w:val="0"/>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Normal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834E29">
      <w:pPr>
        <w:pStyle w:val="TermNum"/>
        <w:outlineLvl w:val="0"/>
      </w:pPr>
    </w:p>
    <w:p w14:paraId="71EB7334" w14:textId="5DD3B37E" w:rsidR="004E3896" w:rsidRDefault="004E3896" w:rsidP="00365409">
      <w:pPr>
        <w:pStyle w:val="TermNum"/>
        <w:numPr>
          <w:ilvl w:val="0"/>
          <w:numId w:val="0"/>
        </w:numPr>
      </w:pPr>
      <w:r>
        <w:t>dendritic catchment</w:t>
      </w:r>
    </w:p>
    <w:p w14:paraId="044DC744" w14:textId="79F36F31" w:rsidR="00605384" w:rsidRDefault="004E3896" w:rsidP="004D2A35">
      <w:pPr>
        <w:pStyle w:val="NormalWeb"/>
        <w:jc w:val="both"/>
      </w:pPr>
      <w:r>
        <w:t xml:space="preserve">Catchment </w:t>
      </w:r>
      <w:r w:rsidR="00636B17">
        <w:t>in which</w:t>
      </w:r>
      <w:r>
        <w:t xml:space="preserve"> all waters flow to </w:t>
      </w:r>
      <w:r w:rsidR="0084673D">
        <w:t>a</w:t>
      </w:r>
      <w:r>
        <w:t xml:space="preserve"> single common outlet. A dendritic catchment is permanently connected to others in a dendritic </w:t>
      </w:r>
      <w:r w:rsidR="00164A2A">
        <w:t xml:space="preserve">(tree) </w:t>
      </w:r>
      <w:r>
        <w:t>network</w:t>
      </w:r>
      <w:r w:rsidR="004D2A35">
        <w:t>,</w:t>
      </w:r>
      <w:r w:rsidRPr="00C964C6">
        <w:t xml:space="preserve"> the most common </w:t>
      </w:r>
      <w:r w:rsidRPr="00C964C6">
        <w:rPr>
          <w:i/>
        </w:rPr>
        <w:t>drainage pattern</w:t>
      </w:r>
      <w:r w:rsidRPr="00C964C6">
        <w:t xml:space="preserve"> of streams </w:t>
      </w:r>
      <w:r w:rsidRPr="00C964C6">
        <w:rPr>
          <w:lang w:val="en-US"/>
        </w:rPr>
        <w:t xml:space="preserve">ultimately flowing into the ocean after joining together at confluences into larger </w:t>
      </w:r>
      <w:r w:rsidR="004D2A35">
        <w:rPr>
          <w:lang w:val="en-US"/>
        </w:rPr>
        <w:t xml:space="preserve">and larger </w:t>
      </w:r>
      <w:r w:rsidRPr="00C964C6">
        <w:rPr>
          <w:lang w:val="en-US"/>
        </w:rPr>
        <w:t xml:space="preserve">streams. </w:t>
      </w:r>
    </w:p>
    <w:p w14:paraId="3EF2A618" w14:textId="77777777" w:rsidR="00C964C6" w:rsidRDefault="00C964C6" w:rsidP="00834E29">
      <w:pPr>
        <w:pStyle w:val="TermNum"/>
        <w:outlineLvl w:val="0"/>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2A978ACD" w:rsidR="004A04F6" w:rsidRPr="008E510D" w:rsidRDefault="003037AB" w:rsidP="00605384">
      <w:pPr>
        <w:pStyle w:val="NormalWeb"/>
        <w:jc w:val="both"/>
      </w:pPr>
      <w:r>
        <w:t>L</w:t>
      </w:r>
      <w:r w:rsidR="004A04F6">
        <w:t>andform lower than the surrounding land</w:t>
      </w:r>
      <w:r w:rsidR="00167956">
        <w:t xml:space="preserve"> and partially or completely closed</w:t>
      </w:r>
      <w:r w:rsidR="004A04F6">
        <w:t xml:space="preserve"> </w:t>
      </w:r>
      <w:r w:rsidR="00167956">
        <w:t xml:space="preserve">that is able to but </w:t>
      </w:r>
      <w:r w:rsidR="004D2A35">
        <w:t>does</w:t>
      </w:r>
      <w:r w:rsidR="00167956">
        <w:t xml:space="preserve"> not necessarily </w:t>
      </w:r>
      <w:r w:rsidR="004A04F6">
        <w:t>contain water.</w:t>
      </w:r>
    </w:p>
    <w:p w14:paraId="04D5641D" w14:textId="77777777" w:rsidR="00807D2F" w:rsidRDefault="00807D2F" w:rsidP="00834E29">
      <w:pPr>
        <w:pStyle w:val="TermNum"/>
        <w:jc w:val="both"/>
        <w:outlineLvl w:val="0"/>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NormalWeb"/>
        <w:jc w:val="both"/>
        <w:rPr>
          <w:lang w:val="en-US"/>
        </w:rPr>
      </w:pPr>
      <w:r w:rsidRPr="008E510D">
        <w:rPr>
          <w:lang w:val="en-US"/>
        </w:rPr>
        <w:t>Feature of a type defined within a particular application domain. [ISO 19156].</w:t>
      </w:r>
    </w:p>
    <w:p w14:paraId="1D2E6AC5" w14:textId="77777777" w:rsidR="00F0084E" w:rsidRDefault="00F0084E" w:rsidP="00834E29">
      <w:pPr>
        <w:pStyle w:val="TermNum"/>
        <w:outlineLvl w:val="0"/>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834E29">
      <w:pPr>
        <w:pStyle w:val="TermNum"/>
        <w:outlineLvl w:val="0"/>
      </w:pPr>
    </w:p>
    <w:p w14:paraId="324EFAEA" w14:textId="57B07E7B" w:rsidR="00F0084E" w:rsidRDefault="00F0084E" w:rsidP="00365409">
      <w:pPr>
        <w:pStyle w:val="TermNum"/>
        <w:numPr>
          <w:ilvl w:val="0"/>
          <w:numId w:val="0"/>
        </w:numPr>
      </w:pPr>
      <w:r>
        <w:t>exorheic (drainage)</w:t>
      </w:r>
    </w:p>
    <w:p w14:paraId="2788DF43" w14:textId="6517E5CE" w:rsidR="00145DBB" w:rsidRPr="00365409" w:rsidRDefault="00F0084E" w:rsidP="00605384">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834E29">
      <w:pPr>
        <w:pStyle w:val="TermNum"/>
        <w:jc w:val="both"/>
        <w:outlineLvl w:val="0"/>
        <w:rPr>
          <w:lang w:val="en-US"/>
        </w:rPr>
      </w:pPr>
      <w:bookmarkStart w:id="17"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NormalWeb"/>
        <w:jc w:val="both"/>
        <w:rPr>
          <w:lang w:val="en-US"/>
        </w:rPr>
      </w:pPr>
      <w:r w:rsidRPr="008E510D">
        <w:rPr>
          <w:lang w:val="en-US"/>
        </w:rPr>
        <w:t>Abstraction of real-world phenomena. [ISO 19101]</w:t>
      </w:r>
    </w:p>
    <w:p w14:paraId="3CBA77D4" w14:textId="77777777" w:rsidR="00053564" w:rsidRDefault="00053564" w:rsidP="00834E29">
      <w:pPr>
        <w:pStyle w:val="TermNum"/>
        <w:outlineLvl w:val="0"/>
      </w:pPr>
    </w:p>
    <w:p w14:paraId="7C665371" w14:textId="4D6D5BD6" w:rsidR="00053564" w:rsidRDefault="009E1773" w:rsidP="00365409">
      <w:pPr>
        <w:pStyle w:val="TermNum"/>
        <w:numPr>
          <w:ilvl w:val="0"/>
          <w:numId w:val="0"/>
        </w:numPr>
      </w:pPr>
      <w:r>
        <w:t>flowpath</w:t>
      </w:r>
      <w:r w:rsidR="00053564">
        <w:t xml:space="preserve"> (also flow</w:t>
      </w:r>
      <w:r w:rsidR="00503355">
        <w:t xml:space="preserve"> </w:t>
      </w:r>
      <w:r w:rsidR="005A640F">
        <w:t>path</w:t>
      </w:r>
      <w:r w:rsidR="00053564">
        <w:t>)</w:t>
      </w:r>
    </w:p>
    <w:p w14:paraId="1FEA4ED5" w14:textId="4B772131" w:rsidR="009E1773" w:rsidRDefault="00053564" w:rsidP="00365409">
      <w:pPr>
        <w:pStyle w:val="NormalWeb"/>
        <w:jc w:val="both"/>
        <w:rPr>
          <w:lang w:val="en-US"/>
        </w:rPr>
      </w:pPr>
      <w:r w:rsidRPr="00365409">
        <w:rPr>
          <w:lang w:val="en-US"/>
        </w:rPr>
        <w:t xml:space="preserve">One-dimensional (linear) feature </w:t>
      </w:r>
      <w:r w:rsidR="005F44B8">
        <w:rPr>
          <w:lang w:val="en-US"/>
        </w:rPr>
        <w:t xml:space="preserve">that is a </w:t>
      </w:r>
      <w:r w:rsidR="00CF33DD">
        <w:rPr>
          <w:lang w:val="en-US"/>
        </w:rPr>
        <w:t xml:space="preserve">hydrology-specific </w:t>
      </w:r>
      <w:r w:rsidR="005F44B8">
        <w:rPr>
          <w:lang w:val="en-US"/>
        </w:rPr>
        <w:t>realization of</w:t>
      </w:r>
      <w:r w:rsidRPr="00365409">
        <w:rPr>
          <w:lang w:val="en-US"/>
        </w:rPr>
        <w:t xml:space="preserve"> </w:t>
      </w:r>
      <w:r w:rsidR="009E1773">
        <w:rPr>
          <w:lang w:val="en-US"/>
        </w:rPr>
        <w:t xml:space="preserve">the holistic </w:t>
      </w:r>
      <w:r w:rsidRPr="00365409">
        <w:rPr>
          <w:lang w:val="en-US"/>
        </w:rPr>
        <w:t>catchment</w:t>
      </w:r>
      <w:r w:rsidR="009E1773">
        <w:rPr>
          <w:lang w:val="en-US"/>
        </w:rPr>
        <w:t xml:space="preserve">. Topologically, flowpath can be understood </w:t>
      </w:r>
      <w:r w:rsidR="00503355">
        <w:rPr>
          <w:lang w:val="en-US"/>
        </w:rPr>
        <w:t>to be</w:t>
      </w:r>
      <w:r w:rsidR="009E1773">
        <w:rPr>
          <w:lang w:val="en-US"/>
        </w:rPr>
        <w:t xml:space="preserve"> an </w:t>
      </w:r>
      <w:r w:rsidR="009E1773" w:rsidRPr="00365409">
        <w:rPr>
          <w:lang w:val="en-US"/>
        </w:rPr>
        <w:t xml:space="preserve">edge bounded by inflow and outflow nodes, and associated with left-bank and right-bank </w:t>
      </w:r>
      <w:r w:rsidR="009E1773">
        <w:rPr>
          <w:lang w:val="en-US"/>
        </w:rPr>
        <w:t>sub-</w:t>
      </w:r>
      <w:r w:rsidR="009E1773" w:rsidRPr="00365409">
        <w:rPr>
          <w:lang w:val="en-US"/>
        </w:rPr>
        <w:t>catchment faces.</w:t>
      </w:r>
      <w:r w:rsidR="009E1773">
        <w:rPr>
          <w:lang w:val="en-US"/>
        </w:rPr>
        <w:t xml:space="preserve"> </w:t>
      </w:r>
      <w:r w:rsidR="009E1773" w:rsidRPr="00365409">
        <w:rPr>
          <w:lang w:val="en-US"/>
        </w:rPr>
        <w:t xml:space="preserve">The concept of </w:t>
      </w:r>
      <w:r w:rsidR="009E1773">
        <w:rPr>
          <w:lang w:val="en-US"/>
        </w:rPr>
        <w:t>an edge</w:t>
      </w:r>
      <w:r w:rsidR="009E1773" w:rsidRPr="00365409">
        <w:rPr>
          <w:lang w:val="en-US"/>
        </w:rPr>
        <w:t xml:space="preserve"> bounded by </w:t>
      </w:r>
      <w:r w:rsidR="009E1773">
        <w:rPr>
          <w:lang w:val="en-US"/>
        </w:rPr>
        <w:t>nodes</w:t>
      </w:r>
      <w:r w:rsidR="009E1773" w:rsidRPr="00365409">
        <w:rPr>
          <w:lang w:val="en-US"/>
        </w:rPr>
        <w:t xml:space="preserve"> is described in detail in the ISO topology model [ISO19107]. The </w:t>
      </w:r>
      <w:r w:rsidR="009E1773">
        <w:rPr>
          <w:lang w:val="en-US"/>
        </w:rPr>
        <w:t xml:space="preserve">flowpath </w:t>
      </w:r>
      <w:r w:rsidR="009E1773" w:rsidRPr="00365409">
        <w:rPr>
          <w:lang w:val="en-US"/>
        </w:rPr>
        <w:t xml:space="preserve">is usually represented as a geometric </w:t>
      </w:r>
      <w:r w:rsidR="009E1773">
        <w:rPr>
          <w:lang w:val="en-US"/>
        </w:rPr>
        <w:t xml:space="preserve">curve. </w:t>
      </w:r>
    </w:p>
    <w:p w14:paraId="7C9C1593" w14:textId="344125E0" w:rsidR="00053564" w:rsidRPr="00365409" w:rsidRDefault="009E1773" w:rsidP="00365409">
      <w:pPr>
        <w:pStyle w:val="NormalWeb"/>
        <w:jc w:val="both"/>
        <w:rPr>
          <w:lang w:val="en-US"/>
        </w:rPr>
      </w:pPr>
      <w:r>
        <w:rPr>
          <w:lang w:val="en-US"/>
        </w:rPr>
        <w:t xml:space="preserve">NOTE 1: </w:t>
      </w:r>
      <w:r w:rsidR="00AA7946">
        <w:rPr>
          <w:lang w:val="en-US"/>
        </w:rPr>
        <w:t>A flowpath feature may form the “main stem” of the stream network flowing to the catchment outflow node from its inlet node(s).</w:t>
      </w:r>
    </w:p>
    <w:p w14:paraId="7BC65DCB" w14:textId="18195938" w:rsidR="00D93796" w:rsidRDefault="00D93796" w:rsidP="00365409">
      <w:pPr>
        <w:pStyle w:val="NormalWeb"/>
        <w:jc w:val="both"/>
        <w:rPr>
          <w:lang w:val="en-US"/>
        </w:rPr>
      </w:pPr>
      <w:r>
        <w:rPr>
          <w:lang w:val="en-US"/>
        </w:rPr>
        <w:t xml:space="preserve">NOTE </w:t>
      </w:r>
      <w:r w:rsidR="009E1773">
        <w:rPr>
          <w:lang w:val="en-US"/>
        </w:rPr>
        <w:t>2</w:t>
      </w:r>
      <w:r>
        <w:rPr>
          <w:lang w:val="en-US"/>
        </w:rPr>
        <w:t xml:space="preserve">: With respect to the river </w:t>
      </w:r>
      <w:r w:rsidR="001829E2">
        <w:rPr>
          <w:lang w:val="en-US"/>
        </w:rPr>
        <w:t xml:space="preserve">referencing </w:t>
      </w:r>
      <w:r>
        <w:rPr>
          <w:lang w:val="en-US"/>
        </w:rPr>
        <w:t xml:space="preserve">system described in this standard, the </w:t>
      </w:r>
      <w:r w:rsidR="009E1773">
        <w:rPr>
          <w:lang w:val="en-US"/>
        </w:rPr>
        <w:t>flowpath</w:t>
      </w:r>
      <w:r w:rsidRPr="001214AF">
        <w:rPr>
          <w:lang w:val="en-US"/>
        </w:rPr>
        <w:t xml:space="preserve"> </w:t>
      </w:r>
      <w:r>
        <w:rPr>
          <w:lang w:val="en-US"/>
        </w:rPr>
        <w:t>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r w:rsidR="000E41C9">
        <w:rPr>
          <w:lang w:val="en-US"/>
        </w:rPr>
        <w:t xml:space="preserve">aka </w:t>
      </w:r>
      <w:r>
        <w:rPr>
          <w:lang w:val="en-US"/>
        </w:rPr>
        <w:t>ISO 19148].</w:t>
      </w:r>
    </w:p>
    <w:p w14:paraId="67D549F7" w14:textId="1D31C215" w:rsidR="00053564" w:rsidRDefault="00556C82" w:rsidP="00D93796">
      <w:pPr>
        <w:pStyle w:val="NormalWeb"/>
        <w:jc w:val="both"/>
        <w:rPr>
          <w:rFonts w:ascii="ArialMT" w:hAnsi="ArialMT" w:cs="ArialMT"/>
          <w:sz w:val="20"/>
          <w:szCs w:val="20"/>
        </w:rPr>
      </w:pPr>
      <w:r>
        <w:rPr>
          <w:lang w:val="en-US"/>
        </w:rPr>
        <w:t>NOTE</w:t>
      </w:r>
      <w:r w:rsidR="00D93796">
        <w:rPr>
          <w:lang w:val="en-US"/>
        </w:rPr>
        <w:t xml:space="preserve"> </w:t>
      </w:r>
      <w:r w:rsidR="009E1773">
        <w:rPr>
          <w:lang w:val="en-US"/>
        </w:rPr>
        <w:t>3</w:t>
      </w:r>
      <w:r>
        <w:rPr>
          <w:lang w:val="en-US"/>
        </w:rPr>
        <w:t xml:space="preserve">: </w:t>
      </w:r>
      <w:r w:rsidR="00053564" w:rsidRPr="00365409">
        <w:rPr>
          <w:lang w:val="en-US"/>
        </w:rPr>
        <w:t xml:space="preserve">Hydrologically, the </w:t>
      </w:r>
      <w:r w:rsidR="009E1773">
        <w:rPr>
          <w:lang w:val="en-US"/>
        </w:rPr>
        <w:t>flowpath</w:t>
      </w:r>
      <w:r w:rsidR="00053564" w:rsidRPr="00365409">
        <w:rPr>
          <w:lang w:val="en-US"/>
        </w:rPr>
        <w:t xml:space="preserve">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834E29">
      <w:pPr>
        <w:pStyle w:val="TermNum"/>
        <w:outlineLvl w:val="0"/>
      </w:pPr>
    </w:p>
    <w:p w14:paraId="7C8380E9" w14:textId="1F9E1583" w:rsidR="00053564" w:rsidRDefault="00053564" w:rsidP="00365409">
      <w:pPr>
        <w:pStyle w:val="TermNum"/>
        <w:numPr>
          <w:ilvl w:val="0"/>
          <w:numId w:val="0"/>
        </w:numPr>
      </w:pPr>
      <w:r>
        <w:t>flow line (also flowline)</w:t>
      </w:r>
    </w:p>
    <w:p w14:paraId="5BF57855" w14:textId="57ACEFFA" w:rsidR="00053564" w:rsidRPr="00365409" w:rsidRDefault="00053564" w:rsidP="00365409">
      <w:pPr>
        <w:pStyle w:val="NormalWeb"/>
        <w:jc w:val="both"/>
        <w:rPr>
          <w:lang w:val="en-US"/>
        </w:rPr>
      </w:pPr>
      <w:r w:rsidRPr="00365409">
        <w:rPr>
          <w:lang w:val="en-US"/>
        </w:rPr>
        <w:t xml:space="preserve">Geometric </w:t>
      </w:r>
      <w:r w:rsidR="00002799">
        <w:rPr>
          <w:lang w:val="en-US"/>
        </w:rPr>
        <w:t>property</w:t>
      </w:r>
      <w:r w:rsidR="00002799" w:rsidRPr="00365409">
        <w:rPr>
          <w:lang w:val="en-US"/>
        </w:rPr>
        <w:t xml:space="preserve"> </w:t>
      </w:r>
      <w:r w:rsidRPr="00365409">
        <w:rPr>
          <w:lang w:val="en-US"/>
        </w:rPr>
        <w:t xml:space="preserve">of </w:t>
      </w:r>
      <w:r w:rsidR="00002799">
        <w:rPr>
          <w:lang w:val="en-US"/>
        </w:rPr>
        <w:t>a</w:t>
      </w:r>
      <w:r w:rsidRPr="00365409">
        <w:rPr>
          <w:lang w:val="en-US"/>
        </w:rPr>
        <w:t xml:space="preserve"> flowpath, usually a geometric curve. </w:t>
      </w:r>
    </w:p>
    <w:p w14:paraId="6F2DA7A0" w14:textId="18EF707B" w:rsidR="00053564" w:rsidRPr="008E510D" w:rsidRDefault="00556C82" w:rsidP="00450C77">
      <w:pPr>
        <w:pStyle w:val="Normal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w:t>
      </w:r>
      <w:r w:rsidR="00002799">
        <w:rPr>
          <w:lang w:val="en-US"/>
        </w:rPr>
        <w:t>property</w:t>
      </w:r>
      <w:r w:rsidR="00002799" w:rsidRPr="00365409">
        <w:rPr>
          <w:lang w:val="en-US"/>
        </w:rPr>
        <w:t xml:space="preserve"> </w:t>
      </w:r>
      <w:r w:rsidR="00053564" w:rsidRPr="00365409">
        <w:rPr>
          <w:lang w:val="en-US"/>
        </w:rPr>
        <w:t xml:space="preserve">of </w:t>
      </w:r>
      <w:r w:rsidR="00002799">
        <w:rPr>
          <w:lang w:val="en-US"/>
        </w:rPr>
        <w:t>a</w:t>
      </w:r>
      <w:r w:rsidR="00002799" w:rsidRPr="00365409">
        <w:rPr>
          <w:lang w:val="en-US"/>
        </w:rPr>
        <w:t xml:space="preserve"> </w:t>
      </w:r>
      <w:r w:rsidR="009E1773">
        <w:rPr>
          <w:lang w:val="en-US"/>
        </w:rPr>
        <w:t>flowpath</w:t>
      </w:r>
      <w:r w:rsidR="00053564" w:rsidRPr="00365409">
        <w:rPr>
          <w:lang w:val="en-US"/>
        </w:rPr>
        <w:t xml:space="preserve">. </w:t>
      </w:r>
    </w:p>
    <w:p w14:paraId="6D266513" w14:textId="77777777" w:rsidR="00807D2F" w:rsidRDefault="00807D2F" w:rsidP="00834E29">
      <w:pPr>
        <w:pStyle w:val="TermNum"/>
        <w:jc w:val="both"/>
        <w:outlineLvl w:val="0"/>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060B0A3A" w:rsidR="00463826" w:rsidRPr="008E510D" w:rsidRDefault="00463826" w:rsidP="00450C77">
      <w:pPr>
        <w:pStyle w:val="NormalWeb"/>
        <w:jc w:val="both"/>
        <w:rPr>
          <w:lang w:val="en-US"/>
        </w:rPr>
      </w:pPr>
      <w:r w:rsidRPr="008E510D">
        <w:rPr>
          <w:lang w:val="en-US"/>
        </w:rPr>
        <w:t xml:space="preserve">Aggregate of rivers and other permanent or temporary </w:t>
      </w:r>
      <w:r w:rsidR="007735C1">
        <w:rPr>
          <w:lang w:val="en-US"/>
        </w:rPr>
        <w:t>waterbodies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r w:rsidR="00002799">
        <w:t>, that can be mapped on the Earth’s surface but is not necessarily navigable</w:t>
      </w:r>
      <w:r w:rsidR="00AA7946">
        <w:t xml:space="preserve"> for the purposes of this document</w:t>
      </w:r>
      <w:r w:rsidR="00002799">
        <w:t>.</w:t>
      </w:r>
    </w:p>
    <w:p w14:paraId="6382EB97" w14:textId="77777777" w:rsidR="00463826" w:rsidRPr="008E510D" w:rsidRDefault="00463826" w:rsidP="00450C77">
      <w:pPr>
        <w:pStyle w:val="NormalWeb"/>
        <w:jc w:val="both"/>
        <w:rPr>
          <w:lang w:val="en-US"/>
        </w:rPr>
      </w:pPr>
      <w:r w:rsidRPr="008E510D">
        <w:rPr>
          <w:lang w:val="en-US"/>
        </w:rPr>
        <w:t>NOTE: Not to be confused with the network of hydrological stations and observing posts.</w:t>
      </w:r>
    </w:p>
    <w:p w14:paraId="403DB6F8" w14:textId="77777777" w:rsidR="001A3F5C" w:rsidRDefault="001A3F5C" w:rsidP="00834E29">
      <w:pPr>
        <w:pStyle w:val="TermNum"/>
        <w:outlineLvl w:val="0"/>
      </w:pPr>
    </w:p>
    <w:p w14:paraId="61F80C1D" w14:textId="55C04B4D" w:rsidR="00463826" w:rsidRPr="001A3F5C" w:rsidRDefault="00463826" w:rsidP="001A3F5C">
      <w:pPr>
        <w:pStyle w:val="TermNum"/>
        <w:numPr>
          <w:ilvl w:val="0"/>
          <w:numId w:val="0"/>
        </w:numPr>
      </w:pPr>
      <w:r w:rsidRPr="001A3F5C">
        <w:t>hydrologic complex</w:t>
      </w:r>
    </w:p>
    <w:p w14:paraId="03F59353" w14:textId="34BAD1C9" w:rsidR="00463826" w:rsidRPr="008E510D" w:rsidRDefault="00463826" w:rsidP="00450C77">
      <w:pPr>
        <w:pStyle w:val="NormalWeb"/>
        <w:jc w:val="both"/>
        <w:rPr>
          <w:lang w:val="en-US"/>
        </w:rPr>
      </w:pPr>
      <w:r w:rsidRPr="008E510D">
        <w:rPr>
          <w:lang w:val="en-US"/>
        </w:rPr>
        <w:t xml:space="preserve">Collection of </w:t>
      </w:r>
      <w:r w:rsidR="00AA7946">
        <w:rPr>
          <w:lang w:val="en-US"/>
        </w:rPr>
        <w:t>distinct</w:t>
      </w:r>
      <w:r w:rsidR="00AA7946" w:rsidRPr="008E510D">
        <w:rPr>
          <w:lang w:val="en-US"/>
        </w:rPr>
        <w:t xml:space="preserve"> </w:t>
      </w:r>
      <w:r w:rsidRPr="008E510D">
        <w:rPr>
          <w:lang w:val="en-US"/>
        </w:rPr>
        <w:t xml:space="preserve">hydrologic features </w:t>
      </w:r>
      <w:r w:rsidR="004423BE">
        <w:rPr>
          <w:lang w:val="en-US"/>
        </w:rPr>
        <w:t xml:space="preserve">forming a </w:t>
      </w:r>
      <w:r w:rsidR="007267C1">
        <w:rPr>
          <w:lang w:val="en-US"/>
        </w:rPr>
        <w:t xml:space="preserve">hydrologically </w:t>
      </w:r>
      <w:r w:rsidR="00AD642E">
        <w:rPr>
          <w:lang w:val="en-US"/>
        </w:rPr>
        <w:t>connected</w:t>
      </w:r>
      <w:r w:rsidR="00AD642E" w:rsidRPr="008E510D">
        <w:rPr>
          <w:lang w:val="en-US"/>
        </w:rPr>
        <w:t xml:space="preserve"> </w:t>
      </w:r>
      <w:r w:rsidR="004423BE">
        <w:rPr>
          <w:lang w:val="en-US"/>
        </w:rPr>
        <w:t xml:space="preserve">system </w:t>
      </w:r>
      <w:r w:rsidRPr="008E510D">
        <w:rPr>
          <w:lang w:val="en-US"/>
        </w:rPr>
        <w:t xml:space="preserve">where the union of </w:t>
      </w:r>
      <w:r w:rsidR="005C7D76">
        <w:rPr>
          <w:lang w:val="en-US"/>
        </w:rPr>
        <w:t xml:space="preserve">one or more </w:t>
      </w:r>
      <w:r w:rsidRPr="008E510D">
        <w:rPr>
          <w:lang w:val="en-US"/>
        </w:rPr>
        <w:t>catchment</w:t>
      </w:r>
      <w:r w:rsidR="005C7D76">
        <w:rPr>
          <w:lang w:val="en-US"/>
        </w:rPr>
        <w:t>s</w:t>
      </w:r>
      <w:r w:rsidRPr="008E510D">
        <w:rPr>
          <w:lang w:val="en-US"/>
        </w:rPr>
        <w:t xml:space="preserve"> and </w:t>
      </w:r>
      <w:r w:rsidR="004423BE">
        <w:rPr>
          <w:lang w:val="en-US"/>
        </w:rPr>
        <w:t>a</w:t>
      </w:r>
      <w:r w:rsidRPr="008E510D">
        <w:rPr>
          <w:lang w:val="en-US"/>
        </w:rPr>
        <w:t xml:space="preserve"> common</w:t>
      </w:r>
      <w:r w:rsidR="005C7D76">
        <w:rPr>
          <w:lang w:val="en-US"/>
        </w:rPr>
        <w:t xml:space="preserve"> </w:t>
      </w:r>
      <w:r w:rsidR="00063DD5">
        <w:rPr>
          <w:lang w:val="en-US"/>
        </w:rPr>
        <w:t>hydro nexus</w:t>
      </w:r>
      <w:r w:rsidR="00063DD5" w:rsidRPr="008E510D">
        <w:rPr>
          <w:lang w:val="en-US"/>
        </w:rPr>
        <w:t xml:space="preserve"> </w:t>
      </w:r>
      <w:r w:rsidRPr="008E510D">
        <w:rPr>
          <w:lang w:val="en-US"/>
        </w:rPr>
        <w:t>is</w:t>
      </w:r>
      <w:r w:rsidR="0075408B">
        <w:rPr>
          <w:lang w:val="en-US"/>
        </w:rPr>
        <w:t xml:space="preserve"> </w:t>
      </w:r>
      <w:r w:rsidRPr="008E510D">
        <w:rPr>
          <w:lang w:val="en-US"/>
        </w:rPr>
        <w:t xml:space="preserve">realized by </w:t>
      </w:r>
      <w:r w:rsidR="00FB0D5D">
        <w:rPr>
          <w:lang w:val="en-US"/>
        </w:rPr>
        <w:t>multiple complexes</w:t>
      </w:r>
      <w:r w:rsidR="00AD642E">
        <w:rPr>
          <w:lang w:val="en-US"/>
        </w:rPr>
        <w:t xml:space="preserve"> of </w:t>
      </w:r>
      <w:r w:rsidR="009E1773">
        <w:rPr>
          <w:lang w:val="en-US"/>
        </w:rPr>
        <w:t xml:space="preserve">hydrology-specific </w:t>
      </w:r>
      <w:r w:rsidR="00AD642E">
        <w:rPr>
          <w:lang w:val="en-US"/>
        </w:rPr>
        <w:t>topological elements</w:t>
      </w:r>
      <w:r w:rsidRPr="008E510D">
        <w:rPr>
          <w:lang w:val="en-US"/>
        </w:rPr>
        <w:t>. For example, a</w:t>
      </w:r>
      <w:r w:rsidR="003D77AC">
        <w:rPr>
          <w:lang w:val="en-US"/>
        </w:rPr>
        <w:t xml:space="preserve"> </w:t>
      </w:r>
      <w:r w:rsidR="00DE3885">
        <w:rPr>
          <w:lang w:val="en-US"/>
        </w:rPr>
        <w:t xml:space="preserve">single catchment may be </w:t>
      </w:r>
      <w:r w:rsidR="00394934">
        <w:rPr>
          <w:lang w:val="en-US"/>
        </w:rPr>
        <w:t xml:space="preserve">hydrologically </w:t>
      </w:r>
      <w:r w:rsidR="00DE3885">
        <w:rPr>
          <w:lang w:val="en-US"/>
        </w:rPr>
        <w:t>realized</w:t>
      </w:r>
      <w:r w:rsidR="00AD642E">
        <w:rPr>
          <w:lang w:val="en-US"/>
        </w:rPr>
        <w:t xml:space="preserve"> as a face-edge complex of </w:t>
      </w:r>
      <w:proofErr w:type="spellStart"/>
      <w:r w:rsidR="00AD642E">
        <w:rPr>
          <w:lang w:val="en-US"/>
        </w:rPr>
        <w:t>subcatchment</w:t>
      </w:r>
      <w:proofErr w:type="spellEnd"/>
      <w:r w:rsidR="00AD642E">
        <w:rPr>
          <w:lang w:val="en-US"/>
        </w:rPr>
        <w:t xml:space="preserve"> areas</w:t>
      </w:r>
      <w:r w:rsidR="009E1773">
        <w:rPr>
          <w:lang w:val="en-US"/>
        </w:rPr>
        <w:t xml:space="preserve"> and divides</w:t>
      </w:r>
      <w:r w:rsidR="00AD642E">
        <w:rPr>
          <w:lang w:val="en-US"/>
        </w:rPr>
        <w:t xml:space="preserve">, </w:t>
      </w:r>
      <w:r w:rsidR="009E1773">
        <w:rPr>
          <w:lang w:val="en-US"/>
        </w:rPr>
        <w:t xml:space="preserve">or </w:t>
      </w:r>
      <w:r w:rsidR="00AD642E">
        <w:rPr>
          <w:lang w:val="en-US"/>
        </w:rPr>
        <w:t>an edge-node network of</w:t>
      </w:r>
      <w:r w:rsidRPr="008E510D">
        <w:rPr>
          <w:lang w:val="en-US"/>
        </w:rPr>
        <w:t xml:space="preserve"> flowpath</w:t>
      </w:r>
      <w:r w:rsidR="00AD642E">
        <w:rPr>
          <w:lang w:val="en-US"/>
        </w:rPr>
        <w:t xml:space="preserve">s and </w:t>
      </w:r>
      <w:r w:rsidR="00063DD5">
        <w:rPr>
          <w:lang w:val="en-US"/>
        </w:rPr>
        <w:t xml:space="preserve">hydro nexus </w:t>
      </w:r>
      <w:r w:rsidR="00AD642E">
        <w:rPr>
          <w:lang w:val="en-US"/>
        </w:rPr>
        <w:t xml:space="preserve">nodes, and also as a dendritic </w:t>
      </w:r>
      <w:r w:rsidR="00AA7946">
        <w:rPr>
          <w:lang w:val="en-US"/>
        </w:rPr>
        <w:t xml:space="preserve">edge-node </w:t>
      </w:r>
      <w:r w:rsidR="00AD642E">
        <w:rPr>
          <w:lang w:val="en-US"/>
        </w:rPr>
        <w:t>network of either waterbodies or containing channels.</w:t>
      </w:r>
    </w:p>
    <w:p w14:paraId="54B1991A" w14:textId="77777777" w:rsidR="00807D2F" w:rsidRDefault="00807D2F" w:rsidP="00834E29">
      <w:pPr>
        <w:pStyle w:val="TermNum"/>
        <w:jc w:val="both"/>
        <w:outlineLvl w:val="0"/>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54CE36A8" w:rsidR="00463826" w:rsidRDefault="00463826" w:rsidP="00450C77">
      <w:pPr>
        <w:pStyle w:val="Normal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w:t>
      </w:r>
      <w:r w:rsidR="00AA7946">
        <w:rPr>
          <w:lang w:val="en-US"/>
        </w:rPr>
        <w:t>can be</w:t>
      </w:r>
      <w:r w:rsidRPr="008E510D">
        <w:rPr>
          <w:lang w:val="en-US"/>
        </w:rPr>
        <w:t xml:space="preserve"> maintained and tracked through a processing chain from measurement to distribution of hydrologic information.</w:t>
      </w:r>
    </w:p>
    <w:p w14:paraId="2A19A5B2" w14:textId="77777777" w:rsidR="00D96041" w:rsidRPr="00B2758A" w:rsidRDefault="00D96041" w:rsidP="00B2758A">
      <w:pPr>
        <w:pStyle w:val="TermNum"/>
        <w:jc w:val="both"/>
        <w:outlineLvl w:val="0"/>
        <w:rPr>
          <w:lang w:val="en-US"/>
        </w:rPr>
      </w:pPr>
    </w:p>
    <w:p w14:paraId="67D272A0" w14:textId="7E0EE136" w:rsidR="00D96041" w:rsidRDefault="001829E2" w:rsidP="00D96041">
      <w:pPr>
        <w:pStyle w:val="TermNum"/>
        <w:numPr>
          <w:ilvl w:val="0"/>
          <w:numId w:val="0"/>
        </w:numPr>
      </w:pPr>
      <w:r>
        <w:t>h</w:t>
      </w:r>
      <w:r w:rsidR="00D96041">
        <w:t>ydro</w:t>
      </w:r>
      <w:r>
        <w:t>(-</w:t>
      </w:r>
      <w:r w:rsidR="00D96041">
        <w:t>logic</w:t>
      </w:r>
      <w:r>
        <w:t>)</w:t>
      </w:r>
      <w:r w:rsidR="00D96041">
        <w:t xml:space="preserve"> location</w:t>
      </w:r>
    </w:p>
    <w:p w14:paraId="34F679D4" w14:textId="77777777" w:rsidR="00D96041" w:rsidRDefault="00D96041" w:rsidP="00D96041">
      <w:pPr>
        <w:pStyle w:val="Terms"/>
      </w:pPr>
    </w:p>
    <w:p w14:paraId="7A7942C5" w14:textId="2A731010" w:rsidR="001829E2" w:rsidRDefault="00796FCB" w:rsidP="006B098A">
      <w:pPr>
        <w:pStyle w:val="NormalWeb"/>
        <w:jc w:val="both"/>
      </w:pPr>
      <w:r>
        <w:t>Any location of hydrologic significance</w:t>
      </w:r>
      <w:r w:rsidRPr="00796FCB">
        <w:t xml:space="preserve"> </w:t>
      </w:r>
      <w:r>
        <w:t>located “on” a hydrologic network</w:t>
      </w:r>
      <w:r w:rsidRPr="00365409">
        <w:rPr>
          <w:lang w:val="en-US"/>
        </w:rPr>
        <w:t xml:space="preserve"> </w:t>
      </w:r>
      <w:r>
        <w:rPr>
          <w:lang w:val="en-US"/>
        </w:rPr>
        <w:t>that is a hydrology-specific realization of</w:t>
      </w:r>
      <w:r w:rsidRPr="00365409">
        <w:rPr>
          <w:lang w:val="en-US"/>
        </w:rPr>
        <w:t xml:space="preserve"> </w:t>
      </w:r>
      <w:r>
        <w:rPr>
          <w:lang w:val="en-US"/>
        </w:rPr>
        <w:t>a hydrologic nexus.</w:t>
      </w:r>
      <w:r w:rsidR="00E26550">
        <w:rPr>
          <w:lang w:val="en-US"/>
        </w:rPr>
        <w:t xml:space="preserve"> In a given dataset, hydro locations may or may not have</w:t>
      </w:r>
      <w:r w:rsidR="00190C3C">
        <w:rPr>
          <w:lang w:val="en-US"/>
        </w:rPr>
        <w:t xml:space="preserve"> an</w:t>
      </w:r>
      <w:r w:rsidR="00E26550">
        <w:rPr>
          <w:lang w:val="en-US"/>
        </w:rPr>
        <w:t xml:space="preserve"> associated hydrologic nexus and associated catchment features. In such cases, hydro locations would typically be linearly-referenced to a defined set of catchments’ flowpaths. </w:t>
      </w:r>
      <w:r>
        <w:rPr>
          <w:lang w:val="en-US"/>
        </w:rPr>
        <w:t xml:space="preserve">Topologically, </w:t>
      </w:r>
      <w:r w:rsidR="001829E2">
        <w:rPr>
          <w:lang w:val="en-US"/>
        </w:rPr>
        <w:t xml:space="preserve">a hydro-location </w:t>
      </w:r>
      <w:r>
        <w:rPr>
          <w:lang w:val="en-US"/>
        </w:rPr>
        <w:t xml:space="preserve">can be understood as </w:t>
      </w:r>
      <w:r w:rsidR="00190C3C">
        <w:rPr>
          <w:lang w:val="en-US"/>
        </w:rPr>
        <w:t xml:space="preserve">an </w:t>
      </w:r>
      <w:r w:rsidR="001829E2">
        <w:rPr>
          <w:lang w:val="en-US"/>
        </w:rPr>
        <w:t>inlet or outlet node located at the end of a flowpath edge</w:t>
      </w:r>
      <w:r w:rsidRPr="00365409">
        <w:rPr>
          <w:lang w:val="en-US"/>
        </w:rPr>
        <w:t>.</w:t>
      </w:r>
      <w:r>
        <w:rPr>
          <w:lang w:val="en-US"/>
        </w:rPr>
        <w:t xml:space="preserve"> </w:t>
      </w:r>
      <w:r w:rsidR="001829E2" w:rsidRPr="00365409">
        <w:rPr>
          <w:lang w:val="en-US"/>
        </w:rPr>
        <w:t xml:space="preserve">The </w:t>
      </w:r>
      <w:r w:rsidR="001829E2">
        <w:rPr>
          <w:lang w:val="en-US"/>
        </w:rPr>
        <w:t xml:space="preserve">hydrologic location </w:t>
      </w:r>
      <w:r w:rsidR="001829E2" w:rsidRPr="00365409">
        <w:rPr>
          <w:lang w:val="en-US"/>
        </w:rPr>
        <w:t xml:space="preserve">is usually represented as a geometric </w:t>
      </w:r>
      <w:r w:rsidR="001829E2">
        <w:rPr>
          <w:lang w:val="en-US"/>
        </w:rPr>
        <w:t>point.</w:t>
      </w:r>
    </w:p>
    <w:p w14:paraId="2C6E5AA3" w14:textId="01983252" w:rsidR="001829E2" w:rsidRDefault="001829E2" w:rsidP="001829E2">
      <w:pPr>
        <w:pStyle w:val="NormalWeb"/>
        <w:jc w:val="both"/>
      </w:pPr>
      <w:r>
        <w:t>NOTE</w:t>
      </w:r>
      <w:r>
        <w:rPr>
          <w:lang w:val="en-US"/>
        </w:rPr>
        <w:t xml:space="preserve">: With respect to the river referencing system described in this standard, </w:t>
      </w:r>
      <w:r w:rsidR="00B95B13">
        <w:rPr>
          <w:lang w:val="en-US"/>
        </w:rPr>
        <w:t>a</w:t>
      </w:r>
      <w:r>
        <w:rPr>
          <w:lang w:val="en-US"/>
        </w:rPr>
        <w:t xml:space="preserve"> hydro-location </w:t>
      </w:r>
      <w:r w:rsidR="009D189C">
        <w:rPr>
          <w:lang w:val="en-US"/>
        </w:rPr>
        <w:t xml:space="preserve">feature </w:t>
      </w:r>
      <w:r w:rsidR="0094225C">
        <w:rPr>
          <w:lang w:val="en-US"/>
        </w:rPr>
        <w:t xml:space="preserve">can </w:t>
      </w:r>
      <w:r>
        <w:rPr>
          <w:lang w:val="en-US"/>
        </w:rPr>
        <w:t>correspond to</w:t>
      </w:r>
      <w:r w:rsidR="0094225C">
        <w:rPr>
          <w:lang w:val="en-US"/>
        </w:rPr>
        <w:t xml:space="preserve"> </w:t>
      </w:r>
      <w:r w:rsidR="00B95B13">
        <w:rPr>
          <w:lang w:val="en-US"/>
        </w:rPr>
        <w:t>either</w:t>
      </w:r>
      <w:r>
        <w:rPr>
          <w:lang w:val="en-US"/>
        </w:rPr>
        <w:t xml:space="preserve"> the referent that </w:t>
      </w:r>
      <w:r w:rsidRPr="00E61A7A">
        <w:t xml:space="preserve">specifies a </w:t>
      </w:r>
      <w:r>
        <w:t>‘</w:t>
      </w:r>
      <w:r w:rsidRPr="00E61A7A">
        <w:t xml:space="preserve">known, already referenced location on the linear </w:t>
      </w:r>
      <w:r>
        <w:t>element’</w:t>
      </w:r>
      <w:r w:rsidRPr="00E61A7A" w:rsidDel="00FC0DB4">
        <w:t xml:space="preserve"> </w:t>
      </w:r>
      <w:r>
        <w:rPr>
          <w:lang w:val="en-US"/>
        </w:rPr>
        <w:t>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[aka ISO 19148]</w:t>
      </w:r>
      <w:r w:rsidR="0094225C">
        <w:rPr>
          <w:lang w:val="en-US"/>
        </w:rPr>
        <w:t xml:space="preserve"> </w:t>
      </w:r>
      <w:r w:rsidR="00B95B13">
        <w:rPr>
          <w:lang w:val="en-US"/>
        </w:rPr>
        <w:t>or</w:t>
      </w:r>
      <w:r w:rsidR="009D189C">
        <w:t xml:space="preserve"> the </w:t>
      </w:r>
      <w:r w:rsidR="00B95B13">
        <w:t xml:space="preserve">reference </w:t>
      </w:r>
      <w:r w:rsidR="009D189C">
        <w:t>location</w:t>
      </w:r>
      <w:r>
        <w:t xml:space="preserve"> </w:t>
      </w:r>
      <w:r w:rsidR="0094225C">
        <w:t>whose</w:t>
      </w:r>
      <w:r w:rsidRPr="00E61A7A">
        <w:t xml:space="preserve"> distance </w:t>
      </w:r>
      <w:r w:rsidR="00B95B13">
        <w:t xml:space="preserve">from a referent </w:t>
      </w:r>
      <w:r w:rsidRPr="00E61A7A">
        <w:t>can be measured</w:t>
      </w:r>
      <w:r w:rsidR="007168F7">
        <w:t xml:space="preserve"> </w:t>
      </w:r>
      <w:r w:rsidR="00B95B13">
        <w:t xml:space="preserve">along </w:t>
      </w:r>
      <w:r w:rsidR="0094225C">
        <w:t>a</w:t>
      </w:r>
      <w:r w:rsidR="007168F7">
        <w:t xml:space="preserve"> linear element</w:t>
      </w:r>
      <w:r>
        <w:t>.</w:t>
      </w:r>
    </w:p>
    <w:p w14:paraId="4AD61861" w14:textId="77777777" w:rsidR="00F84CA2" w:rsidRPr="00F84CA2" w:rsidRDefault="00F84CA2" w:rsidP="00F84CA2">
      <w:pPr>
        <w:pStyle w:val="TermNum"/>
        <w:jc w:val="both"/>
        <w:outlineLvl w:val="0"/>
        <w:rPr>
          <w:lang w:val="en-US"/>
        </w:rPr>
      </w:pPr>
    </w:p>
    <w:p w14:paraId="12722A11" w14:textId="77777777" w:rsidR="00F84CA2" w:rsidRDefault="00F84CA2" w:rsidP="00F84CA2">
      <w:pPr>
        <w:pStyle w:val="TermNum"/>
        <w:numPr>
          <w:ilvl w:val="0"/>
          <w:numId w:val="0"/>
        </w:numPr>
      </w:pPr>
      <w:r>
        <w:t>hydro(-logic) nexus</w:t>
      </w:r>
    </w:p>
    <w:p w14:paraId="62C29757" w14:textId="011A4F4C" w:rsidR="00C32CA2" w:rsidRDefault="0071130A" w:rsidP="00F84CA2">
      <w:pPr>
        <w:pStyle w:val="NormalWeb"/>
        <w:jc w:val="both"/>
        <w:rPr>
          <w:lang w:val="en-US"/>
        </w:rPr>
      </w:pPr>
      <w:r>
        <w:rPr>
          <w:lang w:val="en-US"/>
        </w:rPr>
        <w:t>Conceptual o</w:t>
      </w:r>
      <w:r w:rsidR="00F84CA2" w:rsidRPr="00365409">
        <w:rPr>
          <w:lang w:val="en-US"/>
        </w:rPr>
        <w:t xml:space="preserve">utlet </w:t>
      </w:r>
      <w:r>
        <w:rPr>
          <w:lang w:val="en-US"/>
        </w:rPr>
        <w:t xml:space="preserve">for </w:t>
      </w:r>
      <w:r w:rsidR="00F84CA2">
        <w:rPr>
          <w:lang w:val="en-US"/>
        </w:rPr>
        <w:t xml:space="preserve">water contained by </w:t>
      </w:r>
      <w:r w:rsidR="00F84CA2" w:rsidRPr="00365409">
        <w:rPr>
          <w:lang w:val="en-US"/>
        </w:rPr>
        <w:t xml:space="preserve">a catchment. </w:t>
      </w:r>
      <w:r w:rsidR="00C32CA2">
        <w:rPr>
          <w:lang w:val="en-US"/>
        </w:rPr>
        <w:t>The</w:t>
      </w:r>
      <w:r w:rsidR="00F84CA2" w:rsidRPr="00365409">
        <w:rPr>
          <w:lang w:val="en-US"/>
        </w:rPr>
        <w:t xml:space="preserve"> </w:t>
      </w:r>
      <w:r w:rsidR="00F84CA2">
        <w:rPr>
          <w:lang w:val="en-US"/>
        </w:rPr>
        <w:t>hydro nexus</w:t>
      </w:r>
      <w:r w:rsidR="00C32CA2">
        <w:rPr>
          <w:lang w:val="en-US"/>
        </w:rPr>
        <w:t xml:space="preserve"> concept</w:t>
      </w:r>
      <w:r w:rsidR="00F84CA2" w:rsidRPr="00365409">
        <w:rPr>
          <w:lang w:val="en-US"/>
        </w:rPr>
        <w:t xml:space="preserve"> represents the place where a catchment interacts with another catchment. </w:t>
      </w:r>
      <w:r w:rsidR="00F84CA2">
        <w:rPr>
          <w:lang w:val="en-US"/>
        </w:rPr>
        <w:t xml:space="preserve">Every </w:t>
      </w:r>
      <w:r w:rsidR="00F84CA2" w:rsidRPr="00365409">
        <w:rPr>
          <w:lang w:val="en-US"/>
        </w:rPr>
        <w:t xml:space="preserve">catchment </w:t>
      </w:r>
      <w:r w:rsidR="00F84CA2">
        <w:rPr>
          <w:lang w:val="en-US"/>
        </w:rPr>
        <w:t>flows to</w:t>
      </w:r>
      <w:r w:rsidR="00F84CA2" w:rsidRPr="00365409">
        <w:rPr>
          <w:lang w:val="en-US"/>
        </w:rPr>
        <w:t xml:space="preserve"> </w:t>
      </w:r>
      <w:r w:rsidR="00F84CA2">
        <w:rPr>
          <w:lang w:val="en-US"/>
        </w:rPr>
        <w:t>a hydro nexus</w:t>
      </w:r>
      <w:r w:rsidR="00F84CA2" w:rsidRPr="00365409">
        <w:rPr>
          <w:lang w:val="en-US"/>
        </w:rPr>
        <w:t xml:space="preserve">, </w:t>
      </w:r>
      <w:r w:rsidR="00F84CA2">
        <w:rPr>
          <w:lang w:val="en-US"/>
        </w:rPr>
        <w:t>conversely every location in a hydrologic system can be thought of as a hydro nexus</w:t>
      </w:r>
      <w:r w:rsidR="00F84CA2" w:rsidRPr="00365409">
        <w:rPr>
          <w:lang w:val="en-US"/>
        </w:rPr>
        <w:t xml:space="preserve"> </w:t>
      </w:r>
      <w:r w:rsidR="00F84CA2">
        <w:rPr>
          <w:lang w:val="en-US"/>
        </w:rPr>
        <w:t>that drains some</w:t>
      </w:r>
      <w:r w:rsidR="00F84CA2" w:rsidRPr="00365409">
        <w:rPr>
          <w:lang w:val="en-US"/>
        </w:rPr>
        <w:t xml:space="preserve"> catchment. </w:t>
      </w:r>
      <w:r w:rsidR="00C32CA2">
        <w:rPr>
          <w:lang w:val="en-US"/>
        </w:rPr>
        <w:t xml:space="preserve">Similar to catchments, hydro </w:t>
      </w:r>
      <w:r w:rsidR="002145D2">
        <w:rPr>
          <w:lang w:val="en-US"/>
        </w:rPr>
        <w:t>nexuses can be</w:t>
      </w:r>
      <w:r w:rsidR="00C32CA2">
        <w:rPr>
          <w:lang w:val="en-US"/>
        </w:rPr>
        <w:t xml:space="preserve"> realized in several</w:t>
      </w:r>
      <w:r w:rsidR="00190C3C">
        <w:rPr>
          <w:lang w:val="en-US"/>
        </w:rPr>
        <w:t xml:space="preserve"> hydrology-specific</w:t>
      </w:r>
      <w:r w:rsidR="00C32CA2">
        <w:rPr>
          <w:lang w:val="en-US"/>
        </w:rPr>
        <w:t xml:space="preserve"> ways</w:t>
      </w:r>
      <w:r w:rsidR="00190C3C">
        <w:rPr>
          <w:lang w:val="en-US"/>
        </w:rPr>
        <w:t>.</w:t>
      </w:r>
      <w:r w:rsidR="00C32CA2">
        <w:rPr>
          <w:lang w:val="en-US"/>
        </w:rPr>
        <w:t xml:space="preserve"> </w:t>
      </w:r>
    </w:p>
    <w:p w14:paraId="40C48613" w14:textId="7637A049" w:rsidR="00F84CA2" w:rsidRDefault="008D234A" w:rsidP="00F84CA2">
      <w:pPr>
        <w:pStyle w:val="NormalWeb"/>
        <w:jc w:val="both"/>
        <w:rPr>
          <w:lang w:val="en-US"/>
        </w:rPr>
      </w:pPr>
      <w:r>
        <w:rPr>
          <w:lang w:val="en-US"/>
        </w:rPr>
        <w:t xml:space="preserve">If a given </w:t>
      </w:r>
      <w:r w:rsidR="00F84CA2">
        <w:rPr>
          <w:lang w:val="en-US"/>
        </w:rPr>
        <w:t xml:space="preserve">hydro nexus </w:t>
      </w:r>
      <w:r w:rsidR="00C90CA4">
        <w:rPr>
          <w:lang w:val="en-US"/>
        </w:rPr>
        <w:t xml:space="preserve">does not have a known </w:t>
      </w:r>
      <w:r w:rsidR="007168F7">
        <w:rPr>
          <w:lang w:val="en-US"/>
        </w:rPr>
        <w:t xml:space="preserve">hydrology-specific </w:t>
      </w:r>
      <w:r w:rsidR="00C90CA4">
        <w:rPr>
          <w:lang w:val="en-US"/>
        </w:rPr>
        <w:t>realization</w:t>
      </w:r>
      <w:r w:rsidR="00F84CA2">
        <w:rPr>
          <w:lang w:val="en-US"/>
        </w:rPr>
        <w:t xml:space="preserve"> or </w:t>
      </w:r>
      <w:r w:rsidR="00C90CA4">
        <w:rPr>
          <w:lang w:val="en-US"/>
        </w:rPr>
        <w:t xml:space="preserve">is </w:t>
      </w:r>
      <w:r w:rsidR="00F84CA2">
        <w:rPr>
          <w:lang w:val="en-US"/>
        </w:rPr>
        <w:t>undetermined</w:t>
      </w:r>
      <w:r w:rsidR="00F84CA2" w:rsidRPr="00095CAE">
        <w:rPr>
          <w:lang w:val="en-US"/>
        </w:rPr>
        <w:t>,</w:t>
      </w:r>
      <w:r w:rsidR="00F84CA2" w:rsidRPr="008E510D">
        <w:rPr>
          <w:lang w:val="en-US"/>
        </w:rPr>
        <w:t xml:space="preserve"> </w:t>
      </w:r>
      <w:r w:rsidR="00F84CA2">
        <w:rPr>
          <w:lang w:val="en-US"/>
        </w:rPr>
        <w:t xml:space="preserve">it is </w:t>
      </w:r>
      <w:r w:rsidR="00F84CA2" w:rsidRPr="00365409">
        <w:rPr>
          <w:lang w:val="en-US"/>
        </w:rPr>
        <w:t>termed ‘nillable’ in this standard</w:t>
      </w:r>
      <w:r w:rsidR="00F84CA2">
        <w:rPr>
          <w:lang w:val="en-US"/>
        </w:rPr>
        <w:t>. For exam</w:t>
      </w:r>
      <w:r>
        <w:rPr>
          <w:lang w:val="en-US"/>
        </w:rPr>
        <w:t xml:space="preserve">ple, a </w:t>
      </w:r>
      <w:r w:rsidR="00F84CA2">
        <w:rPr>
          <w:lang w:val="en-US"/>
        </w:rPr>
        <w:t xml:space="preserve">hydro nexus exists </w:t>
      </w:r>
      <w:r w:rsidR="00F84CA2" w:rsidRPr="008E510D">
        <w:rPr>
          <w:lang w:val="en-US"/>
        </w:rPr>
        <w:t>in the for</w:t>
      </w:r>
      <w:r w:rsidR="00F84CA2">
        <w:rPr>
          <w:lang w:val="en-US"/>
        </w:rPr>
        <w:t>m</w:t>
      </w:r>
      <w:r w:rsidR="00F84CA2" w:rsidRPr="008E510D">
        <w:rPr>
          <w:lang w:val="en-US"/>
        </w:rPr>
        <w:t xml:space="preserve"> of flow to the subsurface or atmosphere but </w:t>
      </w:r>
      <w:r w:rsidR="00F84CA2">
        <w:rPr>
          <w:lang w:val="en-US"/>
        </w:rPr>
        <w:t>may be</w:t>
      </w:r>
      <w:r w:rsidR="00F84CA2" w:rsidRPr="008E510D">
        <w:rPr>
          <w:lang w:val="en-US"/>
        </w:rPr>
        <w:t xml:space="preserve"> </w:t>
      </w:r>
      <w:r w:rsidR="00F84CA2">
        <w:rPr>
          <w:lang w:val="en-US"/>
        </w:rPr>
        <w:t>undetermined</w:t>
      </w:r>
      <w:r w:rsidR="00C90CA4">
        <w:rPr>
          <w:lang w:val="en-US"/>
        </w:rPr>
        <w:t xml:space="preserve"> and unrepresented</w:t>
      </w:r>
      <w:r w:rsidR="00F84CA2" w:rsidRPr="008E510D">
        <w:rPr>
          <w:lang w:val="en-US"/>
        </w:rPr>
        <w:t xml:space="preserve"> </w:t>
      </w:r>
      <w:r w:rsidR="00F84CA2">
        <w:rPr>
          <w:lang w:val="en-US"/>
        </w:rPr>
        <w:t>within implementations focused on surface water hydrology</w:t>
      </w:r>
      <w:r w:rsidR="008E1D24">
        <w:rPr>
          <w:lang w:val="en-US"/>
        </w:rPr>
        <w:t xml:space="preserve"> and would not be included or referenced</w:t>
      </w:r>
      <w:r w:rsidR="00F84CA2">
        <w:rPr>
          <w:lang w:val="en-US"/>
        </w:rPr>
        <w:t>.</w:t>
      </w:r>
    </w:p>
    <w:p w14:paraId="434986E4" w14:textId="77777777" w:rsidR="00F84CA2" w:rsidRPr="00F84CA2" w:rsidRDefault="00F84CA2" w:rsidP="00B2758A">
      <w:pPr>
        <w:pStyle w:val="TermNum"/>
        <w:jc w:val="both"/>
        <w:outlineLvl w:val="0"/>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30B0E8E9" w14:textId="2685E231" w:rsidR="00807D2F" w:rsidRDefault="003267E5" w:rsidP="008E1D24">
      <w:pPr>
        <w:pStyle w:val="NormalWeb"/>
        <w:jc w:val="both"/>
        <w:rPr>
          <w:lang w:val="en-US"/>
        </w:rPr>
      </w:pPr>
      <w:r w:rsidRPr="003267E5">
        <w:t>A hydrologic feature</w:t>
      </w:r>
      <w:r w:rsidR="00905266">
        <w:t xml:space="preserve"> type</w:t>
      </w:r>
      <w:r w:rsidRPr="003267E5">
        <w:t xml:space="preserve"> that </w:t>
      </w:r>
      <w:r w:rsidR="00E669CE">
        <w:t>reflect</w:t>
      </w:r>
      <w:r w:rsidR="000B1936">
        <w:t>s</w:t>
      </w:r>
      <w:r w:rsidR="00E669CE" w:rsidRPr="003267E5">
        <w:t xml:space="preserve"> </w:t>
      </w:r>
      <w:r w:rsidRPr="003267E5">
        <w:t xml:space="preserve">a distinct </w:t>
      </w:r>
      <w:r w:rsidR="00E669CE" w:rsidRPr="003267E5">
        <w:t>hydrolog</w:t>
      </w:r>
      <w:r w:rsidR="00E669CE">
        <w:t>y-specific</w:t>
      </w:r>
      <w:r w:rsidR="00E669CE" w:rsidRPr="003267E5">
        <w:t xml:space="preserve"> </w:t>
      </w:r>
      <w:r w:rsidR="00E669CE">
        <w:t>perspective</w:t>
      </w:r>
      <w:r w:rsidR="00E669CE" w:rsidRPr="003267E5">
        <w:t xml:space="preserve"> </w:t>
      </w:r>
      <w:r w:rsidRPr="003267E5">
        <w:t>of the catchment or hydro nexus feature types. Shares identity and catchment-nexus relationships</w:t>
      </w:r>
      <w:r w:rsidR="00190C3C">
        <w:t xml:space="preserve"> with the catchment or nexus it realizes</w:t>
      </w:r>
      <w:r w:rsidRPr="003267E5">
        <w:t xml:space="preserve"> but has hydrologically determined topological properties that express unique ways of perceiving catchments and hydrologic nexuses. Distinct from </w:t>
      </w:r>
      <w:r w:rsidR="00190C3C">
        <w:t xml:space="preserve">representation in that it is a </w:t>
      </w:r>
      <w:r w:rsidRPr="003267E5">
        <w:t xml:space="preserve">refinement of </w:t>
      </w:r>
      <w:r w:rsidR="000652B1">
        <w:t xml:space="preserve">the holistic </w:t>
      </w:r>
      <w:r w:rsidRPr="003267E5">
        <w:t xml:space="preserve">catchment, allowing for multiple </w:t>
      </w:r>
      <w:r w:rsidR="00E669CE">
        <w:t xml:space="preserve">geometric </w:t>
      </w:r>
      <w:r w:rsidRPr="003267E5">
        <w:t xml:space="preserve">representations of each </w:t>
      </w:r>
      <w:r w:rsidR="000652B1">
        <w:t>hydrologic</w:t>
      </w:r>
      <w:r w:rsidR="00E669CE">
        <w:t xml:space="preserve"> </w:t>
      </w:r>
      <w:r w:rsidRPr="003267E5">
        <w:t>realization.</w:t>
      </w:r>
    </w:p>
    <w:p w14:paraId="7D454718" w14:textId="77777777" w:rsidR="00E86596" w:rsidRDefault="00E86596" w:rsidP="00E86596">
      <w:pPr>
        <w:pStyle w:val="TermNum"/>
      </w:pPr>
    </w:p>
    <w:p w14:paraId="4901CA04" w14:textId="5C6DA247" w:rsidR="00463826" w:rsidRPr="008E510D" w:rsidRDefault="00463826" w:rsidP="00E86596">
      <w:pPr>
        <w:pStyle w:val="TermNum"/>
        <w:numPr>
          <w:ilvl w:val="0"/>
          <w:numId w:val="0"/>
        </w:numPr>
      </w:pPr>
      <w:r w:rsidRPr="008E510D">
        <w:t>hydrology</w:t>
      </w:r>
    </w:p>
    <w:p w14:paraId="64AFE793" w14:textId="25C1EEAD" w:rsidR="00463826" w:rsidRPr="008E510D" w:rsidRDefault="00463826" w:rsidP="00450C77">
      <w:pPr>
        <w:pStyle w:val="Normal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834E29">
      <w:pPr>
        <w:pStyle w:val="TermNum"/>
        <w:jc w:val="both"/>
        <w:outlineLvl w:val="0"/>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Normal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AD1347D" w:rsidR="00286014" w:rsidRDefault="00E357E5" w:rsidP="00450C77">
      <w:pPr>
        <w:pStyle w:val="Normal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D55C6E">
        <w:rPr>
          <w:lang w:val="en-US"/>
        </w:rPr>
        <w:t xml:space="preserve"> as</w:t>
      </w:r>
      <w:r w:rsidR="00463826" w:rsidRPr="008E510D">
        <w:rPr>
          <w:lang w:val="en-US"/>
        </w:rPr>
        <w:t xml:space="preserve">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w:t>
      </w:r>
      <w:r w:rsidR="00463826" w:rsidRPr="008E510D">
        <w:rPr>
          <w:lang w:val="en-US"/>
        </w:rPr>
        <w:lastRenderedPageBreak/>
        <w:t xml:space="preserve">the special monitoring point of hydrologic observation is described in the </w:t>
      </w:r>
      <w:r w:rsidR="00A73CDA" w:rsidRPr="00020318">
        <w:rPr>
          <w:lang w:val="en-US"/>
        </w:rPr>
        <w:t xml:space="preserve">OGC </w:t>
      </w:r>
      <w:proofErr w:type="spellStart"/>
      <w:r w:rsidR="00A73CDA">
        <w:rPr>
          <w:lang w:val="en-US"/>
        </w:rPr>
        <w:t>WaterML</w:t>
      </w:r>
      <w:proofErr w:type="spellEnd"/>
      <w:r w:rsidR="00A73CDA">
        <w:rPr>
          <w:lang w:val="en-US"/>
        </w:rPr>
        <w:t xml:space="preserve">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834E29">
      <w:pPr>
        <w:pStyle w:val="TermNum"/>
        <w:outlineLvl w:val="0"/>
      </w:pPr>
    </w:p>
    <w:p w14:paraId="63C6570A" w14:textId="533F1C94" w:rsidR="00CC6BA3" w:rsidRPr="001A3F5C" w:rsidRDefault="00CC6BA3" w:rsidP="004879CE">
      <w:pPr>
        <w:pStyle w:val="TermNum"/>
        <w:numPr>
          <w:ilvl w:val="0"/>
          <w:numId w:val="0"/>
        </w:numPr>
      </w:pPr>
      <w:r w:rsidRPr="001A3F5C">
        <w:t>hydrometric network</w:t>
      </w:r>
    </w:p>
    <w:p w14:paraId="3277D36F" w14:textId="4F8B5216" w:rsidR="00CC6BA3" w:rsidRPr="00365409" w:rsidRDefault="00605384" w:rsidP="00FA7BF6">
      <w:pPr>
        <w:pStyle w:val="NormalWeb"/>
        <w:jc w:val="both"/>
        <w:rPr>
          <w:rFonts w:ascii="Segoe UI" w:hAnsi="Segoe UI" w:cs="Segoe UI"/>
          <w:sz w:val="18"/>
          <w:szCs w:val="18"/>
        </w:rPr>
      </w:pPr>
      <w:r>
        <w:rPr>
          <w:lang w:val="en-US"/>
        </w:rPr>
        <w:t>A</w:t>
      </w:r>
      <w:r w:rsidR="00CC6BA3" w:rsidRPr="00365409">
        <w:rPr>
          <w:lang w:val="en-US"/>
        </w:rPr>
        <w:t xml:space="preserve">ggregate of </w:t>
      </w:r>
      <w:r w:rsidR="00AA7946">
        <w:rPr>
          <w:lang w:val="en-US"/>
        </w:rPr>
        <w:t>hydrologically</w:t>
      </w:r>
      <w:r w:rsidR="00AA7946" w:rsidRPr="00365409">
        <w:rPr>
          <w:lang w:val="en-US"/>
        </w:rPr>
        <w:t xml:space="preserve"> </w:t>
      </w:r>
      <w:r w:rsidR="00CC6BA3" w:rsidRPr="00365409">
        <w:rPr>
          <w:lang w:val="en-US"/>
        </w:rPr>
        <w:t>connected monitoring stations</w:t>
      </w:r>
      <w:r w:rsidR="00CC6BA3">
        <w:rPr>
          <w:lang w:val="en-US"/>
        </w:rPr>
        <w:t xml:space="preserve"> </w:t>
      </w:r>
      <w:r w:rsidR="00AA7946">
        <w:rPr>
          <w:lang w:val="en-US"/>
        </w:rPr>
        <w:t xml:space="preserve">situated on and </w:t>
      </w:r>
      <w:r w:rsidR="00CC6BA3">
        <w:rPr>
          <w:lang w:val="en-US"/>
        </w:rPr>
        <w:t xml:space="preserve">used </w:t>
      </w:r>
      <w:r w:rsidR="00556C82">
        <w:rPr>
          <w:lang w:val="en-US"/>
        </w:rPr>
        <w:t>for hydrologic observation</w:t>
      </w:r>
      <w:r w:rsidR="00AA7946">
        <w:rPr>
          <w:lang w:val="en-US"/>
        </w:rPr>
        <w:t xml:space="preserve"> of a</w:t>
      </w:r>
      <w:r w:rsidR="00C147E7">
        <w:rPr>
          <w:lang w:val="en-US"/>
        </w:rPr>
        <w:t xml:space="preserve"> feature such as a catchment or</w:t>
      </w:r>
      <w:r w:rsidR="00AA7946">
        <w:rPr>
          <w:lang w:val="en-US"/>
        </w:rPr>
        <w:t xml:space="preserve"> hydrographic network</w:t>
      </w:r>
      <w:r w:rsidR="00C147E7">
        <w:rPr>
          <w:lang w:val="en-US"/>
        </w:rPr>
        <w:t>.</w:t>
      </w:r>
      <w:r w:rsidR="00FA7BF6">
        <w:rPr>
          <w:lang w:val="en-US"/>
        </w:rPr>
        <w:t xml:space="preserve"> </w:t>
      </w:r>
      <w:r w:rsidR="00CC6BA3" w:rsidRPr="00C25AD2">
        <w:rPr>
          <w:lang w:val="en-US"/>
        </w:rPr>
        <w:t>This definition references the definition of a</w:t>
      </w:r>
      <w:r w:rsidR="00FA7BF6">
        <w:rPr>
          <w:lang w:val="en-US"/>
        </w:rPr>
        <w:t xml:space="preserve"> </w:t>
      </w:r>
      <w:r w:rsidR="00CE5F89">
        <w:rPr>
          <w:lang w:val="en-US"/>
        </w:rPr>
        <w:t>synonymous</w:t>
      </w:r>
      <w:r w:rsidR="00CC6BA3" w:rsidRPr="00C25AD2">
        <w:rPr>
          <w:lang w:val="en-US"/>
        </w:rPr>
        <w:t xml:space="preserve"> </w:t>
      </w:r>
      <w:r w:rsidR="00CC6BA3">
        <w:rPr>
          <w:i/>
          <w:lang w:val="en-US"/>
        </w:rPr>
        <w:t xml:space="preserve">hydrological network </w:t>
      </w:r>
      <w:r w:rsidR="00AA7946">
        <w:t>consisting of h</w:t>
      </w:r>
      <w:r w:rsidR="00CC6BA3">
        <w:t xml:space="preserve">ydrological stations and observing posts situated within </w:t>
      </w:r>
      <w:r w:rsidR="00AA7946">
        <w:t xml:space="preserve">a </w:t>
      </w:r>
      <w:r w:rsidR="00CC6BA3">
        <w:t xml:space="preserve">catchment in such a way as to provide the means of studying </w:t>
      </w:r>
      <w:r w:rsidR="00AA7946">
        <w:t xml:space="preserve">its </w:t>
      </w:r>
      <w:r w:rsidR="00CC6BA3">
        <w:t xml:space="preserve">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834E29">
      <w:pPr>
        <w:pStyle w:val="TermNum"/>
        <w:jc w:val="both"/>
        <w:outlineLvl w:val="0"/>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Normal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834E29">
      <w:pPr>
        <w:pStyle w:val="TermNum"/>
        <w:outlineLvl w:val="0"/>
      </w:pPr>
    </w:p>
    <w:p w14:paraId="6B31395F" w14:textId="167E32D0" w:rsidR="004879CE" w:rsidRDefault="004879CE" w:rsidP="004664CB">
      <w:pPr>
        <w:pStyle w:val="TermNum"/>
        <w:numPr>
          <w:ilvl w:val="0"/>
          <w:numId w:val="0"/>
        </w:numPr>
      </w:pPr>
      <w:r>
        <w:t>indirect position</w:t>
      </w:r>
    </w:p>
    <w:p w14:paraId="222945BA" w14:textId="1B7352CA" w:rsidR="00356237" w:rsidRDefault="00FA7BF6" w:rsidP="00640D92">
      <w:pPr>
        <w:pStyle w:val="NormalWeb"/>
        <w:jc w:val="both"/>
        <w:rPr>
          <w:lang w:val="en-US"/>
        </w:rPr>
      </w:pPr>
      <w:r>
        <w:rPr>
          <w:lang w:val="en-US"/>
        </w:rPr>
        <w:t>P</w:t>
      </w:r>
      <w:r w:rsidR="004879CE" w:rsidRPr="004664CB">
        <w:rPr>
          <w:lang w:val="en-US"/>
        </w:rPr>
        <w:t xml:space="preserve">osition </w:t>
      </w:r>
      <w:r w:rsidR="003A352D">
        <w:rPr>
          <w:lang w:val="en-US"/>
        </w:rPr>
        <w:t>expressing</w:t>
      </w:r>
      <w:r w:rsidR="003A352D" w:rsidRPr="004664CB">
        <w:rPr>
          <w:lang w:val="en-US"/>
        </w:rPr>
        <w:t xml:space="preserve"> </w:t>
      </w:r>
      <w:r w:rsidR="00EA61AB">
        <w:rPr>
          <w:lang w:val="en-US"/>
        </w:rPr>
        <w:t>the</w:t>
      </w:r>
      <w:r w:rsidR="004664CB" w:rsidRPr="004664CB">
        <w:rPr>
          <w:lang w:val="en-US"/>
        </w:rPr>
        <w:t xml:space="preserve"> </w:t>
      </w:r>
      <w:r w:rsidR="004879CE" w:rsidRPr="004664CB">
        <w:rPr>
          <w:lang w:val="en-US"/>
        </w:rPr>
        <w:t xml:space="preserve">location </w:t>
      </w:r>
      <w:r w:rsidR="00EA61AB">
        <w:rPr>
          <w:lang w:val="en-US"/>
        </w:rPr>
        <w:t xml:space="preserve">of a feature </w:t>
      </w:r>
      <w:r w:rsidR="004879CE" w:rsidRPr="004664CB">
        <w:rPr>
          <w:lang w:val="en-US"/>
        </w:rPr>
        <w:t xml:space="preserve">relative to </w:t>
      </w:r>
      <w:r w:rsidR="00640D92">
        <w:rPr>
          <w:lang w:val="en-US"/>
        </w:rPr>
        <w:t>the known location of another feature.</w:t>
      </w:r>
      <w:r w:rsidR="00EE12EA">
        <w:rPr>
          <w:lang w:val="en-US"/>
        </w:rPr>
        <w:t xml:space="preserve"> </w:t>
      </w:r>
      <w:r w:rsidR="00FA15A5">
        <w:rPr>
          <w:lang w:val="en-US"/>
        </w:rPr>
        <w:t xml:space="preserve">Indirect position </w:t>
      </w:r>
      <w:r>
        <w:rPr>
          <w:lang w:val="en-US"/>
        </w:rPr>
        <w:t xml:space="preserve">requires </w:t>
      </w:r>
      <w:r w:rsidR="00735B1C">
        <w:rPr>
          <w:lang w:val="en-US"/>
        </w:rPr>
        <w:t xml:space="preserve">a logical </w:t>
      </w:r>
      <w:r>
        <w:rPr>
          <w:lang w:val="en-US"/>
        </w:rPr>
        <w:t>axis</w:t>
      </w:r>
      <w:r w:rsidR="00E04BD3">
        <w:rPr>
          <w:lang w:val="en-US"/>
        </w:rPr>
        <w:t>,</w:t>
      </w:r>
      <w:r>
        <w:rPr>
          <w:lang w:val="en-US"/>
        </w:rPr>
        <w:t xml:space="preserve"> </w:t>
      </w:r>
      <w:r w:rsidR="003A352D">
        <w:rPr>
          <w:lang w:val="en-US"/>
        </w:rPr>
        <w:t xml:space="preserve">bounded by </w:t>
      </w:r>
      <w:r w:rsidR="003572D3">
        <w:rPr>
          <w:lang w:val="en-US"/>
        </w:rPr>
        <w:t>the feature</w:t>
      </w:r>
      <w:r w:rsidR="00C34200">
        <w:rPr>
          <w:lang w:val="en-US"/>
        </w:rPr>
        <w:t xml:space="preserve"> being placed</w:t>
      </w:r>
      <w:r w:rsidR="00B37B77">
        <w:rPr>
          <w:lang w:val="en-US"/>
        </w:rPr>
        <w:t xml:space="preserve"> and the </w:t>
      </w:r>
      <w:r w:rsidR="00395DC4">
        <w:rPr>
          <w:lang w:val="en-US"/>
        </w:rPr>
        <w:t>feature</w:t>
      </w:r>
      <w:r w:rsidR="00C34200">
        <w:rPr>
          <w:lang w:val="en-US"/>
        </w:rPr>
        <w:t xml:space="preserve"> being </w:t>
      </w:r>
      <w:r w:rsidR="003572D3">
        <w:rPr>
          <w:lang w:val="en-US"/>
        </w:rPr>
        <w:t>used as a reference</w:t>
      </w:r>
      <w:r w:rsidR="00E04BD3">
        <w:rPr>
          <w:lang w:val="en-US"/>
        </w:rPr>
        <w:t>,</w:t>
      </w:r>
      <w:r w:rsidR="00395DC4">
        <w:rPr>
          <w:lang w:val="en-US"/>
        </w:rPr>
        <w:t xml:space="preserve"> along which the position can be determined. Common example</w:t>
      </w:r>
      <w:r w:rsidR="008C5B1C">
        <w:rPr>
          <w:lang w:val="en-US"/>
        </w:rPr>
        <w:t>s</w:t>
      </w:r>
      <w:r w:rsidR="00395DC4">
        <w:rPr>
          <w:lang w:val="en-US"/>
        </w:rPr>
        <w:t xml:space="preserve"> in hydrology are mileposts along a river referencing the </w:t>
      </w:r>
      <w:r>
        <w:rPr>
          <w:lang w:val="en-US"/>
        </w:rPr>
        <w:t xml:space="preserve">river </w:t>
      </w:r>
      <w:r w:rsidR="00E04BD3">
        <w:rPr>
          <w:lang w:val="en-US"/>
        </w:rPr>
        <w:t>source and/or</w:t>
      </w:r>
      <w:r w:rsidR="00395DC4">
        <w:rPr>
          <w:lang w:val="en-US"/>
        </w:rPr>
        <w:t xml:space="preserve"> mouth</w:t>
      </w:r>
      <w:r w:rsidR="00D91F4A" w:rsidRPr="00AD60C9">
        <w:rPr>
          <w:lang w:val="en-US"/>
        </w:rPr>
        <w:t xml:space="preserve">, and the placement of monitoring stations </w:t>
      </w:r>
      <w:r w:rsidR="00735B1C">
        <w:rPr>
          <w:lang w:val="en-US"/>
        </w:rPr>
        <w:t>referencing</w:t>
      </w:r>
      <w:r w:rsidR="00D91F4A" w:rsidRPr="00AD60C9">
        <w:rPr>
          <w:lang w:val="en-US"/>
        </w:rPr>
        <w:t xml:space="preserve"> already located stations</w:t>
      </w:r>
      <w:r w:rsidR="00395DC4" w:rsidRPr="00AD60C9">
        <w:rPr>
          <w:lang w:val="en-US"/>
        </w:rPr>
        <w:t>.</w:t>
      </w:r>
      <w:r w:rsidR="00395DC4">
        <w:rPr>
          <w:lang w:val="en-US"/>
        </w:rPr>
        <w:t xml:space="preserve"> </w:t>
      </w:r>
    </w:p>
    <w:p w14:paraId="7775D9A3" w14:textId="707651B3" w:rsidR="00164A2A" w:rsidRDefault="00164A2A" w:rsidP="00834E29">
      <w:pPr>
        <w:pStyle w:val="TermNum"/>
        <w:outlineLvl w:val="0"/>
      </w:pPr>
    </w:p>
    <w:p w14:paraId="37DD65B4" w14:textId="1B8E5D2F" w:rsidR="00164A2A" w:rsidRDefault="00164A2A" w:rsidP="00365409">
      <w:pPr>
        <w:pStyle w:val="TermNum"/>
        <w:numPr>
          <w:ilvl w:val="0"/>
          <w:numId w:val="0"/>
        </w:numPr>
      </w:pPr>
      <w:r>
        <w:t>interior catchment</w:t>
      </w:r>
    </w:p>
    <w:p w14:paraId="123C6835" w14:textId="092698B9" w:rsidR="00164A2A" w:rsidRDefault="00164A2A" w:rsidP="00FA7BF6">
      <w:pPr>
        <w:pStyle w:val="NormalWeb"/>
        <w:jc w:val="both"/>
        <w:rPr>
          <w:lang w:val="en-US"/>
        </w:rPr>
      </w:pPr>
      <w:r>
        <w:t xml:space="preserve">Catchment </w:t>
      </w:r>
      <w:r w:rsidR="00484C7D">
        <w:t>in which</w:t>
      </w:r>
      <w:r>
        <w:t xml:space="preserve"> all waters are collected </w:t>
      </w:r>
      <w:r w:rsidR="00CE5F89">
        <w:t xml:space="preserve">and drainage is </w:t>
      </w:r>
      <w:r>
        <w:t>endorheic</w:t>
      </w:r>
      <w:r w:rsidR="003037AB">
        <w:t xml:space="preserve">; an interior catchment </w:t>
      </w:r>
      <w:r w:rsidR="00CE5F89">
        <w:t>does not</w:t>
      </w:r>
      <w:r>
        <w:t xml:space="preserve"> </w:t>
      </w:r>
      <w:r w:rsidR="00CE5F89">
        <w:t xml:space="preserve">drain </w:t>
      </w:r>
      <w:r>
        <w:t>to other catchments.</w:t>
      </w:r>
      <w:r w:rsidR="0084673D">
        <w:t xml:space="preserve"> </w:t>
      </w:r>
      <w:r w:rsidRPr="00C25AD2">
        <w:rPr>
          <w:lang w:val="en-US"/>
        </w:rPr>
        <w:t xml:space="preserve">This definition </w:t>
      </w:r>
      <w:r w:rsidR="003037AB">
        <w:rPr>
          <w:lang w:val="en-US"/>
        </w:rPr>
        <w:t>is rooted</w:t>
      </w:r>
      <w:r w:rsidR="00FA7BF6">
        <w:rPr>
          <w:lang w:val="en-US"/>
        </w:rPr>
        <w:t xml:space="preserve"> in</w:t>
      </w:r>
      <w:r w:rsidR="003037AB" w:rsidRPr="00C25AD2">
        <w:rPr>
          <w:lang w:val="en-US"/>
        </w:rPr>
        <w:t xml:space="preserve"> </w:t>
      </w:r>
      <w:r w:rsidR="0084673D">
        <w:rPr>
          <w:lang w:val="en-US"/>
        </w:rPr>
        <w:t xml:space="preserve">the </w:t>
      </w:r>
      <w:r w:rsidRPr="00365409">
        <w:rPr>
          <w:i/>
          <w:lang w:val="en-US"/>
        </w:rPr>
        <w:t xml:space="preserve">blind </w:t>
      </w:r>
      <w:r w:rsidRPr="00C25AD2">
        <w:rPr>
          <w:i/>
          <w:lang w:val="en-US"/>
        </w:rPr>
        <w:t xml:space="preserve">drainage </w:t>
      </w:r>
      <w:r w:rsidRPr="00365409">
        <w:rPr>
          <w:lang w:val="en-US"/>
        </w:rPr>
        <w:t>pattern</w:t>
      </w:r>
      <w:r w:rsidRPr="00C25AD2">
        <w:rPr>
          <w:lang w:val="en-US"/>
        </w:rPr>
        <w:t xml:space="preserve"> of </w:t>
      </w:r>
      <w:r w:rsidR="00FA7BF6">
        <w:t xml:space="preserve">water </w:t>
      </w:r>
      <w:r>
        <w:t xml:space="preserve">collecting in sinks or lakes not connected to streams </w:t>
      </w:r>
      <w:r w:rsidR="003602D6">
        <w:t>[9]</w:t>
      </w:r>
      <w:r>
        <w:rPr>
          <w:lang w:val="en-US"/>
        </w:rPr>
        <w:t>.</w:t>
      </w:r>
    </w:p>
    <w:p w14:paraId="49CE5C43" w14:textId="77777777" w:rsidR="00605384" w:rsidRDefault="00605384" w:rsidP="00834E29">
      <w:pPr>
        <w:pStyle w:val="TermNum"/>
        <w:outlineLvl w:val="0"/>
      </w:pPr>
    </w:p>
    <w:p w14:paraId="560A110B" w14:textId="07EC2C52" w:rsidR="004A04F6" w:rsidRDefault="00605384" w:rsidP="00365409">
      <w:pPr>
        <w:pStyle w:val="TermNum"/>
        <w:numPr>
          <w:ilvl w:val="0"/>
          <w:numId w:val="0"/>
        </w:numPr>
      </w:pPr>
      <w:r>
        <w:t>l</w:t>
      </w:r>
      <w:r w:rsidR="004A04F6">
        <w:t>ongitudinal section (of a stream)</w:t>
      </w:r>
    </w:p>
    <w:p w14:paraId="43EFE632" w14:textId="323BDEF5" w:rsidR="004A04F6" w:rsidRPr="002858D1" w:rsidRDefault="004A04F6" w:rsidP="00FA7BF6">
      <w:pPr>
        <w:pStyle w:val="NormalWeb"/>
        <w:jc w:val="both"/>
        <w:rPr>
          <w:lang w:val="en-US"/>
        </w:rPr>
      </w:pPr>
      <w:r w:rsidRPr="00365409">
        <w:rPr>
          <w:lang w:val="en-US"/>
        </w:rPr>
        <w:t xml:space="preserve">Vertical section of a stream in longitudinal direction. This definition is rooted in the 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834E29">
      <w:pPr>
        <w:pStyle w:val="TermNum"/>
        <w:outlineLvl w:val="0"/>
      </w:pPr>
    </w:p>
    <w:p w14:paraId="1F1144EA" w14:textId="3DAC49E2" w:rsidR="004A04F6" w:rsidRDefault="00605384" w:rsidP="00365409">
      <w:pPr>
        <w:pStyle w:val="TermNum"/>
        <w:numPr>
          <w:ilvl w:val="0"/>
          <w:numId w:val="0"/>
        </w:numPr>
      </w:pPr>
      <w:r>
        <w:t>l</w:t>
      </w:r>
      <w:r w:rsidR="004A04F6">
        <w:t>ongitudinal section (of a stream bed)</w:t>
      </w:r>
    </w:p>
    <w:p w14:paraId="2757A59A" w14:textId="227DE746" w:rsidR="004A04F6" w:rsidRPr="00365409" w:rsidRDefault="00365409" w:rsidP="00FA7BF6">
      <w:pPr>
        <w:pStyle w:val="NormalWeb"/>
        <w:jc w:val="both"/>
      </w:pPr>
      <w:r>
        <w:rPr>
          <w:lang w:val="en-US"/>
        </w:rPr>
        <w:t>Longitudinal</w:t>
      </w:r>
      <w:r w:rsidR="004A04F6" w:rsidRPr="00365409">
        <w:rPr>
          <w:lang w:val="en-US"/>
        </w:rPr>
        <w:t xml:space="preserve"> section of a stream bed in a vertical plane. </w:t>
      </w:r>
      <w:r w:rsidR="004A04F6" w:rsidRPr="00C25AD2">
        <w:rPr>
          <w:lang w:val="en-US"/>
        </w:rPr>
        <w:t xml:space="preserve">This definition references the definition of a </w:t>
      </w:r>
      <w:r w:rsidR="004A04F6" w:rsidRPr="00605384">
        <w:rPr>
          <w:i/>
          <w:lang w:val="en-US"/>
        </w:rPr>
        <w:t>bed profile</w:t>
      </w:r>
      <w:r w:rsidR="004A04F6" w:rsidRPr="00C25AD2">
        <w:rPr>
          <w:lang w:val="en-US"/>
        </w:rPr>
        <w:t xml:space="preserve"> </w:t>
      </w:r>
      <w:r w:rsidR="004A04F6">
        <w:rPr>
          <w:lang w:val="en-US"/>
        </w:rPr>
        <w:t>describing the shape of a stream bed</w:t>
      </w:r>
      <w:r w:rsidR="004A04F6" w:rsidRPr="00C25AD2">
        <w:rPr>
          <w:lang w:val="en-US"/>
        </w:rPr>
        <w:t xml:space="preserve"> </w:t>
      </w:r>
      <w:r w:rsidR="004A04F6">
        <w:rPr>
          <w:lang w:val="en-US"/>
        </w:rPr>
        <w:t xml:space="preserve">in a vertical plane </w:t>
      </w:r>
      <w:r w:rsidR="003602D6">
        <w:rPr>
          <w:lang w:val="en-US"/>
        </w:rPr>
        <w:t>[9]</w:t>
      </w:r>
      <w:r w:rsidR="004A04F6">
        <w:rPr>
          <w:lang w:val="en-US"/>
        </w:rPr>
        <w:t>.</w:t>
      </w:r>
    </w:p>
    <w:p w14:paraId="1ABE3115" w14:textId="77777777" w:rsidR="005A640F" w:rsidRDefault="005A640F" w:rsidP="00834E29">
      <w:pPr>
        <w:pStyle w:val="TermNum"/>
        <w:outlineLvl w:val="0"/>
      </w:pPr>
    </w:p>
    <w:p w14:paraId="7121B29E" w14:textId="2EE1004E" w:rsidR="005A640F" w:rsidRPr="00796530" w:rsidRDefault="005A640F" w:rsidP="00365409">
      <w:pPr>
        <w:pStyle w:val="TermNum"/>
        <w:numPr>
          <w:ilvl w:val="0"/>
          <w:numId w:val="0"/>
        </w:numPr>
      </w:pPr>
      <w:r w:rsidRPr="00796530">
        <w:t>main stem</w:t>
      </w:r>
      <w:r w:rsidR="00F45A2F">
        <w:t xml:space="preserve"> (also </w:t>
      </w:r>
      <w:proofErr w:type="spellStart"/>
      <w:r w:rsidR="00F45A2F">
        <w:t>mainstem</w:t>
      </w:r>
      <w:proofErr w:type="spellEnd"/>
      <w:r w:rsidR="00F45A2F">
        <w:t>)</w:t>
      </w:r>
    </w:p>
    <w:p w14:paraId="0BA0DFF5" w14:textId="2FB7BC97" w:rsidR="005A640F" w:rsidRPr="00061F34" w:rsidRDefault="00365409" w:rsidP="00450C77">
      <w:pPr>
        <w:pStyle w:val="NormalWeb"/>
        <w:jc w:val="both"/>
      </w:pPr>
      <w:r>
        <w:t>Main</w:t>
      </w:r>
      <w:r w:rsidRPr="00796530">
        <w:rPr>
          <w:lang w:val="en-US"/>
        </w:rPr>
        <w:t xml:space="preserve"> </w:t>
      </w:r>
      <w:r w:rsidR="005A640F" w:rsidRPr="00796530">
        <w:rPr>
          <w:lang w:val="en-US"/>
        </w:rPr>
        <w:t xml:space="preserve">course along </w:t>
      </w:r>
      <w:r w:rsidR="003037AB">
        <w:rPr>
          <w:lang w:val="en-US"/>
        </w:rPr>
        <w:t>which</w:t>
      </w:r>
      <w:r w:rsidR="00FA7BF6">
        <w:rPr>
          <w:lang w:val="en-US"/>
        </w:rPr>
        <w:t xml:space="preserve"> water</w:t>
      </w:r>
      <w:r w:rsidR="00796530" w:rsidRPr="00796530">
        <w:rPr>
          <w:lang w:val="en-US"/>
        </w:rPr>
        <w:t xml:space="preserve"> </w:t>
      </w:r>
      <w:r w:rsidR="005A640F" w:rsidRPr="00796530">
        <w:rPr>
          <w:lang w:val="en-US"/>
        </w:rPr>
        <w:t>flows</w:t>
      </w:r>
      <w:r w:rsidR="00FA7BF6">
        <w:rPr>
          <w:lang w:val="en-US"/>
        </w:rPr>
        <w:t xml:space="preserve"> in a catchment</w:t>
      </w:r>
      <w:r w:rsidR="005A640F" w:rsidRPr="00796530">
        <w:rPr>
          <w:lang w:val="en-US"/>
        </w:rPr>
        <w:t xml:space="preserve"> </w:t>
      </w:r>
      <w:r w:rsidR="00FA7BF6">
        <w:rPr>
          <w:lang w:val="en-US"/>
        </w:rPr>
        <w:t>excluding</w:t>
      </w:r>
      <w:r w:rsidR="00FA7BF6" w:rsidRPr="00796530">
        <w:rPr>
          <w:lang w:val="en-US"/>
        </w:rPr>
        <w:t xml:space="preserve"> </w:t>
      </w:r>
      <w:r w:rsidR="005A640F" w:rsidRPr="00796530">
        <w:rPr>
          <w:lang w:val="en-US"/>
        </w:rPr>
        <w:t xml:space="preserve">tributaries. </w:t>
      </w:r>
      <w:r w:rsidR="00061F34" w:rsidRPr="00061F34">
        <w:t xml:space="preserve">For any identified catchment, the flowpath </w:t>
      </w:r>
      <w:r w:rsidR="00735B1C">
        <w:t xml:space="preserve">connecting inflow and outflow locations </w:t>
      </w:r>
      <w:r w:rsidR="00061F34" w:rsidRPr="00061F34">
        <w:t xml:space="preserve">would typically correspond to or follow the main stem, but the main stem is conceptually </w:t>
      </w:r>
      <w:r w:rsidR="00061F34">
        <w:t>broader</w:t>
      </w:r>
      <w:r w:rsidR="00061F34" w:rsidRPr="00061F34">
        <w:t xml:space="preserve"> </w:t>
      </w:r>
      <w:r w:rsidR="00061F34">
        <w:t>than</w:t>
      </w:r>
      <w:r w:rsidR="00061F34" w:rsidRPr="00061F34">
        <w:t xml:space="preserve"> the catchment flowpath concept of HY_Features.</w:t>
      </w:r>
    </w:p>
    <w:p w14:paraId="232BD28C" w14:textId="77777777" w:rsidR="00807D2F" w:rsidRDefault="00807D2F" w:rsidP="00834E29">
      <w:pPr>
        <w:pStyle w:val="TermNum"/>
        <w:jc w:val="both"/>
        <w:outlineLvl w:val="0"/>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6000C523" w:rsidR="00463826" w:rsidRPr="008E510D" w:rsidRDefault="00463826" w:rsidP="00450C77">
      <w:pPr>
        <w:pStyle w:val="NormalWeb"/>
        <w:jc w:val="both"/>
        <w:rPr>
          <w:lang w:val="en-US"/>
        </w:rPr>
      </w:pPr>
      <w:r w:rsidRPr="008E510D">
        <w:rPr>
          <w:lang w:val="en-US"/>
        </w:rPr>
        <w:t xml:space="preserve">Establishing a semantic relationship between </w:t>
      </w:r>
      <w:r w:rsidR="005F69DB">
        <w:rPr>
          <w:lang w:val="en-US"/>
        </w:rPr>
        <w:t xml:space="preserve">concepts in different information models </w:t>
      </w:r>
      <w:r w:rsidRPr="008E510D">
        <w:rPr>
          <w:lang w:val="en-US"/>
        </w:rPr>
        <w:t xml:space="preserve">using a formalism that specifies how elements from a source </w:t>
      </w:r>
      <w:r w:rsidR="00FA7BF6">
        <w:rPr>
          <w:lang w:val="en-US"/>
        </w:rPr>
        <w:t xml:space="preserve">information </w:t>
      </w:r>
      <w:r w:rsidRPr="008E510D">
        <w:rPr>
          <w:lang w:val="en-US"/>
        </w:rPr>
        <w:t xml:space="preserve">model may be transformed </w:t>
      </w:r>
      <w:r w:rsidR="00FA7BF6">
        <w:rPr>
          <w:lang w:val="en-US"/>
        </w:rPr>
        <w:t>in</w:t>
      </w:r>
      <w:r w:rsidRPr="008E510D">
        <w:rPr>
          <w:lang w:val="en-US"/>
        </w:rPr>
        <w:t>to</w:t>
      </w:r>
      <w:r w:rsidR="00FA7BF6">
        <w:rPr>
          <w:lang w:val="en-US"/>
        </w:rPr>
        <w:t xml:space="preserve"> elements of</w:t>
      </w:r>
      <w:r w:rsidRPr="008E510D">
        <w:rPr>
          <w:lang w:val="en-US"/>
        </w:rPr>
        <w:t xml:space="preserve"> a target model.</w:t>
      </w:r>
      <w:r w:rsidR="00FA7BF6">
        <w:rPr>
          <w:lang w:val="en-US"/>
        </w:rPr>
        <w:t xml:space="preserve"> </w:t>
      </w:r>
      <w:r w:rsidR="005F69DB">
        <w:rPr>
          <w:lang w:val="en-US"/>
        </w:rPr>
        <w:t xml:space="preserve">Every pair of N models generally require a separate </w:t>
      </w:r>
      <w:r w:rsidR="00C32F0B">
        <w:rPr>
          <w:lang w:val="en-US"/>
        </w:rPr>
        <w:t xml:space="preserve">(2-way) </w:t>
      </w:r>
      <w:r w:rsidR="005F69DB">
        <w:rPr>
          <w:lang w:val="en-US"/>
        </w:rPr>
        <w:t>mapping for each source concept (</w:t>
      </w:r>
      <w:r w:rsidR="00533B24">
        <w:rPr>
          <w:lang w:val="en-US"/>
        </w:rPr>
        <w:t xml:space="preserve">a total of </w:t>
      </w:r>
      <w:proofErr w:type="gramStart"/>
      <w:r w:rsidR="005F69DB">
        <w:rPr>
          <w:lang w:val="en-US"/>
        </w:rPr>
        <w:t>N</w:t>
      </w:r>
      <w:r w:rsidR="00F07884">
        <w:rPr>
          <w:lang w:val="en-US"/>
        </w:rPr>
        <w:t>!/</w:t>
      </w:r>
      <w:proofErr w:type="gramEnd"/>
      <w:r w:rsidR="00CE5F89">
        <w:rPr>
          <w:lang w:val="en-US"/>
        </w:rPr>
        <w:t>[</w:t>
      </w:r>
      <w:r w:rsidR="00F07884">
        <w:rPr>
          <w:lang w:val="en-US"/>
        </w:rPr>
        <w:t>2(N-2)!</w:t>
      </w:r>
      <w:r w:rsidR="00CE5F89">
        <w:rPr>
          <w:lang w:val="en-US"/>
        </w:rPr>
        <w:t>]</w:t>
      </w:r>
      <w:r w:rsidR="005F69DB">
        <w:rPr>
          <w:lang w:val="en-US"/>
        </w:rPr>
        <w:t xml:space="preserve"> mappings). </w:t>
      </w:r>
      <w:r w:rsidR="00FA7BF6">
        <w:rPr>
          <w:lang w:val="en-US"/>
        </w:rPr>
        <w:t>Mapping</w:t>
      </w:r>
      <w:r w:rsidR="005F69DB">
        <w:rPr>
          <w:lang w:val="en-US"/>
        </w:rPr>
        <w:t>s</w:t>
      </w:r>
      <w:r w:rsidR="00FA7BF6">
        <w:rPr>
          <w:lang w:val="en-US"/>
        </w:rPr>
        <w:t xml:space="preserve"> </w:t>
      </w:r>
      <w:r w:rsidR="005F69DB">
        <w:rPr>
          <w:lang w:val="en-US"/>
        </w:rPr>
        <w:t>that</w:t>
      </w:r>
      <w:r w:rsidR="00FA7BF6">
        <w:rPr>
          <w:lang w:val="en-US"/>
        </w:rPr>
        <w:t xml:space="preserve"> </w:t>
      </w:r>
      <w:r w:rsidR="005F69DB">
        <w:rPr>
          <w:lang w:val="en-US"/>
        </w:rPr>
        <w:t xml:space="preserve">in contrast </w:t>
      </w:r>
      <w:r w:rsidR="00FA7BF6">
        <w:rPr>
          <w:lang w:val="en-US"/>
        </w:rPr>
        <w:t>involve transformation</w:t>
      </w:r>
      <w:r w:rsidR="005F69DB">
        <w:rPr>
          <w:lang w:val="en-US"/>
        </w:rPr>
        <w:t xml:space="preserve"> by way of a common concept can be more efficiently expanded to more than two models as each additional model only requires mapping once into the set of common concepts (N mappings).</w:t>
      </w:r>
    </w:p>
    <w:p w14:paraId="63391B8D" w14:textId="77777777" w:rsidR="00807D2F" w:rsidRDefault="00807D2F" w:rsidP="00834E29">
      <w:pPr>
        <w:pStyle w:val="TermNum"/>
        <w:jc w:val="both"/>
        <w:outlineLvl w:val="0"/>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E065DA5" w14:textId="1F7F8D7C" w:rsidR="00A3135F" w:rsidRDefault="00463826" w:rsidP="00133EB3">
      <w:pPr>
        <w:pStyle w:val="NormalWeb"/>
        <w:jc w:val="both"/>
        <w:rPr>
          <w:lang w:val="en-US"/>
        </w:rPr>
      </w:pPr>
      <w:r w:rsidRPr="008E510D">
        <w:rPr>
          <w:lang w:val="en-US"/>
        </w:rPr>
        <w:t>Feature identified by a name.</w:t>
      </w:r>
      <w:r w:rsidR="00133EB3">
        <w:rPr>
          <w:lang w:val="en-US"/>
        </w:rPr>
        <w:t xml:space="preserve"> </w:t>
      </w:r>
      <w:r w:rsidRPr="008E510D">
        <w:rPr>
          <w:lang w:val="en-US"/>
        </w:rPr>
        <w:t xml:space="preserve">Hydrologic features may have </w:t>
      </w:r>
      <w:r w:rsidR="00133EB3">
        <w:rPr>
          <w:lang w:val="en-US"/>
        </w:rPr>
        <w:t>multiple</w:t>
      </w:r>
      <w:r w:rsidR="00133EB3" w:rsidRPr="008E510D">
        <w:rPr>
          <w:lang w:val="en-US"/>
        </w:rPr>
        <w:t xml:space="preserve"> </w:t>
      </w:r>
      <w:r w:rsidRPr="008E510D">
        <w:rPr>
          <w:lang w:val="en-US"/>
        </w:rPr>
        <w:t xml:space="preserve">names </w:t>
      </w:r>
      <w:r w:rsidR="00133EB3">
        <w:rPr>
          <w:lang w:val="en-US"/>
        </w:rPr>
        <w:t xml:space="preserve">depending on the </w:t>
      </w:r>
      <w:r w:rsidRPr="008E510D">
        <w:rPr>
          <w:lang w:val="en-US"/>
        </w:rPr>
        <w:t xml:space="preserve">cultural, political </w:t>
      </w:r>
      <w:r w:rsidR="00133EB3">
        <w:rPr>
          <w:lang w:val="en-US"/>
        </w:rPr>
        <w:t>or</w:t>
      </w:r>
      <w:r w:rsidR="00133EB3" w:rsidRPr="008E510D">
        <w:rPr>
          <w:lang w:val="en-US"/>
        </w:rPr>
        <w:t xml:space="preserve"> </w:t>
      </w:r>
      <w:r w:rsidRPr="008E510D">
        <w:rPr>
          <w:lang w:val="en-US"/>
        </w:rPr>
        <w:t>historical context.</w:t>
      </w:r>
    </w:p>
    <w:p w14:paraId="23F01CC7" w14:textId="77777777" w:rsidR="001214AF" w:rsidRDefault="001214AF" w:rsidP="00834E29">
      <w:pPr>
        <w:pStyle w:val="TermNum"/>
        <w:jc w:val="both"/>
        <w:outlineLvl w:val="0"/>
        <w:rPr>
          <w:lang w:val="en-US"/>
        </w:rPr>
      </w:pPr>
    </w:p>
    <w:p w14:paraId="4D8CC001" w14:textId="34E6FAFA" w:rsidR="001214AF" w:rsidRPr="008E510D" w:rsidRDefault="001214AF" w:rsidP="001214AF">
      <w:pPr>
        <w:pStyle w:val="TermNum"/>
        <w:numPr>
          <w:ilvl w:val="0"/>
          <w:numId w:val="0"/>
        </w:numPr>
        <w:jc w:val="both"/>
        <w:rPr>
          <w:lang w:val="en-US"/>
        </w:rPr>
      </w:pPr>
      <w:r>
        <w:rPr>
          <w:lang w:val="en-US"/>
        </w:rPr>
        <w:t>nillable</w:t>
      </w:r>
    </w:p>
    <w:p w14:paraId="6EC08363" w14:textId="00010312" w:rsidR="001214AF" w:rsidRDefault="001214AF" w:rsidP="00450C77">
      <w:pPr>
        <w:pStyle w:val="NormalWeb"/>
        <w:jc w:val="both"/>
        <w:rPr>
          <w:lang w:val="en-US"/>
        </w:rPr>
      </w:pPr>
      <w:r w:rsidRPr="008E510D">
        <w:rPr>
          <w:lang w:val="en-US"/>
        </w:rPr>
        <w:t>Nillable is meant</w:t>
      </w:r>
      <w:r>
        <w:rPr>
          <w:lang w:val="en-US"/>
        </w:rPr>
        <w:t xml:space="preserve"> in t</w:t>
      </w:r>
      <w:r w:rsidR="00EA61AB">
        <w:rPr>
          <w:lang w:val="en-US"/>
        </w:rPr>
        <w:t>h</w:t>
      </w:r>
      <w:r>
        <w:rPr>
          <w:lang w:val="en-US"/>
        </w:rPr>
        <w:t xml:space="preserve">is standard </w:t>
      </w:r>
      <w:r w:rsidRPr="008E510D">
        <w:rPr>
          <w:lang w:val="en-US"/>
        </w:rPr>
        <w:t xml:space="preserve">to signify that </w:t>
      </w:r>
      <w:r>
        <w:rPr>
          <w:lang w:val="en-US"/>
        </w:rPr>
        <w:t>a feature property</w:t>
      </w:r>
      <w:r w:rsidRPr="008E510D">
        <w:rPr>
          <w:lang w:val="en-US"/>
        </w:rPr>
        <w:t xml:space="preserve"> </w:t>
      </w:r>
      <w:r>
        <w:rPr>
          <w:lang w:val="en-US"/>
        </w:rPr>
        <w:t xml:space="preserve">logically </w:t>
      </w:r>
      <w:r w:rsidRPr="008E510D">
        <w:rPr>
          <w:lang w:val="en-US"/>
        </w:rPr>
        <w:t xml:space="preserve">exists but </w:t>
      </w:r>
      <w:r w:rsidR="00133EB3">
        <w:rPr>
          <w:lang w:val="en-US"/>
        </w:rPr>
        <w:t>may not be</w:t>
      </w:r>
      <w:r w:rsidR="00133EB3" w:rsidRPr="008E510D">
        <w:rPr>
          <w:lang w:val="en-US"/>
        </w:rPr>
        <w:t xml:space="preserve"> </w:t>
      </w:r>
      <w:r w:rsidR="00133EB3">
        <w:rPr>
          <w:lang w:val="en-US"/>
        </w:rPr>
        <w:t>determined</w:t>
      </w:r>
      <w:r w:rsidRPr="008E510D">
        <w:rPr>
          <w:lang w:val="en-US"/>
        </w:rPr>
        <w:t xml:space="preserve"> in a given implementation. </w:t>
      </w:r>
    </w:p>
    <w:p w14:paraId="5B061E89" w14:textId="77777777" w:rsidR="00C34200" w:rsidRDefault="00C34200" w:rsidP="00C34200">
      <w:pPr>
        <w:pStyle w:val="TermNum"/>
        <w:jc w:val="both"/>
        <w:outlineLvl w:val="0"/>
        <w:rPr>
          <w:lang w:val="en-US"/>
        </w:rPr>
      </w:pPr>
    </w:p>
    <w:p w14:paraId="14CE661B" w14:textId="02965946" w:rsidR="00C34200" w:rsidRPr="00AD60C9" w:rsidRDefault="00C34200" w:rsidP="00F84CA2">
      <w:pPr>
        <w:pStyle w:val="TermNum"/>
        <w:numPr>
          <w:ilvl w:val="0"/>
          <w:numId w:val="0"/>
        </w:numPr>
        <w:jc w:val="both"/>
        <w:rPr>
          <w:lang w:val="en-US"/>
        </w:rPr>
      </w:pPr>
      <w:r w:rsidRPr="00AD60C9">
        <w:rPr>
          <w:lang w:val="en-US"/>
        </w:rPr>
        <w:t>referent</w:t>
      </w:r>
    </w:p>
    <w:p w14:paraId="20E2D022" w14:textId="70C66479" w:rsidR="00807D2F" w:rsidRDefault="00E96EA1" w:rsidP="00151361">
      <w:pPr>
        <w:pStyle w:val="NormalWeb"/>
        <w:jc w:val="both"/>
        <w:rPr>
          <w:lang w:val="en-US"/>
        </w:rPr>
      </w:pPr>
      <w:r>
        <w:rPr>
          <w:lang w:val="en-US"/>
        </w:rPr>
        <w:t>F</w:t>
      </w:r>
      <w:r w:rsidR="00C34200" w:rsidRPr="0023342C">
        <w:rPr>
          <w:lang w:val="en-US"/>
        </w:rPr>
        <w:t xml:space="preserve">eature </w:t>
      </w:r>
      <w:r>
        <w:rPr>
          <w:lang w:val="en-US"/>
        </w:rPr>
        <w:t xml:space="preserve">with a known location </w:t>
      </w:r>
      <w:r w:rsidR="00C34200" w:rsidRPr="0023342C">
        <w:rPr>
          <w:lang w:val="en-US"/>
        </w:rPr>
        <w:t xml:space="preserve">being </w:t>
      </w:r>
      <w:r w:rsidR="00D513E1">
        <w:rPr>
          <w:lang w:val="en-US"/>
        </w:rPr>
        <w:t>used as a reference</w:t>
      </w:r>
      <w:r w:rsidR="00C34200" w:rsidRPr="0023342C">
        <w:rPr>
          <w:lang w:val="en-US"/>
        </w:rPr>
        <w:t xml:space="preserve"> to </w:t>
      </w:r>
      <w:r w:rsidR="00533323" w:rsidRPr="0023342C">
        <w:rPr>
          <w:lang w:val="en-US"/>
        </w:rPr>
        <w:t>locate</w:t>
      </w:r>
      <w:r w:rsidR="00C34200" w:rsidRPr="0023342C">
        <w:rPr>
          <w:lang w:val="en-US"/>
        </w:rPr>
        <w:t xml:space="preserve"> a</w:t>
      </w:r>
      <w:r w:rsidR="00533323" w:rsidRPr="0023342C">
        <w:rPr>
          <w:lang w:val="en-US"/>
        </w:rPr>
        <w:t>nother</w:t>
      </w:r>
      <w:r w:rsidR="00C34200" w:rsidRPr="0023342C">
        <w:rPr>
          <w:lang w:val="en-US"/>
        </w:rPr>
        <w:t xml:space="preserve"> feature</w:t>
      </w:r>
      <w:r w:rsidR="00533323" w:rsidRPr="00151361">
        <w:rPr>
          <w:lang w:val="en-US"/>
        </w:rPr>
        <w:t xml:space="preserve"> on the </w:t>
      </w:r>
      <w:r w:rsidR="00143788">
        <w:rPr>
          <w:lang w:val="en-US"/>
        </w:rPr>
        <w:t xml:space="preserve">logical </w:t>
      </w:r>
      <w:r w:rsidR="00533323" w:rsidRPr="00151361">
        <w:rPr>
          <w:lang w:val="en-US"/>
        </w:rPr>
        <w:t xml:space="preserve">axis </w:t>
      </w:r>
      <w:r w:rsidR="00BE394C" w:rsidRPr="00151361">
        <w:rPr>
          <w:lang w:val="en-US"/>
        </w:rPr>
        <w:t xml:space="preserve">that </w:t>
      </w:r>
      <w:r w:rsidR="00D6608C">
        <w:rPr>
          <w:lang w:val="en-US"/>
        </w:rPr>
        <w:t xml:space="preserve">stretches </w:t>
      </w:r>
      <w:r w:rsidR="00533323" w:rsidRPr="00151361">
        <w:rPr>
          <w:lang w:val="en-US"/>
        </w:rPr>
        <w:t xml:space="preserve">between the two. </w:t>
      </w:r>
      <w:r w:rsidR="00151361" w:rsidRPr="00151361">
        <w:rPr>
          <w:lang w:val="en-US"/>
        </w:rPr>
        <w:t xml:space="preserve">The (indirect) position of </w:t>
      </w:r>
      <w:r w:rsidR="00151361">
        <w:rPr>
          <w:lang w:val="en-US"/>
        </w:rPr>
        <w:t>a</w:t>
      </w:r>
      <w:r w:rsidR="00151361" w:rsidRPr="00151361">
        <w:rPr>
          <w:lang w:val="en-US"/>
        </w:rPr>
        <w:t xml:space="preserve"> </w:t>
      </w:r>
      <w:r w:rsidR="00151361">
        <w:rPr>
          <w:lang w:val="en-US"/>
        </w:rPr>
        <w:t>new location</w:t>
      </w:r>
      <w:r w:rsidR="00151361" w:rsidRPr="00151361">
        <w:rPr>
          <w:lang w:val="en-US"/>
        </w:rPr>
        <w:t xml:space="preserve"> is expressed as </w:t>
      </w:r>
      <w:r>
        <w:rPr>
          <w:lang w:val="en-US"/>
        </w:rPr>
        <w:t xml:space="preserve">the </w:t>
      </w:r>
      <w:r w:rsidR="00151361" w:rsidRPr="00151361">
        <w:rPr>
          <w:lang w:val="en-US"/>
        </w:rPr>
        <w:t xml:space="preserve">distance along that </w:t>
      </w:r>
      <w:r w:rsidR="00143788">
        <w:rPr>
          <w:lang w:val="en-US"/>
        </w:rPr>
        <w:t>linear element</w:t>
      </w:r>
      <w:r w:rsidR="00143788" w:rsidRPr="00151361">
        <w:rPr>
          <w:lang w:val="en-US"/>
        </w:rPr>
        <w:t xml:space="preserve"> </w:t>
      </w:r>
      <w:r w:rsidR="00151361" w:rsidRPr="00151361">
        <w:rPr>
          <w:lang w:val="en-US"/>
        </w:rPr>
        <w:t>f</w:t>
      </w:r>
      <w:r w:rsidR="00151361" w:rsidRPr="0023342C">
        <w:rPr>
          <w:lang w:val="en-US"/>
        </w:rPr>
        <w:t>rom the known referent to the feature being placed</w:t>
      </w:r>
      <w:r w:rsidR="0023342C" w:rsidRPr="0023342C">
        <w:rPr>
          <w:lang w:val="en-US"/>
        </w:rPr>
        <w:t>.</w:t>
      </w:r>
      <w:r w:rsidR="0023342C" w:rsidRPr="00C34200" w:rsidDel="00533323">
        <w:rPr>
          <w:lang w:val="en-US"/>
        </w:rPr>
        <w:t xml:space="preserve"> </w:t>
      </w:r>
    </w:p>
    <w:p w14:paraId="4768D0FC" w14:textId="77777777" w:rsidR="00151361" w:rsidRDefault="00151361" w:rsidP="00151361">
      <w:pPr>
        <w:pStyle w:val="TermNum"/>
        <w:jc w:val="both"/>
        <w:outlineLvl w:val="0"/>
        <w:rPr>
          <w:lang w:val="en-US"/>
        </w:rPr>
      </w:pPr>
    </w:p>
    <w:p w14:paraId="4FB9099A" w14:textId="4E1E251D" w:rsidR="00463826" w:rsidRPr="008E510D" w:rsidRDefault="00463826" w:rsidP="00F84CA2">
      <w:pPr>
        <w:pStyle w:val="TermNum"/>
        <w:numPr>
          <w:ilvl w:val="0"/>
          <w:numId w:val="0"/>
        </w:numPr>
        <w:jc w:val="both"/>
        <w:rPr>
          <w:lang w:val="en-US"/>
        </w:rPr>
      </w:pPr>
      <w:r w:rsidRPr="008E510D">
        <w:rPr>
          <w:lang w:val="en-US"/>
        </w:rPr>
        <w:t>representation</w:t>
      </w:r>
    </w:p>
    <w:p w14:paraId="08B24AC4" w14:textId="56D099C3" w:rsidR="00463826" w:rsidRPr="008E510D" w:rsidRDefault="00467DE0" w:rsidP="00450C77">
      <w:pPr>
        <w:pStyle w:val="NormalWeb"/>
        <w:jc w:val="both"/>
        <w:rPr>
          <w:lang w:val="en-US"/>
        </w:rPr>
      </w:pPr>
      <w:r>
        <w:rPr>
          <w:lang w:val="en-US"/>
        </w:rPr>
        <w:t xml:space="preserve">Any </w:t>
      </w:r>
      <w:r w:rsidR="006F1231">
        <w:rPr>
          <w:lang w:val="en-US"/>
        </w:rPr>
        <w:t>process</w:t>
      </w:r>
      <w:r w:rsidR="00032BFC">
        <w:rPr>
          <w:lang w:val="en-US"/>
        </w:rPr>
        <w:t>-a</w:t>
      </w:r>
      <w:r w:rsidR="006F1231" w:rsidRPr="008E510D">
        <w:rPr>
          <w:lang w:val="en-US"/>
        </w:rPr>
        <w:t>ble</w:t>
      </w:r>
      <w:r w:rsidR="00463826" w:rsidRPr="008E510D">
        <w:rPr>
          <w:lang w:val="en-US"/>
        </w:rPr>
        <w:t xml:space="preserve"> data, data set, or data product which </w:t>
      </w:r>
      <w:r w:rsidR="007A4BAF">
        <w:rPr>
          <w:lang w:val="en-US"/>
        </w:rPr>
        <w:t>characterizes</w:t>
      </w:r>
      <w:r w:rsidR="00463826" w:rsidRPr="008E510D">
        <w:rPr>
          <w:lang w:val="en-US"/>
        </w:rPr>
        <w:t xml:space="preserve"> </w:t>
      </w:r>
      <w:r w:rsidR="007A4BAF">
        <w:rPr>
          <w:lang w:val="en-US"/>
        </w:rPr>
        <w:t>a given</w:t>
      </w:r>
      <w:r w:rsidR="00463826" w:rsidRPr="008E510D">
        <w:rPr>
          <w:lang w:val="en-US"/>
        </w:rPr>
        <w:t xml:space="preserve"> feature concept.</w:t>
      </w:r>
    </w:p>
    <w:p w14:paraId="38576F02" w14:textId="77777777" w:rsidR="00807D2F" w:rsidRDefault="00807D2F" w:rsidP="00834E29">
      <w:pPr>
        <w:pStyle w:val="TermNum"/>
        <w:jc w:val="both"/>
        <w:outlineLvl w:val="0"/>
        <w:rPr>
          <w:lang w:val="en-US"/>
        </w:rPr>
      </w:pPr>
    </w:p>
    <w:p w14:paraId="3AEAF14F" w14:textId="08E12FB1" w:rsidR="00463826" w:rsidRPr="008E510D" w:rsidRDefault="00463826" w:rsidP="00807D2F">
      <w:pPr>
        <w:pStyle w:val="TermNum"/>
        <w:numPr>
          <w:ilvl w:val="0"/>
          <w:numId w:val="0"/>
        </w:numPr>
        <w:jc w:val="both"/>
        <w:rPr>
          <w:lang w:val="en-US"/>
        </w:rPr>
      </w:pPr>
      <w:r w:rsidRPr="008E510D">
        <w:rPr>
          <w:lang w:val="en-US"/>
        </w:rPr>
        <w:t xml:space="preserve">river </w:t>
      </w:r>
      <w:r w:rsidR="00A95655">
        <w:rPr>
          <w:lang w:val="en-US"/>
        </w:rPr>
        <w:t>referencing</w:t>
      </w:r>
    </w:p>
    <w:p w14:paraId="5CEDC36E" w14:textId="50072119" w:rsidR="006F457F" w:rsidRDefault="00A95655" w:rsidP="00AB769F">
      <w:pPr>
        <w:pStyle w:val="NormalWeb"/>
        <w:jc w:val="both"/>
        <w:rPr>
          <w:lang w:val="en-US"/>
        </w:rPr>
      </w:pPr>
      <w:r>
        <w:rPr>
          <w:lang w:val="en-US"/>
        </w:rPr>
        <w:t>Referencing along a river</w:t>
      </w:r>
      <w:r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 xml:space="preserve">a </w:t>
      </w:r>
      <w:r w:rsidR="00DB31A2">
        <w:rPr>
          <w:lang w:val="en-US"/>
        </w:rPr>
        <w:t xml:space="preserve">(linear) </w:t>
      </w:r>
      <w:r w:rsidR="00463826" w:rsidRPr="008E510D">
        <w:rPr>
          <w:lang w:val="en-US"/>
        </w:rPr>
        <w:t>water</w:t>
      </w:r>
      <w:r w:rsidR="001A0932">
        <w:rPr>
          <w:lang w:val="en-US"/>
        </w:rPr>
        <w:t>body</w:t>
      </w:r>
      <w:r w:rsidR="00AB769F" w:rsidRPr="00AB769F">
        <w:rPr>
          <w:lang w:val="en-US"/>
        </w:rPr>
        <w:t xml:space="preserve"> </w:t>
      </w:r>
      <w:r w:rsidR="001A0932">
        <w:rPr>
          <w:lang w:val="en-US"/>
        </w:rPr>
        <w:t>feature</w:t>
      </w:r>
      <w:r w:rsidR="00A74C3E" w:rsidRPr="00A74C3E">
        <w:rPr>
          <w:lang w:val="en-US"/>
        </w:rPr>
        <w:t>.</w:t>
      </w:r>
      <w:r w:rsidR="00DB31A2">
        <w:rPr>
          <w:lang w:val="en-US"/>
        </w:rPr>
        <w:t xml:space="preserve"> The feature location is specified as an indirect position</w:t>
      </w:r>
      <w:r w:rsidR="00DB31A2" w:rsidRPr="00DB31A2">
        <w:rPr>
          <w:lang w:val="en-US"/>
        </w:rPr>
        <w:t xml:space="preserve"> </w:t>
      </w:r>
      <w:r w:rsidR="00DB31A2">
        <w:rPr>
          <w:lang w:val="en-US"/>
        </w:rPr>
        <w:t xml:space="preserve">expressed as distance along the watercourse on which the </w:t>
      </w:r>
      <w:r w:rsidR="00EE30C1">
        <w:rPr>
          <w:lang w:val="en-US"/>
        </w:rPr>
        <w:t xml:space="preserve">feature </w:t>
      </w:r>
      <w:r w:rsidR="00DB31A2">
        <w:rPr>
          <w:lang w:val="en-US"/>
        </w:rPr>
        <w:t>is to be placed.</w:t>
      </w:r>
    </w:p>
    <w:p w14:paraId="1595902B" w14:textId="3C8DA2A9" w:rsidR="00232D4E" w:rsidRDefault="00E05B9E" w:rsidP="00DE6827">
      <w:pPr>
        <w:pStyle w:val="Normal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w:t>
      </w:r>
      <w:r w:rsidRPr="00DE6827">
        <w:rPr>
          <w:lang w:val="en-US"/>
        </w:rPr>
        <w:t xml:space="preserve">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0D4A8495" w14:textId="77777777" w:rsidR="00807D2F" w:rsidRDefault="00807D2F" w:rsidP="00834E29">
      <w:pPr>
        <w:pStyle w:val="TermNum"/>
        <w:jc w:val="both"/>
        <w:outlineLvl w:val="0"/>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249775" w:rsidR="00463826" w:rsidRPr="008E510D" w:rsidRDefault="00463826" w:rsidP="00450C77">
      <w:pPr>
        <w:pStyle w:val="Normal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03579B49" w:rsidR="004A04F6" w:rsidRDefault="00463826" w:rsidP="00450C77">
      <w:pPr>
        <w:pStyle w:val="NormalWeb"/>
        <w:jc w:val="both"/>
        <w:rPr>
          <w:lang w:val="en-US"/>
        </w:rPr>
      </w:pPr>
      <w:r w:rsidRPr="008E510D">
        <w:rPr>
          <w:lang w:val="en-US"/>
        </w:rPr>
        <w:t>NOTE: Storage refers to a body</w:t>
      </w:r>
      <w:r w:rsidR="00CB62DF">
        <w:rPr>
          <w:lang w:val="en-US"/>
        </w:rPr>
        <w:t xml:space="preserve"> of water</w:t>
      </w:r>
      <w:r w:rsidRPr="008E510D">
        <w:rPr>
          <w:lang w:val="en-US"/>
        </w:rPr>
        <w:t xml:space="preserve"> </w:t>
      </w:r>
      <w:r w:rsidR="0093142A">
        <w:rPr>
          <w:lang w:val="en-US"/>
        </w:rPr>
        <w:t>from the perspective of a</w:t>
      </w:r>
      <w:r w:rsidRPr="008E510D">
        <w:rPr>
          <w:lang w:val="en-US"/>
        </w:rPr>
        <w:t xml:space="preserve"> usable water resource. The management of </w:t>
      </w:r>
      <w:r w:rsidR="0093142A">
        <w:rPr>
          <w:lang w:val="en-US"/>
        </w:rPr>
        <w:t>a</w:t>
      </w:r>
      <w:r w:rsidR="0093142A" w:rsidRPr="008E510D">
        <w:rPr>
          <w:lang w:val="en-US"/>
        </w:rPr>
        <w:t xml:space="preserve"> </w:t>
      </w:r>
      <w:r w:rsidRPr="008E510D">
        <w:rPr>
          <w:lang w:val="en-US"/>
        </w:rPr>
        <w:t xml:space="preserve">reservoir </w:t>
      </w:r>
      <w:r w:rsidR="00CB62DF">
        <w:rPr>
          <w:lang w:val="en-US"/>
        </w:rPr>
        <w:t xml:space="preserve">itself, </w:t>
      </w:r>
      <w:r w:rsidRPr="008E510D">
        <w:rPr>
          <w:lang w:val="en-US"/>
        </w:rPr>
        <w:t xml:space="preserve">as </w:t>
      </w:r>
      <w:r w:rsidR="0093142A">
        <w:rPr>
          <w:lang w:val="en-US"/>
        </w:rPr>
        <w:t xml:space="preserve">a </w:t>
      </w:r>
      <w:r w:rsidRPr="008E510D">
        <w:rPr>
          <w:lang w:val="en-US"/>
        </w:rPr>
        <w:t xml:space="preserve">human action with the objective </w:t>
      </w:r>
      <w:r w:rsidR="0093142A">
        <w:rPr>
          <w:lang w:val="en-US"/>
        </w:rPr>
        <w:t>of</w:t>
      </w:r>
      <w:r w:rsidR="0093142A" w:rsidRPr="008E510D">
        <w:rPr>
          <w:lang w:val="en-US"/>
        </w:rPr>
        <w:t xml:space="preserve"> </w:t>
      </w:r>
      <w:r w:rsidRPr="008E510D">
        <w:rPr>
          <w:lang w:val="en-US"/>
        </w:rPr>
        <w:t xml:space="preserve">efficient and sustainable use </w:t>
      </w:r>
      <w:r w:rsidR="0093142A">
        <w:rPr>
          <w:lang w:val="en-US"/>
        </w:rPr>
        <w:t xml:space="preserve">of </w:t>
      </w:r>
      <w:r w:rsidRPr="008E510D">
        <w:rPr>
          <w:lang w:val="en-US"/>
        </w:rPr>
        <w:t>the resource, is not in the</w:t>
      </w:r>
      <w:r w:rsidR="001E1F66">
        <w:rPr>
          <w:lang w:val="en-US"/>
        </w:rPr>
        <w:t xml:space="preserve"> scope of the conceptual model.</w:t>
      </w:r>
    </w:p>
    <w:p w14:paraId="1214182C" w14:textId="77777777" w:rsidR="004A04F6" w:rsidRDefault="004A04F6" w:rsidP="00834E29">
      <w:pPr>
        <w:pStyle w:val="TermNum"/>
        <w:outlineLvl w:val="0"/>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834E29">
      <w:pPr>
        <w:pStyle w:val="TermNum"/>
        <w:jc w:val="both"/>
        <w:outlineLvl w:val="0"/>
        <w:rPr>
          <w:lang w:val="en-US"/>
        </w:rPr>
      </w:pPr>
    </w:p>
    <w:p w14:paraId="36DA7F4D" w14:textId="20A5FA6C" w:rsidR="00463826" w:rsidRPr="008E510D" w:rsidRDefault="007735C1" w:rsidP="00807D2F">
      <w:pPr>
        <w:pStyle w:val="TermNum"/>
        <w:numPr>
          <w:ilvl w:val="0"/>
          <w:numId w:val="0"/>
        </w:numPr>
        <w:jc w:val="both"/>
        <w:rPr>
          <w:lang w:val="en-US"/>
        </w:rPr>
      </w:pPr>
      <w:r>
        <w:rPr>
          <w:lang w:val="en-US"/>
        </w:rPr>
        <w:t>waterbody</w:t>
      </w:r>
      <w:r w:rsidR="00F45A2F">
        <w:rPr>
          <w:lang w:val="en-US"/>
        </w:rPr>
        <w:t xml:space="preserve"> (also water</w:t>
      </w:r>
      <w:r w:rsidR="001A0932">
        <w:rPr>
          <w:lang w:val="en-US"/>
        </w:rPr>
        <w:t xml:space="preserve"> </w:t>
      </w:r>
      <w:r w:rsidR="00F45A2F">
        <w:rPr>
          <w:lang w:val="en-US"/>
        </w:rPr>
        <w:t>body)</w:t>
      </w:r>
    </w:p>
    <w:p w14:paraId="15493DD9" w14:textId="0D0AF1AF" w:rsidR="009A7B37" w:rsidRDefault="00463826" w:rsidP="00450C77">
      <w:pPr>
        <w:pStyle w:val="NormalWeb"/>
        <w:jc w:val="both"/>
        <w:rPr>
          <w:lang w:val="en-US"/>
        </w:rPr>
      </w:pPr>
      <w:r w:rsidRPr="008E510D">
        <w:rPr>
          <w:lang w:val="en-US"/>
        </w:rPr>
        <w:t xml:space="preserve">Mass of water distinct from other masses of water </w:t>
      </w:r>
      <w:bookmarkEnd w:id="17"/>
      <w:r w:rsidR="003602D6">
        <w:rPr>
          <w:lang w:val="en-US"/>
        </w:rPr>
        <w:t>[9]</w:t>
      </w:r>
      <w:r w:rsidR="003135B6">
        <w:rPr>
          <w:lang w:val="en-US"/>
        </w:rPr>
        <w:t>.</w:t>
      </w:r>
    </w:p>
    <w:p w14:paraId="63F467AD" w14:textId="77777777" w:rsidR="004A04F6" w:rsidRDefault="004A04F6" w:rsidP="00834E29">
      <w:pPr>
        <w:pStyle w:val="TermNum"/>
        <w:outlineLvl w:val="0"/>
      </w:pPr>
    </w:p>
    <w:p w14:paraId="5A12710A" w14:textId="5DA10D2A" w:rsidR="004A04F6" w:rsidRDefault="004A04F6" w:rsidP="00365409">
      <w:pPr>
        <w:pStyle w:val="TermNum"/>
        <w:numPr>
          <w:ilvl w:val="0"/>
          <w:numId w:val="0"/>
        </w:numPr>
      </w:pPr>
      <w:r>
        <w:t>watercourse</w:t>
      </w:r>
    </w:p>
    <w:p w14:paraId="2EE6DE65" w14:textId="6E363D99" w:rsidR="00C96F06" w:rsidRPr="00C96F06" w:rsidRDefault="004A04F6" w:rsidP="00C96F06">
      <w:pPr>
        <w:pStyle w:val="Normal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r w:rsidR="003614A0">
        <w:rPr>
          <w:lang w:val="en-US"/>
        </w:rPr>
        <w:t xml:space="preserve"> in karst terrain</w:t>
      </w:r>
      <w:r w:rsidRPr="00C96F06">
        <w:rPr>
          <w:lang w:val="en-US"/>
        </w:rPr>
        <w:t>.</w:t>
      </w:r>
      <w:bookmarkStart w:id="18" w:name="_Toc458775722"/>
    </w:p>
    <w:p w14:paraId="6D69FC59" w14:textId="69EE9BB6" w:rsidR="00800D2D" w:rsidRPr="008E510D" w:rsidRDefault="00800D2D" w:rsidP="00834E29">
      <w:pPr>
        <w:pStyle w:val="Heading1"/>
      </w:pPr>
      <w:bookmarkStart w:id="19" w:name="_Toc484604375"/>
      <w:r w:rsidRPr="008E510D">
        <w:lastRenderedPageBreak/>
        <w:t>Conventions</w:t>
      </w:r>
      <w:bookmarkEnd w:id="18"/>
      <w:bookmarkEnd w:id="19"/>
    </w:p>
    <w:p w14:paraId="1602D653" w14:textId="66B53713" w:rsidR="00800D2D" w:rsidRPr="008E510D" w:rsidRDefault="00800D2D" w:rsidP="00450C77">
      <w:pPr>
        <w:pStyle w:val="Normal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834E29">
      <w:pPr>
        <w:pStyle w:val="Heading2"/>
      </w:pPr>
      <w:bookmarkStart w:id="20" w:name="_Toc458775723"/>
      <w:bookmarkStart w:id="21" w:name="_Toc484604376"/>
      <w:r w:rsidRPr="008E510D">
        <w:t>Identifiers</w:t>
      </w:r>
      <w:bookmarkEnd w:id="20"/>
      <w:bookmarkEnd w:id="21"/>
    </w:p>
    <w:p w14:paraId="39B92343" w14:textId="5954B48D" w:rsidR="00800D2D" w:rsidRPr="008E510D" w:rsidRDefault="00800D2D" w:rsidP="00800D2D">
      <w:pPr>
        <w:pStyle w:val="Normal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582442" w:rsidP="00EE3161">
      <w:pPr>
        <w:pStyle w:val="NormalWeb"/>
        <w:ind w:firstLine="720"/>
        <w:rPr>
          <w:lang w:val="en-US"/>
        </w:rPr>
      </w:pPr>
      <w:hyperlink r:id="rId15" w:history="1">
        <w:r w:rsidR="00800D2D" w:rsidRPr="008E510D">
          <w:rPr>
            <w:rStyle w:val="Hyperlink"/>
            <w:lang w:val="en-US"/>
          </w:rPr>
          <w:t>http://www.opengis.net/spec/{standard}/{m.n}</w:t>
        </w:r>
      </w:hyperlink>
    </w:p>
    <w:p w14:paraId="770B3E65" w14:textId="77777777" w:rsidR="00800D2D" w:rsidRPr="008E510D" w:rsidRDefault="00800D2D" w:rsidP="00800D2D">
      <w:pPr>
        <w:pStyle w:val="Normal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834E29">
      <w:pPr>
        <w:pStyle w:val="Heading2"/>
      </w:pPr>
      <w:bookmarkStart w:id="22" w:name="_Toc458775724"/>
      <w:bookmarkStart w:id="23" w:name="_Toc484604377"/>
      <w:r w:rsidRPr="008E510D">
        <w:t>Symbols (and abbreviated terms)</w:t>
      </w:r>
      <w:bookmarkEnd w:id="22"/>
      <w:bookmarkEnd w:id="23"/>
    </w:p>
    <w:p w14:paraId="29211E86" w14:textId="7F4D71AD" w:rsidR="00800D2D" w:rsidRPr="008E510D" w:rsidRDefault="00800D2D" w:rsidP="00800D2D">
      <w:pPr>
        <w:pStyle w:val="Normal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Normal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Normal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Normal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Normal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Normal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Normal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Normal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Normal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Normal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NormalWeb"/>
        <w:ind w:left="1440" w:hanging="1440"/>
        <w:rPr>
          <w:lang w:val="en-US"/>
        </w:rPr>
      </w:pPr>
      <w:r w:rsidRPr="00AF4F4F">
        <w:rPr>
          <w:lang w:val="en-US"/>
        </w:rPr>
        <w:t>WaterML 2</w:t>
      </w:r>
      <w:r w:rsidR="00EE3161" w:rsidRPr="00AF4F4F">
        <w:rPr>
          <w:lang w:val="en-US"/>
        </w:rPr>
        <w:tab/>
      </w:r>
      <w:r w:rsidR="00E357E5" w:rsidRPr="00AF4F4F">
        <w:rPr>
          <w:lang w:val="en-US"/>
        </w:rPr>
        <w:t xml:space="preserve">working title for </w:t>
      </w:r>
      <w:r w:rsidR="00C20785" w:rsidRPr="00AF4F4F">
        <w:rPr>
          <w:lang w:val="en-US"/>
        </w:rPr>
        <w:t xml:space="preserve">the </w:t>
      </w:r>
      <w:r w:rsidR="00E357E5" w:rsidRPr="00AF4F4F">
        <w:rPr>
          <w:lang w:val="en-US"/>
        </w:rPr>
        <w:t>indented suite of water-related OGC standards</w:t>
      </w:r>
    </w:p>
    <w:p w14:paraId="2E3572F9" w14:textId="586599A0" w:rsidR="00800D2D" w:rsidRPr="008E510D" w:rsidRDefault="00800D2D" w:rsidP="00800D2D">
      <w:pPr>
        <w:pStyle w:val="Normal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Normal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Normal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NormalWeb"/>
        <w:rPr>
          <w:lang w:val="en-US"/>
        </w:rPr>
      </w:pPr>
      <w:r w:rsidRPr="008E510D">
        <w:rPr>
          <w:lang w:val="en-US"/>
        </w:rPr>
        <w:lastRenderedPageBreak/>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834E29">
      <w:pPr>
        <w:pStyle w:val="Heading2"/>
      </w:pPr>
      <w:bookmarkStart w:id="24" w:name="_Toc458775725"/>
      <w:bookmarkStart w:id="25" w:name="_Toc484604378"/>
      <w:r w:rsidRPr="008E510D">
        <w:t>UML notation</w:t>
      </w:r>
      <w:bookmarkEnd w:id="24"/>
      <w:bookmarkEnd w:id="25"/>
    </w:p>
    <w:p w14:paraId="097BE7CB" w14:textId="2B5190F2" w:rsidR="00800D2D" w:rsidRPr="008E510D" w:rsidRDefault="00800D2D" w:rsidP="00450C77">
      <w:pPr>
        <w:pStyle w:val="Normal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834E29">
      <w:pPr>
        <w:pStyle w:val="Heading2"/>
      </w:pPr>
      <w:bookmarkStart w:id="26" w:name="_Toc458775726"/>
      <w:bookmarkStart w:id="27" w:name="_Toc484604379"/>
      <w:r w:rsidRPr="008E510D">
        <w:t>WMO Terminology</w:t>
      </w:r>
      <w:bookmarkEnd w:id="26"/>
      <w:bookmarkEnd w:id="27"/>
    </w:p>
    <w:p w14:paraId="515F6D22" w14:textId="77777777" w:rsidR="00701598" w:rsidRDefault="00800D2D" w:rsidP="00701598">
      <w:pPr>
        <w:pStyle w:val="Normal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ootnoteReference"/>
          <w:lang w:val="en-US"/>
        </w:rPr>
        <w:t xml:space="preserve"> </w:t>
      </w:r>
      <w:r w:rsidR="000E6040">
        <w:rPr>
          <w:rStyle w:val="FootnoteReference"/>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w:t>
      </w:r>
      <w:r w:rsidR="005E3467">
        <w:rPr>
          <w:lang w:val="en-US"/>
        </w:rPr>
        <w:t xml:space="preserve">as signifying that synonymous </w:t>
      </w:r>
      <w:r w:rsidRPr="008E510D">
        <w:rPr>
          <w:lang w:val="en-US"/>
        </w:rPr>
        <w:t>terms</w:t>
      </w:r>
      <w:r w:rsidR="005E3467">
        <w:rPr>
          <w:lang w:val="en-US"/>
        </w:rPr>
        <w:t xml:space="preserve"> are not necessarily </w:t>
      </w:r>
      <w:r w:rsidRPr="008E510D">
        <w:rPr>
          <w:lang w:val="en-US"/>
        </w:rPr>
        <w:t xml:space="preserve">synonymous in every respect. Differences in terminology were explored through reconciling the explicit definitions documented in the glossary with </w:t>
      </w:r>
      <w:r w:rsidR="00806095">
        <w:rPr>
          <w:lang w:val="en-US"/>
        </w:rPr>
        <w:t>usage</w:t>
      </w:r>
      <w:r w:rsidR="00806095" w:rsidRPr="008E510D">
        <w:rPr>
          <w:lang w:val="en-US"/>
        </w:rPr>
        <w:t xml:space="preserve"> </w:t>
      </w:r>
      <w:r w:rsidRPr="008E510D">
        <w:rPr>
          <w:lang w:val="en-US"/>
        </w:rPr>
        <w:t>reflected in various data sets and products</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The definitions used in the conceptual model described in this standard may be understood as a conceptual refining</w:t>
      </w:r>
      <w:r w:rsidR="003A7673">
        <w:rPr>
          <w:lang w:val="en-US"/>
        </w:rPr>
        <w:t xml:space="preserve"> and/or narrowing</w:t>
      </w:r>
      <w:r w:rsidRPr="008E510D">
        <w:rPr>
          <w:lang w:val="en-US"/>
        </w:rPr>
        <w:t xml:space="preserve"> of the definitions given in the WMO/UNESCO Glossary of Hydrology. </w:t>
      </w:r>
    </w:p>
    <w:p w14:paraId="2754E58D" w14:textId="00C4D946" w:rsidR="00800D2D" w:rsidRPr="008E510D" w:rsidRDefault="00701598" w:rsidP="00450C77">
      <w:pPr>
        <w:pStyle w:val="NormalWeb"/>
        <w:jc w:val="both"/>
        <w:rPr>
          <w:lang w:val="en-US"/>
        </w:rPr>
      </w:pPr>
      <w:r>
        <w:t>Some words have been avoided because of their disparate uses in various implementation schemes. The words “reach” and “</w:t>
      </w:r>
      <w:proofErr w:type="spellStart"/>
      <w:r>
        <w:t>mainstem</w:t>
      </w:r>
      <w:proofErr w:type="spellEnd"/>
      <w:r>
        <w:t>” are examples that are used to refer to such a variety of collections of features, that they have been avoided. Similarly, the term “watershed” is used and defined differently depending on its context and has been avoided. Unfortunately, it is inevitable that the terminology in HY_Features will conflict with one or more schemes or implementations of hydrologic features. In these cases, great care will need to be taken and the specific feature type names from HY_Features should be used when necessary.</w:t>
      </w:r>
    </w:p>
    <w:p w14:paraId="67B91DA4" w14:textId="14A02D31" w:rsidR="00800D2D" w:rsidRPr="008E510D" w:rsidRDefault="008137B6" w:rsidP="00450C77">
      <w:pPr>
        <w:pStyle w:val="NormalWeb"/>
        <w:jc w:val="both"/>
        <w:rPr>
          <w:lang w:val="en-US"/>
        </w:rPr>
      </w:pPr>
      <w:r>
        <w:rPr>
          <w:lang w:val="en-US"/>
        </w:rPr>
        <w:t>Though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w:t>
      </w:r>
      <w:r w:rsidR="00A97A32">
        <w:rPr>
          <w:lang w:val="en-US"/>
        </w:rPr>
        <w:t>many</w:t>
      </w:r>
      <w:r w:rsidR="003A7673">
        <w:rPr>
          <w:lang w:val="en-US"/>
        </w:rPr>
        <w:t xml:space="preserve"> of </w:t>
      </w:r>
      <w:r w:rsidR="00800D2D" w:rsidRPr="008E510D">
        <w:rPr>
          <w:lang w:val="en-US"/>
        </w:rPr>
        <w:t>the hydrologic features in this standard</w:t>
      </w:r>
      <w:r w:rsidR="003A7673">
        <w:rPr>
          <w:lang w:val="en-US"/>
        </w:rPr>
        <w:t xml:space="preserve"> </w:t>
      </w:r>
      <w:r w:rsidR="00951D97">
        <w:rPr>
          <w:lang w:val="en-US"/>
        </w:rPr>
        <w:t>have been</w:t>
      </w:r>
      <w:r w:rsidR="003A7673">
        <w:rPr>
          <w:lang w:val="en-US"/>
        </w:rPr>
        <w:t xml:space="preserve"> defined </w:t>
      </w:r>
      <w:r w:rsidR="00951D97">
        <w:rPr>
          <w:lang w:val="en-US"/>
        </w:rPr>
        <w:t xml:space="preserve">more </w:t>
      </w:r>
      <w:r w:rsidR="003A7673">
        <w:rPr>
          <w:lang w:val="en-US"/>
        </w:rPr>
        <w:t xml:space="preserve">specifically </w:t>
      </w:r>
      <w:r w:rsidR="00951D97">
        <w:rPr>
          <w:lang w:val="en-US"/>
        </w:rPr>
        <w:t>for relevance to the</w:t>
      </w:r>
      <w:r w:rsidR="003A7673">
        <w:rPr>
          <w:lang w:val="en-US"/>
        </w:rPr>
        <w:t xml:space="preserve"> </w:t>
      </w:r>
      <w:r w:rsidR="00800D2D" w:rsidRPr="008E510D">
        <w:rPr>
          <w:lang w:val="en-US"/>
        </w:rPr>
        <w:t>surface water</w:t>
      </w:r>
      <w:r w:rsidR="003A7673">
        <w:rPr>
          <w:lang w:val="en-US"/>
        </w:rPr>
        <w:t xml:space="preserve"> domain</w:t>
      </w:r>
      <w:r w:rsidR="00800D2D" w:rsidRPr="008E510D">
        <w:rPr>
          <w:lang w:val="en-US"/>
        </w:rPr>
        <w:t xml:space="preserve">. </w:t>
      </w:r>
      <w:r w:rsidR="00800D2D" w:rsidRPr="00951D97">
        <w:rPr>
          <w:lang w:val="en-US"/>
        </w:rPr>
        <w:t xml:space="preserve">Some requirements defined in this standard refer to the Scoped Name concept of </w:t>
      </w:r>
      <w:r w:rsidR="001E2095" w:rsidRPr="00951D97">
        <w:rPr>
          <w:lang w:val="en-US"/>
        </w:rPr>
        <w:t xml:space="preserve">ISO 19103: </w:t>
      </w:r>
      <w:r w:rsidR="003F0677" w:rsidRPr="00951D97">
        <w:rPr>
          <w:lang w:val="en-US"/>
        </w:rPr>
        <w:t>Conceptual Schema</w:t>
      </w:r>
      <w:r w:rsidR="00951D97">
        <w:rPr>
          <w:lang w:val="en-US"/>
        </w:rPr>
        <w:t xml:space="preserve"> and any such </w:t>
      </w:r>
      <w:r w:rsidR="00800D2D" w:rsidRPr="001E24C1">
        <w:rPr>
          <w:rStyle w:val="Emphasis"/>
          <w:i w:val="0"/>
          <w:lang w:val="en-US"/>
        </w:rPr>
        <w:t>Scoped Name</w:t>
      </w:r>
      <w:r w:rsidR="00800D2D" w:rsidRPr="00951D97">
        <w:rPr>
          <w:lang w:val="en-US"/>
        </w:rPr>
        <w:t xml:space="preserve"> </w:t>
      </w:r>
      <w:r w:rsidR="00951D97">
        <w:rPr>
          <w:lang w:val="en-US"/>
        </w:rPr>
        <w:t xml:space="preserve">implementations </w:t>
      </w:r>
      <w:r w:rsidR="00800D2D" w:rsidRPr="00951D97">
        <w:rPr>
          <w:lang w:val="en-US"/>
        </w:rPr>
        <w:t>should reflect</w:t>
      </w:r>
      <w:r w:rsidR="00951D97">
        <w:rPr>
          <w:lang w:val="en-US"/>
        </w:rPr>
        <w:t xml:space="preserve"> if possible</w:t>
      </w:r>
      <w:r w:rsidR="00800D2D" w:rsidRPr="00951D97">
        <w:rPr>
          <w:lang w:val="en-US"/>
        </w:rPr>
        <w:t xml:space="preserve"> a name endorsed by the WMO.</w:t>
      </w:r>
    </w:p>
    <w:p w14:paraId="43B31D15" w14:textId="325ED3D9" w:rsidR="00800D2D" w:rsidRPr="008E510D" w:rsidRDefault="00800D2D" w:rsidP="00834E29">
      <w:pPr>
        <w:pStyle w:val="Heading2"/>
      </w:pPr>
      <w:bookmarkStart w:id="28" w:name="_Toc458775727"/>
      <w:bookmarkStart w:id="29" w:name="_Toc484604380"/>
      <w:r w:rsidRPr="008E510D">
        <w:lastRenderedPageBreak/>
        <w:t>Naming convention</w:t>
      </w:r>
      <w:bookmarkEnd w:id="28"/>
      <w:bookmarkEnd w:id="29"/>
    </w:p>
    <w:p w14:paraId="64823612" w14:textId="759DC1B0" w:rsidR="00F22CC8" w:rsidRPr="00F22CC8" w:rsidRDefault="00800D2D" w:rsidP="00F22CC8">
      <w:pPr>
        <w:pStyle w:val="NormalWeb"/>
        <w:jc w:val="both"/>
        <w:rPr>
          <w:lang w:val="en-US"/>
        </w:rPr>
      </w:pPr>
      <w:r w:rsidRPr="008E510D">
        <w:rPr>
          <w:lang w:val="en-US"/>
        </w:rPr>
        <w:t xml:space="preserve">The </w:t>
      </w:r>
      <w:r w:rsidRPr="008E510D">
        <w:rPr>
          <w:rStyle w:val="Emphasis"/>
          <w:lang w:val="en-US"/>
        </w:rPr>
        <w:t>HY</w:t>
      </w:r>
      <w:r w:rsidRPr="008E510D">
        <w:rPr>
          <w:lang w:val="en-US"/>
        </w:rPr>
        <w:t xml:space="preserve">-prefix used in the UML model follows the ISO naming conventions for UML elements. There is no explicit requirement to use this </w:t>
      </w:r>
      <w:r w:rsidR="005C59DE">
        <w:rPr>
          <w:lang w:val="en-US"/>
        </w:rPr>
        <w:t xml:space="preserve">same </w:t>
      </w:r>
      <w:r w:rsidRPr="008E510D">
        <w:rPr>
          <w:lang w:val="en-US"/>
        </w:rPr>
        <w:t>name in a</w:t>
      </w:r>
      <w:r w:rsidR="005C59DE">
        <w:rPr>
          <w:lang w:val="en-US"/>
        </w:rPr>
        <w:t xml:space="preserve"> corresponding</w:t>
      </w:r>
      <w:r w:rsidRPr="008E510D">
        <w:rPr>
          <w:lang w:val="en-US"/>
        </w:rPr>
        <w:t xml:space="preserve"> implement</w:t>
      </w:r>
      <w:r w:rsidR="005C59DE">
        <w:rPr>
          <w:lang w:val="en-US"/>
        </w:rPr>
        <w:t>ed term</w:t>
      </w:r>
      <w:r w:rsidRPr="008E510D">
        <w:rPr>
          <w:lang w:val="en-US"/>
        </w:rPr>
        <w:t xml:space="preserve"> </w:t>
      </w:r>
      <w:r w:rsidR="005C59DE">
        <w:rPr>
          <w:lang w:val="en-US"/>
        </w:rPr>
        <w:t xml:space="preserve">but </w:t>
      </w:r>
      <w:r w:rsidR="00951D97">
        <w:rPr>
          <w:lang w:val="en-US"/>
        </w:rPr>
        <w:t>conformance will require that each</w:t>
      </w:r>
      <w:r w:rsidRPr="008E510D">
        <w:rPr>
          <w:lang w:val="en-US"/>
        </w:rPr>
        <w:t xml:space="preserve"> </w:t>
      </w:r>
      <w:r w:rsidR="00951D97">
        <w:rPr>
          <w:lang w:val="en-US"/>
        </w:rPr>
        <w:t xml:space="preserve">such </w:t>
      </w:r>
      <w:r w:rsidR="005C59DE">
        <w:rPr>
          <w:lang w:val="en-US"/>
        </w:rPr>
        <w:t xml:space="preserve">term </w:t>
      </w:r>
      <w:r w:rsidR="00951D97">
        <w:rPr>
          <w:lang w:val="en-US"/>
        </w:rPr>
        <w:t>be clearly connected back to</w:t>
      </w:r>
      <w:r w:rsidR="005C59DE">
        <w:rPr>
          <w:lang w:val="en-US"/>
        </w:rPr>
        <w:t xml:space="preserve"> </w:t>
      </w:r>
      <w:r w:rsidR="00951D97">
        <w:rPr>
          <w:lang w:val="en-US"/>
        </w:rPr>
        <w:t>its corresponding conceptual model term</w:t>
      </w:r>
      <w:r w:rsidRPr="008E510D">
        <w:rPr>
          <w:lang w:val="en-US"/>
        </w:rPr>
        <w:t>.</w:t>
      </w:r>
      <w:r w:rsidR="00F22CC8">
        <w:rPr>
          <w:lang w:val="en-US"/>
        </w:rPr>
        <w:t xml:space="preserve"> </w:t>
      </w:r>
    </w:p>
    <w:p w14:paraId="13E711C2" w14:textId="40D3BF4A" w:rsidR="00852DE1" w:rsidRPr="008E510D" w:rsidRDefault="00852DE1" w:rsidP="00834E29">
      <w:pPr>
        <w:pStyle w:val="Heading1"/>
      </w:pPr>
      <w:bookmarkStart w:id="30" w:name="_Toc458775728"/>
      <w:bookmarkStart w:id="31" w:name="_Toc484604381"/>
      <w:r w:rsidRPr="008E510D">
        <w:t>Clauses not Containing Normative Material</w:t>
      </w:r>
      <w:bookmarkEnd w:id="30"/>
      <w:bookmarkEnd w:id="31"/>
    </w:p>
    <w:p w14:paraId="22A0E95D" w14:textId="460A9127" w:rsidR="00852DE1" w:rsidRPr="008E510D" w:rsidRDefault="005C59DE" w:rsidP="00834E29">
      <w:pPr>
        <w:pStyle w:val="Heading2"/>
      </w:pPr>
      <w:bookmarkStart w:id="32" w:name="_Toc458775729"/>
      <w:bookmarkStart w:id="33" w:name="_Toc484604382"/>
      <w:r>
        <w:t xml:space="preserve">Hydrology </w:t>
      </w:r>
      <w:r w:rsidR="00852DE1" w:rsidRPr="008E510D">
        <w:t>phenomen</w:t>
      </w:r>
      <w:r w:rsidR="00544C35">
        <w:t xml:space="preserve">a </w:t>
      </w:r>
      <w:r>
        <w:t xml:space="preserve">and </w:t>
      </w:r>
      <w:r w:rsidR="00544C35">
        <w:t>the catchment concept</w:t>
      </w:r>
      <w:bookmarkEnd w:id="32"/>
      <w:bookmarkEnd w:id="33"/>
    </w:p>
    <w:p w14:paraId="12255CDF" w14:textId="77D919D8" w:rsidR="00852DE1" w:rsidRPr="008E510D" w:rsidRDefault="00852DE1" w:rsidP="00450C77">
      <w:pPr>
        <w:pStyle w:val="NormalWeb"/>
        <w:jc w:val="both"/>
        <w:rPr>
          <w:lang w:val="en-US"/>
        </w:rPr>
      </w:pPr>
      <w:r w:rsidRPr="008E510D">
        <w:rPr>
          <w:lang w:val="en-US"/>
        </w:rPr>
        <w:t xml:space="preserve">Processes that continuously deplete and replenish water resources cause or result in a wide range of phenomena that are the subject of monitoring, modeling and reporting in hydrology and related sciences. </w:t>
      </w:r>
      <w:r w:rsidR="00E2127D">
        <w:rPr>
          <w:lang w:val="en-US"/>
        </w:rPr>
        <w:t>This standard conceptualizes t</w:t>
      </w:r>
      <w:r w:rsidRPr="008E510D">
        <w:rPr>
          <w:lang w:val="en-US"/>
        </w:rPr>
        <w:t>hese distinctly named or otherwise uniquely identified real-world hydrologic phenomena as hydrologic feature</w:t>
      </w:r>
      <w:r w:rsidR="00E2127D">
        <w:rPr>
          <w:lang w:val="en-US"/>
        </w:rPr>
        <w:t>s</w:t>
      </w:r>
      <w:r w:rsidRPr="008E510D">
        <w:rPr>
          <w:lang w:val="en-US"/>
        </w:rPr>
        <w:t>.</w:t>
      </w:r>
    </w:p>
    <w:p w14:paraId="3689CEA9" w14:textId="77777777" w:rsidR="009E1AE7" w:rsidRPr="008E510D" w:rsidRDefault="00834985" w:rsidP="009E1AE7">
      <w:pPr>
        <w:keepNext/>
      </w:pPr>
      <w:r w:rsidRPr="008E510D">
        <w:rPr>
          <w:noProof/>
        </w:rPr>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834E29">
      <w:pPr>
        <w:pStyle w:val="OGCFigure"/>
        <w:outlineLvl w:val="0"/>
      </w:pPr>
      <w:bookmarkStart w:id="34" w:name="_Ref458763686"/>
      <w:bookmarkStart w:id="35" w:name="_Toc484066539"/>
      <w:r w:rsidRPr="008E510D">
        <w:t xml:space="preserve">Figure </w:t>
      </w:r>
      <w:fldSimple w:instr=" SEQ Figure \* ARABIC ">
        <w:r w:rsidR="00214695">
          <w:rPr>
            <w:noProof/>
          </w:rPr>
          <w:t>2</w:t>
        </w:r>
      </w:fldSimple>
      <w:bookmarkEnd w:id="34"/>
      <w:r w:rsidRPr="008E510D">
        <w:t>: Processes of the Hydrologic Cycle</w:t>
      </w:r>
      <w:bookmarkEnd w:id="35"/>
    </w:p>
    <w:p w14:paraId="5E9396B8" w14:textId="4EAAD9D3" w:rsidR="00852DE1" w:rsidRPr="008E510D" w:rsidRDefault="00852DE1" w:rsidP="00450C77">
      <w:pPr>
        <w:pStyle w:val="NormalWeb"/>
        <w:jc w:val="both"/>
        <w:rPr>
          <w:lang w:val="en-US"/>
        </w:rPr>
      </w:pPr>
      <w:r w:rsidRPr="008E510D">
        <w:rPr>
          <w:lang w:val="en-US"/>
        </w:rPr>
        <w:t>Water is moving from the atmosphere to the Earth and back to the atmosphere due to the processes forming the Water Cycle (</w:t>
      </w:r>
      <w:r w:rsidR="008B0259" w:rsidRPr="008E510D">
        <w:rPr>
          <w:rStyle w:val="Emphasis"/>
          <w:lang w:val="en-US"/>
        </w:rPr>
        <w:fldChar w:fldCharType="begin"/>
      </w:r>
      <w:r w:rsidR="008B0259" w:rsidRPr="008E510D">
        <w:rPr>
          <w:lang w:val="en-US"/>
        </w:rPr>
        <w:instrText xml:space="preserve"> REF _Ref458763686 \h </w:instrText>
      </w:r>
      <w:r w:rsidR="00450C77">
        <w:rPr>
          <w:rStyle w:val="Emphasis"/>
          <w:lang w:val="en-US"/>
        </w:rPr>
        <w:instrText xml:space="preserve"> \* MERGEFORMAT </w:instrText>
      </w:r>
      <w:r w:rsidR="008B0259" w:rsidRPr="008E510D">
        <w:rPr>
          <w:rStyle w:val="Emphasis"/>
          <w:lang w:val="en-US"/>
        </w:rPr>
      </w:r>
      <w:r w:rsidR="008B0259" w:rsidRPr="008E510D">
        <w:rPr>
          <w:rStyle w:val="Emphasis"/>
          <w:lang w:val="en-US"/>
        </w:rPr>
        <w:fldChar w:fldCharType="separate"/>
      </w:r>
      <w:r w:rsidR="000A1A34" w:rsidRPr="008E510D">
        <w:t xml:space="preserve">Figure </w:t>
      </w:r>
      <w:r w:rsidR="000A1A34">
        <w:rPr>
          <w:noProof/>
        </w:rPr>
        <w:t>2</w:t>
      </w:r>
      <w:r w:rsidR="008B0259" w:rsidRPr="008E510D">
        <w:rPr>
          <w:rStyle w:val="Emphasis"/>
          <w:lang w:val="en-US"/>
        </w:rPr>
        <w:fldChar w:fldCharType="end"/>
      </w:r>
      <w:r w:rsidRPr="008E510D">
        <w:rPr>
          <w:lang w:val="en-US"/>
        </w:rPr>
        <w:t xml:space="preserve">). Water from precipitation reaching the land surface is accumulated in </w:t>
      </w:r>
      <w:r w:rsidR="007735C1">
        <w:rPr>
          <w:lang w:val="en-US"/>
        </w:rPr>
        <w:t>waterbodies</w:t>
      </w:r>
      <w:r w:rsidRPr="008E510D">
        <w:rPr>
          <w:lang w:val="en-US"/>
        </w:rPr>
        <w:t xml:space="preserve"> occupying empty space on the land surface or in water bearing formations of soil and rock. Excess water overflows these formations and is driven downhill by gravity. Water flowing over soil or rock causes erosion to occur. This erosion tends to concentrate flowing water into </w:t>
      </w:r>
      <w:r w:rsidR="007735C1">
        <w:rPr>
          <w:lang w:val="en-US"/>
        </w:rPr>
        <w:t>waterbodies</w:t>
      </w:r>
      <w:r w:rsidRPr="008E510D">
        <w:rPr>
          <w:lang w:val="en-US"/>
        </w:rPr>
        <w:t xml:space="preserve"> that flow downhill using </w:t>
      </w:r>
      <w:r w:rsidRPr="008E510D">
        <w:rPr>
          <w:lang w:val="en-US"/>
        </w:rPr>
        <w:lastRenderedPageBreak/>
        <w:t xml:space="preserve">a connecting system of channels intersecting other </w:t>
      </w:r>
      <w:r w:rsidR="007735C1">
        <w:rPr>
          <w:lang w:val="en-US"/>
        </w:rPr>
        <w:t>waterbodies</w:t>
      </w:r>
      <w:r w:rsidRPr="008E510D">
        <w:rPr>
          <w:lang w:val="en-US"/>
        </w:rPr>
        <w:t xml:space="preserve"> along their way to a common outlet, conceptualized as a </w:t>
      </w:r>
      <w:r w:rsidR="004C529C">
        <w:rPr>
          <w:lang w:val="en-US"/>
        </w:rPr>
        <w:t>single</w:t>
      </w:r>
      <w:r w:rsidRPr="008E510D">
        <w:rPr>
          <w:lang w:val="en-US"/>
        </w:rPr>
        <w:t xml:space="preserve"> </w:t>
      </w:r>
      <w:r w:rsidR="00E2127D">
        <w:rPr>
          <w:lang w:val="en-US"/>
        </w:rPr>
        <w:t>(potentially complex or ambiguous) hydrologic location which may be described as an outlet, confluence, or nexus.</w:t>
      </w:r>
    </w:p>
    <w:p w14:paraId="5F09E702" w14:textId="6FB14D93" w:rsidR="00852DE1" w:rsidRPr="00D42FC3" w:rsidRDefault="00852DE1" w:rsidP="00450C77">
      <w:pPr>
        <w:pStyle w:val="NormalWeb"/>
        <w:jc w:val="both"/>
        <w:rPr>
          <w:lang w:val="en-US"/>
        </w:rPr>
      </w:pPr>
      <w:r w:rsidRPr="008E510D">
        <w:rPr>
          <w:lang w:val="en-US"/>
        </w:rPr>
        <w:t xml:space="preserve">Looking back upstream from the </w:t>
      </w:r>
      <w:r w:rsidR="00E2127D">
        <w:rPr>
          <w:lang w:val="en-US"/>
        </w:rPr>
        <w:t>outlet location</w:t>
      </w:r>
      <w:r w:rsidRPr="008E510D">
        <w:rPr>
          <w:lang w:val="en-US"/>
        </w:rPr>
        <w:t xml:space="preserve">, the corresponding catchment feature </w:t>
      </w:r>
      <w:r w:rsidR="001C74FE">
        <w:rPr>
          <w:lang w:val="en-US"/>
        </w:rPr>
        <w:t xml:space="preserve">draining to it </w:t>
      </w:r>
      <w:r w:rsidRPr="008E510D">
        <w:rPr>
          <w:lang w:val="en-US"/>
        </w:rPr>
        <w:t>can be</w:t>
      </w:r>
      <w:r w:rsidR="00D42FC3">
        <w:rPr>
          <w:lang w:val="en-US"/>
        </w:rPr>
        <w:t xml:space="preserve"> thought to have several </w:t>
      </w:r>
      <w:r w:rsidR="00AD005E">
        <w:rPr>
          <w:lang w:val="en-US"/>
        </w:rPr>
        <w:t xml:space="preserve">distinct </w:t>
      </w:r>
      <w:r w:rsidR="00720832">
        <w:rPr>
          <w:lang w:val="en-US"/>
        </w:rPr>
        <w:t>hydrology-specific forms</w:t>
      </w:r>
      <w:r w:rsidR="0048472A">
        <w:rPr>
          <w:lang w:val="en-US"/>
        </w:rPr>
        <w:t xml:space="preserve">: </w:t>
      </w:r>
      <w:r w:rsidR="00D42FC3">
        <w:rPr>
          <w:lang w:val="en-US"/>
        </w:rPr>
        <w:t xml:space="preserve">a </w:t>
      </w:r>
      <w:r w:rsidRPr="008E510D">
        <w:rPr>
          <w:lang w:val="en-US"/>
        </w:rPr>
        <w:t xml:space="preserve">flowpath feature, </w:t>
      </w:r>
      <w:r w:rsidR="00D42FC3" w:rsidRPr="008E510D">
        <w:rPr>
          <w:lang w:val="en-US"/>
        </w:rPr>
        <w:t>a</w:t>
      </w:r>
      <w:r w:rsidRPr="008E510D">
        <w:rPr>
          <w:lang w:val="en-US"/>
        </w:rPr>
        <w:t xml:space="preserve"> </w:t>
      </w:r>
      <w:r w:rsidR="007B63D2">
        <w:rPr>
          <w:lang w:val="en-US"/>
        </w:rPr>
        <w:t xml:space="preserve">catchment </w:t>
      </w:r>
      <w:r w:rsidR="001C74FE">
        <w:rPr>
          <w:lang w:val="en-US"/>
        </w:rPr>
        <w:t>area</w:t>
      </w:r>
      <w:r w:rsidR="00D42FC3">
        <w:rPr>
          <w:lang w:val="en-US"/>
        </w:rPr>
        <w:t xml:space="preserve"> </w:t>
      </w:r>
      <w:r w:rsidRPr="008E510D">
        <w:rPr>
          <w:lang w:val="en-US"/>
        </w:rPr>
        <w:t xml:space="preserve">feature, a </w:t>
      </w:r>
      <w:r w:rsidR="007B63D2">
        <w:rPr>
          <w:lang w:val="en-US"/>
        </w:rPr>
        <w:t>catchment divide</w:t>
      </w:r>
      <w:r w:rsidR="007B63D2" w:rsidRPr="008E510D">
        <w:rPr>
          <w:lang w:val="en-US"/>
        </w:rPr>
        <w:t xml:space="preserve"> </w:t>
      </w:r>
      <w:r w:rsidRPr="008E510D">
        <w:rPr>
          <w:lang w:val="en-US"/>
        </w:rPr>
        <w:t>feature</w:t>
      </w:r>
      <w:r w:rsidR="0048472A">
        <w:rPr>
          <w:lang w:val="en-US"/>
        </w:rPr>
        <w:t xml:space="preserve">, a </w:t>
      </w:r>
      <w:r w:rsidR="00D42FC3">
        <w:rPr>
          <w:lang w:val="en-US"/>
        </w:rPr>
        <w:t>network</w:t>
      </w:r>
      <w:r w:rsidR="0048472A">
        <w:rPr>
          <w:lang w:val="en-US"/>
        </w:rPr>
        <w:t xml:space="preserve"> feature</w:t>
      </w:r>
      <w:r w:rsidR="00D42FC3">
        <w:rPr>
          <w:lang w:val="en-US"/>
        </w:rPr>
        <w:t xml:space="preserve"> of </w:t>
      </w:r>
      <w:r w:rsidR="007735C1">
        <w:rPr>
          <w:lang w:val="en-US"/>
        </w:rPr>
        <w:t>waterbodies</w:t>
      </w:r>
      <w:r w:rsidRPr="008E510D">
        <w:rPr>
          <w:lang w:val="en-US"/>
        </w:rPr>
        <w:t>, a network</w:t>
      </w:r>
      <w:r w:rsidR="0048472A">
        <w:rPr>
          <w:lang w:val="en-US"/>
        </w:rPr>
        <w:t xml:space="preserve"> feature</w:t>
      </w:r>
      <w:r w:rsidRPr="008E510D">
        <w:rPr>
          <w:lang w:val="en-US"/>
        </w:rPr>
        <w:t xml:space="preserve"> of channel</w:t>
      </w:r>
      <w:r w:rsidR="0048472A">
        <w:rPr>
          <w:lang w:val="en-US"/>
        </w:rPr>
        <w:t>s</w:t>
      </w:r>
      <w:r w:rsidR="00D42FC3">
        <w:rPr>
          <w:lang w:val="en-US"/>
        </w:rPr>
        <w:t xml:space="preserve"> (or waterbody container</w:t>
      </w:r>
      <w:r w:rsidR="0048472A">
        <w:rPr>
          <w:lang w:val="en-US"/>
        </w:rPr>
        <w:t>s</w:t>
      </w:r>
      <w:r w:rsidR="00D42FC3">
        <w:rPr>
          <w:lang w:val="en-US"/>
        </w:rPr>
        <w:t>)</w:t>
      </w:r>
      <w:r w:rsidRPr="008E510D">
        <w:rPr>
          <w:lang w:val="en-US"/>
        </w:rPr>
        <w:t>, or a network</w:t>
      </w:r>
      <w:r w:rsidR="0048472A">
        <w:rPr>
          <w:lang w:val="en-US"/>
        </w:rPr>
        <w:t xml:space="preserve"> feature</w:t>
      </w:r>
      <w:r w:rsidRPr="008E510D">
        <w:rPr>
          <w:lang w:val="en-US"/>
        </w:rPr>
        <w:t xml:space="preserve"> of hydrometric</w:t>
      </w:r>
      <w:r w:rsidR="00D42FC3">
        <w:rPr>
          <w:lang w:val="en-US"/>
        </w:rPr>
        <w:t xml:space="preserve"> (or observation)</w:t>
      </w:r>
      <w:r w:rsidRPr="008E510D">
        <w:rPr>
          <w:lang w:val="en-US"/>
        </w:rPr>
        <w:t xml:space="preserve"> station</w:t>
      </w:r>
      <w:r w:rsidR="001C74FE">
        <w:rPr>
          <w:lang w:val="en-US"/>
        </w:rPr>
        <w:t>s</w:t>
      </w:r>
      <w:r w:rsidRPr="008E510D">
        <w:rPr>
          <w:lang w:val="en-US"/>
        </w:rPr>
        <w:t xml:space="preserve">. </w:t>
      </w:r>
      <w:r w:rsidR="00D42FC3">
        <w:rPr>
          <w:lang w:val="en-US"/>
        </w:rPr>
        <w:t xml:space="preserve">All these are examples of what are referred to </w:t>
      </w:r>
      <w:r w:rsidR="0048472A">
        <w:rPr>
          <w:lang w:val="en-US"/>
        </w:rPr>
        <w:t xml:space="preserve">in HY_Features </w:t>
      </w:r>
      <w:r w:rsidR="00D42FC3">
        <w:rPr>
          <w:lang w:val="en-US"/>
        </w:rPr>
        <w:t xml:space="preserve">as </w:t>
      </w:r>
      <w:r w:rsidR="00D42FC3">
        <w:rPr>
          <w:i/>
          <w:lang w:val="en-US"/>
        </w:rPr>
        <w:t>realizations</w:t>
      </w:r>
      <w:r w:rsidR="00D42FC3">
        <w:rPr>
          <w:lang w:val="en-US"/>
        </w:rPr>
        <w:t xml:space="preserve"> of the </w:t>
      </w:r>
      <w:r w:rsidR="00AD005E">
        <w:rPr>
          <w:lang w:val="en-US"/>
        </w:rPr>
        <w:t>holistic catchment concept.</w:t>
      </w:r>
    </w:p>
    <w:p w14:paraId="6E228EBA" w14:textId="5EAD823A" w:rsidR="00B2758A" w:rsidRDefault="00F61137" w:rsidP="00B2758A">
      <w:pPr>
        <w:pStyle w:val="NormalWeb"/>
        <w:jc w:val="both"/>
        <w:rPr>
          <w:lang w:val="en-US"/>
        </w:rPr>
      </w:pPr>
      <w:r>
        <w:rPr>
          <w:lang w:val="en-US"/>
        </w:rPr>
        <w:t>T</w:t>
      </w:r>
      <w:r w:rsidR="00852DE1" w:rsidRPr="008E510D">
        <w:rPr>
          <w:lang w:val="en-US"/>
        </w:rPr>
        <w:t xml:space="preserve">he most general </w:t>
      </w:r>
      <w:r>
        <w:rPr>
          <w:lang w:val="en-US"/>
        </w:rPr>
        <w:t>conceptualization</w:t>
      </w:r>
      <w:r w:rsidRPr="008E510D">
        <w:rPr>
          <w:lang w:val="en-US"/>
        </w:rPr>
        <w:t xml:space="preserve"> </w:t>
      </w:r>
      <w:r w:rsidR="00852DE1" w:rsidRPr="008E510D">
        <w:rPr>
          <w:lang w:val="en-US"/>
        </w:rPr>
        <w:t>of hydrology phenomen</w:t>
      </w:r>
      <w:r>
        <w:rPr>
          <w:lang w:val="en-US"/>
        </w:rPr>
        <w:t>a</w:t>
      </w:r>
      <w:r w:rsidR="00852DE1" w:rsidRPr="008E510D">
        <w:rPr>
          <w:lang w:val="en-US"/>
        </w:rPr>
        <w:t xml:space="preserve"> is the catchment. A catchment is a recognized unit of study where hydrologic processes form physiographic features that are </w:t>
      </w:r>
      <w:r w:rsidR="00D42FC3">
        <w:rPr>
          <w:lang w:val="en-US"/>
        </w:rPr>
        <w:t>described</w:t>
      </w:r>
      <w:r w:rsidR="00852DE1" w:rsidRPr="008E510D">
        <w:rPr>
          <w:lang w:val="en-US"/>
        </w:rPr>
        <w:t xml:space="preserve"> in various data products. </w:t>
      </w:r>
      <w:r w:rsidR="00B2758A" w:rsidRPr="008E510D">
        <w:rPr>
          <w:lang w:val="en-US"/>
        </w:rPr>
        <w:t xml:space="preserve">It </w:t>
      </w:r>
      <w:r w:rsidR="00B2758A">
        <w:rPr>
          <w:lang w:val="en-US"/>
        </w:rPr>
        <w:t>serves</w:t>
      </w:r>
      <w:r w:rsidR="00B2758A" w:rsidRPr="008E510D">
        <w:rPr>
          <w:lang w:val="en-US"/>
        </w:rPr>
        <w:t xml:space="preserve"> as </w:t>
      </w:r>
      <w:r w:rsidR="00B2758A">
        <w:rPr>
          <w:lang w:val="en-US"/>
        </w:rPr>
        <w:t>the</w:t>
      </w:r>
      <w:r w:rsidR="00B2758A" w:rsidRPr="008E510D">
        <w:rPr>
          <w:lang w:val="en-US"/>
        </w:rPr>
        <w:t xml:space="preserve"> </w:t>
      </w:r>
      <w:r w:rsidR="00B2758A">
        <w:rPr>
          <w:lang w:val="en-US"/>
        </w:rPr>
        <w:t xml:space="preserve">commonly </w:t>
      </w:r>
      <w:r w:rsidR="00B2758A" w:rsidRPr="008E510D">
        <w:rPr>
          <w:lang w:val="en-US"/>
        </w:rPr>
        <w:t xml:space="preserve">recognized unit of water resources assessment and management </w:t>
      </w:r>
      <w:r w:rsidR="00B2758A">
        <w:rPr>
          <w:lang w:val="en-US"/>
        </w:rPr>
        <w:t>that can c</w:t>
      </w:r>
      <w:r w:rsidR="00B2758A" w:rsidRPr="008E510D">
        <w:rPr>
          <w:lang w:val="en-US"/>
        </w:rPr>
        <w:t>ross administrative jurisdictions. In multi-stakeholder collaboration and cross-domain research projects, catchment</w:t>
      </w:r>
      <w:r w:rsidR="00B2758A">
        <w:rPr>
          <w:lang w:val="en-US"/>
        </w:rPr>
        <w:t>s</w:t>
      </w:r>
      <w:r w:rsidR="00B2758A" w:rsidRPr="008E510D">
        <w:rPr>
          <w:lang w:val="en-US"/>
        </w:rPr>
        <w:t xml:space="preserve"> </w:t>
      </w:r>
      <w:r w:rsidR="00B2758A">
        <w:rPr>
          <w:lang w:val="en-US"/>
        </w:rPr>
        <w:t>may be</w:t>
      </w:r>
      <w:r w:rsidR="00B2758A" w:rsidRPr="008E510D">
        <w:rPr>
          <w:lang w:val="en-US"/>
        </w:rPr>
        <w:t xml:space="preserve"> recognized as shared monitoring and reporting unit</w:t>
      </w:r>
      <w:r w:rsidR="00B2758A">
        <w:rPr>
          <w:lang w:val="en-US"/>
        </w:rPr>
        <w:t>s. Most typically, river</w:t>
      </w:r>
      <w:r w:rsidR="00B2758A" w:rsidRPr="008E510D">
        <w:rPr>
          <w:lang w:val="en-US"/>
        </w:rPr>
        <w:t xml:space="preserve"> monitoring stations </w:t>
      </w:r>
      <w:r w:rsidR="00B2758A">
        <w:rPr>
          <w:lang w:val="en-US"/>
        </w:rPr>
        <w:t>are assigned to a</w:t>
      </w:r>
      <w:r w:rsidR="00B2758A" w:rsidRPr="008E510D">
        <w:rPr>
          <w:lang w:val="en-US"/>
        </w:rPr>
        <w:t xml:space="preserve"> recognized catchment</w:t>
      </w:r>
      <w:r w:rsidR="00B2758A">
        <w:rPr>
          <w:lang w:val="en-US"/>
        </w:rPr>
        <w:t>. Catchment</w:t>
      </w:r>
      <w:r w:rsidR="00B2758A" w:rsidRPr="008E510D">
        <w:rPr>
          <w:lang w:val="en-US"/>
        </w:rPr>
        <w:t xml:space="preserve"> inflow and outflow</w:t>
      </w:r>
      <w:r w:rsidR="00B2758A">
        <w:rPr>
          <w:lang w:val="en-US"/>
        </w:rPr>
        <w:t>s</w:t>
      </w:r>
      <w:r w:rsidR="00B2758A" w:rsidRPr="008E510D">
        <w:rPr>
          <w:lang w:val="en-US"/>
        </w:rPr>
        <w:t xml:space="preserve"> connect</w:t>
      </w:r>
      <w:r w:rsidR="00B2758A">
        <w:rPr>
          <w:lang w:val="en-US"/>
        </w:rPr>
        <w:t xml:space="preserve"> information between recognized catchments. Regardless of the way catchments are realized and represented, their basic identification can serve as the critical link between disciplines and jurisdictions. E</w:t>
      </w:r>
      <w:r w:rsidR="00B2758A" w:rsidRPr="008E510D">
        <w:rPr>
          <w:lang w:val="en-US"/>
        </w:rPr>
        <w:t>xamples of</w:t>
      </w:r>
      <w:r w:rsidR="00B2758A">
        <w:rPr>
          <w:lang w:val="en-US"/>
        </w:rPr>
        <w:t xml:space="preserve"> defined</w:t>
      </w:r>
      <w:r w:rsidR="00B2758A" w:rsidRPr="008E510D">
        <w:rPr>
          <w:lang w:val="en-US"/>
        </w:rPr>
        <w:t xml:space="preserve"> </w:t>
      </w:r>
      <w:r w:rsidR="00B2758A">
        <w:rPr>
          <w:lang w:val="en-US"/>
        </w:rPr>
        <w:t xml:space="preserve">organizational </w:t>
      </w:r>
      <w:r w:rsidR="00B2758A" w:rsidRPr="008E510D">
        <w:rPr>
          <w:lang w:val="en-US"/>
        </w:rPr>
        <w:t xml:space="preserve">catchments include </w:t>
      </w:r>
      <w:r w:rsidR="00B2758A">
        <w:rPr>
          <w:lang w:val="en-US"/>
        </w:rPr>
        <w:t xml:space="preserve">the </w:t>
      </w:r>
      <w:r w:rsidR="00B2758A" w:rsidRPr="008E510D">
        <w:rPr>
          <w:lang w:val="en-US"/>
        </w:rPr>
        <w:t xml:space="preserve">"Hydrologic Unit Code" (HUC) catchments defined by the U.S. Geological Survey for research and regulatory data systems to use as a reference </w:t>
      </w:r>
      <w:r w:rsidR="00B2758A">
        <w:rPr>
          <w:lang w:val="en-US"/>
        </w:rPr>
        <w:t>[7]</w:t>
      </w:r>
      <w:r w:rsidR="00B2758A" w:rsidRPr="008E510D">
        <w:rPr>
          <w:lang w:val="en-US"/>
        </w:rPr>
        <w:t xml:space="preserve"> and "River Basin Districts" of the European Water Framework Directive </w:t>
      </w:r>
      <w:r w:rsidR="00B2758A">
        <w:rPr>
          <w:lang w:val="en-US"/>
        </w:rPr>
        <w:t>[1]. In contrast to these, monitoring and research stations and hydrologic locations like bridges and confluences often imply or hydrologically determine identified catchments.</w:t>
      </w:r>
    </w:p>
    <w:p w14:paraId="19F03396" w14:textId="137F5267" w:rsidR="00852DE1" w:rsidRDefault="00852DE1" w:rsidP="00450C77">
      <w:pPr>
        <w:pStyle w:val="NormalWeb"/>
        <w:jc w:val="both"/>
        <w:rPr>
          <w:lang w:val="en-US"/>
        </w:rPr>
      </w:pPr>
      <w:r w:rsidRPr="008E510D">
        <w:rPr>
          <w:lang w:val="en-US"/>
        </w:rPr>
        <w:t xml:space="preserve">In this specification, a catchment </w:t>
      </w:r>
      <w:r w:rsidR="003B104D">
        <w:rPr>
          <w:lang w:val="en-US"/>
        </w:rPr>
        <w:t xml:space="preserve">feature </w:t>
      </w:r>
      <w:r w:rsidR="000F7A6C">
        <w:rPr>
          <w:lang w:val="en-US"/>
        </w:rPr>
        <w:t xml:space="preserve">provides a means to have an </w:t>
      </w:r>
      <w:r w:rsidR="003B104D" w:rsidRPr="00681D39">
        <w:rPr>
          <w:i/>
          <w:lang w:val="en-US"/>
        </w:rPr>
        <w:t>identified</w:t>
      </w:r>
      <w:r w:rsidR="003B104D">
        <w:rPr>
          <w:lang w:val="en-US"/>
        </w:rPr>
        <w:t xml:space="preserve"> grouping</w:t>
      </w:r>
      <w:r w:rsidR="000F7A6C">
        <w:rPr>
          <w:lang w:val="en-US"/>
        </w:rPr>
        <w:t xml:space="preserve"> of</w:t>
      </w:r>
      <w:r w:rsidR="003B104D">
        <w:rPr>
          <w:lang w:val="en-US"/>
        </w:rPr>
        <w:t xml:space="preserve"> hydrologic s</w:t>
      </w:r>
      <w:r w:rsidR="000F7A6C">
        <w:rPr>
          <w:lang w:val="en-US"/>
        </w:rPr>
        <w:t>tudy activities and data artifacts.</w:t>
      </w:r>
      <w:r w:rsidRPr="008E510D">
        <w:rPr>
          <w:lang w:val="en-US"/>
        </w:rPr>
        <w:t xml:space="preserve"> </w:t>
      </w:r>
      <w:r w:rsidR="003B104D">
        <w:rPr>
          <w:lang w:val="en-US"/>
        </w:rPr>
        <w:t xml:space="preserve">A catchment may be </w:t>
      </w:r>
      <w:r w:rsidR="003B104D" w:rsidRPr="00681D39">
        <w:rPr>
          <w:i/>
          <w:lang w:val="en-US"/>
        </w:rPr>
        <w:t>realized</w:t>
      </w:r>
      <w:r w:rsidR="003B104D">
        <w:rPr>
          <w:lang w:val="en-US"/>
        </w:rPr>
        <w:t xml:space="preserve"> by catchment</w:t>
      </w:r>
      <w:r w:rsidR="002373AF">
        <w:rPr>
          <w:lang w:val="en-US"/>
        </w:rPr>
        <w:t xml:space="preserve">-realization </w:t>
      </w:r>
      <w:r w:rsidR="00C8694F">
        <w:rPr>
          <w:lang w:val="en-US"/>
        </w:rPr>
        <w:t>features</w:t>
      </w:r>
      <w:r w:rsidR="003B104D">
        <w:rPr>
          <w:lang w:val="en-US"/>
        </w:rPr>
        <w:t xml:space="preserve"> whos</w:t>
      </w:r>
      <w:r w:rsidR="00970080">
        <w:rPr>
          <w:lang w:val="en-US"/>
        </w:rPr>
        <w:t xml:space="preserve">e </w:t>
      </w:r>
      <w:r w:rsidR="006D0E12">
        <w:rPr>
          <w:lang w:val="en-US"/>
        </w:rPr>
        <w:t xml:space="preserve">connectivity may be described </w:t>
      </w:r>
      <w:r w:rsidR="000F7A6C">
        <w:rPr>
          <w:lang w:val="en-US"/>
        </w:rPr>
        <w:t xml:space="preserve">using </w:t>
      </w:r>
      <w:r w:rsidR="006D0E12">
        <w:rPr>
          <w:lang w:val="en-US"/>
        </w:rPr>
        <w:t>one or more</w:t>
      </w:r>
      <w:r w:rsidR="006D0E12" w:rsidRPr="008E510D">
        <w:rPr>
          <w:lang w:val="en-US"/>
        </w:rPr>
        <w:t xml:space="preserve"> </w:t>
      </w:r>
      <w:r w:rsidR="006D0E12">
        <w:rPr>
          <w:lang w:val="en-US"/>
        </w:rPr>
        <w:t xml:space="preserve">topological properties </w:t>
      </w:r>
      <w:r w:rsidR="002373AF">
        <w:rPr>
          <w:lang w:val="en-US"/>
        </w:rPr>
        <w:t xml:space="preserve">and </w:t>
      </w:r>
      <w:r w:rsidR="00970080">
        <w:rPr>
          <w:lang w:val="en-US"/>
        </w:rPr>
        <w:t xml:space="preserve">geographic characteristics </w:t>
      </w:r>
      <w:r w:rsidR="003B104D" w:rsidRPr="00681D39">
        <w:rPr>
          <w:i/>
          <w:lang w:val="en-US"/>
        </w:rPr>
        <w:t>represented</w:t>
      </w:r>
      <w:r w:rsidR="003B104D">
        <w:rPr>
          <w:lang w:val="en-US"/>
        </w:rPr>
        <w:t xml:space="preserve"> by </w:t>
      </w:r>
      <w:r w:rsidRPr="008E510D">
        <w:rPr>
          <w:lang w:val="en-US"/>
        </w:rPr>
        <w:t>geometr</w:t>
      </w:r>
      <w:r w:rsidR="00B11834">
        <w:rPr>
          <w:lang w:val="en-US"/>
        </w:rPr>
        <w:t>ic</w:t>
      </w:r>
      <w:r w:rsidR="003B104D">
        <w:rPr>
          <w:lang w:val="en-US"/>
        </w:rPr>
        <w:t xml:space="preserve"> properties</w:t>
      </w:r>
      <w:r w:rsidRPr="008E510D">
        <w:rPr>
          <w:lang w:val="en-US"/>
        </w:rPr>
        <w:t>.</w:t>
      </w:r>
      <w:r w:rsidR="00D42FC3">
        <w:rPr>
          <w:lang w:val="en-US"/>
        </w:rPr>
        <w:t xml:space="preserve"> </w:t>
      </w:r>
      <w:r w:rsidR="0026185B">
        <w:rPr>
          <w:lang w:val="en-US"/>
        </w:rPr>
        <w:t xml:space="preserve">The term </w:t>
      </w:r>
      <w:r w:rsidR="0026185B">
        <w:rPr>
          <w:i/>
          <w:lang w:val="en-US"/>
        </w:rPr>
        <w:t>realization</w:t>
      </w:r>
      <w:r w:rsidR="0026185B">
        <w:rPr>
          <w:lang w:val="en-US"/>
        </w:rPr>
        <w:t xml:space="preserve"> is used here to imply t</w:t>
      </w:r>
      <w:r w:rsidR="0026185B" w:rsidRPr="005E02B6">
        <w:rPr>
          <w:lang w:val="en-US"/>
        </w:rPr>
        <w:t xml:space="preserve">hat </w:t>
      </w:r>
      <w:r w:rsidR="0026185B">
        <w:rPr>
          <w:lang w:val="en-US"/>
        </w:rPr>
        <w:t xml:space="preserve">a </w:t>
      </w:r>
      <w:r w:rsidR="00766E70">
        <w:rPr>
          <w:lang w:val="en-US"/>
        </w:rPr>
        <w:t>holistic</w:t>
      </w:r>
      <w:r w:rsidR="00520174">
        <w:rPr>
          <w:lang w:val="en-US"/>
        </w:rPr>
        <w:t xml:space="preserve"> feature type</w:t>
      </w:r>
      <w:r w:rsidR="0026185B" w:rsidRPr="005E02B6">
        <w:rPr>
          <w:lang w:val="en-US"/>
        </w:rPr>
        <w:t xml:space="preserve"> </w:t>
      </w:r>
      <w:r w:rsidR="0026185B">
        <w:rPr>
          <w:lang w:val="en-US"/>
        </w:rPr>
        <w:t xml:space="preserve">like </w:t>
      </w:r>
      <w:r w:rsidR="0026185B" w:rsidRPr="005E02B6">
        <w:rPr>
          <w:lang w:val="en-US"/>
        </w:rPr>
        <w:t xml:space="preserve">catchment </w:t>
      </w:r>
      <w:r w:rsidR="00B11834">
        <w:rPr>
          <w:lang w:val="en-US"/>
        </w:rPr>
        <w:t>can have</w:t>
      </w:r>
      <w:r w:rsidR="00E32655">
        <w:rPr>
          <w:lang w:val="en-US"/>
        </w:rPr>
        <w:t xml:space="preserve"> more specific hydrologic</w:t>
      </w:r>
      <w:r w:rsidR="00520174">
        <w:rPr>
          <w:lang w:val="en-US"/>
        </w:rPr>
        <w:t xml:space="preserve"> feature types</w:t>
      </w:r>
      <w:r w:rsidR="0026185B" w:rsidRPr="005E02B6">
        <w:rPr>
          <w:lang w:val="en-US"/>
        </w:rPr>
        <w:t xml:space="preserve"> </w:t>
      </w:r>
      <w:r w:rsidR="0026185B">
        <w:rPr>
          <w:lang w:val="en-US"/>
        </w:rPr>
        <w:t>that</w:t>
      </w:r>
      <w:r w:rsidR="0026185B" w:rsidRPr="005E02B6">
        <w:rPr>
          <w:lang w:val="en-US"/>
        </w:rPr>
        <w:t xml:space="preserve"> </w:t>
      </w:r>
      <w:r w:rsidR="00E32655">
        <w:rPr>
          <w:lang w:val="en-US"/>
        </w:rPr>
        <w:t xml:space="preserve">share identity with but express a different aspect of </w:t>
      </w:r>
      <w:r w:rsidR="00520174">
        <w:rPr>
          <w:lang w:val="en-US"/>
        </w:rPr>
        <w:t>it</w:t>
      </w:r>
      <w:r w:rsidR="0026185B" w:rsidRPr="005E02B6">
        <w:rPr>
          <w:lang w:val="en-US"/>
        </w:rPr>
        <w:t>.</w:t>
      </w:r>
      <w:r w:rsidR="0026185B">
        <w:rPr>
          <w:lang w:val="en-US"/>
        </w:rPr>
        <w:t xml:space="preserve"> </w:t>
      </w:r>
      <w:r w:rsidR="00E32655">
        <w:rPr>
          <w:lang w:val="en-US"/>
        </w:rPr>
        <w:t>The term realization i</w:t>
      </w:r>
      <w:r w:rsidR="0026185B">
        <w:rPr>
          <w:lang w:val="en-US"/>
        </w:rPr>
        <w:t xml:space="preserve">s not meant to be interpreted as a Unified Modeling Language realization </w:t>
      </w:r>
      <w:r w:rsidR="00AF7FC7">
        <w:rPr>
          <w:lang w:val="en-US"/>
        </w:rPr>
        <w:t>relationship.</w:t>
      </w:r>
      <w:r w:rsidR="00CE3AF8">
        <w:rPr>
          <w:lang w:val="en-US"/>
        </w:rPr>
        <w:t xml:space="preserve"> </w:t>
      </w:r>
    </w:p>
    <w:p w14:paraId="041ABFA3" w14:textId="6F2D89D3" w:rsidR="00D631A3" w:rsidRPr="00D631A3" w:rsidRDefault="0026185B" w:rsidP="00450C77">
      <w:pPr>
        <w:pStyle w:val="NormalWeb"/>
        <w:jc w:val="both"/>
        <w:rPr>
          <w:lang w:val="en-US"/>
        </w:rPr>
      </w:pPr>
      <w:r>
        <w:rPr>
          <w:lang w:val="en-US"/>
        </w:rPr>
        <w:t xml:space="preserve">The three terms, </w:t>
      </w:r>
      <w:r>
        <w:rPr>
          <w:i/>
          <w:lang w:val="en-US"/>
        </w:rPr>
        <w:t>identification, realization,</w:t>
      </w:r>
      <w:r w:rsidRPr="00D631A3">
        <w:rPr>
          <w:lang w:val="en-US"/>
        </w:rPr>
        <w:t xml:space="preserve"> and</w:t>
      </w:r>
      <w:r>
        <w:rPr>
          <w:i/>
          <w:lang w:val="en-US"/>
        </w:rPr>
        <w:t xml:space="preserve"> representation,</w:t>
      </w:r>
      <w:r>
        <w:rPr>
          <w:lang w:val="en-US"/>
        </w:rPr>
        <w:t xml:space="preserve"> are very important to understanding the HY_Features conceptual model. </w:t>
      </w:r>
      <w:r w:rsidRPr="00E32655">
        <w:rPr>
          <w:i/>
          <w:lang w:val="en-US"/>
        </w:rPr>
        <w:t>Identification</w:t>
      </w:r>
      <w:r>
        <w:rPr>
          <w:lang w:val="en-US"/>
        </w:rPr>
        <w:t xml:space="preserve"> of a hydrologic feature implies that a feature </w:t>
      </w:r>
      <w:r w:rsidR="0039283A">
        <w:rPr>
          <w:lang w:val="en-US"/>
        </w:rPr>
        <w:t>h</w:t>
      </w:r>
      <w:r>
        <w:rPr>
          <w:lang w:val="en-US"/>
        </w:rPr>
        <w:t xml:space="preserve">as </w:t>
      </w:r>
      <w:r w:rsidR="0039283A">
        <w:rPr>
          <w:lang w:val="en-US"/>
        </w:rPr>
        <w:t xml:space="preserve">a hydrologically significant </w:t>
      </w:r>
      <w:r w:rsidR="00E32655">
        <w:rPr>
          <w:lang w:val="en-US"/>
        </w:rPr>
        <w:t xml:space="preserve">identity and </w:t>
      </w:r>
      <w:r w:rsidR="0039283A">
        <w:rPr>
          <w:lang w:val="en-US"/>
        </w:rPr>
        <w:t xml:space="preserve">would </w:t>
      </w:r>
      <w:r w:rsidR="00E32655">
        <w:rPr>
          <w:lang w:val="en-US"/>
        </w:rPr>
        <w:t>normally</w:t>
      </w:r>
      <w:r w:rsidR="0039283A">
        <w:rPr>
          <w:lang w:val="en-US"/>
        </w:rPr>
        <w:t xml:space="preserve"> have a </w:t>
      </w:r>
      <w:r>
        <w:rPr>
          <w:lang w:val="en-US"/>
        </w:rPr>
        <w:t>name in common usage</w:t>
      </w:r>
      <w:r w:rsidR="0039283A">
        <w:rPr>
          <w:lang w:val="en-US"/>
        </w:rPr>
        <w:t>.</w:t>
      </w:r>
      <w:r>
        <w:rPr>
          <w:lang w:val="en-US"/>
        </w:rPr>
        <w:t xml:space="preserve"> </w:t>
      </w:r>
      <w:r w:rsidR="0039283A" w:rsidRPr="00E32655">
        <w:rPr>
          <w:i/>
          <w:lang w:val="en-US"/>
        </w:rPr>
        <w:t>R</w:t>
      </w:r>
      <w:r w:rsidRPr="00E32655">
        <w:rPr>
          <w:i/>
          <w:lang w:val="en-US"/>
        </w:rPr>
        <w:t>ealization</w:t>
      </w:r>
      <w:r>
        <w:rPr>
          <w:lang w:val="en-US"/>
        </w:rPr>
        <w:t xml:space="preserve"> implies </w:t>
      </w:r>
      <w:r w:rsidR="0039283A">
        <w:rPr>
          <w:lang w:val="en-US"/>
        </w:rPr>
        <w:t xml:space="preserve">a particular </w:t>
      </w:r>
      <w:r w:rsidR="00B11834">
        <w:rPr>
          <w:lang w:val="en-US"/>
        </w:rPr>
        <w:t xml:space="preserve">hydrologic </w:t>
      </w:r>
      <w:r w:rsidR="00520174">
        <w:rPr>
          <w:lang w:val="en-US"/>
        </w:rPr>
        <w:t>feature type</w:t>
      </w:r>
      <w:r w:rsidR="00E32655">
        <w:rPr>
          <w:lang w:val="en-US"/>
        </w:rPr>
        <w:t xml:space="preserve"> </w:t>
      </w:r>
      <w:r>
        <w:rPr>
          <w:lang w:val="en-US"/>
        </w:rPr>
        <w:t xml:space="preserve">which has </w:t>
      </w:r>
      <w:r w:rsidR="00B11834">
        <w:rPr>
          <w:lang w:val="en-US"/>
        </w:rPr>
        <w:t xml:space="preserve">specific </w:t>
      </w:r>
      <w:r>
        <w:rPr>
          <w:lang w:val="en-US"/>
        </w:rPr>
        <w:t>h</w:t>
      </w:r>
      <w:r w:rsidRPr="00CE3F7F">
        <w:rPr>
          <w:lang w:val="en-US"/>
        </w:rPr>
        <w:t>ydrologically determined topolog</w:t>
      </w:r>
      <w:r>
        <w:rPr>
          <w:lang w:val="en-US"/>
        </w:rPr>
        <w:t>ical</w:t>
      </w:r>
      <w:r w:rsidR="00B11834">
        <w:rPr>
          <w:lang w:val="en-US"/>
        </w:rPr>
        <w:t xml:space="preserve"> properties and</w:t>
      </w:r>
      <w:r>
        <w:rPr>
          <w:lang w:val="en-US"/>
        </w:rPr>
        <w:t xml:space="preserve"> relationships</w:t>
      </w:r>
      <w:r w:rsidR="0039283A">
        <w:rPr>
          <w:lang w:val="en-US"/>
        </w:rPr>
        <w:t>.</w:t>
      </w:r>
      <w:r>
        <w:rPr>
          <w:lang w:val="en-US"/>
        </w:rPr>
        <w:t xml:space="preserve"> </w:t>
      </w:r>
      <w:r w:rsidR="0039283A" w:rsidRPr="00E32655">
        <w:rPr>
          <w:i/>
          <w:lang w:val="en-US"/>
        </w:rPr>
        <w:t>R</w:t>
      </w:r>
      <w:r w:rsidRPr="00E32655">
        <w:rPr>
          <w:i/>
          <w:lang w:val="en-US"/>
        </w:rPr>
        <w:t>epresentation</w:t>
      </w:r>
      <w:r>
        <w:rPr>
          <w:lang w:val="en-US"/>
        </w:rPr>
        <w:t xml:space="preserve"> implies</w:t>
      </w:r>
      <w:r w:rsidR="0039283A">
        <w:rPr>
          <w:lang w:val="en-US"/>
        </w:rPr>
        <w:t xml:space="preserve"> that the</w:t>
      </w:r>
      <w:r w:rsidR="00520174">
        <w:rPr>
          <w:lang w:val="en-US"/>
        </w:rPr>
        <w:t xml:space="preserve"> particular</w:t>
      </w:r>
      <w:r>
        <w:rPr>
          <w:lang w:val="en-US"/>
        </w:rPr>
        <w:t xml:space="preserve"> </w:t>
      </w:r>
      <w:r w:rsidR="00E32655">
        <w:rPr>
          <w:lang w:val="en-US"/>
        </w:rPr>
        <w:t>realization</w:t>
      </w:r>
      <w:r>
        <w:rPr>
          <w:lang w:val="en-US"/>
        </w:rPr>
        <w:t xml:space="preserve"> </w:t>
      </w:r>
      <w:r w:rsidR="0039283A">
        <w:rPr>
          <w:lang w:val="en-US"/>
        </w:rPr>
        <w:t>of a feature has been defined by</w:t>
      </w:r>
      <w:r>
        <w:rPr>
          <w:lang w:val="en-US"/>
        </w:rPr>
        <w:t xml:space="preserve"> a particular geometric shape. </w:t>
      </w:r>
      <w:r w:rsidR="0039283A">
        <w:rPr>
          <w:lang w:val="en-US"/>
        </w:rPr>
        <w:t>For</w:t>
      </w:r>
      <w:r>
        <w:rPr>
          <w:lang w:val="en-US"/>
        </w:rPr>
        <w:t xml:space="preserve"> example, the Amazon River is </w:t>
      </w:r>
      <w:r>
        <w:rPr>
          <w:i/>
          <w:lang w:val="en-US"/>
        </w:rPr>
        <w:t>identified</w:t>
      </w:r>
      <w:r>
        <w:rPr>
          <w:lang w:val="en-US"/>
        </w:rPr>
        <w:t xml:space="preserve"> in that we have a name for it and a vague notion of the Amazon River catchment. We can </w:t>
      </w:r>
      <w:r w:rsidRPr="00D631A3">
        <w:rPr>
          <w:i/>
          <w:lang w:val="en-US"/>
        </w:rPr>
        <w:t>realize</w:t>
      </w:r>
      <w:r>
        <w:rPr>
          <w:lang w:val="en-US"/>
        </w:rPr>
        <w:t xml:space="preserve"> the Amazon River catchment</w:t>
      </w:r>
      <w:r w:rsidR="0039283A">
        <w:rPr>
          <w:lang w:val="en-US"/>
        </w:rPr>
        <w:t xml:space="preserve">, </w:t>
      </w:r>
      <w:r w:rsidR="00E32655">
        <w:rPr>
          <w:lang w:val="en-US"/>
        </w:rPr>
        <w:t>thinking of</w:t>
      </w:r>
      <w:r w:rsidR="0039283A">
        <w:rPr>
          <w:lang w:val="en-US"/>
        </w:rPr>
        <w:t xml:space="preserve"> it</w:t>
      </w:r>
      <w:r>
        <w:rPr>
          <w:lang w:val="en-US"/>
        </w:rPr>
        <w:t xml:space="preserve"> in a number of ways: as a boundary ridge line, a surface covering the drained area, a linear flowpath from source to mouth, etc. Each of </w:t>
      </w:r>
      <w:r>
        <w:rPr>
          <w:lang w:val="en-US"/>
        </w:rPr>
        <w:lastRenderedPageBreak/>
        <w:t>those hydrologic realizations may have different representations: the boundary may have surface and groundwater contributing variants, the area might have elevation and land cover variants, the flowpath might have a one dimensional simple and three-di</w:t>
      </w:r>
      <w:r w:rsidR="00F64C79">
        <w:rPr>
          <w:lang w:val="en-US"/>
        </w:rPr>
        <w:t>mensional complex variant. Using HY_Features, each of these representations could be identified as being a particular representation of a particular</w:t>
      </w:r>
      <w:r w:rsidR="009D470B">
        <w:rPr>
          <w:lang w:val="en-US"/>
        </w:rPr>
        <w:t xml:space="preserve"> hydrologic</w:t>
      </w:r>
      <w:r w:rsidR="00F64C79">
        <w:rPr>
          <w:lang w:val="en-US"/>
        </w:rPr>
        <w:t xml:space="preserve"> realization of the Amazon River catchment.</w:t>
      </w:r>
    </w:p>
    <w:p w14:paraId="1FCC0703" w14:textId="609D0F82" w:rsidR="003C4D82" w:rsidRPr="008E510D" w:rsidRDefault="003C4D82" w:rsidP="003C4D82">
      <w:pPr>
        <w:pStyle w:val="NormalWeb"/>
        <w:jc w:val="both"/>
        <w:rPr>
          <w:lang w:val="en-US"/>
        </w:rPr>
      </w:pPr>
      <w:r w:rsidRPr="008E510D">
        <w:rPr>
          <w:lang w:val="en-US"/>
        </w:rPr>
        <w:t xml:space="preserve">Depending on application and </w:t>
      </w:r>
      <w:r>
        <w:rPr>
          <w:lang w:val="en-US"/>
        </w:rPr>
        <w:t xml:space="preserve">(spatial) </w:t>
      </w:r>
      <w:r w:rsidRPr="008E510D">
        <w:rPr>
          <w:lang w:val="en-US"/>
        </w:rPr>
        <w:t xml:space="preserve">scale, the same catchment may be realized in </w:t>
      </w:r>
      <w:r w:rsidR="00E81CA9">
        <w:rPr>
          <w:lang w:val="en-US"/>
        </w:rPr>
        <w:t>a number of</w:t>
      </w:r>
      <w:r w:rsidR="00E81CA9" w:rsidRPr="008E510D">
        <w:rPr>
          <w:lang w:val="en-US"/>
        </w:rPr>
        <w:t xml:space="preserve"> </w:t>
      </w:r>
      <w:r w:rsidRPr="008E510D">
        <w:rPr>
          <w:lang w:val="en-US"/>
        </w:rPr>
        <w:t xml:space="preserve">different ways. The following </w:t>
      </w:r>
      <w:r w:rsidR="00E81CA9">
        <w:rPr>
          <w:lang w:val="en-US"/>
        </w:rPr>
        <w:t xml:space="preserve">are </w:t>
      </w:r>
      <w:r w:rsidRPr="008E510D">
        <w:rPr>
          <w:lang w:val="en-US"/>
        </w:rPr>
        <w:t xml:space="preserve">examples </w:t>
      </w:r>
      <w:r w:rsidR="009D470B">
        <w:rPr>
          <w:lang w:val="en-US"/>
        </w:rPr>
        <w:t>of the</w:t>
      </w:r>
      <w:r w:rsidRPr="008E510D">
        <w:rPr>
          <w:lang w:val="en-US"/>
        </w:rPr>
        <w:t xml:space="preserve"> multiple realization </w:t>
      </w:r>
      <w:r w:rsidR="00E81CA9">
        <w:rPr>
          <w:lang w:val="en-US"/>
        </w:rPr>
        <w:t>pattern</w:t>
      </w:r>
      <w:r w:rsidRPr="008E510D">
        <w:rPr>
          <w:lang w:val="en-US"/>
        </w:rPr>
        <w:t>:</w:t>
      </w:r>
    </w:p>
    <w:p w14:paraId="7135D23B" w14:textId="42BB2213" w:rsidR="003C4D82" w:rsidRPr="008E510D" w:rsidRDefault="003C4D82" w:rsidP="00A725D3">
      <w:pPr>
        <w:numPr>
          <w:ilvl w:val="0"/>
          <w:numId w:val="24"/>
        </w:numPr>
        <w:spacing w:before="100" w:beforeAutospacing="1" w:after="100" w:afterAutospacing="1"/>
        <w:jc w:val="both"/>
      </w:pPr>
      <w:r w:rsidRPr="008E510D">
        <w:t xml:space="preserve">The most typical example is that scaling a map-visualization up or down </w:t>
      </w:r>
      <w:r w:rsidR="004E10FA">
        <w:t>requires realization of a catchment as a single flowpath or boundary at one scale and a network of flowpaths or boundaries at another scale.</w:t>
      </w:r>
    </w:p>
    <w:p w14:paraId="38CF20F6" w14:textId="3BF0DBAF" w:rsidR="003C4D82" w:rsidRPr="008E510D" w:rsidRDefault="003C4D82" w:rsidP="00A725D3">
      <w:pPr>
        <w:numPr>
          <w:ilvl w:val="0"/>
          <w:numId w:val="24"/>
        </w:numPr>
        <w:spacing w:before="100" w:beforeAutospacing="1" w:after="100" w:afterAutospacing="1"/>
        <w:jc w:val="both"/>
      </w:pPr>
      <w:r w:rsidRPr="008E510D">
        <w:t xml:space="preserve">Analyses and reports from </w:t>
      </w:r>
      <w:r w:rsidR="00E81CA9">
        <w:t>different</w:t>
      </w:r>
      <w:r w:rsidR="00E81CA9" w:rsidRPr="008E510D">
        <w:t xml:space="preserve"> </w:t>
      </w:r>
      <w:r w:rsidRPr="008E510D">
        <w:t xml:space="preserve">disciplines </w:t>
      </w:r>
      <w:r w:rsidR="00E81CA9">
        <w:t xml:space="preserve">may </w:t>
      </w:r>
      <w:r w:rsidRPr="008E510D">
        <w:t xml:space="preserve">reference differing </w:t>
      </w:r>
      <w:r w:rsidR="004E10FA">
        <w:t xml:space="preserve">realizations </w:t>
      </w:r>
      <w:r w:rsidRPr="008E510D">
        <w:t>of the same conceptual catchment.</w:t>
      </w:r>
      <w:r w:rsidR="009722FB">
        <w:t xml:space="preserve"> For example, one discipline may realize a network of waterbodies while another realizes a network of channels.</w:t>
      </w:r>
    </w:p>
    <w:p w14:paraId="7D305D0C" w14:textId="200A7593" w:rsidR="003C4D82" w:rsidRPr="008E510D" w:rsidRDefault="003C4D82" w:rsidP="00A725D3">
      <w:pPr>
        <w:numPr>
          <w:ilvl w:val="0"/>
          <w:numId w:val="24"/>
        </w:numPr>
        <w:spacing w:before="100" w:beforeAutospacing="1" w:after="100" w:afterAutospacing="1"/>
        <w:jc w:val="both"/>
      </w:pPr>
      <w:r w:rsidRPr="008E510D">
        <w:t>Some applications require cartographic (visual) re</w:t>
      </w:r>
      <w:r w:rsidR="001B6E66">
        <w:t>alizations</w:t>
      </w:r>
      <w:r w:rsidRPr="008E510D">
        <w:t xml:space="preserve"> while others are focused on topological (network connectivity) realizations only</w:t>
      </w:r>
      <w:r>
        <w:t>.</w:t>
      </w:r>
      <w:r w:rsidRPr="008E510D">
        <w:t xml:space="preserve"> </w:t>
      </w:r>
    </w:p>
    <w:p w14:paraId="436E93D7" w14:textId="4D93FAA8" w:rsidR="003C4D82" w:rsidRPr="008E510D" w:rsidRDefault="003C4D82" w:rsidP="00A725D3">
      <w:pPr>
        <w:numPr>
          <w:ilvl w:val="0"/>
          <w:numId w:val="24"/>
        </w:numPr>
        <w:spacing w:before="100" w:beforeAutospacing="1" w:after="100" w:afterAutospacing="1"/>
        <w:jc w:val="both"/>
      </w:pPr>
      <w:r w:rsidRPr="008E510D">
        <w:t xml:space="preserve">A catchment may be </w:t>
      </w:r>
      <w:r w:rsidR="001B6E66">
        <w:t>realized</w:t>
      </w:r>
      <w:r w:rsidRPr="008E510D">
        <w:t xml:space="preserve"> geometrically by streamline, drainage area</w:t>
      </w:r>
      <w:r w:rsidR="00915A2A">
        <w:t xml:space="preserve">/surface, </w:t>
      </w:r>
      <w:r w:rsidRPr="008E510D">
        <w:t xml:space="preserve">bounding polygon, </w:t>
      </w:r>
      <w:r w:rsidR="00915A2A">
        <w:t>or stream network, and</w:t>
      </w:r>
      <w:r w:rsidR="00915A2A" w:rsidRPr="008E510D">
        <w:t xml:space="preserve"> </w:t>
      </w:r>
      <w:r w:rsidRPr="008E510D">
        <w:t>realized topologically as a face,</w:t>
      </w:r>
      <w:r w:rsidR="00915A2A">
        <w:t xml:space="preserve"> or</w:t>
      </w:r>
      <w:r w:rsidRPr="008E510D">
        <w:t xml:space="preserve"> </w:t>
      </w:r>
      <w:r w:rsidR="00915A2A">
        <w:t xml:space="preserve">an </w:t>
      </w:r>
      <w:r w:rsidRPr="008E510D">
        <w:t>edge.</w:t>
      </w:r>
    </w:p>
    <w:p w14:paraId="71DF54FB" w14:textId="1208CC84" w:rsidR="003C4D82" w:rsidRPr="008E510D" w:rsidRDefault="003C4D82" w:rsidP="00450C77">
      <w:pPr>
        <w:pStyle w:val="NormalWeb"/>
        <w:jc w:val="both"/>
        <w:rPr>
          <w:lang w:val="en-US"/>
        </w:rPr>
      </w:pPr>
      <w:r>
        <w:rPr>
          <w:lang w:val="en-US"/>
        </w:rPr>
        <w:fldChar w:fldCharType="begin"/>
      </w:r>
      <w:r>
        <w:rPr>
          <w:lang w:val="en-US"/>
        </w:rPr>
        <w:instrText xml:space="preserve"> REF _Ref459032822 \h </w:instrText>
      </w:r>
      <w:r>
        <w:rPr>
          <w:lang w:val="en-US"/>
        </w:rPr>
      </w:r>
      <w:r>
        <w:rPr>
          <w:lang w:val="en-US"/>
        </w:rPr>
        <w:fldChar w:fldCharType="separate"/>
      </w:r>
      <w:r w:rsidR="000A1A34" w:rsidRPr="008E510D">
        <w:t xml:space="preserve">Figure </w:t>
      </w:r>
      <w:r w:rsidR="000A1A34">
        <w:rPr>
          <w:noProof/>
        </w:rPr>
        <w:t>3</w:t>
      </w:r>
      <w:r>
        <w:rPr>
          <w:lang w:val="en-US"/>
        </w:rPr>
        <w:fldChar w:fldCharType="end"/>
      </w:r>
      <w:r w:rsidR="00E81CA9">
        <w:rPr>
          <w:lang w:val="en-US"/>
        </w:rPr>
        <w:t xml:space="preserve"> illustrates some possible alternative catchment realizations</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4F679D19" w:rsidR="009E1AE7" w:rsidRDefault="009E1AE7" w:rsidP="00834E29">
      <w:pPr>
        <w:pStyle w:val="OGCFigure"/>
        <w:outlineLvl w:val="0"/>
      </w:pPr>
      <w:bookmarkStart w:id="36" w:name="_Ref459032822"/>
      <w:bookmarkStart w:id="37" w:name="_Ref458763643"/>
      <w:bookmarkStart w:id="38" w:name="_Toc484066540"/>
      <w:r w:rsidRPr="008E510D">
        <w:t xml:space="preserve">Figure </w:t>
      </w:r>
      <w:fldSimple w:instr=" SEQ Figure \* ARABIC ">
        <w:r w:rsidR="00214695">
          <w:rPr>
            <w:noProof/>
          </w:rPr>
          <w:t>3</w:t>
        </w:r>
      </w:fldSimple>
      <w:bookmarkEnd w:id="36"/>
      <w:r w:rsidRPr="008E510D">
        <w:t xml:space="preserve">: Illustration of multiple </w:t>
      </w:r>
      <w:r w:rsidR="00483CA0">
        <w:t xml:space="preserve">conceptual </w:t>
      </w:r>
      <w:r w:rsidRPr="008E510D">
        <w:t>representations of a catchment</w:t>
      </w:r>
      <w:bookmarkEnd w:id="37"/>
      <w:bookmarkEnd w:id="38"/>
    </w:p>
    <w:p w14:paraId="5959D541" w14:textId="77777777" w:rsidR="003C4D82" w:rsidRPr="008E510D" w:rsidRDefault="003C4D82" w:rsidP="003C4D82">
      <w:pPr>
        <w:pStyle w:val="OGCFigure"/>
        <w:jc w:val="left"/>
      </w:pPr>
    </w:p>
    <w:p w14:paraId="483CB5AC" w14:textId="0939D2B9" w:rsidR="009E1AE7" w:rsidRPr="008E510D" w:rsidRDefault="005B6AD3" w:rsidP="00834E29">
      <w:pPr>
        <w:pStyle w:val="Heading2"/>
      </w:pPr>
      <w:bookmarkStart w:id="39" w:name="_Toc458775730"/>
      <w:bookmarkStart w:id="40" w:name="_Toc484604383"/>
      <w:r>
        <w:t xml:space="preserve">Hydrologic Realization of </w:t>
      </w:r>
      <w:r w:rsidR="009E1AE7" w:rsidRPr="008E510D">
        <w:t xml:space="preserve">Catchment </w:t>
      </w:r>
      <w:bookmarkEnd w:id="39"/>
      <w:r w:rsidR="00DB443D">
        <w:t>and N</w:t>
      </w:r>
      <w:r w:rsidR="00AB709D">
        <w:t>exus</w:t>
      </w:r>
      <w:bookmarkEnd w:id="40"/>
    </w:p>
    <w:p w14:paraId="5C125DA7" w14:textId="55DEAF61" w:rsidR="009E1AE7" w:rsidRDefault="009E1AE7" w:rsidP="005858EB">
      <w:pPr>
        <w:pStyle w:val="NormalWeb"/>
        <w:jc w:val="both"/>
        <w:rPr>
          <w:lang w:val="en-US"/>
        </w:rPr>
      </w:pPr>
      <w:r w:rsidRPr="008E510D">
        <w:rPr>
          <w:lang w:val="en-US"/>
        </w:rPr>
        <w:t>The core concept of the HY_Features model is that stud</w:t>
      </w:r>
      <w:r w:rsidR="00ED0C4B">
        <w:rPr>
          <w:lang w:val="en-US"/>
        </w:rPr>
        <w:t>ies</w:t>
      </w:r>
      <w:r w:rsidRPr="008E510D">
        <w:rPr>
          <w:lang w:val="en-US"/>
        </w:rPr>
        <w:t xml:space="preserve"> of </w:t>
      </w:r>
      <w:r w:rsidR="00ED0C4B">
        <w:rPr>
          <w:lang w:val="en-US"/>
        </w:rPr>
        <w:t>h</w:t>
      </w:r>
      <w:r w:rsidRPr="008E510D">
        <w:rPr>
          <w:lang w:val="en-US"/>
        </w:rPr>
        <w:t>ydrology phenomen</w:t>
      </w:r>
      <w:r w:rsidR="00ED0C4B">
        <w:rPr>
          <w:lang w:val="en-US"/>
        </w:rPr>
        <w:t>a</w:t>
      </w:r>
      <w:r w:rsidRPr="008E510D">
        <w:rPr>
          <w:lang w:val="en-US"/>
        </w:rPr>
        <w:t xml:space="preserve"> </w:t>
      </w:r>
      <w:r w:rsidR="006565D3">
        <w:rPr>
          <w:lang w:val="en-US"/>
        </w:rPr>
        <w:t xml:space="preserve">have a </w:t>
      </w:r>
      <w:r w:rsidR="00ED0C4B">
        <w:rPr>
          <w:lang w:val="en-US"/>
        </w:rPr>
        <w:t>need to</w:t>
      </w:r>
      <w:r w:rsidR="00ED0C4B" w:rsidRPr="008E510D">
        <w:rPr>
          <w:lang w:val="en-US"/>
        </w:rPr>
        <w:t xml:space="preserve"> </w:t>
      </w:r>
      <w:r w:rsidRPr="008E510D">
        <w:rPr>
          <w:lang w:val="en-US"/>
        </w:rPr>
        <w:t xml:space="preserve">reference common conceptual entities of the </w:t>
      </w:r>
      <w:r w:rsidR="00ED0C4B">
        <w:rPr>
          <w:lang w:val="en-US"/>
        </w:rPr>
        <w:t>hydrosphere</w:t>
      </w:r>
      <w:r w:rsidR="00C63A01">
        <w:rPr>
          <w:lang w:val="en-US"/>
        </w:rPr>
        <w:t>—</w:t>
      </w:r>
      <w:r w:rsidRPr="008E510D">
        <w:rPr>
          <w:lang w:val="en-US"/>
        </w:rPr>
        <w:t>such</w:t>
      </w:r>
      <w:r w:rsidR="004A7F56">
        <w:rPr>
          <w:lang w:val="en-US"/>
        </w:rPr>
        <w:t xml:space="preserve"> as catchment</w:t>
      </w:r>
      <w:r w:rsidR="00ED0C4B">
        <w:rPr>
          <w:lang w:val="en-US"/>
        </w:rPr>
        <w:t xml:space="preserve">, </w:t>
      </w:r>
      <w:r w:rsidR="007735C1">
        <w:rPr>
          <w:lang w:val="en-US"/>
        </w:rPr>
        <w:t>waterbody</w:t>
      </w:r>
      <w:r w:rsidRPr="008E510D">
        <w:rPr>
          <w:lang w:val="en-US"/>
        </w:rPr>
        <w:t xml:space="preserve">, channel, or </w:t>
      </w:r>
      <w:r w:rsidR="00ED0C4B">
        <w:rPr>
          <w:lang w:val="en-US"/>
        </w:rPr>
        <w:t>monitoring position</w:t>
      </w:r>
      <w:r w:rsidR="00C63A01">
        <w:rPr>
          <w:lang w:val="en-US"/>
        </w:rPr>
        <w:t>—</w:t>
      </w:r>
      <w:r w:rsidRPr="008E510D">
        <w:rPr>
          <w:lang w:val="en-US"/>
        </w:rPr>
        <w:t>through</w:t>
      </w:r>
      <w:r w:rsidR="00C63A01">
        <w:rPr>
          <w:lang w:val="en-US"/>
        </w:rPr>
        <w:t xml:space="preserve"> </w:t>
      </w:r>
      <w:r w:rsidRPr="008E510D">
        <w:rPr>
          <w:lang w:val="en-US"/>
        </w:rPr>
        <w:t>the use of feature</w:t>
      </w:r>
      <w:r w:rsidR="00ED0C4B">
        <w:rPr>
          <w:lang w:val="en-US"/>
        </w:rPr>
        <w:t xml:space="preserve"> types</w:t>
      </w:r>
      <w:r w:rsidRPr="008E510D">
        <w:rPr>
          <w:lang w:val="en-US"/>
        </w:rPr>
        <w:t xml:space="preserve"> </w:t>
      </w:r>
      <w:r w:rsidR="00ED0C4B">
        <w:rPr>
          <w:lang w:val="en-US"/>
        </w:rPr>
        <w:t>defined in</w:t>
      </w:r>
      <w:r w:rsidR="00ED0C4B" w:rsidRPr="008E510D">
        <w:rPr>
          <w:lang w:val="en-US"/>
        </w:rPr>
        <w:t xml:space="preserve"> </w:t>
      </w:r>
      <w:r w:rsidRPr="008E510D">
        <w:rPr>
          <w:lang w:val="en-US"/>
        </w:rPr>
        <w:t>a specific model (as per ISO 19109 General Feature Model). Depending on the field of study or application, complex hydrology phenomen</w:t>
      </w:r>
      <w:r w:rsidR="00ED0C4B">
        <w:rPr>
          <w:lang w:val="en-US"/>
        </w:rPr>
        <w:t>a</w:t>
      </w:r>
      <w:r w:rsidR="00C63A01">
        <w:rPr>
          <w:lang w:val="en-US"/>
        </w:rPr>
        <w:t xml:space="preserve"> may be </w:t>
      </w:r>
      <w:r w:rsidR="005B6AD3">
        <w:rPr>
          <w:lang w:val="en-US"/>
        </w:rPr>
        <w:t xml:space="preserve">hydrologically </w:t>
      </w:r>
      <w:r w:rsidR="00C63A01">
        <w:rPr>
          <w:lang w:val="en-US"/>
        </w:rPr>
        <w:t>realized as</w:t>
      </w:r>
      <w:r w:rsidRPr="008E510D">
        <w:rPr>
          <w:lang w:val="en-US"/>
        </w:rPr>
        <w:t xml:space="preserve"> </w:t>
      </w:r>
      <w:r w:rsidR="00ED0C4B">
        <w:rPr>
          <w:lang w:val="en-US"/>
        </w:rPr>
        <w:t>different</w:t>
      </w:r>
      <w:r w:rsidR="00ED0C4B" w:rsidRPr="008E510D">
        <w:rPr>
          <w:lang w:val="en-US"/>
        </w:rPr>
        <w:t xml:space="preserve"> </w:t>
      </w:r>
      <w:r w:rsidR="00ED0C4B">
        <w:rPr>
          <w:lang w:val="en-US"/>
        </w:rPr>
        <w:t>feature types</w:t>
      </w:r>
      <w:r w:rsidRPr="008E510D">
        <w:rPr>
          <w:lang w:val="en-US"/>
        </w:rPr>
        <w:t xml:space="preserve">. </w:t>
      </w:r>
      <w:r w:rsidR="00C20785">
        <w:rPr>
          <w:lang w:val="en-US"/>
        </w:rPr>
        <w:t xml:space="preserve">Recognizing the catchment as the holistic unit of study </w:t>
      </w:r>
      <w:r w:rsidR="00ED0C4B">
        <w:rPr>
          <w:lang w:val="en-US"/>
        </w:rPr>
        <w:t>allows</w:t>
      </w:r>
      <w:r w:rsidRPr="008E510D">
        <w:rPr>
          <w:lang w:val="en-US"/>
        </w:rPr>
        <w:t xml:space="preserve"> multiple</w:t>
      </w:r>
      <w:r w:rsidR="00ED0C4B">
        <w:rPr>
          <w:lang w:val="en-US"/>
        </w:rPr>
        <w:t xml:space="preserve"> </w:t>
      </w:r>
      <w:r w:rsidRPr="008E510D">
        <w:rPr>
          <w:lang w:val="en-US"/>
        </w:rPr>
        <w:t>realizations</w:t>
      </w:r>
      <w:r w:rsidR="00ED0C4B">
        <w:rPr>
          <w:lang w:val="en-US"/>
        </w:rPr>
        <w:t xml:space="preserve"> and the information they carry</w:t>
      </w:r>
      <w:r w:rsidRPr="008E510D">
        <w:rPr>
          <w:lang w:val="en-US"/>
        </w:rPr>
        <w:t xml:space="preserve"> </w:t>
      </w:r>
      <w:r w:rsidR="00ED0C4B">
        <w:rPr>
          <w:lang w:val="en-US"/>
        </w:rPr>
        <w:t xml:space="preserve">to be connected to the </w:t>
      </w:r>
      <w:r w:rsidRPr="008E510D">
        <w:rPr>
          <w:lang w:val="en-US"/>
        </w:rPr>
        <w:t xml:space="preserve">same </w:t>
      </w:r>
      <w:r w:rsidR="000C4F61">
        <w:rPr>
          <w:lang w:val="en-US"/>
        </w:rPr>
        <w:t xml:space="preserve">identified </w:t>
      </w:r>
      <w:r w:rsidRPr="008E510D">
        <w:rPr>
          <w:lang w:val="en-US"/>
        </w:rPr>
        <w:t xml:space="preserve">conceptual entity. </w:t>
      </w:r>
      <w:r w:rsidR="004A7F56">
        <w:rPr>
          <w:lang w:val="en-US"/>
        </w:rPr>
        <w:t xml:space="preserve">Figure 4 is a graphic meant to represent the basic catchment concept visually without highlighting any particular realizations. </w:t>
      </w:r>
    </w:p>
    <w:p w14:paraId="34FC1977" w14:textId="77777777" w:rsidR="009E1AE7" w:rsidRPr="00C055D7" w:rsidRDefault="009E1AE7" w:rsidP="00C055D7">
      <w:pPr>
        <w:pStyle w:val="OGCFigure"/>
      </w:pPr>
      <w:r w:rsidRPr="00C055D7">
        <w:rPr>
          <w:noProof/>
        </w:rPr>
        <w:lastRenderedPageBreak/>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685DBBE3" w:rsidR="008B0259" w:rsidRPr="00C055D7" w:rsidRDefault="009E1AE7" w:rsidP="00834E29">
      <w:pPr>
        <w:pStyle w:val="OGCFigure"/>
        <w:outlineLvl w:val="0"/>
      </w:pPr>
      <w:bookmarkStart w:id="41" w:name="_Ref458763854"/>
      <w:bookmarkStart w:id="42" w:name="_Toc484066541"/>
      <w:r w:rsidRPr="00C055D7">
        <w:t xml:space="preserve">Figure </w:t>
      </w:r>
      <w:fldSimple w:instr=" SEQ Figure \* ARABIC ">
        <w:r w:rsidR="00214695">
          <w:rPr>
            <w:noProof/>
          </w:rPr>
          <w:t>4</w:t>
        </w:r>
      </w:fldSimple>
      <w:bookmarkEnd w:id="41"/>
      <w:r w:rsidRPr="00C055D7">
        <w:t xml:space="preserve">: </w:t>
      </w:r>
      <w:r w:rsidR="00E54A4E">
        <w:t xml:space="preserve">This </w:t>
      </w:r>
      <w:r w:rsidR="00C63A01">
        <w:t xml:space="preserve">figure should be </w:t>
      </w:r>
      <w:r w:rsidR="00E54A4E">
        <w:t>interpreted as the i</w:t>
      </w:r>
      <w:r w:rsidR="008B0259" w:rsidRPr="00C055D7">
        <w:t xml:space="preserve">dealized catchment concept </w:t>
      </w:r>
      <w:r w:rsidR="002F416B">
        <w:t>independent of</w:t>
      </w:r>
      <w:r w:rsidR="008B0259" w:rsidRPr="00C055D7">
        <w:t xml:space="preserve"> realization or representation.</w:t>
      </w:r>
      <w:r w:rsidR="00E54A4E">
        <w:t xml:space="preserve"> Later figures use it as a base upon which realizations are highlighted.</w:t>
      </w:r>
      <w:bookmarkEnd w:id="42"/>
    </w:p>
    <w:p w14:paraId="15CBCDCC" w14:textId="77448387" w:rsidR="00F07EE9" w:rsidRDefault="00D1480E" w:rsidP="00C055D7">
      <w:pPr>
        <w:pStyle w:val="NormalWeb"/>
        <w:jc w:val="both"/>
        <w:rPr>
          <w:lang w:val="en-US"/>
        </w:rPr>
      </w:pPr>
      <w:r>
        <w:rPr>
          <w:lang w:val="en-US"/>
        </w:rPr>
        <w:t>Fundamental to the catchment</w:t>
      </w:r>
      <w:r w:rsidR="00AF4F4F" w:rsidRPr="005B292C">
        <w:rPr>
          <w:lang w:val="en-US"/>
        </w:rPr>
        <w:t xml:space="preserve"> concept </w:t>
      </w:r>
      <w:r>
        <w:rPr>
          <w:lang w:val="en-US"/>
        </w:rPr>
        <w:t xml:space="preserve">is </w:t>
      </w:r>
      <w:r w:rsidR="00AF4F4F" w:rsidRPr="005B292C">
        <w:rPr>
          <w:lang w:val="en-US"/>
        </w:rPr>
        <w:t xml:space="preserve">that </w:t>
      </w:r>
      <w:r>
        <w:rPr>
          <w:lang w:val="en-US"/>
        </w:rPr>
        <w:t>each</w:t>
      </w:r>
      <w:r w:rsidR="00AF4F4F" w:rsidRPr="005B292C">
        <w:rPr>
          <w:lang w:val="en-US"/>
        </w:rPr>
        <w:t xml:space="preserve"> catchment </w:t>
      </w:r>
      <w:r>
        <w:rPr>
          <w:lang w:val="en-US"/>
        </w:rPr>
        <w:t>is defined by and paired</w:t>
      </w:r>
      <w:r w:rsidR="00C055D7" w:rsidRPr="005B292C">
        <w:rPr>
          <w:lang w:val="en-US"/>
        </w:rPr>
        <w:t xml:space="preserve"> </w:t>
      </w:r>
      <w:r w:rsidR="00AF4F4F" w:rsidRPr="005B292C">
        <w:rPr>
          <w:lang w:val="en-US"/>
        </w:rPr>
        <w:t xml:space="preserve">hydrologically </w:t>
      </w:r>
      <w:r>
        <w:rPr>
          <w:lang w:val="en-US"/>
        </w:rPr>
        <w:t>with</w:t>
      </w:r>
      <w:r w:rsidRPr="005B292C">
        <w:rPr>
          <w:lang w:val="en-US"/>
        </w:rPr>
        <w:t xml:space="preserve"> </w:t>
      </w:r>
      <w:r w:rsidR="000761E1">
        <w:rPr>
          <w:lang w:val="en-US"/>
        </w:rPr>
        <w:t>a</w:t>
      </w:r>
      <w:r>
        <w:rPr>
          <w:lang w:val="en-US"/>
        </w:rPr>
        <w:t xml:space="preserve"> </w:t>
      </w:r>
      <w:r w:rsidR="00D072C7">
        <w:rPr>
          <w:i/>
        </w:rPr>
        <w:t>hydro nexus</w:t>
      </w:r>
      <w:r w:rsidR="00D072C7">
        <w:rPr>
          <w:lang w:val="en-US"/>
        </w:rPr>
        <w:t xml:space="preserve"> </w:t>
      </w:r>
      <w:r w:rsidR="000761E1">
        <w:rPr>
          <w:lang w:val="en-US"/>
        </w:rPr>
        <w:t xml:space="preserve">which forms the outlet </w:t>
      </w:r>
      <w:r w:rsidR="00C055D7" w:rsidRPr="005B292C">
        <w:rPr>
          <w:lang w:val="en-US"/>
        </w:rPr>
        <w:t xml:space="preserve">to which all </w:t>
      </w:r>
      <w:r>
        <w:rPr>
          <w:lang w:val="en-US"/>
        </w:rPr>
        <w:t xml:space="preserve">catchment </w:t>
      </w:r>
      <w:r w:rsidR="00C055D7" w:rsidRPr="005B292C">
        <w:rPr>
          <w:lang w:val="en-US"/>
        </w:rPr>
        <w:t xml:space="preserve">waters </w:t>
      </w:r>
      <w:r>
        <w:rPr>
          <w:lang w:val="en-US"/>
        </w:rPr>
        <w:t>drain</w:t>
      </w:r>
      <w:r w:rsidR="00272129">
        <w:rPr>
          <w:lang w:val="en-US"/>
        </w:rPr>
        <w:t xml:space="preserve"> and potentially </w:t>
      </w:r>
      <w:r w:rsidR="000761E1">
        <w:rPr>
          <w:lang w:val="en-US"/>
        </w:rPr>
        <w:t xml:space="preserve">the </w:t>
      </w:r>
      <w:r w:rsidR="00272129">
        <w:rPr>
          <w:lang w:val="en-US"/>
        </w:rPr>
        <w:t>inlet that corresponds with the outlet(s) of upstream catchment(s)</w:t>
      </w:r>
      <w:r w:rsidR="00AF4F4F" w:rsidRPr="005B292C">
        <w:rPr>
          <w:lang w:val="en-US"/>
        </w:rPr>
        <w:t>.</w:t>
      </w:r>
      <w:r w:rsidR="00C055D7" w:rsidRPr="005B292C">
        <w:rPr>
          <w:lang w:val="en-US"/>
        </w:rPr>
        <w:t xml:space="preserve"> </w:t>
      </w:r>
      <w:r w:rsidR="00F07EE9">
        <w:rPr>
          <w:lang w:val="en-US"/>
        </w:rPr>
        <w:t xml:space="preserve">A hydro nexus is always defined as </w:t>
      </w:r>
      <w:r w:rsidR="000761E1">
        <w:rPr>
          <w:lang w:val="en-US"/>
        </w:rPr>
        <w:t xml:space="preserve">the </w:t>
      </w:r>
      <w:r w:rsidR="00F07EE9">
        <w:rPr>
          <w:lang w:val="en-US"/>
        </w:rPr>
        <w:t>feature that provides connectivity between catchments</w:t>
      </w:r>
      <w:r w:rsidR="000F7A6C">
        <w:rPr>
          <w:lang w:val="en-US"/>
        </w:rPr>
        <w:t xml:space="preserve"> and can have a hydrology-specific</w:t>
      </w:r>
      <w:r w:rsidR="00F07EE9">
        <w:rPr>
          <w:lang w:val="en-US"/>
        </w:rPr>
        <w:t xml:space="preserve"> </w:t>
      </w:r>
      <w:r w:rsidR="000F7A6C">
        <w:rPr>
          <w:lang w:val="en-US"/>
        </w:rPr>
        <w:t>realization that is a</w:t>
      </w:r>
      <w:r w:rsidR="00F07EE9">
        <w:rPr>
          <w:lang w:val="en-US"/>
        </w:rPr>
        <w:t xml:space="preserve"> hydrologic location. Hydrologic locations stand alone as features such as confluences, stream gages, pour points, or bridges and can be the real-world feature that we think of as the location of a nexus between two or more catchments. It’s important to highlight that hydrologic locations do not have to realize a hydro nexus. In many cases, they will be network-linked features without associated catchments, while in other cases, they </w:t>
      </w:r>
      <w:r w:rsidR="00F72784">
        <w:rPr>
          <w:lang w:val="en-US"/>
        </w:rPr>
        <w:t>are realizations of hydro nexus features</w:t>
      </w:r>
      <w:r w:rsidR="00F07EE9">
        <w:rPr>
          <w:lang w:val="en-US"/>
        </w:rPr>
        <w:t xml:space="preserve">. </w:t>
      </w:r>
    </w:p>
    <w:p w14:paraId="48ABA42D" w14:textId="0CB9F0FB" w:rsidR="00C055D7" w:rsidRDefault="00D072C7" w:rsidP="00C055D7">
      <w:pPr>
        <w:pStyle w:val="NormalWeb"/>
        <w:jc w:val="both"/>
        <w:rPr>
          <w:lang w:val="en-US"/>
        </w:rPr>
      </w:pPr>
      <w:r>
        <w:rPr>
          <w:lang w:val="en-US"/>
        </w:rPr>
        <w:t>Hydro nexus</w:t>
      </w:r>
      <w:r w:rsidR="00081A67">
        <w:rPr>
          <w:lang w:val="en-US"/>
        </w:rPr>
        <w:t>es</w:t>
      </w:r>
      <w:r>
        <w:rPr>
          <w:lang w:val="en-US"/>
        </w:rPr>
        <w:t xml:space="preserve">, </w:t>
      </w:r>
      <w:r w:rsidR="00D1480E">
        <w:rPr>
          <w:lang w:val="en-US"/>
        </w:rPr>
        <w:t>like catchments</w:t>
      </w:r>
      <w:r>
        <w:rPr>
          <w:lang w:val="en-US"/>
        </w:rPr>
        <w:t>,</w:t>
      </w:r>
      <w:r w:rsidR="00D1480E">
        <w:rPr>
          <w:lang w:val="en-US"/>
        </w:rPr>
        <w:t xml:space="preserve"> are features</w:t>
      </w:r>
      <w:r w:rsidR="000C4F61">
        <w:rPr>
          <w:lang w:val="en-US"/>
        </w:rPr>
        <w:t xml:space="preserve"> that</w:t>
      </w:r>
      <w:r w:rsidR="00690300" w:rsidRPr="005B292C">
        <w:rPr>
          <w:lang w:val="en-US"/>
        </w:rPr>
        <w:t xml:space="preserve"> may </w:t>
      </w:r>
      <w:r w:rsidR="000F7A6C">
        <w:rPr>
          <w:lang w:val="en-US"/>
        </w:rPr>
        <w:t>have</w:t>
      </w:r>
      <w:r w:rsidR="00D1480E">
        <w:rPr>
          <w:lang w:val="en-US"/>
        </w:rPr>
        <w:t xml:space="preserve"> </w:t>
      </w:r>
      <w:r w:rsidR="000F7A6C">
        <w:rPr>
          <w:lang w:val="en-US"/>
        </w:rPr>
        <w:t xml:space="preserve">one or more </w:t>
      </w:r>
      <w:r w:rsidR="000761E1">
        <w:rPr>
          <w:lang w:val="en-US"/>
        </w:rPr>
        <w:t xml:space="preserve">hydrology-specific </w:t>
      </w:r>
      <w:r w:rsidR="00D1480E">
        <w:rPr>
          <w:lang w:val="en-US"/>
        </w:rPr>
        <w:t>r</w:t>
      </w:r>
      <w:r w:rsidR="000F7A6C">
        <w:rPr>
          <w:lang w:val="en-US"/>
        </w:rPr>
        <w:t>ealizations that are</w:t>
      </w:r>
      <w:r w:rsidR="00D1480E">
        <w:rPr>
          <w:lang w:val="en-US"/>
        </w:rPr>
        <w:t xml:space="preserve"> single</w:t>
      </w:r>
      <w:r w:rsidR="00272129">
        <w:rPr>
          <w:lang w:val="en-US"/>
        </w:rPr>
        <w:t xml:space="preserve"> locations</w:t>
      </w:r>
      <w:r w:rsidR="00D1480E">
        <w:rPr>
          <w:lang w:val="en-US"/>
        </w:rPr>
        <w:t>, complex</w:t>
      </w:r>
      <w:r w:rsidR="00272129">
        <w:rPr>
          <w:lang w:val="en-US"/>
        </w:rPr>
        <w:t xml:space="preserve"> locations</w:t>
      </w:r>
      <w:r w:rsidR="00D1480E">
        <w:rPr>
          <w:lang w:val="en-US"/>
        </w:rPr>
        <w:t xml:space="preserve">, </w:t>
      </w:r>
      <w:r w:rsidR="00272129">
        <w:rPr>
          <w:lang w:val="en-US"/>
        </w:rPr>
        <w:t xml:space="preserve">or </w:t>
      </w:r>
      <w:r w:rsidR="00D1480E">
        <w:rPr>
          <w:lang w:val="en-US"/>
        </w:rPr>
        <w:t xml:space="preserve">even </w:t>
      </w:r>
      <w:r w:rsidR="00690300" w:rsidRPr="005B292C">
        <w:rPr>
          <w:lang w:val="en-US"/>
        </w:rPr>
        <w:t>diffuse</w:t>
      </w:r>
      <w:r w:rsidR="00D1480E">
        <w:rPr>
          <w:lang w:val="en-US"/>
        </w:rPr>
        <w:t xml:space="preserve"> or indistinct</w:t>
      </w:r>
      <w:r w:rsidR="00690300" w:rsidRPr="005B292C">
        <w:rPr>
          <w:lang w:val="en-US"/>
        </w:rPr>
        <w:t xml:space="preserve"> </w:t>
      </w:r>
      <w:r w:rsidR="00D1480E">
        <w:rPr>
          <w:lang w:val="en-US"/>
        </w:rPr>
        <w:t>geographies</w:t>
      </w:r>
      <w:r w:rsidR="002D1C4A" w:rsidRPr="005B292C">
        <w:rPr>
          <w:lang w:val="en-US"/>
        </w:rPr>
        <w:t xml:space="preserve">. </w:t>
      </w:r>
      <w:r w:rsidR="000C4F61">
        <w:rPr>
          <w:lang w:val="en-US"/>
        </w:rPr>
        <w:t>In the absence of such realizations, s</w:t>
      </w:r>
      <w:r w:rsidR="00690300" w:rsidRPr="005B292C">
        <w:rPr>
          <w:lang w:val="en-US"/>
        </w:rPr>
        <w:t xml:space="preserve">ystems of catchments and </w:t>
      </w:r>
      <w:r>
        <w:rPr>
          <w:lang w:val="en-US"/>
        </w:rPr>
        <w:t>hydro nexus</w:t>
      </w:r>
      <w:r w:rsidR="00081A67">
        <w:rPr>
          <w:lang w:val="en-US"/>
        </w:rPr>
        <w:t>es</w:t>
      </w:r>
      <w:r w:rsidRPr="005B292C">
        <w:rPr>
          <w:lang w:val="en-US"/>
        </w:rPr>
        <w:t xml:space="preserve"> </w:t>
      </w:r>
      <w:r w:rsidR="00EB50F5">
        <w:rPr>
          <w:lang w:val="en-US"/>
        </w:rPr>
        <w:t xml:space="preserve">can </w:t>
      </w:r>
      <w:r w:rsidR="00690300" w:rsidRPr="005B292C">
        <w:rPr>
          <w:lang w:val="en-US"/>
        </w:rPr>
        <w:t>form a topological</w:t>
      </w:r>
      <w:r w:rsidR="00527BFC" w:rsidRPr="005B292C">
        <w:rPr>
          <w:lang w:val="en-US"/>
        </w:rPr>
        <w:t xml:space="preserve"> </w:t>
      </w:r>
      <w:r w:rsidR="00D1480E">
        <w:rPr>
          <w:lang w:val="en-US"/>
        </w:rPr>
        <w:t>complex</w:t>
      </w:r>
      <w:r w:rsidR="00EB50F5">
        <w:rPr>
          <w:lang w:val="en-US"/>
        </w:rPr>
        <w:t xml:space="preserve"> </w:t>
      </w:r>
      <w:r w:rsidR="00D1480E">
        <w:rPr>
          <w:lang w:val="en-US"/>
        </w:rPr>
        <w:t xml:space="preserve">based on </w:t>
      </w:r>
      <w:r w:rsidR="00EB50F5">
        <w:rPr>
          <w:lang w:val="en-US"/>
        </w:rPr>
        <w:t>their hydrologic connectivity</w:t>
      </w:r>
      <w:r w:rsidR="00D1480E">
        <w:rPr>
          <w:lang w:val="en-US"/>
        </w:rPr>
        <w:t xml:space="preserve"> even if the</w:t>
      </w:r>
      <w:r w:rsidR="00EB50F5">
        <w:rPr>
          <w:lang w:val="en-US"/>
        </w:rPr>
        <w:t>ir</w:t>
      </w:r>
      <w:r w:rsidR="00D1480E">
        <w:rPr>
          <w:lang w:val="en-US"/>
        </w:rPr>
        <w:t xml:space="preserve"> topological elements </w:t>
      </w:r>
      <w:r w:rsidR="00AB2E5C">
        <w:rPr>
          <w:lang w:val="en-US"/>
        </w:rPr>
        <w:t xml:space="preserve">are not or </w:t>
      </w:r>
      <w:r w:rsidR="00D1480E">
        <w:rPr>
          <w:lang w:val="en-US"/>
        </w:rPr>
        <w:t xml:space="preserve">cannot be </w:t>
      </w:r>
      <w:r w:rsidR="00EB50F5">
        <w:rPr>
          <w:lang w:val="en-US"/>
        </w:rPr>
        <w:t>represented</w:t>
      </w:r>
      <w:r w:rsidR="00D1480E">
        <w:rPr>
          <w:lang w:val="en-US"/>
        </w:rPr>
        <w:t xml:space="preserve"> geometrically</w:t>
      </w:r>
      <w:r w:rsidR="00527BFC" w:rsidRPr="005B292C">
        <w:rPr>
          <w:lang w:val="en-US"/>
        </w:rPr>
        <w:t>.</w:t>
      </w:r>
      <w:r w:rsidR="00100DCB">
        <w:rPr>
          <w:lang w:val="en-US"/>
        </w:rPr>
        <w:t xml:space="preserve"> </w:t>
      </w:r>
      <w:r w:rsidR="00690300" w:rsidRPr="005B292C">
        <w:rPr>
          <w:lang w:val="en-US"/>
        </w:rPr>
        <w:t xml:space="preserve">Building on </w:t>
      </w:r>
      <w:r w:rsidR="00D1480E">
        <w:rPr>
          <w:lang w:val="en-US"/>
        </w:rPr>
        <w:t>concepts of hydrological</w:t>
      </w:r>
      <w:r w:rsidR="000761E1">
        <w:rPr>
          <w:lang w:val="en-US"/>
        </w:rPr>
        <w:t>ly determined</w:t>
      </w:r>
      <w:r w:rsidR="00690300" w:rsidRPr="005B292C">
        <w:rPr>
          <w:lang w:val="en-US"/>
        </w:rPr>
        <w:t xml:space="preserve"> </w:t>
      </w:r>
      <w:r w:rsidR="00D1480E">
        <w:rPr>
          <w:lang w:val="en-US"/>
        </w:rPr>
        <w:t xml:space="preserve">catchment </w:t>
      </w:r>
      <w:r w:rsidR="00690300" w:rsidRPr="005B292C">
        <w:rPr>
          <w:lang w:val="en-US"/>
        </w:rPr>
        <w:t xml:space="preserve">topology </w:t>
      </w:r>
      <w:r w:rsidR="00D1480E">
        <w:rPr>
          <w:lang w:val="en-US"/>
        </w:rPr>
        <w:t>and multiple catchment realizations</w:t>
      </w:r>
      <w:r w:rsidR="00690300" w:rsidRPr="005B292C">
        <w:rPr>
          <w:lang w:val="en-US"/>
        </w:rPr>
        <w:t>, a collection of</w:t>
      </w:r>
      <w:r w:rsidR="00C055D7" w:rsidRPr="005B292C">
        <w:rPr>
          <w:lang w:val="en-US"/>
        </w:rPr>
        <w:t xml:space="preserve"> hydrologic features </w:t>
      </w:r>
      <w:r w:rsidR="00690300" w:rsidRPr="005B292C">
        <w:rPr>
          <w:lang w:val="en-US"/>
        </w:rPr>
        <w:t>that</w:t>
      </w:r>
      <w:r w:rsidR="00C055D7" w:rsidRPr="005B292C">
        <w:rPr>
          <w:lang w:val="en-US"/>
        </w:rPr>
        <w:t xml:space="preserve"> </w:t>
      </w:r>
      <w:r w:rsidR="004E3B6F" w:rsidRPr="005B292C">
        <w:rPr>
          <w:lang w:val="en-US"/>
        </w:rPr>
        <w:t xml:space="preserve">realize a </w:t>
      </w:r>
      <w:r w:rsidR="00690300" w:rsidRPr="005B292C">
        <w:rPr>
          <w:lang w:val="en-US"/>
        </w:rPr>
        <w:t xml:space="preserve">larger </w:t>
      </w:r>
      <w:r w:rsidR="004E3B6F" w:rsidRPr="005B292C">
        <w:rPr>
          <w:lang w:val="en-US"/>
        </w:rPr>
        <w:t>catchment</w:t>
      </w:r>
      <w:r w:rsidR="00690300" w:rsidRPr="005B292C">
        <w:rPr>
          <w:lang w:val="en-US"/>
        </w:rPr>
        <w:t xml:space="preserve"> can be said to</w:t>
      </w:r>
      <w:r w:rsidR="004E3B6F" w:rsidRPr="005B292C">
        <w:rPr>
          <w:lang w:val="en-US"/>
        </w:rPr>
        <w:t xml:space="preserve"> </w:t>
      </w:r>
      <w:r w:rsidR="006B6649" w:rsidRPr="005B292C">
        <w:rPr>
          <w:lang w:val="en-US"/>
        </w:rPr>
        <w:t xml:space="preserve">form a </w:t>
      </w:r>
      <w:r w:rsidR="006B6649" w:rsidRPr="00854664">
        <w:rPr>
          <w:i/>
          <w:lang w:val="en-US"/>
        </w:rPr>
        <w:t>hydro complex</w:t>
      </w:r>
      <w:r w:rsidR="006B6649" w:rsidRPr="005B292C">
        <w:rPr>
          <w:lang w:val="en-US"/>
        </w:rPr>
        <w:t xml:space="preserve"> </w:t>
      </w:r>
      <w:r w:rsidR="00811D63">
        <w:rPr>
          <w:lang w:val="en-US"/>
        </w:rPr>
        <w:t>that is comprised of</w:t>
      </w:r>
      <w:r w:rsidR="00690300" w:rsidRPr="005B292C">
        <w:rPr>
          <w:lang w:val="en-US"/>
        </w:rPr>
        <w:t xml:space="preserve"> the collection of catchment and </w:t>
      </w:r>
      <w:r>
        <w:rPr>
          <w:lang w:val="en-US"/>
        </w:rPr>
        <w:t>hydro nexus</w:t>
      </w:r>
      <w:r w:rsidRPr="005B292C">
        <w:rPr>
          <w:lang w:val="en-US"/>
        </w:rPr>
        <w:t xml:space="preserve"> </w:t>
      </w:r>
      <w:r w:rsidR="00690300" w:rsidRPr="005B292C">
        <w:rPr>
          <w:lang w:val="en-US"/>
        </w:rPr>
        <w:t xml:space="preserve">features </w:t>
      </w:r>
      <w:r w:rsidR="005B292C" w:rsidRPr="005B292C">
        <w:rPr>
          <w:lang w:val="en-US"/>
        </w:rPr>
        <w:t>and</w:t>
      </w:r>
      <w:r w:rsidR="00C055D7" w:rsidRPr="005B292C">
        <w:rPr>
          <w:lang w:val="en-US"/>
        </w:rPr>
        <w:t xml:space="preserve"> any </w:t>
      </w:r>
      <w:r w:rsidR="00690300" w:rsidRPr="005B292C">
        <w:rPr>
          <w:lang w:val="en-US"/>
        </w:rPr>
        <w:t xml:space="preserve">other </w:t>
      </w:r>
      <w:r w:rsidR="00C055D7" w:rsidRPr="005B292C">
        <w:rPr>
          <w:lang w:val="en-US"/>
        </w:rPr>
        <w:t>feature</w:t>
      </w:r>
      <w:r w:rsidR="005B292C" w:rsidRPr="005B292C">
        <w:rPr>
          <w:lang w:val="en-US"/>
        </w:rPr>
        <w:t>(s)</w:t>
      </w:r>
      <w:r w:rsidR="00C055D7" w:rsidRPr="005B292C">
        <w:rPr>
          <w:lang w:val="en-US"/>
        </w:rPr>
        <w:t xml:space="preserve"> </w:t>
      </w:r>
      <w:r w:rsidR="005B292C" w:rsidRPr="005B292C">
        <w:rPr>
          <w:lang w:val="en-US"/>
        </w:rPr>
        <w:t>that realize</w:t>
      </w:r>
      <w:r w:rsidR="00C055D7" w:rsidRPr="005B292C">
        <w:rPr>
          <w:lang w:val="en-US"/>
        </w:rPr>
        <w:t xml:space="preserve"> the catchment</w:t>
      </w:r>
      <w:r w:rsidR="00430191">
        <w:rPr>
          <w:lang w:val="en-US"/>
        </w:rPr>
        <w:t xml:space="preserve"> </w:t>
      </w:r>
      <w:r w:rsidR="000761E1">
        <w:rPr>
          <w:lang w:val="en-US"/>
        </w:rPr>
        <w:t>and/</w:t>
      </w:r>
      <w:r w:rsidR="00430191">
        <w:rPr>
          <w:lang w:val="en-US"/>
        </w:rPr>
        <w:t>or the hydro nexus</w:t>
      </w:r>
      <w:r w:rsidR="00C055D7" w:rsidRPr="005B292C">
        <w:rPr>
          <w:lang w:val="en-US"/>
        </w:rPr>
        <w:t xml:space="preserve">. </w:t>
      </w:r>
      <w:r w:rsidR="005B292C" w:rsidRPr="005B292C">
        <w:rPr>
          <w:lang w:val="en-US"/>
        </w:rPr>
        <w:t xml:space="preserve">A hydro complex </w:t>
      </w:r>
      <w:r w:rsidR="00100DCB">
        <w:rPr>
          <w:lang w:val="en-US"/>
        </w:rPr>
        <w:t xml:space="preserve">may </w:t>
      </w:r>
      <w:r w:rsidR="005B292C" w:rsidRPr="005B292C">
        <w:rPr>
          <w:lang w:val="en-US"/>
        </w:rPr>
        <w:t xml:space="preserve">include </w:t>
      </w:r>
      <w:r w:rsidR="00100DCB">
        <w:rPr>
          <w:lang w:val="en-US"/>
        </w:rPr>
        <w:t xml:space="preserve">multiple realized </w:t>
      </w:r>
      <w:r w:rsidR="005B292C" w:rsidRPr="005B292C">
        <w:rPr>
          <w:lang w:val="en-US"/>
        </w:rPr>
        <w:t>topolog</w:t>
      </w:r>
      <w:r w:rsidR="00100DCB">
        <w:rPr>
          <w:lang w:val="en-US"/>
        </w:rPr>
        <w:t>ies</w:t>
      </w:r>
      <w:r w:rsidR="00C055D7" w:rsidRPr="005B292C">
        <w:rPr>
          <w:lang w:val="en-US"/>
        </w:rPr>
        <w:t xml:space="preserve"> such</w:t>
      </w:r>
      <w:r w:rsidR="005B292C" w:rsidRPr="005B292C">
        <w:rPr>
          <w:lang w:val="en-US"/>
        </w:rPr>
        <w:t xml:space="preserve"> as flowpath</w:t>
      </w:r>
      <w:r w:rsidR="00100DCB">
        <w:rPr>
          <w:lang w:val="en-US"/>
        </w:rPr>
        <w:t xml:space="preserve">, </w:t>
      </w:r>
      <w:r w:rsidR="005B292C" w:rsidRPr="005B292C">
        <w:rPr>
          <w:lang w:val="en-US"/>
        </w:rPr>
        <w:t>catchment area</w:t>
      </w:r>
      <w:r w:rsidR="00100DCB">
        <w:rPr>
          <w:lang w:val="en-US"/>
        </w:rPr>
        <w:t>, stream or channel networks</w:t>
      </w:r>
      <w:r w:rsidR="00C055D7" w:rsidRPr="005B292C">
        <w:rPr>
          <w:lang w:val="en-US"/>
        </w:rPr>
        <w:t>.</w:t>
      </w:r>
      <w:r w:rsidR="00C055D7">
        <w:rPr>
          <w:lang w:val="en-US"/>
        </w:rPr>
        <w:t xml:space="preserve"> </w:t>
      </w:r>
    </w:p>
    <w:p w14:paraId="5C437496" w14:textId="77777777" w:rsidR="00C055D7" w:rsidRPr="008E510D" w:rsidRDefault="00C055D7" w:rsidP="00C055D7">
      <w:pPr>
        <w:pStyle w:val="NormalWeb"/>
        <w:jc w:val="both"/>
        <w:rPr>
          <w:lang w:val="en-US"/>
        </w:rPr>
      </w:pPr>
    </w:p>
    <w:p w14:paraId="1C439FBC" w14:textId="3F808486" w:rsidR="001330F5" w:rsidRPr="008E510D" w:rsidRDefault="00D44112" w:rsidP="00C055D7">
      <w:pPr>
        <w:pStyle w:val="OGCFigure"/>
      </w:pPr>
      <w:r>
        <w:rPr>
          <w:noProof/>
        </w:rPr>
        <w:lastRenderedPageBreak/>
        <w:drawing>
          <wp:inline distT="0" distB="0" distL="0" distR="0" wp14:anchorId="2173906F" wp14:editId="3757D483">
            <wp:extent cx="5189855" cy="3767455"/>
            <wp:effectExtent l="0" t="0" r="0" b="0"/>
            <wp:docPr id="7" name="Picture 7" descr="Macintosh HD:Users:dblodgett:Documents:Projects:HY_Features:HY_Features:fig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blodgett:Documents:Projects:HY_Features:HY_Features:figs:fig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855" cy="3767455"/>
                    </a:xfrm>
                    <a:prstGeom prst="rect">
                      <a:avLst/>
                    </a:prstGeom>
                    <a:noFill/>
                    <a:ln>
                      <a:noFill/>
                    </a:ln>
                  </pic:spPr>
                </pic:pic>
              </a:graphicData>
            </a:graphic>
          </wp:inline>
        </w:drawing>
      </w:r>
    </w:p>
    <w:p w14:paraId="625A4024" w14:textId="3906F635" w:rsidR="001330F5" w:rsidRPr="008E510D" w:rsidRDefault="001330F5" w:rsidP="00C055D7">
      <w:pPr>
        <w:pStyle w:val="OGCFigure"/>
      </w:pPr>
      <w:bookmarkStart w:id="43" w:name="_Ref458765840"/>
      <w:bookmarkStart w:id="44" w:name="_Toc484066542"/>
      <w:r w:rsidRPr="008E510D">
        <w:t xml:space="preserve">Figure </w:t>
      </w:r>
      <w:fldSimple w:instr=" SEQ Figure \* ARABIC ">
        <w:r w:rsidR="00214695">
          <w:rPr>
            <w:noProof/>
          </w:rPr>
          <w:t>5</w:t>
        </w:r>
      </w:fldSimple>
      <w:bookmarkEnd w:id="43"/>
      <w:r w:rsidRPr="008E510D">
        <w:t xml:space="preserve">: Multiple </w:t>
      </w:r>
      <w:r w:rsidR="008D3849">
        <w:t>catchment</w:t>
      </w:r>
      <w:r w:rsidR="008D3849" w:rsidRPr="008E510D">
        <w:t xml:space="preserve"> </w:t>
      </w:r>
      <w:r w:rsidR="008D3849">
        <w:t>realizations</w:t>
      </w:r>
      <w:r w:rsidR="008D3849" w:rsidRPr="008E510D">
        <w:t xml:space="preserve"> </w:t>
      </w:r>
      <w:r w:rsidR="009A1D97" w:rsidRPr="008D4288">
        <w:t>(top left to bottom right):</w:t>
      </w:r>
      <w:r w:rsidRPr="008E510D">
        <w:t xml:space="preserve"> a) </w:t>
      </w:r>
      <w:r w:rsidR="00392C79">
        <w:t>c</w:t>
      </w:r>
      <w:r w:rsidRPr="008E510D">
        <w:t xml:space="preserve">atchment boundary, b) </w:t>
      </w:r>
      <w:r w:rsidR="00392C79">
        <w:t>c</w:t>
      </w:r>
      <w:r w:rsidRPr="008E510D">
        <w:t xml:space="preserve">atchment area, </w:t>
      </w:r>
      <w:bookmarkStart w:id="45" w:name="flowpath"/>
      <w:r w:rsidRPr="008E510D">
        <w:t>c</w:t>
      </w:r>
      <w:bookmarkEnd w:id="45"/>
      <w:r w:rsidRPr="008E510D">
        <w:t xml:space="preserve">) </w:t>
      </w:r>
      <w:r w:rsidR="008D3849">
        <w:t xml:space="preserve">catchment </w:t>
      </w:r>
      <w:proofErr w:type="spellStart"/>
      <w:r w:rsidRPr="008E510D">
        <w:t>flowpath</w:t>
      </w:r>
      <w:proofErr w:type="spellEnd"/>
      <w:r w:rsidRPr="008E510D">
        <w:t xml:space="preserve"> d) </w:t>
      </w:r>
      <w:proofErr w:type="spellStart"/>
      <w:r w:rsidRPr="008E510D">
        <w:t>subcatchment</w:t>
      </w:r>
      <w:proofErr w:type="spellEnd"/>
      <w:r w:rsidR="008D3849">
        <w:t xml:space="preserve"> network</w:t>
      </w:r>
      <w:r w:rsidRPr="008E510D">
        <w:t xml:space="preserve">, e) </w:t>
      </w:r>
      <w:r w:rsidR="007956EE">
        <w:t>hydrographic network</w:t>
      </w:r>
      <w:r w:rsidRPr="008E510D">
        <w:t xml:space="preserve">, f) </w:t>
      </w:r>
      <w:r w:rsidR="00392C79" w:rsidRPr="005B292C">
        <w:t xml:space="preserve">geo-schematic </w:t>
      </w:r>
      <w:r w:rsidR="007956EE">
        <w:t>network</w:t>
      </w:r>
      <w:r w:rsidRPr="005B292C">
        <w:t>,</w:t>
      </w:r>
      <w:r w:rsidRPr="008E510D">
        <w:t xml:space="preserve"> g) </w:t>
      </w:r>
      <w:r w:rsidR="007956EE">
        <w:t>flow</w:t>
      </w:r>
      <w:r w:rsidR="007956EE" w:rsidRPr="008E510D">
        <w:t xml:space="preserve"> </w:t>
      </w:r>
      <w:r w:rsidRPr="008E510D">
        <w:t xml:space="preserve">network, h) </w:t>
      </w:r>
      <w:r w:rsidR="008D3849">
        <w:t xml:space="preserve">hydrometric </w:t>
      </w:r>
      <w:r w:rsidRPr="008E510D">
        <w:t>network of monitoring stations.</w:t>
      </w:r>
      <w:bookmarkEnd w:id="44"/>
    </w:p>
    <w:p w14:paraId="541F9FD4" w14:textId="0D0DC0E8" w:rsidR="00C055D7" w:rsidRPr="008E510D" w:rsidRDefault="00C055D7" w:rsidP="00C055D7">
      <w:pPr>
        <w:pStyle w:val="NormalWeb"/>
        <w:jc w:val="both"/>
        <w:rPr>
          <w:lang w:val="en-US"/>
        </w:rPr>
      </w:pPr>
      <w:r w:rsidRPr="008E510D">
        <w:rPr>
          <w:lang w:val="en-US"/>
        </w:rPr>
        <w:t xml:space="preserve">Catchment </w:t>
      </w:r>
      <w:r w:rsidR="00F076F9">
        <w:rPr>
          <w:lang w:val="en-US"/>
        </w:rPr>
        <w:t>area</w:t>
      </w:r>
      <w:r w:rsidRPr="008E510D">
        <w:rPr>
          <w:lang w:val="en-US"/>
        </w:rPr>
        <w:t xml:space="preserve">, catchment </w:t>
      </w:r>
      <w:r w:rsidR="00F076F9">
        <w:rPr>
          <w:lang w:val="en-US"/>
        </w:rPr>
        <w:t>divide</w:t>
      </w:r>
      <w:r w:rsidRPr="008E510D">
        <w:rPr>
          <w:lang w:val="en-US"/>
        </w:rPr>
        <w:t>, and</w:t>
      </w:r>
      <w:r>
        <w:rPr>
          <w:lang w:val="en-US"/>
        </w:rPr>
        <w:t xml:space="preserve"> </w:t>
      </w:r>
      <w:r w:rsidRPr="008E510D">
        <w:rPr>
          <w:lang w:val="en-US"/>
        </w:rPr>
        <w:t xml:space="preserve">linear flowpath are the most common </w:t>
      </w:r>
      <w:r>
        <w:rPr>
          <w:lang w:val="en-US"/>
        </w:rPr>
        <w:t xml:space="preserve">topological </w:t>
      </w:r>
      <w:r w:rsidRPr="008E510D">
        <w:rPr>
          <w:lang w:val="en-US"/>
        </w:rPr>
        <w:t xml:space="preserve">realizations of </w:t>
      </w:r>
      <w:r w:rsidR="00F076F9">
        <w:rPr>
          <w:lang w:val="en-US"/>
        </w:rPr>
        <w:t xml:space="preserve">the </w:t>
      </w:r>
      <w:r w:rsidRPr="008E510D">
        <w:rPr>
          <w:lang w:val="en-US"/>
        </w:rPr>
        <w:t>catchment</w:t>
      </w:r>
      <w:r w:rsidR="00F076F9">
        <w:rPr>
          <w:lang w:val="en-US"/>
        </w:rPr>
        <w:t xml:space="preserve"> concept</w:t>
      </w:r>
      <w:r w:rsidRPr="008E510D">
        <w:rPr>
          <w:lang w:val="en-US"/>
        </w:rPr>
        <w: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w:t>
      </w:r>
      <w:r w:rsidR="00811D63">
        <w:rPr>
          <w:lang w:val="en-US"/>
        </w:rPr>
        <w:t>provide</w:t>
      </w:r>
      <w:r>
        <w:rPr>
          <w:lang w:val="en-US"/>
        </w:rPr>
        <w:t xml:space="preserve"> visualiz</w:t>
      </w:r>
      <w:r w:rsidR="00811D63">
        <w:rPr>
          <w:lang w:val="en-US"/>
        </w:rPr>
        <w:t>ations of</w:t>
      </w:r>
      <w:r w:rsidRPr="008E510D">
        <w:rPr>
          <w:lang w:val="en-US"/>
        </w:rPr>
        <w:t xml:space="preserve"> the hydrographic network of </w:t>
      </w:r>
      <w:r w:rsidR="007735C1">
        <w:rPr>
          <w:lang w:val="en-US"/>
        </w:rPr>
        <w:t>waterbodies</w:t>
      </w:r>
      <w:r w:rsidRPr="008E510D">
        <w:rPr>
          <w:lang w:val="en-US"/>
        </w:rPr>
        <w:t xml:space="preserve"> (typically as blue lines for small rivers and blue polygons for larger rivers and lakes) </w:t>
      </w:r>
      <w:r w:rsidR="002641A2">
        <w:rPr>
          <w:lang w:val="en-US"/>
        </w:rPr>
        <w:t>or</w:t>
      </w:r>
      <w:r w:rsidR="002641A2" w:rsidRPr="008E510D">
        <w:rPr>
          <w:lang w:val="en-US"/>
        </w:rPr>
        <w:t xml:space="preserve"> </w:t>
      </w:r>
      <w:r w:rsidRPr="008E510D">
        <w:rPr>
          <w:lang w:val="en-US"/>
        </w:rPr>
        <w:t xml:space="preserve">of channels (typically lines displaying a drainage pattern indicating the path </w:t>
      </w:r>
      <w:r w:rsidR="002641A2">
        <w:rPr>
          <w:lang w:val="en-US"/>
        </w:rPr>
        <w:t xml:space="preserve">that </w:t>
      </w:r>
      <w:r w:rsidRPr="008E510D">
        <w:rPr>
          <w:lang w:val="en-US"/>
        </w:rPr>
        <w:t>flow may follow), or a network of hydrometric monitoring stations</w:t>
      </w:r>
      <w:r>
        <w:rPr>
          <w:lang w:val="en-US"/>
        </w:rPr>
        <w:t>,</w:t>
      </w:r>
      <w:r w:rsidRPr="008E510D">
        <w:rPr>
          <w:lang w:val="en-US"/>
        </w:rPr>
        <w:t xml:space="preserve"> are usually combined to </w:t>
      </w:r>
      <w:r>
        <w:rPr>
          <w:lang w:val="en-US"/>
        </w:rPr>
        <w:t>represent</w:t>
      </w:r>
      <w:r w:rsidR="005B292C">
        <w:rPr>
          <w:lang w:val="en-US"/>
        </w:rPr>
        <w:t xml:space="preserve"> the</w:t>
      </w:r>
      <w:r w:rsidRPr="008E510D">
        <w:rPr>
          <w:lang w:val="en-US"/>
        </w:rPr>
        <w:t xml:space="preserve"> catchment as a whole.</w:t>
      </w:r>
      <w:r w:rsidR="00811D63" w:rsidRPr="00811D63">
        <w:rPr>
          <w:lang w:val="en-US"/>
        </w:rPr>
        <w:t xml:space="preserve"> </w:t>
      </w:r>
      <w:r w:rsidR="00811D63">
        <w:rPr>
          <w:lang w:val="en-US"/>
        </w:rPr>
        <w:fldChar w:fldCharType="begin"/>
      </w:r>
      <w:r w:rsidR="00811D63">
        <w:rPr>
          <w:lang w:val="en-US"/>
        </w:rPr>
        <w:instrText xml:space="preserve"> REF _Ref458765840 \h </w:instrText>
      </w:r>
      <w:r w:rsidR="00811D63">
        <w:rPr>
          <w:lang w:val="en-US"/>
        </w:rPr>
      </w:r>
      <w:r w:rsidR="00811D63">
        <w:rPr>
          <w:lang w:val="en-US"/>
        </w:rPr>
        <w:fldChar w:fldCharType="separate"/>
      </w:r>
      <w:r w:rsidR="00811D63" w:rsidRPr="008E510D">
        <w:t xml:space="preserve">Figure </w:t>
      </w:r>
      <w:r w:rsidR="00811D63">
        <w:rPr>
          <w:noProof/>
        </w:rPr>
        <w:t>5</w:t>
      </w:r>
      <w:r w:rsidR="00811D63">
        <w:rPr>
          <w:lang w:val="en-US"/>
        </w:rPr>
        <w:fldChar w:fldCharType="end"/>
      </w:r>
      <w:r w:rsidR="00811D63">
        <w:rPr>
          <w:lang w:val="en-US"/>
        </w:rPr>
        <w:t xml:space="preserve"> adds </w:t>
      </w:r>
      <w:r w:rsidR="00942365" w:rsidRPr="008E510D">
        <w:rPr>
          <w:lang w:val="en-US"/>
        </w:rPr>
        <w:t xml:space="preserve">graphical representations </w:t>
      </w:r>
      <w:r w:rsidR="00942365">
        <w:rPr>
          <w:lang w:val="en-US"/>
        </w:rPr>
        <w:t xml:space="preserve">of such realizations </w:t>
      </w:r>
      <w:r w:rsidR="00811D63">
        <w:rPr>
          <w:lang w:val="en-US"/>
        </w:rPr>
        <w:t xml:space="preserve">to the </w:t>
      </w:r>
      <w:r w:rsidR="00811D63" w:rsidRPr="008E510D">
        <w:rPr>
          <w:lang w:val="en-US"/>
        </w:rPr>
        <w:t xml:space="preserve">idealized </w:t>
      </w:r>
      <w:r w:rsidR="00811D63">
        <w:rPr>
          <w:lang w:val="en-US"/>
        </w:rPr>
        <w:t>catchment</w:t>
      </w:r>
      <w:r w:rsidR="00811D63" w:rsidRPr="008E510D">
        <w:rPr>
          <w:lang w:val="en-US"/>
        </w:rPr>
        <w:t xml:space="preserve"> </w:t>
      </w:r>
      <w:r w:rsidR="00811D63">
        <w:rPr>
          <w:lang w:val="en-US"/>
        </w:rPr>
        <w:t xml:space="preserve">of </w:t>
      </w:r>
      <w:r w:rsidR="00811D63">
        <w:rPr>
          <w:lang w:val="en-US"/>
        </w:rPr>
        <w:fldChar w:fldCharType="begin"/>
      </w:r>
      <w:r w:rsidR="00811D63">
        <w:rPr>
          <w:lang w:val="en-US"/>
        </w:rPr>
        <w:instrText xml:space="preserve"> REF _Ref458763854 \h </w:instrText>
      </w:r>
      <w:r w:rsidR="00811D63">
        <w:rPr>
          <w:lang w:val="en-US"/>
        </w:rPr>
      </w:r>
      <w:r w:rsidR="00811D63">
        <w:rPr>
          <w:lang w:val="en-US"/>
        </w:rPr>
        <w:fldChar w:fldCharType="separate"/>
      </w:r>
      <w:r w:rsidR="00811D63" w:rsidRPr="00C055D7">
        <w:t xml:space="preserve">Figure </w:t>
      </w:r>
      <w:r w:rsidR="00811D63">
        <w:rPr>
          <w:noProof/>
        </w:rPr>
        <w:t>4</w:t>
      </w:r>
      <w:r w:rsidR="00811D63">
        <w:rPr>
          <w:lang w:val="en-US"/>
        </w:rPr>
        <w:fldChar w:fldCharType="end"/>
      </w:r>
      <w:r w:rsidR="00811D63" w:rsidRPr="008E510D">
        <w:rPr>
          <w:lang w:val="en-US"/>
        </w:rPr>
        <w:t>.</w:t>
      </w:r>
    </w:p>
    <w:p w14:paraId="06E3A8AE" w14:textId="16DD303B" w:rsidR="00817BC0" w:rsidRPr="001A49DC" w:rsidRDefault="001775D4" w:rsidP="001A49DC">
      <w:pPr>
        <w:pStyle w:val="Heading3"/>
      </w:pPr>
      <w:bookmarkStart w:id="46" w:name="_Ref484263402"/>
      <w:bookmarkStart w:id="47" w:name="_Toc484604384"/>
      <w:r>
        <w:t>Hydrologic Features S</w:t>
      </w:r>
      <w:r w:rsidR="00817BC0">
        <w:t>cheme</w:t>
      </w:r>
      <w:r>
        <w:t>s</w:t>
      </w:r>
      <w:bookmarkEnd w:id="46"/>
      <w:bookmarkEnd w:id="47"/>
    </w:p>
    <w:p w14:paraId="32E4B63A" w14:textId="1D157571" w:rsidR="00817BC0" w:rsidRDefault="001330F5" w:rsidP="00860515">
      <w:pPr>
        <w:pStyle w:val="NormalWeb"/>
        <w:jc w:val="both"/>
        <w:rPr>
          <w:lang w:val="en-US"/>
        </w:rPr>
      </w:pPr>
      <w:r w:rsidRPr="008E510D">
        <w:rPr>
          <w:lang w:val="en-US"/>
        </w:rPr>
        <w:t xml:space="preserve">Each </w:t>
      </w:r>
      <w:r w:rsidR="00ED4463">
        <w:rPr>
          <w:lang w:val="en-US"/>
        </w:rPr>
        <w:t xml:space="preserve">hydrology-specific </w:t>
      </w:r>
      <w:r w:rsidR="00753C1E">
        <w:rPr>
          <w:lang w:val="en-US"/>
        </w:rPr>
        <w:t>realization</w:t>
      </w:r>
      <w:r w:rsidR="00056311" w:rsidRPr="008E510D">
        <w:rPr>
          <w:lang w:val="en-US"/>
        </w:rPr>
        <w:t xml:space="preserve"> </w:t>
      </w:r>
      <w:r w:rsidR="00B41716">
        <w:rPr>
          <w:lang w:val="en-US"/>
        </w:rPr>
        <w:t>of a catchment is</w:t>
      </w:r>
      <w:r w:rsidR="00B30656" w:rsidRPr="008E510D">
        <w:rPr>
          <w:lang w:val="en-US"/>
        </w:rPr>
        <w:t xml:space="preserve"> </w:t>
      </w:r>
      <w:r w:rsidRPr="008E510D">
        <w:rPr>
          <w:lang w:val="en-US"/>
        </w:rPr>
        <w:t xml:space="preserve">a different </w:t>
      </w:r>
      <w:r w:rsidR="00B41716">
        <w:rPr>
          <w:lang w:val="en-US"/>
        </w:rPr>
        <w:t>way of thinking of</w:t>
      </w:r>
      <w:r w:rsidR="00B30656">
        <w:rPr>
          <w:lang w:val="en-US"/>
        </w:rPr>
        <w:t xml:space="preserve"> </w:t>
      </w:r>
      <w:r w:rsidRPr="008E510D">
        <w:rPr>
          <w:lang w:val="en-US"/>
        </w:rPr>
        <w:t xml:space="preserve">the catchment </w:t>
      </w:r>
      <w:r w:rsidR="00B30656">
        <w:rPr>
          <w:lang w:val="en-US"/>
        </w:rPr>
        <w:t>that emphasize</w:t>
      </w:r>
      <w:r w:rsidR="00B41716">
        <w:rPr>
          <w:lang w:val="en-US"/>
        </w:rPr>
        <w:t>s</w:t>
      </w:r>
      <w:r w:rsidR="00B30656">
        <w:rPr>
          <w:lang w:val="en-US"/>
        </w:rPr>
        <w:t xml:space="preserve"> different </w:t>
      </w:r>
      <w:r w:rsidR="00B41716">
        <w:rPr>
          <w:lang w:val="en-US"/>
        </w:rPr>
        <w:t>hydrologic</w:t>
      </w:r>
      <w:r w:rsidR="00ED4463">
        <w:rPr>
          <w:lang w:val="en-US"/>
        </w:rPr>
        <w:t xml:space="preserve"> and/or topological</w:t>
      </w:r>
      <w:r w:rsidR="00B41716">
        <w:rPr>
          <w:lang w:val="en-US"/>
        </w:rPr>
        <w:t xml:space="preserve"> </w:t>
      </w:r>
      <w:r w:rsidRPr="008E510D">
        <w:rPr>
          <w:lang w:val="en-US"/>
        </w:rPr>
        <w:t>characteristics</w:t>
      </w:r>
      <w:r w:rsidR="00B30656">
        <w:rPr>
          <w:lang w:val="en-US"/>
        </w:rPr>
        <w:t xml:space="preserve">. </w:t>
      </w:r>
      <w:r w:rsidR="00DB482B">
        <w:rPr>
          <w:lang w:val="en-US"/>
        </w:rPr>
        <w:t>While these distinctions are useful, many nuances of a given dataset</w:t>
      </w:r>
      <w:r w:rsidR="00B30656">
        <w:rPr>
          <w:lang w:val="en-US"/>
        </w:rPr>
        <w:t xml:space="preserve"> may not be evident from the </w:t>
      </w:r>
      <w:r w:rsidRPr="008E510D">
        <w:rPr>
          <w:lang w:val="en-US"/>
        </w:rPr>
        <w:t>feature</w:t>
      </w:r>
      <w:r w:rsidR="00B30656">
        <w:rPr>
          <w:lang w:val="en-US"/>
        </w:rPr>
        <w:t xml:space="preserve"> types</w:t>
      </w:r>
      <w:r w:rsidRPr="008E510D">
        <w:rPr>
          <w:lang w:val="en-US"/>
        </w:rPr>
        <w:t xml:space="preserve"> </w:t>
      </w:r>
      <w:r w:rsidR="00B30656">
        <w:rPr>
          <w:lang w:val="en-US"/>
        </w:rPr>
        <w:t>alone</w:t>
      </w:r>
      <w:r w:rsidRPr="008E510D">
        <w:rPr>
          <w:lang w:val="en-US"/>
        </w:rPr>
        <w:t xml:space="preserve">. For example, a map </w:t>
      </w:r>
      <w:r w:rsidR="009A051F">
        <w:rPr>
          <w:lang w:val="en-US"/>
        </w:rPr>
        <w:t>of</w:t>
      </w:r>
      <w:r w:rsidRPr="008E510D">
        <w:rPr>
          <w:lang w:val="en-US"/>
        </w:rPr>
        <w:t xml:space="preserve"> catchment polygons may </w:t>
      </w:r>
      <w:r w:rsidR="009A051F">
        <w:rPr>
          <w:lang w:val="en-US"/>
        </w:rPr>
        <w:t>portray a</w:t>
      </w:r>
      <w:r w:rsidR="00ED3854">
        <w:rPr>
          <w:lang w:val="en-US"/>
        </w:rPr>
        <w:t xml:space="preserve"> non-overlapping</w:t>
      </w:r>
      <w:r w:rsidR="009A051F">
        <w:rPr>
          <w:lang w:val="en-US"/>
        </w:rPr>
        <w:t xml:space="preserve"> coverage</w:t>
      </w:r>
      <w:r w:rsidR="009A051F" w:rsidRPr="008E510D">
        <w:rPr>
          <w:lang w:val="en-US"/>
        </w:rPr>
        <w:t xml:space="preserve"> </w:t>
      </w:r>
      <w:r w:rsidRPr="008E510D">
        <w:rPr>
          <w:lang w:val="en-US"/>
        </w:rPr>
        <w:t xml:space="preserve">of sub-catchments, or a collection of </w:t>
      </w:r>
      <w:r w:rsidR="009A051F">
        <w:rPr>
          <w:lang w:val="en-US"/>
        </w:rPr>
        <w:t xml:space="preserve">overlapping </w:t>
      </w:r>
      <w:r w:rsidRPr="008E510D">
        <w:rPr>
          <w:lang w:val="en-US"/>
        </w:rPr>
        <w:t xml:space="preserve">catchment polygons </w:t>
      </w:r>
      <w:r w:rsidR="00ED3854">
        <w:rPr>
          <w:lang w:val="en-US"/>
        </w:rPr>
        <w:t>that correspond</w:t>
      </w:r>
      <w:r w:rsidR="009A051F">
        <w:rPr>
          <w:lang w:val="en-US"/>
        </w:rPr>
        <w:t xml:space="preserve"> to monitoring stations</w:t>
      </w:r>
      <w:r w:rsidRPr="008E510D">
        <w:rPr>
          <w:lang w:val="en-US"/>
        </w:rPr>
        <w:t xml:space="preserve">. </w:t>
      </w:r>
      <w:r w:rsidR="00817BC0">
        <w:rPr>
          <w:lang w:val="en-US"/>
        </w:rPr>
        <w:t>It is very important to understand that e</w:t>
      </w:r>
      <w:r w:rsidR="00A30253">
        <w:rPr>
          <w:lang w:val="en-US"/>
        </w:rPr>
        <w:t>very hydrologic feature dataset</w:t>
      </w:r>
      <w:r w:rsidR="00DB482B">
        <w:rPr>
          <w:lang w:val="en-US"/>
        </w:rPr>
        <w:t xml:space="preserve"> follow</w:t>
      </w:r>
      <w:r w:rsidR="00A30253">
        <w:rPr>
          <w:lang w:val="en-US"/>
        </w:rPr>
        <w:t>s</w:t>
      </w:r>
      <w:r w:rsidR="00817BC0">
        <w:rPr>
          <w:lang w:val="en-US"/>
        </w:rPr>
        <w:t xml:space="preserve"> a unique “scheme” with regard to the general concepts of HY_Features. That is, c</w:t>
      </w:r>
      <w:r w:rsidR="00DF26DD">
        <w:rPr>
          <w:lang w:val="en-US"/>
        </w:rPr>
        <w:t>atchment</w:t>
      </w:r>
      <w:r w:rsidR="009A051F">
        <w:rPr>
          <w:lang w:val="en-US"/>
        </w:rPr>
        <w:t>s</w:t>
      </w:r>
      <w:r w:rsidR="00DF26DD">
        <w:rPr>
          <w:lang w:val="en-US"/>
        </w:rPr>
        <w:t>’</w:t>
      </w:r>
      <w:r w:rsidR="009A051F" w:rsidRPr="008E510D">
        <w:rPr>
          <w:lang w:val="en-US"/>
        </w:rPr>
        <w:t xml:space="preserve"> </w:t>
      </w:r>
      <w:r w:rsidRPr="008E510D">
        <w:rPr>
          <w:lang w:val="en-US"/>
        </w:rPr>
        <w:t xml:space="preserve">type and role </w:t>
      </w:r>
      <w:r w:rsidR="00DF26DD">
        <w:rPr>
          <w:lang w:val="en-US"/>
        </w:rPr>
        <w:t>in a</w:t>
      </w:r>
      <w:r w:rsidR="009A051F">
        <w:rPr>
          <w:lang w:val="en-US"/>
        </w:rPr>
        <w:t xml:space="preserve"> </w:t>
      </w:r>
      <w:r w:rsidR="00DF26DD">
        <w:rPr>
          <w:lang w:val="en-US"/>
        </w:rPr>
        <w:t xml:space="preserve">particular </w:t>
      </w:r>
      <w:r w:rsidR="009A051F">
        <w:rPr>
          <w:lang w:val="en-US"/>
        </w:rPr>
        <w:t>application</w:t>
      </w:r>
      <w:r w:rsidR="00DF26DD">
        <w:rPr>
          <w:lang w:val="en-US"/>
        </w:rPr>
        <w:t xml:space="preserve"> or dataset</w:t>
      </w:r>
      <w:r w:rsidR="009A051F">
        <w:rPr>
          <w:lang w:val="en-US"/>
        </w:rPr>
        <w:t>, s</w:t>
      </w:r>
      <w:r w:rsidR="00692820">
        <w:rPr>
          <w:lang w:val="en-US"/>
        </w:rPr>
        <w:t>uch</w:t>
      </w:r>
      <w:r w:rsidR="00692820" w:rsidRPr="008E510D">
        <w:rPr>
          <w:lang w:val="en-US"/>
        </w:rPr>
        <w:t xml:space="preserve"> </w:t>
      </w:r>
      <w:r w:rsidR="009A051F">
        <w:rPr>
          <w:lang w:val="en-US"/>
        </w:rPr>
        <w:t xml:space="preserve">as </w:t>
      </w:r>
      <w:r w:rsidR="00DF26DD">
        <w:rPr>
          <w:lang w:val="en-US"/>
        </w:rPr>
        <w:t>catchment hierarchy</w:t>
      </w:r>
      <w:r w:rsidRPr="008E510D">
        <w:rPr>
          <w:lang w:val="en-US"/>
        </w:rPr>
        <w:t xml:space="preserve">, upstream-downstream </w:t>
      </w:r>
      <w:r w:rsidR="009A051F">
        <w:rPr>
          <w:lang w:val="en-US"/>
        </w:rPr>
        <w:t>relationships</w:t>
      </w:r>
      <w:r w:rsidR="00DF26DD">
        <w:rPr>
          <w:lang w:val="en-US"/>
        </w:rPr>
        <w:t>, and cross-scale realization correspondence, will vary</w:t>
      </w:r>
      <w:r w:rsidR="00817BC0">
        <w:rPr>
          <w:lang w:val="en-US"/>
        </w:rPr>
        <w:t xml:space="preserve"> according to the needs of the application</w:t>
      </w:r>
      <w:r w:rsidRPr="008E510D">
        <w:rPr>
          <w:lang w:val="en-US"/>
        </w:rPr>
        <w:t>.</w:t>
      </w:r>
      <w:r w:rsidR="009A051F">
        <w:rPr>
          <w:lang w:val="en-US"/>
        </w:rPr>
        <w:t xml:space="preserve"> </w:t>
      </w:r>
    </w:p>
    <w:p w14:paraId="53D939C7" w14:textId="37986EAA" w:rsidR="002C1BDD" w:rsidRDefault="008D0553" w:rsidP="00860515">
      <w:pPr>
        <w:pStyle w:val="NormalWeb"/>
        <w:jc w:val="both"/>
      </w:pPr>
      <w:r>
        <w:rPr>
          <w:lang w:val="en-US"/>
        </w:rPr>
        <w:lastRenderedPageBreak/>
        <w:t>Some applications have no need for geometric representations of catchments at all. In such schemes, t</w:t>
      </w:r>
      <w:r w:rsidR="001330F5" w:rsidRPr="008E510D">
        <w:rPr>
          <w:lang w:val="en-US"/>
        </w:rPr>
        <w:t>opological network</w:t>
      </w:r>
      <w:r w:rsidR="002C1BDD">
        <w:rPr>
          <w:lang w:val="en-US"/>
        </w:rPr>
        <w:t>s</w:t>
      </w:r>
      <w:r w:rsidR="001330F5" w:rsidRPr="008E510D">
        <w:rPr>
          <w:lang w:val="en-US"/>
        </w:rPr>
        <w:t xml:space="preserve"> of catchments</w:t>
      </w:r>
      <w:r w:rsidR="002C1BDD">
        <w:rPr>
          <w:lang w:val="en-US"/>
        </w:rPr>
        <w:t xml:space="preserve"> without geometries are </w:t>
      </w:r>
      <w:r>
        <w:rPr>
          <w:lang w:val="en-US"/>
        </w:rPr>
        <w:t>used</w:t>
      </w:r>
      <w:r w:rsidR="002C1BDD">
        <w:rPr>
          <w:lang w:val="en-US"/>
        </w:rPr>
        <w:t xml:space="preserve"> </w:t>
      </w:r>
      <w:r>
        <w:rPr>
          <w:lang w:val="en-US"/>
        </w:rPr>
        <w:t>by themselves.</w:t>
      </w:r>
      <w:r w:rsidR="002C1BDD">
        <w:rPr>
          <w:lang w:val="en-US"/>
        </w:rPr>
        <w:t xml:space="preserve"> </w:t>
      </w:r>
      <w:r>
        <w:rPr>
          <w:lang w:val="en-US"/>
        </w:rPr>
        <w:t xml:space="preserve">An </w:t>
      </w:r>
      <w:r w:rsidR="001330F5" w:rsidRPr="008E510D">
        <w:rPr>
          <w:lang w:val="en-US"/>
        </w:rPr>
        <w:t>example</w:t>
      </w:r>
      <w:r>
        <w:rPr>
          <w:lang w:val="en-US"/>
        </w:rPr>
        <w:t xml:space="preserve"> of this might be a data system</w:t>
      </w:r>
      <w:r w:rsidR="001330F5" w:rsidRPr="008E510D">
        <w:rPr>
          <w:lang w:val="en-US"/>
        </w:rPr>
        <w:t xml:space="preserve"> supporting hydrologic modeling. </w:t>
      </w:r>
      <w:r w:rsidR="002C1BDD">
        <w:rPr>
          <w:lang w:val="en-US"/>
        </w:rPr>
        <w:t xml:space="preserve">Geospatial data may be used to parameterize models that then run only using </w:t>
      </w:r>
      <w:r w:rsidR="00D6608C">
        <w:rPr>
          <w:lang w:val="en-US"/>
        </w:rPr>
        <w:t>topo</w:t>
      </w:r>
      <w:r w:rsidR="002C1BDD">
        <w:rPr>
          <w:lang w:val="en-US"/>
        </w:rPr>
        <w:t>logical catchment relationships</w:t>
      </w:r>
      <w:r w:rsidR="001330F5" w:rsidRPr="008E510D">
        <w:rPr>
          <w:lang w:val="en-US"/>
        </w:rPr>
        <w:t xml:space="preserve">. </w:t>
      </w:r>
      <w:r w:rsidR="00170518">
        <w:rPr>
          <w:lang w:val="en-US"/>
        </w:rPr>
        <w:t>In this kind of scheme, t</w:t>
      </w:r>
      <w:r w:rsidR="002C1BDD">
        <w:rPr>
          <w:lang w:val="en-US"/>
        </w:rPr>
        <w:t>he topologi</w:t>
      </w:r>
      <w:r w:rsidR="00170518">
        <w:rPr>
          <w:lang w:val="en-US"/>
        </w:rPr>
        <w:t xml:space="preserve">cal </w:t>
      </w:r>
      <w:r w:rsidR="00D93224">
        <w:rPr>
          <w:lang w:val="en-US"/>
        </w:rPr>
        <w:t xml:space="preserve">realization </w:t>
      </w:r>
      <w:r w:rsidR="00170518">
        <w:rPr>
          <w:lang w:val="en-US"/>
        </w:rPr>
        <w:t xml:space="preserve">may not </w:t>
      </w:r>
      <w:r w:rsidR="002C1BDD">
        <w:rPr>
          <w:lang w:val="en-US"/>
        </w:rPr>
        <w:t xml:space="preserve">correspond to </w:t>
      </w:r>
      <w:r w:rsidR="00170518">
        <w:rPr>
          <w:lang w:val="en-US"/>
        </w:rPr>
        <w:t>a single geometric representation</w:t>
      </w:r>
      <w:r w:rsidR="001330F5" w:rsidRPr="008E510D">
        <w:rPr>
          <w:lang w:val="en-US"/>
        </w:rPr>
        <w:t>.</w:t>
      </w:r>
      <w:r w:rsidR="002C1BDD">
        <w:rPr>
          <w:lang w:val="en-US"/>
        </w:rPr>
        <w:t xml:space="preserve"> For example, </w:t>
      </w:r>
      <w:r w:rsidR="00ED4463">
        <w:rPr>
          <w:lang w:val="en-US"/>
        </w:rPr>
        <w:t>when it is modeling a diffuse area of drainage</w:t>
      </w:r>
      <w:r w:rsidR="00ED4463">
        <w:t xml:space="preserve"> between two model units.</w:t>
      </w:r>
      <w:r w:rsidR="00ED4463">
        <w:rPr>
          <w:lang w:val="en-US"/>
        </w:rPr>
        <w:t xml:space="preserve"> </w:t>
      </w:r>
      <w:r w:rsidR="002C1BDD">
        <w:rPr>
          <w:lang w:val="en-US"/>
        </w:rPr>
        <w:t>a</w:t>
      </w:r>
      <w:r w:rsidR="003203FF">
        <w:rPr>
          <w:lang w:val="en-US"/>
        </w:rPr>
        <w:t xml:space="preserve"> hydro nexus</w:t>
      </w:r>
      <w:r w:rsidR="002C1BDD">
        <w:rPr>
          <w:lang w:val="en-US"/>
        </w:rPr>
        <w:t xml:space="preserve"> may take on the topological role of a node</w:t>
      </w:r>
      <w:r w:rsidR="00ED4463">
        <w:rPr>
          <w:lang w:val="en-US"/>
        </w:rPr>
        <w:t xml:space="preserve"> but not represented g</w:t>
      </w:r>
      <w:r w:rsidR="0034584D">
        <w:rPr>
          <w:lang w:val="en-US"/>
        </w:rPr>
        <w:t>eometrically as a single point.</w:t>
      </w:r>
    </w:p>
    <w:p w14:paraId="1F8ED1BB" w14:textId="5BF72885" w:rsidR="001775D4" w:rsidRDefault="00170518" w:rsidP="00860515">
      <w:pPr>
        <w:pStyle w:val="NormalWeb"/>
        <w:jc w:val="both"/>
      </w:pPr>
      <w:r>
        <w:t>A v</w:t>
      </w:r>
      <w:r w:rsidR="00DB482B">
        <w:t>ery common scheme that includes</w:t>
      </w:r>
      <w:r w:rsidR="00D93224">
        <w:t xml:space="preserve"> </w:t>
      </w:r>
      <w:r>
        <w:t>geometric rep</w:t>
      </w:r>
      <w:r w:rsidR="00AD6610">
        <w:t xml:space="preserve">resentation is sometimes referred to as the “reach-catchment” scheme and is typified by the U.S. </w:t>
      </w:r>
      <w:proofErr w:type="spellStart"/>
      <w:r w:rsidR="00AD6610">
        <w:t>NHDPlus</w:t>
      </w:r>
      <w:proofErr w:type="spellEnd"/>
      <w:r w:rsidR="00AD6610">
        <w:t xml:space="preserve"> [10]. In this case, the catchment network forms a continuous coverage of incremental drainage units where each catchment corresponds to one and only one flowpath. This scheme comes about as a result of elevation derived hydrography where, at a given scale, incremental drainage polygons are defined for every confluence-to-confluence flowpath. </w:t>
      </w:r>
      <w:r w:rsidR="00E56B75">
        <w:t>This scheme can be described using HY_Features, but many of its specific constraints and nuances a</w:t>
      </w:r>
      <w:r w:rsidR="00DB482B">
        <w:t>re implementation details that w</w:t>
      </w:r>
      <w:r w:rsidR="00E56B75">
        <w:t>ould be specified in a profile and/or implementation of HY_Features.</w:t>
      </w:r>
      <w:r w:rsidR="001775D4">
        <w:t xml:space="preserve"> </w:t>
      </w:r>
    </w:p>
    <w:p w14:paraId="023FA326" w14:textId="3847D2F6" w:rsidR="00170518" w:rsidRDefault="001775D4" w:rsidP="00860515">
      <w:pPr>
        <w:pStyle w:val="NormalWeb"/>
        <w:jc w:val="both"/>
      </w:pPr>
      <w:r>
        <w:t xml:space="preserve">Considering datasets that include multiple realizations and/or representations of features across two or more scales, </w:t>
      </w:r>
      <w:r w:rsidR="001C6948">
        <w:t>the idea of the implementation scheme is very important. For example, consider a dataset that has high-resolution and low-resolution variants of reach-catchments, as described above. The flowpaths of the low-resolution catchments may or may not be rep</w:t>
      </w:r>
      <w:r w:rsidR="005815FC">
        <w:t xml:space="preserve">resented by the union of the </w:t>
      </w:r>
      <w:r w:rsidR="001C6948">
        <w:t xml:space="preserve">set of high-resolution catchments’ flowpaths that connect its inflow to outflow. A scheme may also include different </w:t>
      </w:r>
      <w:r w:rsidR="00C54EEF">
        <w:t>kinds of realizations</w:t>
      </w:r>
      <w:r w:rsidR="005815FC">
        <w:t xml:space="preserve"> or representations</w:t>
      </w:r>
      <w:r w:rsidR="00C54EEF">
        <w:t xml:space="preserve"> for higher or lower resolution features. For example, at one scale, all waterbodies in a network may be re</w:t>
      </w:r>
      <w:r w:rsidR="005815FC">
        <w:t>presented</w:t>
      </w:r>
      <w:r w:rsidR="00C54EEF">
        <w:t xml:space="preserve"> as linear flowpaths merely connecting catchment inlet to catchment outlet. At finer scales, the same waterbodies may be re</w:t>
      </w:r>
      <w:r w:rsidR="005815FC">
        <w:t>presented</w:t>
      </w:r>
      <w:r w:rsidR="00C54EEF">
        <w:t xml:space="preserve"> as waterbody polygons that show inundated area or even as some form of mesh or surface representing the containing bathymetry and/or the waterbody volume. All these examples are supported by HY_Features, but would need to be specified as a profile or </w:t>
      </w:r>
      <w:r w:rsidR="006C40B6">
        <w:t xml:space="preserve">with implementation </w:t>
      </w:r>
      <w:r w:rsidR="00C54EEF">
        <w:t>by a particular application.</w:t>
      </w:r>
    </w:p>
    <w:p w14:paraId="5396F29C" w14:textId="47EC6426" w:rsidR="0034584D" w:rsidRDefault="0034584D" w:rsidP="0034584D">
      <w:pPr>
        <w:pStyle w:val="NormalWeb"/>
        <w:jc w:val="both"/>
      </w:pPr>
      <w:r>
        <w:t xml:space="preserve">Another example of a dataset-scheme is the idea of a “contracted catchment” and a “contracted node” which are used in the Australian Hydrological Geospatial Fabric [11] to describe catchments, and associated outlet locations. The word contracted is used as in a legal contract, meaning that a “contracted node” is one for which a contract that it will be realized and given a representation in future versions of the dataset has been established. Many hydrologic data sets have similar varying-levels of permanence and governance of features’ identity. As far as HY_Features is concerned, these are implementation details that </w:t>
      </w:r>
      <w:r w:rsidR="00AB5309">
        <w:t>would</w:t>
      </w:r>
      <w:r>
        <w:t xml:space="preserve"> be specified as a profile or implementation of the model.</w:t>
      </w:r>
    </w:p>
    <w:p w14:paraId="27B88EAB" w14:textId="7A6C4C3B" w:rsidR="008545BE" w:rsidRPr="005B292C" w:rsidRDefault="00D4047D" w:rsidP="008545BE">
      <w:pPr>
        <w:pStyle w:val="NormalWeb"/>
        <w:jc w:val="both"/>
        <w:rPr>
          <w:lang w:val="en-US"/>
        </w:rPr>
      </w:pPr>
      <w:r w:rsidRPr="005B292C">
        <w:t xml:space="preserve">Specific feature types defined </w:t>
      </w:r>
      <w:r w:rsidR="002C1BDD">
        <w:t xml:space="preserve">in the </w:t>
      </w:r>
      <w:proofErr w:type="spellStart"/>
      <w:r w:rsidR="002C1BDD">
        <w:t>HY_Features</w:t>
      </w:r>
      <w:proofErr w:type="spellEnd"/>
      <w:r w:rsidR="002C1BDD">
        <w:t xml:space="preserve"> model include </w:t>
      </w:r>
      <w:proofErr w:type="spellStart"/>
      <w:r w:rsidR="005A011C" w:rsidRPr="005B292C">
        <w:t>HY_HydroFeature</w:t>
      </w:r>
      <w:proofErr w:type="spellEnd"/>
      <w:r w:rsidR="005A011C" w:rsidRPr="005B292C">
        <w:t xml:space="preserve"> </w:t>
      </w:r>
      <w:r w:rsidR="00B73D42">
        <w:t>(</w:t>
      </w:r>
      <w:r w:rsidR="005A011C" w:rsidRPr="005B292C">
        <w:t>in section 7.</w:t>
      </w:r>
      <w:r w:rsidR="00EF42A4">
        <w:t>3.1</w:t>
      </w:r>
      <w:r w:rsidR="00B73D42">
        <w:t>)</w:t>
      </w:r>
      <w:r w:rsidR="005A011C" w:rsidRPr="005B292C">
        <w:t xml:space="preserve">, </w:t>
      </w:r>
      <w:proofErr w:type="spellStart"/>
      <w:r w:rsidRPr="005B292C">
        <w:t>HY_Catchment</w:t>
      </w:r>
      <w:proofErr w:type="spellEnd"/>
      <w:r w:rsidRPr="005B292C">
        <w:t xml:space="preserve">, </w:t>
      </w:r>
      <w:proofErr w:type="spellStart"/>
      <w:r w:rsidRPr="005B292C">
        <w:t>HY_</w:t>
      </w:r>
      <w:r w:rsidR="00C84810">
        <w:t>HydroNexus</w:t>
      </w:r>
      <w:proofErr w:type="spellEnd"/>
      <w:r w:rsidR="005A011C" w:rsidRPr="005B292C">
        <w:t>,</w:t>
      </w:r>
      <w:r w:rsidRPr="005B292C">
        <w:t xml:space="preserve"> </w:t>
      </w:r>
      <w:proofErr w:type="spellStart"/>
      <w:r w:rsidR="005A011C" w:rsidRPr="005B292C">
        <w:t>HY_CatchmentRealization</w:t>
      </w:r>
      <w:proofErr w:type="spellEnd"/>
      <w:r w:rsidR="00B73D42">
        <w:t xml:space="preserve">, </w:t>
      </w:r>
      <w:proofErr w:type="spellStart"/>
      <w:r w:rsidRPr="005B292C">
        <w:lastRenderedPageBreak/>
        <w:t>HY_</w:t>
      </w:r>
      <w:r w:rsidR="00C84810">
        <w:t>HydroLocation</w:t>
      </w:r>
      <w:proofErr w:type="spellEnd"/>
      <w:r w:rsidR="00B73D42">
        <w:t>,</w:t>
      </w:r>
      <w:r w:rsidRPr="005B292C">
        <w:t xml:space="preserve"> </w:t>
      </w:r>
      <w:proofErr w:type="spellStart"/>
      <w:r w:rsidR="005B292C" w:rsidRPr="005B292C">
        <w:t>HY_CatchmentArea</w:t>
      </w:r>
      <w:proofErr w:type="spellEnd"/>
      <w:r w:rsidR="005B292C" w:rsidRPr="005B292C">
        <w:t xml:space="preserve">, </w:t>
      </w:r>
      <w:proofErr w:type="spellStart"/>
      <w:r w:rsidR="005B292C" w:rsidRPr="005B292C">
        <w:t>HY_</w:t>
      </w:r>
      <w:r w:rsidR="00F45A2F">
        <w:t>CatchmentDivide</w:t>
      </w:r>
      <w:proofErr w:type="spellEnd"/>
      <w:r w:rsidR="0034584D">
        <w:t xml:space="preserve">, </w:t>
      </w:r>
      <w:proofErr w:type="spellStart"/>
      <w:r w:rsidR="0034584D">
        <w:t>HY_Flowpath</w:t>
      </w:r>
      <w:proofErr w:type="spellEnd"/>
      <w:r w:rsidR="0034584D">
        <w:t xml:space="preserve">, </w:t>
      </w:r>
      <w:proofErr w:type="spellStart"/>
      <w:r w:rsidR="005B292C" w:rsidRPr="005B292C">
        <w:t>HY_HydroNetwork</w:t>
      </w:r>
      <w:proofErr w:type="spellEnd"/>
      <w:r w:rsidR="005B292C" w:rsidRPr="005B292C">
        <w:t xml:space="preserve"> and </w:t>
      </w:r>
      <w:proofErr w:type="spellStart"/>
      <w:r w:rsidR="005B292C" w:rsidRPr="005B292C">
        <w:t>HY_CartographicRealization</w:t>
      </w:r>
      <w:proofErr w:type="spellEnd"/>
      <w:r w:rsidR="005B292C" w:rsidRPr="005B292C">
        <w:t xml:space="preserve"> </w:t>
      </w:r>
      <w:r w:rsidR="00B73D42">
        <w:t>(</w:t>
      </w:r>
      <w:r w:rsidR="005B292C" w:rsidRPr="005B292C">
        <w:t>section 7.</w:t>
      </w:r>
      <w:r w:rsidR="00EF42A4">
        <w:t>3.2</w:t>
      </w:r>
      <w:r w:rsidR="00B73D42">
        <w:t>)</w:t>
      </w:r>
      <w:r w:rsidR="00744A67" w:rsidRPr="005B292C">
        <w:t>.</w:t>
      </w:r>
    </w:p>
    <w:p w14:paraId="58FDEB92" w14:textId="4FC70DB5" w:rsidR="006947C2" w:rsidRPr="008E510D" w:rsidRDefault="00544C35" w:rsidP="00834E29">
      <w:pPr>
        <w:pStyle w:val="Heading2"/>
      </w:pPr>
      <w:bookmarkStart w:id="48" w:name="_Toc484604385"/>
      <w:r>
        <w:t>C</w:t>
      </w:r>
      <w:r w:rsidR="006947C2" w:rsidRPr="008E510D">
        <w:t xml:space="preserve">atchment </w:t>
      </w:r>
      <w:r w:rsidR="00AA7E5A">
        <w:t xml:space="preserve">topology and </w:t>
      </w:r>
      <w:r w:rsidR="006947C2" w:rsidRPr="008E510D">
        <w:t>hierarchy</w:t>
      </w:r>
      <w:bookmarkEnd w:id="48"/>
    </w:p>
    <w:p w14:paraId="55A80633" w14:textId="018480F5" w:rsidR="008545BE" w:rsidRPr="00AE4EA7" w:rsidRDefault="00AA7E5A" w:rsidP="00AE4EA7">
      <w:pPr>
        <w:spacing w:after="120"/>
        <w:jc w:val="both"/>
      </w:pPr>
      <w:r w:rsidRPr="00AE4EA7">
        <w:t>An unlimited number of</w:t>
      </w:r>
      <w:r w:rsidR="00ED4303" w:rsidRPr="00AE4EA7">
        <w:t xml:space="preserve"> overlapping</w:t>
      </w:r>
      <w:r w:rsidRPr="00AE4EA7">
        <w:t xml:space="preserve"> c</w:t>
      </w:r>
      <w:r w:rsidR="006947C2" w:rsidRPr="00AE4EA7">
        <w:t>atchments</w:t>
      </w:r>
      <w:r w:rsidRPr="00AE4EA7">
        <w:t xml:space="preserve"> </w:t>
      </w:r>
      <w:r w:rsidR="00544C35" w:rsidRPr="00AE4EA7">
        <w:t>can</w:t>
      </w:r>
      <w:r w:rsidRPr="00AE4EA7">
        <w:t xml:space="preserve"> potentially be defined in </w:t>
      </w:r>
      <w:r w:rsidR="00ED4303" w:rsidRPr="00AE4EA7">
        <w:t>a given</w:t>
      </w:r>
      <w:r w:rsidRPr="00AE4EA7">
        <w:t xml:space="preserve"> region since every point in that region </w:t>
      </w:r>
      <w:r w:rsidR="00544C35" w:rsidRPr="00AE4EA7">
        <w:t>corresponds to</w:t>
      </w:r>
      <w:r w:rsidRPr="00AE4EA7">
        <w:t xml:space="preserve"> some catchment </w:t>
      </w:r>
      <w:r w:rsidR="003E4A3C" w:rsidRPr="00AE4EA7">
        <w:t>that</w:t>
      </w:r>
      <w:r w:rsidRPr="00AE4EA7">
        <w:t xml:space="preserve"> drains to it. </w:t>
      </w:r>
      <w:r w:rsidR="00ED4303" w:rsidRPr="00AE4EA7">
        <w:t>However, catchments are normally</w:t>
      </w:r>
      <w:r w:rsidR="003D50B2" w:rsidRPr="00AE4EA7">
        <w:t xml:space="preserve"> </w:t>
      </w:r>
      <w:r w:rsidR="006947C2" w:rsidRPr="00AE4EA7">
        <w:t xml:space="preserve">connected in </w:t>
      </w:r>
      <w:r w:rsidRPr="00AE4EA7">
        <w:t xml:space="preserve">drainage </w:t>
      </w:r>
      <w:r w:rsidR="005B292C" w:rsidRPr="00AE4EA7">
        <w:t xml:space="preserve">networks </w:t>
      </w:r>
      <w:r w:rsidR="00ED4303" w:rsidRPr="00AE4EA7">
        <w:t xml:space="preserve">and </w:t>
      </w:r>
      <w:r w:rsidR="00AC6CE2" w:rsidRPr="00AE4EA7">
        <w:t>built around</w:t>
      </w:r>
      <w:r w:rsidR="003D50B2" w:rsidRPr="00AE4EA7">
        <w:t xml:space="preserve"> significant features of the terrain such as confluences. Catchment networks</w:t>
      </w:r>
      <w:r w:rsidR="00ED4303" w:rsidRPr="00AE4EA7">
        <w:t>, that might form a continuous coverage of the landscape,</w:t>
      </w:r>
      <w:r w:rsidR="003D50B2" w:rsidRPr="00AE4EA7">
        <w:t xml:space="preserve"> </w:t>
      </w:r>
      <w:r w:rsidR="006947C2" w:rsidRPr="00AE4EA7">
        <w:t xml:space="preserve">provide continuity between catchments, the ability to aggregate catchments, and to trace </w:t>
      </w:r>
      <w:r w:rsidR="003D50B2" w:rsidRPr="00AE4EA7">
        <w:t>flow</w:t>
      </w:r>
      <w:r w:rsidR="006947C2" w:rsidRPr="00AE4EA7">
        <w:t xml:space="preserve"> up- or down-stream.</w:t>
      </w:r>
    </w:p>
    <w:p w14:paraId="09C183A1" w14:textId="3C197A4E" w:rsidR="00ED4303" w:rsidRPr="00AE4EA7" w:rsidRDefault="00ED4303" w:rsidP="00AE4EA7">
      <w:pPr>
        <w:spacing w:after="120"/>
        <w:jc w:val="both"/>
      </w:pPr>
      <w:r w:rsidRPr="00AE4EA7">
        <w:t xml:space="preserve">In a network of catchments, morphological detail may be specified in many ways. Inflows and outflows are often complex where water flows out of one catchment and into another. As shown in </w:t>
      </w:r>
      <w:r w:rsidRPr="00AE4EA7">
        <w:fldChar w:fldCharType="begin"/>
      </w:r>
      <w:r w:rsidRPr="00AE4EA7">
        <w:instrText xml:space="preserve"> REF _Ref459016443 \h  \* MERGEFORMAT </w:instrText>
      </w:r>
      <w:r w:rsidRPr="00AE4EA7">
        <w:fldChar w:fldCharType="separate"/>
      </w:r>
      <w:r w:rsidRPr="00AE4EA7">
        <w:t xml:space="preserve">Figure </w:t>
      </w:r>
      <w:r w:rsidRPr="00AE4EA7">
        <w:rPr>
          <w:noProof/>
        </w:rPr>
        <w:t>6</w:t>
      </w:r>
      <w:r w:rsidRPr="00AE4EA7">
        <w:fldChar w:fldCharType="end"/>
      </w:r>
      <w:r w:rsidR="00E800C5">
        <w:t>,</w:t>
      </w:r>
      <w:r w:rsidRPr="00AE4EA7">
        <w:t xml:space="preserve"> catchments may connect through simple confluences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 xml:space="preserve">a), </w:t>
      </w:r>
      <w:r w:rsidR="007735C1">
        <w:t>waterbodies</w:t>
      </w:r>
      <w:r w:rsidRPr="00AE4EA7">
        <w:t xml:space="preserve"> or wetlands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c), intermittent or subsurface flows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d), complex braided streams (Figure 6e), or distributary systems like deltas (Figure 6f). In some situations, diffuse (multiple) inflows can be conceptually joined in a ‘conjoint’ catchment (</w:t>
      </w:r>
      <w:r w:rsidRPr="00AE4EA7">
        <w:fldChar w:fldCharType="begin"/>
      </w:r>
      <w:r w:rsidRPr="00AE4EA7">
        <w:instrText xml:space="preserve"> REF _Ref459016443 \h  \* MERGEFORMAT </w:instrText>
      </w:r>
      <w:r w:rsidRPr="00AE4EA7">
        <w:fldChar w:fldCharType="separate"/>
      </w:r>
      <w:r w:rsidRPr="00AE4EA7">
        <w:t xml:space="preserve">Figure </w:t>
      </w:r>
      <w:r w:rsidRPr="00AE4EA7">
        <w:rPr>
          <w:noProof/>
        </w:rPr>
        <w:t>6</w:t>
      </w:r>
      <w:r w:rsidRPr="00AE4EA7">
        <w:fldChar w:fldCharType="end"/>
      </w:r>
      <w:r w:rsidRPr="00AE4EA7">
        <w:t xml:space="preserve">b) and spread (multiple) outflows may be joined in a catchment flowing out at a single, </w:t>
      </w:r>
      <w:r w:rsidR="00D6608C" w:rsidRPr="00AE4EA7">
        <w:t xml:space="preserve">conceptual </w:t>
      </w:r>
      <w:r w:rsidRPr="00AE4EA7">
        <w:t>outflow (Figure 6e).</w:t>
      </w:r>
    </w:p>
    <w:p w14:paraId="4C80F19A" w14:textId="77777777" w:rsidR="00ED4303" w:rsidRPr="00D44112" w:rsidRDefault="00ED4303" w:rsidP="00D44112">
      <w:pPr>
        <w:jc w:val="both"/>
      </w:pPr>
    </w:p>
    <w:p w14:paraId="06993CC7" w14:textId="6CB600B3" w:rsidR="00CD36E2" w:rsidRDefault="00D44112" w:rsidP="00F448A4">
      <w:pPr>
        <w:pStyle w:val="OGCFigure"/>
      </w:pPr>
      <w:r>
        <w:rPr>
          <w:noProof/>
        </w:rPr>
        <w:drawing>
          <wp:inline distT="0" distB="0" distL="0" distR="0" wp14:anchorId="289DA082" wp14:editId="62044570">
            <wp:extent cx="4003963" cy="383742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blodgett:Documents:Projects:HY_Features:HY_Features:figs:fig6.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03963" cy="3837427"/>
                    </a:xfrm>
                    <a:prstGeom prst="rect">
                      <a:avLst/>
                    </a:prstGeom>
                    <a:noFill/>
                    <a:ln>
                      <a:noFill/>
                    </a:ln>
                  </pic:spPr>
                </pic:pic>
              </a:graphicData>
            </a:graphic>
          </wp:inline>
        </w:drawing>
      </w:r>
    </w:p>
    <w:p w14:paraId="6698FE37" w14:textId="136295EC" w:rsidR="008B0259" w:rsidRPr="00CD36E2" w:rsidRDefault="00CD36E2" w:rsidP="00F448A4">
      <w:pPr>
        <w:pStyle w:val="OGCFigure"/>
      </w:pPr>
      <w:bookmarkStart w:id="49" w:name="_Ref459016443"/>
      <w:bookmarkStart w:id="50" w:name="_Toc484066543"/>
      <w:r>
        <w:t xml:space="preserve">Figure </w:t>
      </w:r>
      <w:fldSimple w:instr=" SEQ Figure \* ARABIC ">
        <w:r w:rsidR="00214695">
          <w:rPr>
            <w:noProof/>
          </w:rPr>
          <w:t>6</w:t>
        </w:r>
      </w:fldSimple>
      <w:bookmarkEnd w:id="49"/>
      <w:r w:rsidR="007956EE">
        <w:rPr>
          <w:noProof/>
        </w:rPr>
        <w:t xml:space="preserve">: Catchment </w:t>
      </w:r>
      <w:r w:rsidR="00967EA3">
        <w:rPr>
          <w:noProof/>
        </w:rPr>
        <w:t>connectivity examples</w:t>
      </w:r>
      <w:r>
        <w:t xml:space="preserve"> </w:t>
      </w:r>
      <w:r w:rsidR="007956EE" w:rsidRPr="008D4288">
        <w:t>(</w:t>
      </w:r>
      <w:r w:rsidR="007956EE">
        <w:t>top left to bottom right)</w:t>
      </w:r>
      <w:r w:rsidR="00B73D42">
        <w:t>:</w:t>
      </w:r>
      <w:r w:rsidR="007956EE">
        <w:t xml:space="preserve"> </w:t>
      </w:r>
      <w:r w:rsidR="005B292C">
        <w:t>a</w:t>
      </w:r>
      <w:r w:rsidR="007956EE">
        <w:t>) Simple</w:t>
      </w:r>
      <w:r w:rsidR="002A3454" w:rsidRPr="008E510D">
        <w:t xml:space="preserve"> catchments with one inflow and one outflow each; </w:t>
      </w:r>
      <w:r w:rsidR="005B292C">
        <w:t>b</w:t>
      </w:r>
      <w:r w:rsidR="007956EE">
        <w:t>)</w:t>
      </w:r>
      <w:r w:rsidR="002A3454" w:rsidRPr="008E510D">
        <w:t xml:space="preserve"> </w:t>
      </w:r>
      <w:r w:rsidR="00D95D77">
        <w:t>conjoint</w:t>
      </w:r>
      <w:r w:rsidR="002A3454" w:rsidRPr="008E510D">
        <w:t xml:space="preserve"> catchments </w:t>
      </w:r>
      <w:r w:rsidR="00967EA3">
        <w:t xml:space="preserve">with an ambiguous divide </w:t>
      </w:r>
      <w:r w:rsidR="002A3454" w:rsidRPr="008E510D">
        <w:t xml:space="preserve">flowing into a single downstream catchment; </w:t>
      </w:r>
      <w:r w:rsidR="005B292C">
        <w:t>c</w:t>
      </w:r>
      <w:r w:rsidR="007956EE">
        <w:t>)</w:t>
      </w:r>
      <w:r w:rsidR="002A3454" w:rsidRPr="008E510D">
        <w:t xml:space="preserve"> catchments joining in a </w:t>
      </w:r>
      <w:r w:rsidR="007735C1">
        <w:t>waterbody</w:t>
      </w:r>
      <w:r w:rsidR="002A3454" w:rsidRPr="008E510D">
        <w:t xml:space="preserve"> or wetland with no clear network</w:t>
      </w:r>
      <w:r w:rsidR="00967EA3">
        <w:t xml:space="preserve"> at their shared nexus</w:t>
      </w:r>
      <w:r w:rsidR="002A3454" w:rsidRPr="008E510D">
        <w:t xml:space="preserve">; </w:t>
      </w:r>
      <w:r w:rsidR="005B292C">
        <w:t>d</w:t>
      </w:r>
      <w:r w:rsidR="007956EE">
        <w:t xml:space="preserve">) </w:t>
      </w:r>
      <w:r w:rsidR="002A3454" w:rsidRPr="008E510D">
        <w:t xml:space="preserve">catchments joining through intermittent </w:t>
      </w:r>
      <w:r w:rsidR="001101C6" w:rsidRPr="008E510D">
        <w:t>o</w:t>
      </w:r>
      <w:r w:rsidR="001101C6">
        <w:t>r</w:t>
      </w:r>
      <w:r w:rsidR="001101C6" w:rsidRPr="008E510D">
        <w:t xml:space="preserve"> </w:t>
      </w:r>
      <w:r w:rsidR="002A3454" w:rsidRPr="008E510D">
        <w:t>subsurface flows</w:t>
      </w:r>
      <w:r w:rsidR="007956EE">
        <w:t>;</w:t>
      </w:r>
      <w:r w:rsidR="002A3454" w:rsidRPr="008E510D">
        <w:t xml:space="preserve"> </w:t>
      </w:r>
      <w:r w:rsidR="005B292C">
        <w:t>e</w:t>
      </w:r>
      <w:r w:rsidR="007956EE">
        <w:t xml:space="preserve">) </w:t>
      </w:r>
      <w:r w:rsidR="002A3454" w:rsidRPr="008E510D">
        <w:t xml:space="preserve">catchments </w:t>
      </w:r>
      <w:r w:rsidR="002A3454" w:rsidRPr="008E510D">
        <w:lastRenderedPageBreak/>
        <w:t>that join through areas of complex or braided channels</w:t>
      </w:r>
      <w:r w:rsidR="00967EA3">
        <w:t xml:space="preserve"> with an ambiguous divide near their junction</w:t>
      </w:r>
      <w:r w:rsidR="00976F43">
        <w:t>; f)</w:t>
      </w:r>
      <w:r w:rsidR="00C363BA">
        <w:t xml:space="preserve"> catchments with </w:t>
      </w:r>
      <w:r w:rsidR="00967EA3">
        <w:t xml:space="preserve">distributary hydro nexuses </w:t>
      </w:r>
      <w:r w:rsidR="00C363BA">
        <w:t>such as in a delta</w:t>
      </w:r>
      <w:r w:rsidR="002A3454" w:rsidRPr="008E510D">
        <w:t>.</w:t>
      </w:r>
      <w:bookmarkEnd w:id="50"/>
    </w:p>
    <w:p w14:paraId="2C8E7901" w14:textId="1B0D94A6" w:rsidR="00ED4303" w:rsidRDefault="00ED4303" w:rsidP="00AE4EA7">
      <w:pPr>
        <w:spacing w:after="120"/>
        <w:jc w:val="both"/>
      </w:pPr>
      <w:r w:rsidRPr="008545BE">
        <w:t xml:space="preserve">Although these cases require different geographic representations, they can be </w:t>
      </w:r>
      <w:r w:rsidR="008770C4">
        <w:t>represented</w:t>
      </w:r>
      <w:r w:rsidRPr="008545BE">
        <w:t xml:space="preserve"> using the same pattern of the catchment </w:t>
      </w:r>
      <w:r>
        <w:t xml:space="preserve">and </w:t>
      </w:r>
      <w:r w:rsidR="0037405B">
        <w:t>hydro nexus</w:t>
      </w:r>
      <w:r w:rsidRPr="008545BE">
        <w:t xml:space="preserve">. Since all these cases can be specified referencing a simple </w:t>
      </w:r>
      <w:r w:rsidR="00D318BE">
        <w:t xml:space="preserve">internal </w:t>
      </w:r>
      <w:r>
        <w:t xml:space="preserve">edge-node </w:t>
      </w:r>
      <w:r w:rsidRPr="008545BE">
        <w:t>catchment topology, no special treatment is required to handle the variation of flow processes.</w:t>
      </w:r>
      <w:r>
        <w:t xml:space="preserve"> While </w:t>
      </w:r>
      <w:r>
        <w:fldChar w:fldCharType="begin"/>
      </w:r>
      <w:r>
        <w:instrText xml:space="preserve"> REF _Ref459016443 \h </w:instrText>
      </w:r>
      <w:r>
        <w:fldChar w:fldCharType="separate"/>
      </w:r>
      <w:r>
        <w:t xml:space="preserve">Figure </w:t>
      </w:r>
      <w:r>
        <w:rPr>
          <w:noProof/>
        </w:rPr>
        <w:t>6</w:t>
      </w:r>
      <w:r>
        <w:fldChar w:fldCharType="end"/>
      </w:r>
      <w:r>
        <w:t xml:space="preserve"> illustrates a simple dendritic junction, and a method to handle complexity through encapsulation, it’s important to note that HY_Features can support </w:t>
      </w:r>
      <w:r w:rsidR="00B4478A">
        <w:t>non-dendritic</w:t>
      </w:r>
      <w:r>
        <w:t xml:space="preserve"> network topology </w:t>
      </w:r>
      <w:r w:rsidR="00B4478A">
        <w:t xml:space="preserve">where a given hydro nexus may be distributary and contribute flow (be an inflow hydro nexus) to multiple </w:t>
      </w:r>
      <w:r w:rsidR="000C21A3">
        <w:t>catchments.</w:t>
      </w:r>
    </w:p>
    <w:p w14:paraId="27F688A5" w14:textId="1A39B80A" w:rsidR="000A3859" w:rsidRDefault="008E5881" w:rsidP="00AE4EA7">
      <w:pPr>
        <w:spacing w:after="120"/>
        <w:jc w:val="both"/>
      </w:pPr>
      <w:r w:rsidRPr="008E510D">
        <w:t xml:space="preserve">Any catchment may </w:t>
      </w:r>
      <w:r w:rsidR="003D50B2">
        <w:t xml:space="preserve">also </w:t>
      </w:r>
      <w:r w:rsidRPr="008E510D">
        <w:t xml:space="preserve">be nested in a larger containing catchment or split into multiple sub units </w:t>
      </w:r>
      <w:r w:rsidR="0018339A">
        <w:t>to define</w:t>
      </w:r>
      <w:r w:rsidR="003D50B2">
        <w:t xml:space="preserve"> catchment</w:t>
      </w:r>
      <w:r w:rsidRPr="008E510D">
        <w:t xml:space="preserve"> hierarch</w:t>
      </w:r>
      <w:r w:rsidR="003D50B2">
        <w:t>ies</w:t>
      </w:r>
      <w:r w:rsidRPr="008E510D">
        <w:t>. Two types of catchment hierarch</w:t>
      </w:r>
      <w:r w:rsidR="003D50B2">
        <w:t>ical relation</w:t>
      </w:r>
      <w:r w:rsidR="008069BB">
        <w:t>s</w:t>
      </w:r>
      <w:r w:rsidRPr="008E510D">
        <w:t xml:space="preserve"> are supported in HY_Features: basic nesting and dendritic aggregation</w:t>
      </w:r>
      <w:r w:rsidR="003D50B2">
        <w:t xml:space="preserve">. </w:t>
      </w:r>
      <w:r w:rsidRPr="008E510D">
        <w:t>Basic nesting allows any catchment to reference a containing catchment (</w:t>
      </w:r>
      <w:r w:rsidR="00714C6D">
        <w:fldChar w:fldCharType="begin"/>
      </w:r>
      <w:r w:rsidR="00714C6D">
        <w:instrText xml:space="preserve"> REF _Ref463519144 \h </w:instrText>
      </w:r>
      <w:r w:rsidR="00714C6D">
        <w:fldChar w:fldCharType="separate"/>
      </w:r>
      <w:r w:rsidR="000A1A34">
        <w:t xml:space="preserve">Figure </w:t>
      </w:r>
      <w:r w:rsidR="000A1A34">
        <w:rPr>
          <w:noProof/>
        </w:rPr>
        <w:t>7</w:t>
      </w:r>
      <w:r w:rsidR="00714C6D">
        <w:fldChar w:fldCharType="end"/>
      </w:r>
      <w:r w:rsidRPr="008E510D">
        <w:t>)</w:t>
      </w:r>
      <w:r w:rsidR="003D50B2">
        <w:t xml:space="preserve"> without </w:t>
      </w:r>
      <w:r w:rsidRPr="008E510D">
        <w:t>defin</w:t>
      </w:r>
      <w:r w:rsidR="003D50B2">
        <w:t>ing</w:t>
      </w:r>
      <w:r w:rsidRPr="008E510D">
        <w:t xml:space="preserve"> any particular interconnections between </w:t>
      </w:r>
      <w:r w:rsidR="003D50B2">
        <w:t>the two</w:t>
      </w:r>
      <w:r w:rsidRPr="008E510D">
        <w:t>.</w:t>
      </w:r>
      <w:r w:rsidR="003D50B2">
        <w:t xml:space="preserve"> </w:t>
      </w:r>
      <w:r w:rsidR="000A3859" w:rsidRPr="008E510D">
        <w:t xml:space="preserve">Dendritic </w:t>
      </w:r>
      <w:r w:rsidR="003D50B2">
        <w:t xml:space="preserve">aggregations </w:t>
      </w:r>
      <w:r w:rsidR="003D50B2" w:rsidRPr="008E510D">
        <w:t>(</w:t>
      </w:r>
      <w:r w:rsidR="003D50B2">
        <w:fldChar w:fldCharType="begin"/>
      </w:r>
      <w:r w:rsidR="003D50B2">
        <w:instrText xml:space="preserve"> REF _Ref463533607 \h </w:instrText>
      </w:r>
      <w:r w:rsidR="003D50B2">
        <w:fldChar w:fldCharType="separate"/>
      </w:r>
      <w:r w:rsidR="000A1A34" w:rsidRPr="00DA7491">
        <w:t xml:space="preserve">Figure </w:t>
      </w:r>
      <w:r w:rsidR="000A1A34">
        <w:rPr>
          <w:noProof/>
        </w:rPr>
        <w:t>8</w:t>
      </w:r>
      <w:r w:rsidR="003D50B2">
        <w:fldChar w:fldCharType="end"/>
      </w:r>
      <w:r w:rsidR="003D50B2" w:rsidRPr="008E510D">
        <w:t>)</w:t>
      </w:r>
      <w:r w:rsidR="000A3859" w:rsidRPr="008E510D">
        <w:t xml:space="preserve"> </w:t>
      </w:r>
      <w:r w:rsidR="003D50B2">
        <w:t>consist of special</w:t>
      </w:r>
      <w:r w:rsidR="00B013A7">
        <w:t>ized</w:t>
      </w:r>
      <w:r w:rsidR="003D50B2">
        <w:t xml:space="preserve"> dendritic catchments that contribute exorheic flow to an outlet and support</w:t>
      </w:r>
      <w:r w:rsidR="000A3859" w:rsidRPr="008E510D">
        <w:t xml:space="preserve"> simple topological relationships that allow determination of flow </w:t>
      </w:r>
      <w:r w:rsidR="003D50B2">
        <w:t xml:space="preserve">from upstream </w:t>
      </w:r>
      <w:r w:rsidR="000A3859" w:rsidRPr="008E510D">
        <w:t xml:space="preserve">to downstream </w:t>
      </w:r>
      <w:r w:rsidR="006C43FF" w:rsidRPr="008E510D">
        <w:t xml:space="preserve">catchments. </w:t>
      </w:r>
      <w:r w:rsidR="00A9753E">
        <w:t>Special</w:t>
      </w:r>
      <w:r w:rsidR="00B013A7">
        <w:t>ized</w:t>
      </w:r>
      <w:r w:rsidR="000A3859" w:rsidRPr="008E510D">
        <w:t xml:space="preserve"> interior catchment</w:t>
      </w:r>
      <w:r w:rsidR="00A9753E">
        <w:t>s</w:t>
      </w:r>
      <w:r w:rsidR="000A3859" w:rsidRPr="008E510D">
        <w:t xml:space="preserve"> </w:t>
      </w:r>
      <w:r w:rsidR="00B013A7">
        <w:t>add support</w:t>
      </w:r>
      <w:r w:rsidR="00B013A7" w:rsidRPr="008E510D">
        <w:t xml:space="preserve"> </w:t>
      </w:r>
      <w:r w:rsidR="00B013A7">
        <w:t xml:space="preserve">for </w:t>
      </w:r>
      <w:r w:rsidR="000A3859" w:rsidRPr="008E510D">
        <w:t xml:space="preserve">endorheic flow </w:t>
      </w:r>
      <w:r w:rsidR="00B013A7">
        <w:t>or interior drainage within dendritic aggregat</w:t>
      </w:r>
      <w:r w:rsidR="00981ABB">
        <w:t>ions</w:t>
      </w:r>
      <w:r w:rsidR="00181AFC">
        <w:t>.</w:t>
      </w:r>
    </w:p>
    <w:p w14:paraId="6EBA00A1" w14:textId="77777777" w:rsidR="00DA7491" w:rsidRDefault="00B70144" w:rsidP="00DA7491">
      <w:pPr>
        <w:pStyle w:val="OGCFigure"/>
      </w:pPr>
      <w:r>
        <w:rPr>
          <w:noProof/>
        </w:rPr>
        <w:drawing>
          <wp:inline distT="0" distB="0" distL="0" distR="0" wp14:anchorId="601B5E51" wp14:editId="621B4462">
            <wp:extent cx="3612146" cy="3143905"/>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612146" cy="3143905"/>
                    </a:xfrm>
                    <a:prstGeom prst="rect">
                      <a:avLst/>
                    </a:prstGeom>
                    <a:noFill/>
                    <a:ln>
                      <a:noFill/>
                    </a:ln>
                  </pic:spPr>
                </pic:pic>
              </a:graphicData>
            </a:graphic>
          </wp:inline>
        </w:drawing>
      </w:r>
      <w:bookmarkStart w:id="51" w:name="_Ref461114244"/>
    </w:p>
    <w:p w14:paraId="062D1A63" w14:textId="094B2795" w:rsidR="00DA7491" w:rsidRDefault="00DA7491" w:rsidP="00DA7491">
      <w:pPr>
        <w:pStyle w:val="OGCFigure"/>
      </w:pPr>
      <w:bookmarkStart w:id="52" w:name="_Ref463519144"/>
      <w:bookmarkStart w:id="53" w:name="_Toc484066544"/>
      <w:r>
        <w:t xml:space="preserve">Figure </w:t>
      </w:r>
      <w:fldSimple w:instr=" SEQ Figure \* ARABIC ">
        <w:r w:rsidR="00214695">
          <w:rPr>
            <w:noProof/>
          </w:rPr>
          <w:t>7</w:t>
        </w:r>
      </w:fldSimple>
      <w:bookmarkEnd w:id="52"/>
      <w:r>
        <w:t xml:space="preserve">: </w:t>
      </w:r>
      <w:r w:rsidRPr="00B70144">
        <w:t>Catchment hierarchy</w:t>
      </w:r>
      <w:r w:rsidR="007956EE">
        <w:t xml:space="preserve">, with one </w:t>
      </w:r>
      <w:r w:rsidRPr="00B70144">
        <w:t>catchment (dark grey</w:t>
      </w:r>
      <w:r w:rsidR="0017312E">
        <w:t xml:space="preserve"> C1</w:t>
      </w:r>
      <w:r w:rsidRPr="00B70144">
        <w:t>)</w:t>
      </w:r>
      <w:r w:rsidR="007956EE">
        <w:t xml:space="preserve"> </w:t>
      </w:r>
      <w:r w:rsidRPr="00B70144">
        <w:t>nested within a</w:t>
      </w:r>
      <w:r w:rsidR="007956EE">
        <w:t xml:space="preserve">nother </w:t>
      </w:r>
      <w:r w:rsidRPr="00B70144">
        <w:t>catchment</w:t>
      </w:r>
      <w:r w:rsidR="007956EE">
        <w:t xml:space="preserve"> </w:t>
      </w:r>
      <w:r w:rsidRPr="00B70144">
        <w:t>(light grey</w:t>
      </w:r>
      <w:r w:rsidR="0017312E">
        <w:t xml:space="preserve"> C</w:t>
      </w:r>
      <w:r w:rsidRPr="00B70144">
        <w:t>)</w:t>
      </w:r>
      <w:r w:rsidR="0017312E">
        <w:t xml:space="preserve"> and corresponding HY_Features UML classes.</w:t>
      </w:r>
      <w:bookmarkEnd w:id="53"/>
    </w:p>
    <w:bookmarkEnd w:id="51"/>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683CBAF9">
            <wp:extent cx="4375166" cy="3503304"/>
            <wp:effectExtent l="0" t="0" r="635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75166" cy="3503304"/>
                    </a:xfrm>
                    <a:prstGeom prst="rect">
                      <a:avLst/>
                    </a:prstGeom>
                    <a:noFill/>
                    <a:ln>
                      <a:noFill/>
                    </a:ln>
                  </pic:spPr>
                </pic:pic>
              </a:graphicData>
            </a:graphic>
          </wp:inline>
        </w:drawing>
      </w:r>
    </w:p>
    <w:p w14:paraId="367343A0" w14:textId="233A262B" w:rsidR="00B70144" w:rsidRPr="00DA7491" w:rsidRDefault="00DA7491" w:rsidP="00DA7491">
      <w:pPr>
        <w:pStyle w:val="OGCFigure"/>
      </w:pPr>
      <w:bookmarkStart w:id="54" w:name="_Ref463533607"/>
      <w:bookmarkStart w:id="55" w:name="_Toc484066545"/>
      <w:r w:rsidRPr="00DA7491">
        <w:t xml:space="preserve">Figure </w:t>
      </w:r>
      <w:fldSimple w:instr=" SEQ Figure \* ARABIC ">
        <w:r w:rsidR="00214695">
          <w:rPr>
            <w:noProof/>
          </w:rPr>
          <w:t>8</w:t>
        </w:r>
      </w:fldSimple>
      <w:bookmarkEnd w:id="54"/>
      <w:r w:rsidRPr="00DA7491">
        <w:t xml:space="preserve">: Catchment hierarchy </w:t>
      </w:r>
      <w:r w:rsidR="007956EE">
        <w:t xml:space="preserve">with smaller </w:t>
      </w:r>
      <w:r w:rsidRPr="00DA7491">
        <w:t>catchment</w:t>
      </w:r>
      <w:r w:rsidR="007956EE">
        <w:t>s</w:t>
      </w:r>
      <w:r w:rsidRPr="00DA7491">
        <w:t xml:space="preserve"> (C1, C2, C3) part of a dendritic </w:t>
      </w:r>
      <w:r w:rsidR="007956EE">
        <w:t xml:space="preserve">catchment </w:t>
      </w:r>
      <w:r w:rsidRPr="00DA7491">
        <w:t>network</w:t>
      </w:r>
      <w:r w:rsidR="003E4A3C">
        <w:t>,</w:t>
      </w:r>
      <w:r w:rsidRPr="00DA7491">
        <w:t xml:space="preserve"> which is also a catchment</w:t>
      </w:r>
      <w:r w:rsidR="0017312E">
        <w:t xml:space="preserve"> and corresponding HY_Features UML classes.</w:t>
      </w:r>
      <w:bookmarkEnd w:id="55"/>
    </w:p>
    <w:p w14:paraId="7EF623EB" w14:textId="69E5BE94" w:rsidR="00B70144" w:rsidRDefault="00B70144" w:rsidP="00B70144">
      <w:pPr>
        <w:pStyle w:val="Caption"/>
        <w:rPr>
          <w:lang w:val="en-US"/>
        </w:rPr>
      </w:pPr>
    </w:p>
    <w:p w14:paraId="532CD988" w14:textId="25A330B8" w:rsidR="008E5881" w:rsidRPr="00993DE5" w:rsidRDefault="009F405D" w:rsidP="00AD521A">
      <w:pPr>
        <w:pStyle w:val="Heading2"/>
      </w:pPr>
      <w:bookmarkStart w:id="56" w:name="_Toc458775733"/>
      <w:bookmarkStart w:id="57" w:name="_Toc484604386"/>
      <w:r>
        <w:t>C</w:t>
      </w:r>
      <w:r w:rsidR="008E5881" w:rsidRPr="00993DE5">
        <w:t>atchment</w:t>
      </w:r>
      <w:r>
        <w:t xml:space="preserve"> network</w:t>
      </w:r>
      <w:bookmarkEnd w:id="56"/>
      <w:r w:rsidR="00AD521A">
        <w:t xml:space="preserve"> realization</w:t>
      </w:r>
      <w:bookmarkEnd w:id="57"/>
    </w:p>
    <w:p w14:paraId="7AA225D2" w14:textId="0BE85654" w:rsidR="008E5881" w:rsidRPr="000B25ED" w:rsidRDefault="000C21A3">
      <w:pPr>
        <w:pStyle w:val="NormalWeb"/>
        <w:jc w:val="both"/>
        <w:rPr>
          <w:lang w:val="en-US"/>
        </w:rPr>
      </w:pPr>
      <w:r>
        <w:rPr>
          <w:lang w:val="en-US"/>
        </w:rPr>
        <w:t>As discussed above, c</w:t>
      </w:r>
      <w:r w:rsidR="009F405D">
        <w:rPr>
          <w:lang w:val="en-US"/>
        </w:rPr>
        <w:t xml:space="preserve">atchments </w:t>
      </w:r>
      <w:r w:rsidR="00AE4EA7">
        <w:rPr>
          <w:lang w:val="en-US"/>
        </w:rPr>
        <w:t xml:space="preserve">may </w:t>
      </w:r>
      <w:r w:rsidR="008770C4">
        <w:rPr>
          <w:lang w:val="en-US"/>
        </w:rPr>
        <w:t xml:space="preserve">have a number of </w:t>
      </w:r>
      <w:r w:rsidR="00AE4EA7">
        <w:rPr>
          <w:lang w:val="en-US"/>
        </w:rPr>
        <w:t xml:space="preserve">hydrology-specific </w:t>
      </w:r>
      <w:r w:rsidR="008770C4">
        <w:rPr>
          <w:lang w:val="en-US"/>
        </w:rPr>
        <w:t>realizations</w:t>
      </w:r>
      <w:r w:rsidR="009F405D">
        <w:rPr>
          <w:lang w:val="en-US"/>
        </w:rPr>
        <w:t xml:space="preserve">. </w:t>
      </w:r>
      <w:r w:rsidR="003C3049">
        <w:rPr>
          <w:lang w:val="en-US"/>
        </w:rPr>
        <w:t>A n</w:t>
      </w:r>
      <w:r w:rsidR="009F405D">
        <w:rPr>
          <w:lang w:val="en-US"/>
        </w:rPr>
        <w:t>etwork</w:t>
      </w:r>
      <w:r w:rsidR="005D715A" w:rsidRPr="000B25ED">
        <w:rPr>
          <w:lang w:val="en-US"/>
        </w:rPr>
        <w:t xml:space="preserve"> of catchments </w:t>
      </w:r>
      <w:r w:rsidR="000B3B1F">
        <w:rPr>
          <w:lang w:val="en-US"/>
        </w:rPr>
        <w:t>that</w:t>
      </w:r>
      <w:r w:rsidR="003C3049">
        <w:rPr>
          <w:lang w:val="en-US"/>
        </w:rPr>
        <w:t xml:space="preserve"> </w:t>
      </w:r>
      <w:r w:rsidR="005D715A" w:rsidRPr="000B25ED">
        <w:rPr>
          <w:lang w:val="en-US"/>
        </w:rPr>
        <w:t xml:space="preserve">interact at </w:t>
      </w:r>
      <w:r w:rsidR="0017194F">
        <w:rPr>
          <w:lang w:val="en-US"/>
        </w:rPr>
        <w:t>hydro nexus</w:t>
      </w:r>
      <w:r w:rsidR="00E13FC9">
        <w:rPr>
          <w:lang w:val="en-US"/>
        </w:rPr>
        <w:t>es</w:t>
      </w:r>
      <w:r w:rsidR="0017194F" w:rsidRPr="000B25ED">
        <w:rPr>
          <w:lang w:val="en-US"/>
        </w:rPr>
        <w:t xml:space="preserve"> </w:t>
      </w:r>
      <w:r w:rsidR="005D715A" w:rsidRPr="000B25ED">
        <w:rPr>
          <w:lang w:val="en-US"/>
        </w:rPr>
        <w:t xml:space="preserve">can </w:t>
      </w:r>
      <w:r w:rsidR="00993DE5" w:rsidRPr="000B25ED">
        <w:rPr>
          <w:lang w:val="en-US"/>
        </w:rPr>
        <w:t>be realized</w:t>
      </w:r>
      <w:r w:rsidR="003622E5" w:rsidRPr="000B25ED">
        <w:rPr>
          <w:lang w:val="en-US"/>
        </w:rPr>
        <w:t xml:space="preserve"> as</w:t>
      </w:r>
      <w:r w:rsidR="005D715A" w:rsidRPr="000B25ED">
        <w:rPr>
          <w:lang w:val="en-US"/>
        </w:rPr>
        <w:t xml:space="preserve"> </w:t>
      </w:r>
      <w:r w:rsidR="004C078F">
        <w:rPr>
          <w:lang w:val="en-US"/>
        </w:rPr>
        <w:t xml:space="preserve">a </w:t>
      </w:r>
      <w:r w:rsidR="005D715A" w:rsidRPr="000B25ED">
        <w:rPr>
          <w:lang w:val="en-US"/>
        </w:rPr>
        <w:t xml:space="preserve">network of </w:t>
      </w:r>
      <w:r w:rsidR="00993DE5" w:rsidRPr="000B25ED">
        <w:rPr>
          <w:lang w:val="en-US"/>
        </w:rPr>
        <w:t xml:space="preserve">catchment </w:t>
      </w:r>
      <w:r w:rsidR="005D715A" w:rsidRPr="000B25ED">
        <w:rPr>
          <w:lang w:val="en-US"/>
        </w:rPr>
        <w:t>realizations</w:t>
      </w:r>
      <w:r w:rsidR="00F85A8C" w:rsidRPr="000B25ED">
        <w:rPr>
          <w:lang w:val="en-US"/>
        </w:rPr>
        <w:t xml:space="preserve">. For example, </w:t>
      </w:r>
      <w:r w:rsidR="00993DE5" w:rsidRPr="000B25ED">
        <w:rPr>
          <w:lang w:val="en-US"/>
        </w:rPr>
        <w:t>a</w:t>
      </w:r>
      <w:r w:rsidR="00F85A8C" w:rsidRPr="000B25ED">
        <w:rPr>
          <w:lang w:val="en-US"/>
        </w:rPr>
        <w:t xml:space="preserve"> network of catchments</w:t>
      </w:r>
      <w:r w:rsidR="00993DE5" w:rsidRPr="000B25ED">
        <w:rPr>
          <w:lang w:val="en-US"/>
        </w:rPr>
        <w:t>,</w:t>
      </w:r>
      <w:r w:rsidR="00F85A8C" w:rsidRPr="000B25ED">
        <w:rPr>
          <w:lang w:val="en-US"/>
        </w:rPr>
        <w:t xml:space="preserve"> each realized as </w:t>
      </w:r>
      <w:r w:rsidR="00993DE5" w:rsidRPr="000B25ED">
        <w:rPr>
          <w:lang w:val="en-US"/>
        </w:rPr>
        <w:t xml:space="preserve">a </w:t>
      </w:r>
      <w:r w:rsidR="00F85A8C" w:rsidRPr="000B25ED">
        <w:rPr>
          <w:lang w:val="en-US"/>
        </w:rPr>
        <w:t xml:space="preserve">flowpath, </w:t>
      </w:r>
      <w:r w:rsidR="0054293C">
        <w:rPr>
          <w:lang w:val="en-US"/>
        </w:rPr>
        <w:t>can be</w:t>
      </w:r>
      <w:r w:rsidR="0054293C" w:rsidRPr="000B25ED">
        <w:rPr>
          <w:lang w:val="en-US"/>
        </w:rPr>
        <w:t xml:space="preserve"> </w:t>
      </w:r>
      <w:r w:rsidR="00F85A8C" w:rsidRPr="000B25ED">
        <w:rPr>
          <w:lang w:val="en-US"/>
        </w:rPr>
        <w:t xml:space="preserve">realized as the network </w:t>
      </w:r>
      <w:r w:rsidR="00E156F4" w:rsidRPr="000B25ED">
        <w:rPr>
          <w:lang w:val="en-US"/>
        </w:rPr>
        <w:t xml:space="preserve">of </w:t>
      </w:r>
      <w:r w:rsidR="0054293C">
        <w:rPr>
          <w:lang w:val="en-US"/>
        </w:rPr>
        <w:t xml:space="preserve">linear </w:t>
      </w:r>
      <w:r w:rsidR="00F85A8C" w:rsidRPr="000B25ED">
        <w:rPr>
          <w:lang w:val="en-US"/>
        </w:rPr>
        <w:t>flowpath</w:t>
      </w:r>
      <w:r w:rsidR="003C3049">
        <w:rPr>
          <w:lang w:val="en-US"/>
        </w:rPr>
        <w:t xml:space="preserve"> edge</w:t>
      </w:r>
      <w:r w:rsidR="00F85A8C" w:rsidRPr="000B25ED">
        <w:rPr>
          <w:lang w:val="en-US"/>
        </w:rPr>
        <w:t>s</w:t>
      </w:r>
      <w:r w:rsidR="0054293C">
        <w:rPr>
          <w:lang w:val="en-US"/>
        </w:rPr>
        <w:t xml:space="preserve"> connected by </w:t>
      </w:r>
      <w:r w:rsidR="00E13FC9">
        <w:rPr>
          <w:lang w:val="en-US"/>
        </w:rPr>
        <w:t xml:space="preserve">hydro </w:t>
      </w:r>
      <w:r w:rsidR="003C3049">
        <w:rPr>
          <w:lang w:val="en-US"/>
        </w:rPr>
        <w:t xml:space="preserve">location </w:t>
      </w:r>
      <w:r w:rsidR="0054293C">
        <w:rPr>
          <w:lang w:val="en-US"/>
        </w:rPr>
        <w:t>nodes</w:t>
      </w:r>
      <w:r w:rsidR="00F85A8C" w:rsidRPr="000B25ED">
        <w:rPr>
          <w:lang w:val="en-US"/>
        </w:rPr>
        <w:t>.</w:t>
      </w:r>
      <w:r w:rsidR="00E156F4" w:rsidRPr="000B25ED">
        <w:rPr>
          <w:lang w:val="en-US"/>
        </w:rPr>
        <w:t xml:space="preserve"> </w:t>
      </w:r>
      <w:r w:rsidR="001B7094" w:rsidRPr="000B25ED">
        <w:rPr>
          <w:lang w:val="en-US"/>
        </w:rPr>
        <w:fldChar w:fldCharType="begin"/>
      </w:r>
      <w:r w:rsidR="001B7094" w:rsidRPr="000B25ED">
        <w:rPr>
          <w:lang w:val="en-US"/>
        </w:rPr>
        <w:instrText xml:space="preserve"> REF _Ref461114288 \h </w:instrText>
      </w:r>
      <w:r w:rsidR="004D33F5" w:rsidRPr="000B25ED">
        <w:rPr>
          <w:lang w:val="en-US"/>
        </w:rPr>
        <w:instrText xml:space="preserve"> \* MERGEFORMAT </w:instrText>
      </w:r>
      <w:r w:rsidR="001B7094" w:rsidRPr="000B25ED">
        <w:rPr>
          <w:lang w:val="en-US"/>
        </w:rPr>
      </w:r>
      <w:r w:rsidR="001B7094" w:rsidRPr="000B25ED">
        <w:rPr>
          <w:lang w:val="en-US"/>
        </w:rPr>
        <w:fldChar w:fldCharType="separate"/>
      </w:r>
      <w:r w:rsidR="000A1A34">
        <w:t xml:space="preserve">Figure </w:t>
      </w:r>
      <w:r w:rsidR="000A1A34">
        <w:rPr>
          <w:noProof/>
        </w:rPr>
        <w:t>9</w:t>
      </w:r>
      <w:r w:rsidR="001B7094" w:rsidRPr="000B25ED">
        <w:rPr>
          <w:lang w:val="en-US"/>
        </w:rPr>
        <w:fldChar w:fldCharType="end"/>
      </w:r>
      <w:r w:rsidR="00A7328C">
        <w:rPr>
          <w:lang w:val="en-US"/>
        </w:rPr>
        <w:t xml:space="preserve">, </w:t>
      </w:r>
      <w:r w:rsidR="00A7328C">
        <w:rPr>
          <w:lang w:val="en-US"/>
        </w:rPr>
        <w:fldChar w:fldCharType="begin"/>
      </w:r>
      <w:r w:rsidR="00A7328C">
        <w:rPr>
          <w:lang w:val="en-US"/>
        </w:rPr>
        <w:instrText xml:space="preserve"> REF _Ref461114302 \h </w:instrText>
      </w:r>
      <w:r w:rsidR="00A7328C">
        <w:rPr>
          <w:lang w:val="en-US"/>
        </w:rPr>
      </w:r>
      <w:r w:rsidR="00A7328C">
        <w:rPr>
          <w:lang w:val="en-US"/>
        </w:rPr>
        <w:fldChar w:fldCharType="separate"/>
      </w:r>
      <w:r w:rsidR="00A7328C">
        <w:t xml:space="preserve">Figure </w:t>
      </w:r>
      <w:r w:rsidR="00A7328C">
        <w:rPr>
          <w:noProof/>
        </w:rPr>
        <w:t>10</w:t>
      </w:r>
      <w:r w:rsidR="00A7328C">
        <w:rPr>
          <w:lang w:val="en-US"/>
        </w:rPr>
        <w:fldChar w:fldCharType="end"/>
      </w:r>
      <w:r w:rsidR="00A7328C">
        <w:rPr>
          <w:lang w:val="en-US"/>
        </w:rPr>
        <w:t xml:space="preserve">, and </w:t>
      </w:r>
      <w:r w:rsidR="00A7328C">
        <w:rPr>
          <w:lang w:val="en-US"/>
        </w:rPr>
        <w:fldChar w:fldCharType="begin"/>
      </w:r>
      <w:r w:rsidR="00A7328C">
        <w:rPr>
          <w:lang w:val="en-US"/>
        </w:rPr>
        <w:instrText xml:space="preserve"> REF _Ref461114312 \h </w:instrText>
      </w:r>
      <w:r w:rsidR="00A7328C">
        <w:rPr>
          <w:lang w:val="en-US"/>
        </w:rPr>
      </w:r>
      <w:r w:rsidR="00A7328C">
        <w:rPr>
          <w:lang w:val="en-US"/>
        </w:rPr>
        <w:fldChar w:fldCharType="separate"/>
      </w:r>
      <w:r w:rsidR="00A7328C">
        <w:t xml:space="preserve">Figure </w:t>
      </w:r>
      <w:r w:rsidR="00A7328C">
        <w:rPr>
          <w:noProof/>
        </w:rPr>
        <w:t>11</w:t>
      </w:r>
      <w:r w:rsidR="00A7328C">
        <w:rPr>
          <w:lang w:val="en-US"/>
        </w:rPr>
        <w:fldChar w:fldCharType="end"/>
      </w:r>
      <w:r w:rsidR="00A7328C">
        <w:rPr>
          <w:lang w:val="en-US"/>
        </w:rPr>
        <w:t xml:space="preserve"> illustrate</w:t>
      </w:r>
      <w:r w:rsidR="008E5881" w:rsidRPr="000B25ED">
        <w:rPr>
          <w:lang w:val="en-US"/>
        </w:rPr>
        <w:t xml:space="preserve"> how a single catchment</w:t>
      </w:r>
      <w:r w:rsidR="000B25ED" w:rsidRPr="000B25ED">
        <w:rPr>
          <w:lang w:val="en-US"/>
        </w:rPr>
        <w:t xml:space="preserve"> </w:t>
      </w:r>
      <w:r w:rsidR="0054293C">
        <w:rPr>
          <w:lang w:val="en-US"/>
        </w:rPr>
        <w:t xml:space="preserve">C1 </w:t>
      </w:r>
      <w:r w:rsidR="003C3049">
        <w:rPr>
          <w:lang w:val="en-US"/>
        </w:rPr>
        <w:t>is realized as</w:t>
      </w:r>
      <w:r w:rsidR="002768B1">
        <w:rPr>
          <w:lang w:val="en-US"/>
        </w:rPr>
        <w:t xml:space="preserve"> a</w:t>
      </w:r>
      <w:r w:rsidR="003C3049">
        <w:rPr>
          <w:lang w:val="en-US"/>
        </w:rPr>
        <w:t xml:space="preserve"> catchment area (</w:t>
      </w:r>
      <w:r w:rsidR="0054293C">
        <w:rPr>
          <w:lang w:val="en-US"/>
        </w:rPr>
        <w:t xml:space="preserve">light grey </w:t>
      </w:r>
      <w:r w:rsidR="008A4FEB" w:rsidRPr="000B25ED">
        <w:rPr>
          <w:lang w:val="en-US"/>
        </w:rPr>
        <w:t>catchment area</w:t>
      </w:r>
      <w:r w:rsidR="007060F6">
        <w:rPr>
          <w:lang w:val="en-US"/>
        </w:rPr>
        <w:t xml:space="preserve"> A) and</w:t>
      </w:r>
      <w:r w:rsidR="003C3049">
        <w:rPr>
          <w:lang w:val="en-US"/>
        </w:rPr>
        <w:t xml:space="preserve"> </w:t>
      </w:r>
      <w:r w:rsidR="007060F6">
        <w:rPr>
          <w:lang w:val="en-US"/>
        </w:rPr>
        <w:t>also as</w:t>
      </w:r>
      <w:r w:rsidR="00082DB8">
        <w:rPr>
          <w:lang w:val="en-US"/>
        </w:rPr>
        <w:t xml:space="preserve"> a</w:t>
      </w:r>
      <w:r w:rsidR="007060F6">
        <w:rPr>
          <w:lang w:val="en-US"/>
        </w:rPr>
        <w:t xml:space="preserve"> </w:t>
      </w:r>
      <w:proofErr w:type="spellStart"/>
      <w:r w:rsidR="003C3049">
        <w:rPr>
          <w:lang w:val="en-US"/>
        </w:rPr>
        <w:t>flowpath</w:t>
      </w:r>
      <w:proofErr w:type="spellEnd"/>
      <w:r w:rsidR="003C3049">
        <w:rPr>
          <w:lang w:val="en-US"/>
        </w:rPr>
        <w:t xml:space="preserve"> (red line</w:t>
      </w:r>
      <w:r w:rsidR="00D71250">
        <w:rPr>
          <w:lang w:val="en-US"/>
        </w:rPr>
        <w:t xml:space="preserve"> F</w:t>
      </w:r>
      <w:r w:rsidR="003C3049">
        <w:rPr>
          <w:lang w:val="en-US"/>
        </w:rPr>
        <w:t xml:space="preserve">). </w:t>
      </w:r>
      <w:r w:rsidR="004E0792">
        <w:rPr>
          <w:lang w:val="en-US"/>
        </w:rPr>
        <w:t>Each</w:t>
      </w:r>
      <w:r w:rsidR="00D71250">
        <w:rPr>
          <w:lang w:val="en-US"/>
        </w:rPr>
        <w:t xml:space="preserve"> </w:t>
      </w:r>
      <w:r w:rsidR="003C3049">
        <w:rPr>
          <w:lang w:val="en-US"/>
        </w:rPr>
        <w:t>catchment</w:t>
      </w:r>
      <w:r w:rsidR="004E0792">
        <w:rPr>
          <w:lang w:val="en-US"/>
        </w:rPr>
        <w:t xml:space="preserve"> </w:t>
      </w:r>
      <w:r w:rsidR="000C7E00">
        <w:rPr>
          <w:lang w:val="en-US"/>
        </w:rPr>
        <w:t>is</w:t>
      </w:r>
      <w:r w:rsidR="004E0792">
        <w:rPr>
          <w:lang w:val="en-US"/>
        </w:rPr>
        <w:t xml:space="preserve"> </w:t>
      </w:r>
      <w:r w:rsidR="00D71250">
        <w:rPr>
          <w:lang w:val="en-US"/>
        </w:rPr>
        <w:t xml:space="preserve">potentially connected to other catchments at </w:t>
      </w:r>
      <w:r w:rsidR="0054293C">
        <w:rPr>
          <w:lang w:val="en-US"/>
        </w:rPr>
        <w:t xml:space="preserve">its </w:t>
      </w:r>
      <w:r w:rsidR="005257B8">
        <w:rPr>
          <w:lang w:val="en-US"/>
        </w:rPr>
        <w:t xml:space="preserve">outflow nexus </w:t>
      </w:r>
      <w:r w:rsidR="001C198C">
        <w:rPr>
          <w:lang w:val="en-US"/>
        </w:rPr>
        <w:t>n</w:t>
      </w:r>
      <w:r w:rsidR="0054293C">
        <w:rPr>
          <w:lang w:val="en-US"/>
        </w:rPr>
        <w:t>1 (</w:t>
      </w:r>
      <w:r w:rsidR="00700E20">
        <w:rPr>
          <w:lang w:val="en-US"/>
        </w:rPr>
        <w:fldChar w:fldCharType="begin"/>
      </w:r>
      <w:r w:rsidR="00700E20">
        <w:rPr>
          <w:lang w:val="en-US"/>
        </w:rPr>
        <w:instrText xml:space="preserve"> REF _Ref461114302 \h </w:instrText>
      </w:r>
      <w:r w:rsidR="00700E20">
        <w:rPr>
          <w:lang w:val="en-US"/>
        </w:rPr>
      </w:r>
      <w:r w:rsidR="00700E20">
        <w:rPr>
          <w:lang w:val="en-US"/>
        </w:rPr>
        <w:fldChar w:fldCharType="separate"/>
      </w:r>
      <w:r w:rsidR="000A1A34">
        <w:t xml:space="preserve">Figure </w:t>
      </w:r>
      <w:r w:rsidR="000A1A34">
        <w:rPr>
          <w:noProof/>
        </w:rPr>
        <w:t>10</w:t>
      </w:r>
      <w:r w:rsidR="00700E20">
        <w:rPr>
          <w:lang w:val="en-US"/>
        </w:rPr>
        <w:fldChar w:fldCharType="end"/>
      </w:r>
      <w:r w:rsidR="0054293C">
        <w:rPr>
          <w:lang w:val="en-US"/>
        </w:rPr>
        <w:t>) and</w:t>
      </w:r>
      <w:r w:rsidR="004E0792">
        <w:rPr>
          <w:lang w:val="en-US"/>
        </w:rPr>
        <w:t>/or</w:t>
      </w:r>
      <w:r w:rsidR="0054293C">
        <w:rPr>
          <w:lang w:val="en-US"/>
        </w:rPr>
        <w:t xml:space="preserve"> </w:t>
      </w:r>
      <w:r w:rsidR="005257B8">
        <w:rPr>
          <w:lang w:val="en-US"/>
        </w:rPr>
        <w:t xml:space="preserve">inflow nexus </w:t>
      </w:r>
      <w:r w:rsidR="001C198C">
        <w:rPr>
          <w:lang w:val="en-US"/>
        </w:rPr>
        <w:t>n</w:t>
      </w:r>
      <w:r w:rsidR="0054293C">
        <w:rPr>
          <w:lang w:val="en-US"/>
        </w:rPr>
        <w:t>2 (</w:t>
      </w:r>
      <w:r w:rsidR="00700E20">
        <w:rPr>
          <w:lang w:val="en-US"/>
        </w:rPr>
        <w:fldChar w:fldCharType="begin"/>
      </w:r>
      <w:r w:rsidR="00700E20">
        <w:rPr>
          <w:lang w:val="en-US"/>
        </w:rPr>
        <w:instrText xml:space="preserve"> REF _Ref461114312 \h </w:instrText>
      </w:r>
      <w:r w:rsidR="00700E20">
        <w:rPr>
          <w:lang w:val="en-US"/>
        </w:rPr>
      </w:r>
      <w:r w:rsidR="00700E20">
        <w:rPr>
          <w:lang w:val="en-US"/>
        </w:rPr>
        <w:fldChar w:fldCharType="separate"/>
      </w:r>
      <w:r w:rsidR="000A1A34">
        <w:t xml:space="preserve">Figure </w:t>
      </w:r>
      <w:r w:rsidR="000A1A34">
        <w:rPr>
          <w:noProof/>
        </w:rPr>
        <w:t>11</w:t>
      </w:r>
      <w:r w:rsidR="00700E20">
        <w:rPr>
          <w:lang w:val="en-US"/>
        </w:rPr>
        <w:fldChar w:fldCharType="end"/>
      </w:r>
      <w:r w:rsidR="0054293C">
        <w:rPr>
          <w:lang w:val="en-US"/>
        </w:rPr>
        <w:t>)</w:t>
      </w:r>
      <w:r w:rsidR="008E5881" w:rsidRPr="000B25ED">
        <w:rPr>
          <w:lang w:val="en-US"/>
        </w:rPr>
        <w:t>.</w:t>
      </w:r>
      <w:r w:rsidR="0054293C">
        <w:rPr>
          <w:lang w:val="en-US"/>
        </w:rPr>
        <w:t xml:space="preserve"> The flowpath geometry </w:t>
      </w:r>
      <w:r w:rsidR="00A7328C">
        <w:rPr>
          <w:lang w:val="en-US"/>
        </w:rPr>
        <w:t xml:space="preserve">may </w:t>
      </w:r>
      <w:r w:rsidR="0054293C">
        <w:rPr>
          <w:lang w:val="en-US"/>
        </w:rPr>
        <w:t xml:space="preserve">trace the main </w:t>
      </w:r>
      <w:r w:rsidR="009E1773">
        <w:rPr>
          <w:lang w:val="en-US"/>
        </w:rPr>
        <w:t>flowpath</w:t>
      </w:r>
      <w:r w:rsidR="00A7328C">
        <w:rPr>
          <w:lang w:val="en-US"/>
        </w:rPr>
        <w:t xml:space="preserve"> through</w:t>
      </w:r>
      <w:r w:rsidR="0054293C">
        <w:rPr>
          <w:lang w:val="en-US"/>
        </w:rPr>
        <w:t xml:space="preserve"> the catchment or it could be a purely schematic straight-line representation of a topological edge.</w:t>
      </w:r>
      <w:r w:rsidR="00A7328C">
        <w:rPr>
          <w:lang w:val="en-US"/>
        </w:rPr>
        <w:t xml:space="preserve"> </w:t>
      </w:r>
      <w:r w:rsidR="00A7328C" w:rsidRPr="000B25ED">
        <w:rPr>
          <w:lang w:val="en-US"/>
        </w:rPr>
        <w:fldChar w:fldCharType="begin"/>
      </w:r>
      <w:r w:rsidR="00A7328C" w:rsidRPr="000B25ED">
        <w:rPr>
          <w:lang w:val="en-US"/>
        </w:rPr>
        <w:instrText xml:space="preserve"> REF _Ref461114288 \h  \* MERGEFORMAT </w:instrText>
      </w:r>
      <w:r w:rsidR="00A7328C" w:rsidRPr="000B25ED">
        <w:rPr>
          <w:lang w:val="en-US"/>
        </w:rPr>
      </w:r>
      <w:r w:rsidR="00A7328C" w:rsidRPr="000B25ED">
        <w:rPr>
          <w:lang w:val="en-US"/>
        </w:rPr>
        <w:fldChar w:fldCharType="separate"/>
      </w:r>
      <w:r w:rsidR="00A7328C">
        <w:t xml:space="preserve">Figure </w:t>
      </w:r>
      <w:r w:rsidR="00A7328C">
        <w:rPr>
          <w:noProof/>
        </w:rPr>
        <w:t>9</w:t>
      </w:r>
      <w:r w:rsidR="00A7328C" w:rsidRPr="000B25ED">
        <w:rPr>
          <w:lang w:val="en-US"/>
        </w:rPr>
        <w:fldChar w:fldCharType="end"/>
      </w:r>
      <w:r w:rsidR="00A7328C">
        <w:rPr>
          <w:lang w:val="en-US"/>
        </w:rPr>
        <w:t xml:space="preserve">, </w:t>
      </w:r>
      <w:r w:rsidR="00A7328C">
        <w:rPr>
          <w:lang w:val="en-US"/>
        </w:rPr>
        <w:fldChar w:fldCharType="begin"/>
      </w:r>
      <w:r w:rsidR="00A7328C">
        <w:rPr>
          <w:lang w:val="en-US"/>
        </w:rPr>
        <w:instrText xml:space="preserve"> REF _Ref461114302 \h </w:instrText>
      </w:r>
      <w:r w:rsidR="00A7328C">
        <w:rPr>
          <w:lang w:val="en-US"/>
        </w:rPr>
      </w:r>
      <w:r w:rsidR="00A7328C">
        <w:rPr>
          <w:lang w:val="en-US"/>
        </w:rPr>
        <w:fldChar w:fldCharType="separate"/>
      </w:r>
      <w:r w:rsidR="00A7328C">
        <w:t xml:space="preserve">Figure </w:t>
      </w:r>
      <w:r w:rsidR="00A7328C">
        <w:rPr>
          <w:noProof/>
        </w:rPr>
        <w:t>10</w:t>
      </w:r>
      <w:r w:rsidR="00A7328C">
        <w:rPr>
          <w:lang w:val="en-US"/>
        </w:rPr>
        <w:fldChar w:fldCharType="end"/>
      </w:r>
      <w:r w:rsidR="00A7328C">
        <w:rPr>
          <w:lang w:val="en-US"/>
        </w:rPr>
        <w:t xml:space="preserve">, and </w:t>
      </w:r>
      <w:r w:rsidR="00A7328C">
        <w:rPr>
          <w:lang w:val="en-US"/>
        </w:rPr>
        <w:fldChar w:fldCharType="begin"/>
      </w:r>
      <w:r w:rsidR="00A7328C">
        <w:rPr>
          <w:lang w:val="en-US"/>
        </w:rPr>
        <w:instrText xml:space="preserve"> REF _Ref461114312 \h </w:instrText>
      </w:r>
      <w:r w:rsidR="00A7328C">
        <w:rPr>
          <w:lang w:val="en-US"/>
        </w:rPr>
      </w:r>
      <w:r w:rsidR="00A7328C">
        <w:rPr>
          <w:lang w:val="en-US"/>
        </w:rPr>
        <w:fldChar w:fldCharType="separate"/>
      </w:r>
      <w:r w:rsidR="00A7328C">
        <w:t xml:space="preserve">Figure </w:t>
      </w:r>
      <w:r w:rsidR="00A7328C">
        <w:rPr>
          <w:noProof/>
        </w:rPr>
        <w:t>11</w:t>
      </w:r>
      <w:r w:rsidR="00A7328C">
        <w:rPr>
          <w:lang w:val="en-US"/>
        </w:rPr>
        <w:fldChar w:fldCharType="end"/>
      </w:r>
      <w:r w:rsidR="00A7328C">
        <w:rPr>
          <w:lang w:val="en-US"/>
        </w:rPr>
        <w:t>, include UML diagrams that describe the hydrologic features highlighted in the figures.</w:t>
      </w:r>
    </w:p>
    <w:p w14:paraId="1200AEEA" w14:textId="77777777" w:rsidR="00B70144" w:rsidRDefault="00B70144" w:rsidP="00474278">
      <w:pPr>
        <w:pStyle w:val="OGCFigure"/>
      </w:pPr>
      <w:r>
        <w:rPr>
          <w:noProof/>
        </w:rPr>
        <w:lastRenderedPageBreak/>
        <w:drawing>
          <wp:inline distT="0" distB="0" distL="0" distR="0" wp14:anchorId="4B306012" wp14:editId="4B73D44D">
            <wp:extent cx="3618356" cy="3075143"/>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18356" cy="3075143"/>
                    </a:xfrm>
                    <a:prstGeom prst="rect">
                      <a:avLst/>
                    </a:prstGeom>
                    <a:noFill/>
                    <a:ln>
                      <a:noFill/>
                    </a:ln>
                  </pic:spPr>
                </pic:pic>
              </a:graphicData>
            </a:graphic>
          </wp:inline>
        </w:drawing>
      </w:r>
    </w:p>
    <w:p w14:paraId="3F42FAA2" w14:textId="140D15DE" w:rsidR="00B70144" w:rsidRDefault="00B70144" w:rsidP="001B7094">
      <w:pPr>
        <w:pStyle w:val="OGCFigure"/>
      </w:pPr>
      <w:bookmarkStart w:id="58" w:name="_Ref461114288"/>
      <w:bookmarkStart w:id="59" w:name="_Toc484066546"/>
      <w:r>
        <w:t xml:space="preserve">Figure </w:t>
      </w:r>
      <w:fldSimple w:instr=" SEQ Figure \* ARABIC ">
        <w:r w:rsidR="00214695">
          <w:rPr>
            <w:noProof/>
          </w:rPr>
          <w:t>9</w:t>
        </w:r>
      </w:fldSimple>
      <w:bookmarkEnd w:id="58"/>
      <w:r>
        <w:t>:</w:t>
      </w:r>
      <w:r w:rsidR="007956EE">
        <w:t xml:space="preserve"> C</w:t>
      </w:r>
      <w:r w:rsidRPr="00DF497D">
        <w:t>atchment area (grey</w:t>
      </w:r>
      <w:r w:rsidR="00A7328C">
        <w:t xml:space="preserve"> area A</w:t>
      </w:r>
      <w:r w:rsidRPr="00DF497D">
        <w:t>) and flowpath</w:t>
      </w:r>
      <w:r w:rsidR="00A7328C">
        <w:t xml:space="preserve"> realization </w:t>
      </w:r>
      <w:r w:rsidR="00A7328C" w:rsidRPr="00DF497D">
        <w:t>(</w:t>
      </w:r>
      <w:r w:rsidR="00A7328C">
        <w:t>red line F</w:t>
      </w:r>
      <w:r w:rsidR="00A7328C" w:rsidRPr="00DF497D">
        <w:t>)</w:t>
      </w:r>
      <w:r w:rsidRPr="00DF497D">
        <w:t xml:space="preserve"> </w:t>
      </w:r>
      <w:r w:rsidR="00172E8A">
        <w:t xml:space="preserve">that </w:t>
      </w:r>
      <w:r w:rsidRPr="00DF497D">
        <w:t>connect</w:t>
      </w:r>
      <w:r w:rsidR="00A7328C">
        <w:t>s</w:t>
      </w:r>
      <w:r w:rsidR="00172E8A">
        <w:t xml:space="preserve"> catchment</w:t>
      </w:r>
      <w:r w:rsidR="00A7328C">
        <w:t xml:space="preserve"> inflow to outflow</w:t>
      </w:r>
      <w:r w:rsidRPr="00DF497D">
        <w:t xml:space="preserve"> </w:t>
      </w:r>
      <w:r w:rsidR="00A7328C">
        <w:t>for a</w:t>
      </w:r>
      <w:r w:rsidR="00172E8A">
        <w:t xml:space="preserve"> define</w:t>
      </w:r>
      <w:r w:rsidR="00A7328C">
        <w:t>d</w:t>
      </w:r>
      <w:r w:rsidR="00172E8A">
        <w:t xml:space="preserve"> a hydrologically significant unit</w:t>
      </w:r>
      <w:r w:rsidR="00A7328C">
        <w:t xml:space="preserve"> (C1) and </w:t>
      </w:r>
      <w:r w:rsidR="002B777D">
        <w:t xml:space="preserve">corresponding </w:t>
      </w:r>
      <w:r w:rsidR="00A7328C">
        <w:t>HY_Features UML classes</w:t>
      </w:r>
      <w:r w:rsidRPr="00DF497D">
        <w:t>.</w:t>
      </w:r>
      <w:bookmarkEnd w:id="59"/>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7DFBD612">
            <wp:extent cx="3437292" cy="313901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37292" cy="3139015"/>
                    </a:xfrm>
                    <a:prstGeom prst="rect">
                      <a:avLst/>
                    </a:prstGeom>
                    <a:noFill/>
                    <a:ln>
                      <a:noFill/>
                    </a:ln>
                  </pic:spPr>
                </pic:pic>
              </a:graphicData>
            </a:graphic>
          </wp:inline>
        </w:drawing>
      </w:r>
    </w:p>
    <w:p w14:paraId="3E221315" w14:textId="6B949883" w:rsidR="00B70144" w:rsidRDefault="005A7FC9" w:rsidP="00F26BDF">
      <w:pPr>
        <w:pStyle w:val="OGCFigure"/>
        <w:outlineLvl w:val="0"/>
      </w:pPr>
      <w:bookmarkStart w:id="60" w:name="_Ref461114302"/>
      <w:bookmarkStart w:id="61" w:name="_Toc484066547"/>
      <w:r>
        <w:t xml:space="preserve">Figure </w:t>
      </w:r>
      <w:fldSimple w:instr=" SEQ Figure \* ARABIC ">
        <w:r w:rsidR="00214695">
          <w:rPr>
            <w:noProof/>
          </w:rPr>
          <w:t>10</w:t>
        </w:r>
      </w:fldSimple>
      <w:bookmarkEnd w:id="60"/>
      <w:r>
        <w:t>:</w:t>
      </w:r>
      <w:r w:rsidRPr="005A7FC9">
        <w:t xml:space="preserve"> </w:t>
      </w:r>
      <w:r w:rsidR="00490AAC">
        <w:t>Catchment (C1)</w:t>
      </w:r>
      <w:r w:rsidR="002B777D">
        <w:t>, realized by a flowpath (red line F)</w:t>
      </w:r>
      <w:r w:rsidR="009934FF">
        <w:t xml:space="preserve"> and area (grey area A)</w:t>
      </w:r>
      <w:r w:rsidR="007060F6">
        <w:t>,</w:t>
      </w:r>
      <w:r w:rsidR="00172E8A" w:rsidRPr="00B70144">
        <w:t xml:space="preserve"> </w:t>
      </w:r>
      <w:r w:rsidR="00490AAC">
        <w:t>contributes</w:t>
      </w:r>
      <w:r w:rsidRPr="00B70144">
        <w:t xml:space="preserve"> to a</w:t>
      </w:r>
      <w:r w:rsidR="00172E8A">
        <w:t xml:space="preserve"> common</w:t>
      </w:r>
      <w:r w:rsidRPr="00B70144">
        <w:t xml:space="preserve"> outflow </w:t>
      </w:r>
      <w:r w:rsidR="00490AAC">
        <w:t xml:space="preserve">hydro nexus </w:t>
      </w:r>
      <w:r w:rsidRPr="00B70144">
        <w:t>node</w:t>
      </w:r>
      <w:r w:rsidR="00490AAC">
        <w:t xml:space="preserve"> (n1)</w:t>
      </w:r>
      <w:r w:rsidR="002B777D">
        <w:t xml:space="preserve"> and corresponding HY_Features UML classes</w:t>
      </w:r>
      <w:r w:rsidRPr="00B70144">
        <w:t>.</w:t>
      </w:r>
      <w:bookmarkEnd w:id="61"/>
    </w:p>
    <w:p w14:paraId="2AA2F1D2" w14:textId="77777777" w:rsidR="005A7FC9" w:rsidRDefault="005A7FC9" w:rsidP="00B833D3">
      <w:pPr>
        <w:pStyle w:val="OGCFigure"/>
      </w:pPr>
      <w:r>
        <w:rPr>
          <w:noProof/>
        </w:rPr>
        <w:lastRenderedPageBreak/>
        <w:drawing>
          <wp:inline distT="0" distB="0" distL="0" distR="0" wp14:anchorId="56D90A8F" wp14:editId="2E17BB07">
            <wp:extent cx="3556759" cy="3162632"/>
            <wp:effectExtent l="0" t="0" r="571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556759" cy="3162632"/>
                    </a:xfrm>
                    <a:prstGeom prst="rect">
                      <a:avLst/>
                    </a:prstGeom>
                    <a:noFill/>
                    <a:ln>
                      <a:noFill/>
                    </a:ln>
                  </pic:spPr>
                </pic:pic>
              </a:graphicData>
            </a:graphic>
          </wp:inline>
        </w:drawing>
      </w:r>
    </w:p>
    <w:p w14:paraId="3C760184" w14:textId="4032CFDB" w:rsidR="00714C6D" w:rsidRDefault="005A7FC9" w:rsidP="00C45756">
      <w:pPr>
        <w:pStyle w:val="OGCFigure"/>
        <w:outlineLvl w:val="0"/>
      </w:pPr>
      <w:bookmarkStart w:id="62" w:name="_Ref461114312"/>
      <w:bookmarkStart w:id="63" w:name="_Toc484066548"/>
      <w:r>
        <w:t xml:space="preserve">Figure </w:t>
      </w:r>
      <w:fldSimple w:instr=" SEQ Figure \* ARABIC ">
        <w:r w:rsidR="00214695">
          <w:rPr>
            <w:noProof/>
          </w:rPr>
          <w:t>11</w:t>
        </w:r>
      </w:fldSimple>
      <w:bookmarkEnd w:id="62"/>
      <w:r>
        <w:t xml:space="preserve">: </w:t>
      </w:r>
      <w:r w:rsidR="009934FF">
        <w:t>Catchment (C1), realized by a flowpath (red line F) and area (grey area A)</w:t>
      </w:r>
      <w:r w:rsidR="007060F6">
        <w:t>,</w:t>
      </w:r>
      <w:r w:rsidR="009934FF" w:rsidRPr="00B70144">
        <w:t xml:space="preserve"> </w:t>
      </w:r>
      <w:r w:rsidR="009934FF">
        <w:t>receives inflow from</w:t>
      </w:r>
      <w:r w:rsidRPr="008E510D">
        <w:t xml:space="preserve"> </w:t>
      </w:r>
      <w:r w:rsidR="006F36BF">
        <w:t>hydro nexus</w:t>
      </w:r>
      <w:r w:rsidR="009934FF">
        <w:t xml:space="preserve"> node n2</w:t>
      </w:r>
      <w:r w:rsidR="00082DB8">
        <w:t xml:space="preserve"> and corresponding HY_Features UML classes</w:t>
      </w:r>
      <w:r w:rsidRPr="008E510D">
        <w:t>.</w:t>
      </w:r>
      <w:bookmarkEnd w:id="63"/>
    </w:p>
    <w:p w14:paraId="573E4146" w14:textId="77777777" w:rsidR="00082DB8" w:rsidRDefault="00F26BDF" w:rsidP="00082DB8">
      <w:pPr>
        <w:spacing w:after="120"/>
        <w:jc w:val="both"/>
      </w:pPr>
      <w:r w:rsidRPr="008E510D">
        <w:t xml:space="preserve">In a network of dendritic catchments, </w:t>
      </w:r>
      <w:r>
        <w:t xml:space="preserve">one or more catchments may contribute </w:t>
      </w:r>
      <w:r w:rsidR="00886530">
        <w:t xml:space="preserve">outflow </w:t>
      </w:r>
      <w:r>
        <w:t xml:space="preserve">to a given hydro nexus, but </w:t>
      </w:r>
      <w:r w:rsidRPr="008E510D">
        <w:t>only one catchment</w:t>
      </w:r>
      <w:r w:rsidR="007060F6">
        <w:t xml:space="preserve"> can receive </w:t>
      </w:r>
      <w:r w:rsidR="00886530">
        <w:t>in</w:t>
      </w:r>
      <w:r w:rsidR="007060F6">
        <w:t>flow from that nexus</w:t>
      </w:r>
      <w:r>
        <w:t>.</w:t>
      </w:r>
      <w:r w:rsidRPr="008E510D" w:rsidDel="00366A60">
        <w:t xml:space="preserve"> </w:t>
      </w:r>
      <w:r>
        <w:t xml:space="preserve">This </w:t>
      </w:r>
      <w:r w:rsidR="007060F6">
        <w:t xml:space="preserve">hydrology-specific </w:t>
      </w:r>
      <w:r>
        <w:t xml:space="preserve">topological relationship is maintained regardless of the geometric representation of </w:t>
      </w:r>
      <w:r w:rsidR="007060F6">
        <w:t xml:space="preserve">the </w:t>
      </w:r>
      <w:r>
        <w:t xml:space="preserve">hydro </w:t>
      </w:r>
      <w:r w:rsidR="007060F6">
        <w:t xml:space="preserve">location which realizes the </w:t>
      </w:r>
      <w:r>
        <w:t>nexus. The association role names</w:t>
      </w:r>
      <w:r w:rsidRPr="008E510D">
        <w:t xml:space="preserve"> </w:t>
      </w:r>
      <w:r w:rsidRPr="003E4A3C">
        <w:rPr>
          <w:i/>
        </w:rPr>
        <w:t>inflow</w:t>
      </w:r>
      <w:r w:rsidRPr="008E510D">
        <w:t xml:space="preserve"> and </w:t>
      </w:r>
      <w:r w:rsidRPr="003E4A3C">
        <w:rPr>
          <w:i/>
        </w:rPr>
        <w:t>outflow</w:t>
      </w:r>
      <w:r w:rsidRPr="008E510D">
        <w:t xml:space="preserve"> are used to unambiguously describe the </w:t>
      </w:r>
      <w:r>
        <w:t>flow direction</w:t>
      </w:r>
      <w:r w:rsidRPr="008E510D">
        <w:t xml:space="preserve"> </w:t>
      </w:r>
      <w:r w:rsidR="007060F6">
        <w:t xml:space="preserve">at </w:t>
      </w:r>
      <w:r>
        <w:t xml:space="preserve">a hydro nexus </w:t>
      </w:r>
      <w:r w:rsidRPr="008E510D">
        <w:t xml:space="preserve">with respect to a </w:t>
      </w:r>
      <w:r w:rsidR="00886530">
        <w:t xml:space="preserve">dendritic </w:t>
      </w:r>
      <w:r w:rsidRPr="008E510D">
        <w:t>catchment.</w:t>
      </w:r>
      <w:r w:rsidR="00082DB8" w:rsidRPr="00082DB8">
        <w:t xml:space="preserve"> </w:t>
      </w:r>
    </w:p>
    <w:p w14:paraId="3323015E" w14:textId="3A52B2A9" w:rsidR="00082DB8" w:rsidRDefault="00082DB8" w:rsidP="00082DB8">
      <w:pPr>
        <w:spacing w:after="120"/>
        <w:jc w:val="both"/>
      </w:pPr>
      <w:r>
        <w:t xml:space="preserve">Catchment networks that appear </w:t>
      </w:r>
      <w:r w:rsidRPr="008E510D">
        <w:t>non-dendritic</w:t>
      </w:r>
      <w:r>
        <w:t xml:space="preserve">, such as </w:t>
      </w:r>
      <w:r w:rsidRPr="008E510D">
        <w:t>broad river bottom</w:t>
      </w:r>
      <w:r>
        <w:t>s</w:t>
      </w:r>
      <w:r w:rsidRPr="008E510D">
        <w:t xml:space="preserve"> with complex braided channels and two or more primary inflows</w:t>
      </w:r>
      <w:r>
        <w:t xml:space="preserve">, can be modeled with HY_Features. While a catchment contributes flow to a single outflow hydro nexus, there is no restriction on the number of catchments contributing to a hydro nexus. </w:t>
      </w:r>
      <w:r>
        <w:fldChar w:fldCharType="begin"/>
      </w:r>
      <w:r>
        <w:instrText xml:space="preserve"> REF _Ref463533957 \h </w:instrText>
      </w:r>
      <w:r>
        <w:fldChar w:fldCharType="separate"/>
      </w:r>
      <w:r w:rsidRPr="008E510D">
        <w:t xml:space="preserve">Figure </w:t>
      </w:r>
      <w:r>
        <w:rPr>
          <w:noProof/>
        </w:rPr>
        <w:t>12</w:t>
      </w:r>
      <w:r>
        <w:fldChar w:fldCharType="end"/>
      </w:r>
      <w:proofErr w:type="gramStart"/>
      <w:r>
        <w:t>a</w:t>
      </w:r>
      <w:proofErr w:type="gramEnd"/>
      <w:r>
        <w:t xml:space="preserve"> illustrates a case where hydro nexus nodes n2 and n3 have one and two contributing catchments respectively, and both have two receiving catchments. Such situations are quite common in hydrologic systems. Examples include prairie pothole or ponded wetland landscapes, networked urban drainage systems, waterbodies with multiple outflows, and non-surface-contributing regions with ambiguous or complex outflows. While HY_Features does not attempt to model all these types of features, it does support non-dendritic catchments, if an application supports them, and it provides mechanisms to encapsulate such real-world complexity. </w:t>
      </w:r>
    </w:p>
    <w:p w14:paraId="3B00FDDC" w14:textId="069A997D" w:rsidR="00082DB8" w:rsidRDefault="00082DB8" w:rsidP="00082DB8">
      <w:pPr>
        <w:spacing w:after="120"/>
        <w:jc w:val="both"/>
      </w:pPr>
      <w:r>
        <w:t>B</w:t>
      </w:r>
      <w:r w:rsidRPr="008E510D">
        <w:t xml:space="preserve">y introducing </w:t>
      </w:r>
      <w:r>
        <w:t>con</w:t>
      </w:r>
      <w:r w:rsidRPr="008E510D">
        <w:t xml:space="preserve">joint catchments that </w:t>
      </w:r>
      <w:r>
        <w:t>encapsulate</w:t>
      </w:r>
      <w:r w:rsidRPr="008E510D">
        <w:t xml:space="preserve"> non-dendritic parts</w:t>
      </w:r>
      <w:r>
        <w:t>, such complex situations can also be modeled as dendritic</w:t>
      </w:r>
      <w:r w:rsidRPr="008E510D">
        <w:t xml:space="preserve"> networks </w:t>
      </w:r>
      <w:r>
        <w:t xml:space="preserve">of catchments. </w:t>
      </w:r>
      <w:r>
        <w:fldChar w:fldCharType="begin"/>
      </w:r>
      <w:r>
        <w:instrText xml:space="preserve"> REF _Ref463533957 \h </w:instrText>
      </w:r>
      <w:r>
        <w:fldChar w:fldCharType="separate"/>
      </w:r>
      <w:r w:rsidRPr="008E510D">
        <w:t xml:space="preserve">Figure </w:t>
      </w:r>
      <w:r>
        <w:rPr>
          <w:noProof/>
        </w:rPr>
        <w:t>12</w:t>
      </w:r>
      <w:r>
        <w:fldChar w:fldCharType="end"/>
      </w:r>
      <w:r>
        <w:t xml:space="preserve"> shows a </w:t>
      </w:r>
      <w:r w:rsidRPr="008E510D">
        <w:t xml:space="preserve">non-dendritic </w:t>
      </w:r>
      <w:r>
        <w:t>stream network</w:t>
      </w:r>
      <w:r w:rsidRPr="008E510D">
        <w:t>, where it is not possible to determine to what extent flow from catchment F co</w:t>
      </w:r>
      <w:r>
        <w:t>ntributes to catchments E</w:t>
      </w:r>
      <w:r w:rsidRPr="008E510D">
        <w:t xml:space="preserve"> or C</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a) without additional information</w:t>
      </w:r>
      <w:r w:rsidRPr="008E510D">
        <w:t>.</w:t>
      </w:r>
      <w:r>
        <w:t xml:space="preserve"> Joining the </w:t>
      </w:r>
      <w:r w:rsidRPr="008E510D">
        <w:t xml:space="preserve">catchments E, B, and C </w:t>
      </w:r>
      <w:r>
        <w:t>(</w:t>
      </w:r>
      <w:r>
        <w:fldChar w:fldCharType="begin"/>
      </w:r>
      <w:r>
        <w:instrText xml:space="preserve"> REF _Ref463533957 \h </w:instrText>
      </w:r>
      <w:r>
        <w:fldChar w:fldCharType="separate"/>
      </w:r>
      <w:r w:rsidRPr="008E510D">
        <w:t xml:space="preserve">Figure </w:t>
      </w:r>
      <w:r>
        <w:rPr>
          <w:noProof/>
        </w:rPr>
        <w:t>12</w:t>
      </w:r>
      <w:r>
        <w:fldChar w:fldCharType="end"/>
      </w:r>
      <w:r>
        <w:t xml:space="preserve">b) </w:t>
      </w:r>
      <w:r w:rsidRPr="008E510D">
        <w:t xml:space="preserve">and </w:t>
      </w:r>
      <w:r>
        <w:t xml:space="preserve">collapsing </w:t>
      </w:r>
      <w:r w:rsidRPr="008E510D">
        <w:t>the</w:t>
      </w:r>
      <w:r>
        <w:t>ir</w:t>
      </w:r>
      <w:r w:rsidRPr="008E510D">
        <w:t xml:space="preserve"> </w:t>
      </w:r>
      <w:r>
        <w:t>outflow nexuses</w:t>
      </w:r>
      <w:r w:rsidRPr="008E510D">
        <w:t xml:space="preserve"> </w:t>
      </w:r>
      <w:r>
        <w:t>n</w:t>
      </w:r>
      <w:r w:rsidRPr="008E510D">
        <w:t xml:space="preserve">2 and </w:t>
      </w:r>
      <w:r>
        <w:t>n</w:t>
      </w:r>
      <w:r w:rsidRPr="008E510D">
        <w:t>3</w:t>
      </w:r>
      <w:r>
        <w:t xml:space="preserve"> into</w:t>
      </w:r>
      <w:r w:rsidRPr="008E510D">
        <w:t xml:space="preserve"> a single virtual inflow </w:t>
      </w:r>
      <w:r>
        <w:t>hydro nexus</w:t>
      </w:r>
      <w:r w:rsidRPr="008E510D">
        <w:t xml:space="preserve">, </w:t>
      </w:r>
      <w:r>
        <w:t>accumulates</w:t>
      </w:r>
      <w:r w:rsidRPr="008E510D">
        <w:t xml:space="preserve"> all the flow from catchments D and F in the resulting catchment X</w:t>
      </w:r>
      <w:r>
        <w:t xml:space="preserve">. Some implementations could </w:t>
      </w:r>
      <w:r>
        <w:lastRenderedPageBreak/>
        <w:t>go even further, eliminating node n2 and lumping catchment D into X as well. While not required, this encapsulation approach can be used to model</w:t>
      </w:r>
      <w:r w:rsidRPr="008E510D">
        <w:t xml:space="preserve"> </w:t>
      </w:r>
      <w:r>
        <w:t>a complex catchment topology as</w:t>
      </w:r>
      <w:r w:rsidRPr="008E510D">
        <w:t xml:space="preserve"> a simple </w:t>
      </w:r>
      <w:r>
        <w:t>dendritic network</w:t>
      </w:r>
      <w:r w:rsidRPr="008E510D">
        <w:t>.</w:t>
      </w:r>
      <w:r>
        <w:t xml:space="preserve"> </w:t>
      </w:r>
    </w:p>
    <w:p w14:paraId="2F8A740E" w14:textId="2077175C" w:rsidR="00521E2C" w:rsidRPr="00F16F57" w:rsidRDefault="00521E2C" w:rsidP="00F26BDF">
      <w:pPr>
        <w:pStyle w:val="NormalWeb"/>
        <w:jc w:val="both"/>
      </w:pPr>
    </w:p>
    <w:p w14:paraId="162504CA" w14:textId="3452C890" w:rsidR="00714C6D" w:rsidRPr="008E510D" w:rsidRDefault="00714C6D" w:rsidP="00714C6D">
      <w:pPr>
        <w:pStyle w:val="OGCFigure"/>
      </w:pPr>
      <w:r w:rsidRPr="008E510D">
        <w:tab/>
      </w:r>
      <w:r w:rsidR="00C45756">
        <w:rPr>
          <w:noProof/>
        </w:rPr>
        <w:drawing>
          <wp:inline distT="0" distB="0" distL="0" distR="0" wp14:anchorId="01A11963" wp14:editId="4462B021">
            <wp:extent cx="2955774" cy="2286000"/>
            <wp:effectExtent l="0" t="0" r="0" b="0"/>
            <wp:docPr id="9" name="Picture 9" descr="Macintosh HD:Users:dblodgett:Documents:Projects:HY_Features:HY_Features:figs: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blodgett:Documents:Projects:HY_Features:HY_Features:figs:fig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5790" cy="2286012"/>
                    </a:xfrm>
                    <a:prstGeom prst="rect">
                      <a:avLst/>
                    </a:prstGeom>
                    <a:noFill/>
                    <a:ln>
                      <a:noFill/>
                    </a:ln>
                  </pic:spPr>
                </pic:pic>
              </a:graphicData>
            </a:graphic>
          </wp:inline>
        </w:drawing>
      </w:r>
      <w:r w:rsidRPr="008E510D">
        <w:tab/>
      </w:r>
    </w:p>
    <w:p w14:paraId="25357913" w14:textId="0C8A6FAA" w:rsidR="00714C6D" w:rsidRDefault="00714C6D" w:rsidP="00714C6D">
      <w:pPr>
        <w:pStyle w:val="OGCFigure"/>
      </w:pPr>
      <w:bookmarkStart w:id="64" w:name="_Ref463533957"/>
      <w:bookmarkStart w:id="65" w:name="_Toc484066549"/>
      <w:r w:rsidRPr="008E510D">
        <w:t xml:space="preserve">Figure </w:t>
      </w:r>
      <w:fldSimple w:instr=" SEQ Figure \* ARABIC ">
        <w:r w:rsidR="00214695">
          <w:rPr>
            <w:noProof/>
          </w:rPr>
          <w:t>12</w:t>
        </w:r>
      </w:fldSimple>
      <w:bookmarkEnd w:id="64"/>
      <w:r w:rsidR="001158E3">
        <w:t xml:space="preserve">: </w:t>
      </w:r>
      <w:r w:rsidR="005F0F2E">
        <w:t>Non</w:t>
      </w:r>
      <w:r w:rsidRPr="008E510D">
        <w:t xml:space="preserve">-dendritic </w:t>
      </w:r>
      <w:r>
        <w:t>stream network</w:t>
      </w:r>
      <w:r w:rsidR="00334D7A">
        <w:t xml:space="preserve"> complexity: a)</w:t>
      </w:r>
      <w:r w:rsidR="00B824EE">
        <w:t xml:space="preserve"> </w:t>
      </w:r>
      <w:r w:rsidR="00653555">
        <w:t>non-dendritic</w:t>
      </w:r>
      <w:r w:rsidR="00334D7A">
        <w:t xml:space="preserve"> detailed flow: b)</w:t>
      </w:r>
      <w:r w:rsidRPr="008E510D">
        <w:t xml:space="preserve"> </w:t>
      </w:r>
      <w:r w:rsidR="00334D7A">
        <w:t>unambiguous aggregated flow</w:t>
      </w:r>
      <w:r>
        <w:t>.</w:t>
      </w:r>
      <w:bookmarkEnd w:id="65"/>
    </w:p>
    <w:p w14:paraId="0F729084" w14:textId="77777777" w:rsidR="00714C6D" w:rsidRDefault="00714C6D" w:rsidP="00714C6D">
      <w:pPr>
        <w:pStyle w:val="OGCFigure"/>
        <w:rPr>
          <w:highlight w:val="yellow"/>
        </w:rPr>
      </w:pPr>
    </w:p>
    <w:p w14:paraId="391EDDC9" w14:textId="6D625810" w:rsidR="00714C6D" w:rsidRDefault="00714C6D" w:rsidP="00714C6D">
      <w:pPr>
        <w:pStyle w:val="NormalWeb"/>
        <w:jc w:val="both"/>
        <w:rPr>
          <w:lang w:val="en-US"/>
        </w:rPr>
      </w:pPr>
      <w:r w:rsidRPr="00B824EE">
        <w:rPr>
          <w:lang w:val="en-US"/>
        </w:rPr>
        <w:t xml:space="preserve">The topological pattern of a catchment </w:t>
      </w:r>
      <w:r w:rsidR="00FF45DF">
        <w:rPr>
          <w:lang w:val="en-US"/>
        </w:rPr>
        <w:t xml:space="preserve">network is </w:t>
      </w:r>
      <w:r w:rsidR="00773F1F">
        <w:rPr>
          <w:lang w:val="en-US"/>
        </w:rPr>
        <w:t>shared with</w:t>
      </w:r>
      <w:r w:rsidR="00FF45DF">
        <w:rPr>
          <w:lang w:val="en-US"/>
        </w:rPr>
        <w:t xml:space="preserve"> all of its</w:t>
      </w:r>
      <w:r w:rsidRPr="00B824EE">
        <w:rPr>
          <w:lang w:val="en-US"/>
        </w:rPr>
        <w:t xml:space="preserve"> </w:t>
      </w:r>
      <w:r w:rsidR="001C198C">
        <w:rPr>
          <w:lang w:val="en-US"/>
        </w:rPr>
        <w:t xml:space="preserve">hydrology-specific </w:t>
      </w:r>
      <w:r w:rsidRPr="00B824EE">
        <w:rPr>
          <w:lang w:val="en-US"/>
        </w:rPr>
        <w:t xml:space="preserve">realizations, </w:t>
      </w:r>
      <w:r w:rsidR="00FF45DF">
        <w:rPr>
          <w:lang w:val="en-US"/>
        </w:rPr>
        <w:t xml:space="preserve">although the topological “level” </w:t>
      </w:r>
      <w:r w:rsidR="00773F1F">
        <w:rPr>
          <w:lang w:val="en-US"/>
        </w:rPr>
        <w:t xml:space="preserve">(solid, face, edge, node) </w:t>
      </w:r>
      <w:r w:rsidR="00FF45DF">
        <w:rPr>
          <w:lang w:val="en-US"/>
        </w:rPr>
        <w:t xml:space="preserve">of a realization may </w:t>
      </w:r>
      <w:r w:rsidR="003C3E7C">
        <w:rPr>
          <w:lang w:val="en-US"/>
        </w:rPr>
        <w:t>vary</w:t>
      </w:r>
      <w:r w:rsidR="00FF45DF">
        <w:rPr>
          <w:lang w:val="en-US"/>
        </w:rPr>
        <w:t xml:space="preserve">. </w:t>
      </w:r>
      <w:r w:rsidRPr="00B824EE">
        <w:rPr>
          <w:lang w:val="en-US"/>
        </w:rPr>
        <w:t xml:space="preserve">A </w:t>
      </w:r>
      <w:r w:rsidR="003C3E7C">
        <w:rPr>
          <w:lang w:val="en-US"/>
        </w:rPr>
        <w:t>given scheme topologically realize catchments</w:t>
      </w:r>
      <w:r w:rsidRPr="00B824EE">
        <w:rPr>
          <w:lang w:val="en-US"/>
        </w:rPr>
        <w:t xml:space="preserve"> as a solid bounded by inflow/outflow faces, </w:t>
      </w:r>
      <w:r w:rsidR="00FF45DF">
        <w:rPr>
          <w:lang w:val="en-US"/>
        </w:rPr>
        <w:t>a</w:t>
      </w:r>
      <w:r w:rsidR="00FF45DF" w:rsidRPr="00B824EE">
        <w:rPr>
          <w:lang w:val="en-US"/>
        </w:rPr>
        <w:t xml:space="preserve"> </w:t>
      </w:r>
      <w:r w:rsidRPr="00B824EE">
        <w:rPr>
          <w:lang w:val="en-US"/>
        </w:rPr>
        <w:t xml:space="preserve">face bounded by inflow/outflow edges, </w:t>
      </w:r>
      <w:r w:rsidR="00FF45DF">
        <w:rPr>
          <w:lang w:val="en-US"/>
        </w:rPr>
        <w:t>or</w:t>
      </w:r>
      <w:r w:rsidR="00FF45DF" w:rsidRPr="00B824EE">
        <w:rPr>
          <w:lang w:val="en-US"/>
        </w:rPr>
        <w:t xml:space="preserve"> </w:t>
      </w:r>
      <w:r w:rsidR="00FF45DF">
        <w:rPr>
          <w:lang w:val="en-US"/>
        </w:rPr>
        <w:t>an</w:t>
      </w:r>
      <w:r w:rsidR="00FF45DF" w:rsidRPr="00B824EE">
        <w:rPr>
          <w:lang w:val="en-US"/>
        </w:rPr>
        <w:t xml:space="preserve"> </w:t>
      </w:r>
      <w:r w:rsidRPr="00B824EE">
        <w:rPr>
          <w:lang w:val="en-US"/>
        </w:rPr>
        <w:t xml:space="preserve">edge bounded by inflow/outflow nodes. </w:t>
      </w:r>
      <w:r w:rsidR="00FF45DF">
        <w:rPr>
          <w:lang w:val="en-US"/>
        </w:rPr>
        <w:t xml:space="preserve">A single catchment may also be realized as a </w:t>
      </w:r>
      <w:r w:rsidR="001C198C">
        <w:rPr>
          <w:lang w:val="en-US"/>
        </w:rPr>
        <w:t>topological</w:t>
      </w:r>
      <w:r w:rsidR="00FF45DF">
        <w:rPr>
          <w:lang w:val="en-US"/>
        </w:rPr>
        <w:t xml:space="preserve"> complex consisting of all of the </w:t>
      </w:r>
      <w:r w:rsidR="001C198C">
        <w:rPr>
          <w:lang w:val="en-US"/>
        </w:rPr>
        <w:t>flowpath</w:t>
      </w:r>
      <w:r w:rsidR="00FF45DF">
        <w:rPr>
          <w:lang w:val="en-US"/>
        </w:rPr>
        <w:t xml:space="preserve"> edges</w:t>
      </w:r>
      <w:r w:rsidR="00DA4C8D">
        <w:rPr>
          <w:lang w:val="en-US"/>
        </w:rPr>
        <w:t>,</w:t>
      </w:r>
      <w:r w:rsidR="00FF45DF">
        <w:rPr>
          <w:lang w:val="en-US"/>
        </w:rPr>
        <w:t xml:space="preserve"> and </w:t>
      </w:r>
      <w:r w:rsidR="00A431D7">
        <w:rPr>
          <w:lang w:val="en-US"/>
        </w:rPr>
        <w:t xml:space="preserve">hydro </w:t>
      </w:r>
      <w:r w:rsidR="001C198C">
        <w:rPr>
          <w:lang w:val="en-US"/>
        </w:rPr>
        <w:t xml:space="preserve">location </w:t>
      </w:r>
      <w:r w:rsidR="00FF45DF">
        <w:rPr>
          <w:lang w:val="en-US"/>
        </w:rPr>
        <w:t xml:space="preserve">nodes forming the surface drainage of that catchment. </w:t>
      </w:r>
      <w:r w:rsidR="0045785C">
        <w:rPr>
          <w:lang w:val="en-US"/>
        </w:rPr>
        <w:t xml:space="preserve">The topological role that each </w:t>
      </w:r>
      <w:r w:rsidR="00DA4C8D">
        <w:rPr>
          <w:lang w:val="en-US"/>
        </w:rPr>
        <w:t xml:space="preserve">hydrology-specific </w:t>
      </w:r>
      <w:r w:rsidR="0045785C">
        <w:rPr>
          <w:lang w:val="en-US"/>
        </w:rPr>
        <w:t xml:space="preserve">realization </w:t>
      </w:r>
      <w:r w:rsidR="00DA4C8D">
        <w:rPr>
          <w:lang w:val="en-US"/>
        </w:rPr>
        <w:t xml:space="preserve">feature </w:t>
      </w:r>
      <w:r w:rsidR="0045785C">
        <w:rPr>
          <w:lang w:val="en-US"/>
        </w:rPr>
        <w:t>plays may or may not correspond</w:t>
      </w:r>
      <w:r w:rsidR="0094069A">
        <w:rPr>
          <w:lang w:val="en-US"/>
        </w:rPr>
        <w:t xml:space="preserve"> directly</w:t>
      </w:r>
      <w:r w:rsidR="0045785C">
        <w:rPr>
          <w:lang w:val="en-US"/>
        </w:rPr>
        <w:t xml:space="preserve"> to its geometric representation. For example, a </w:t>
      </w:r>
      <w:r w:rsidR="007735C1">
        <w:rPr>
          <w:lang w:val="en-US"/>
        </w:rPr>
        <w:t>waterbody</w:t>
      </w:r>
      <w:r w:rsidR="00DA4C8D">
        <w:rPr>
          <w:lang w:val="en-US"/>
        </w:rPr>
        <w:t xml:space="preserve"> </w:t>
      </w:r>
      <w:r w:rsidR="0045785C">
        <w:rPr>
          <w:lang w:val="en-US"/>
        </w:rPr>
        <w:t xml:space="preserve">plays the role of </w:t>
      </w:r>
      <w:r w:rsidR="00917965">
        <w:rPr>
          <w:lang w:val="en-US"/>
        </w:rPr>
        <w:t xml:space="preserve">a flowpath </w:t>
      </w:r>
      <w:r w:rsidR="0045785C">
        <w:rPr>
          <w:lang w:val="en-US"/>
        </w:rPr>
        <w:t>edge between its inlet and outlet, but may be represented geometrically as a polygon</w:t>
      </w:r>
      <w:r w:rsidR="00DA4C8D">
        <w:rPr>
          <w:lang w:val="en-US"/>
        </w:rPr>
        <w:t xml:space="preserve"> ring</w:t>
      </w:r>
      <w:r w:rsidRPr="00B824EE">
        <w:rPr>
          <w:lang w:val="en-US"/>
        </w:rPr>
        <w:t>.</w:t>
      </w:r>
      <w:r w:rsidRPr="004B6A47">
        <w:rPr>
          <w:highlight w:val="yellow"/>
          <w:lang w:val="en-US"/>
        </w:rPr>
        <w:t xml:space="preserve"> </w:t>
      </w:r>
    </w:p>
    <w:p w14:paraId="61A7D374" w14:textId="0D865FAA" w:rsidR="00714C6D" w:rsidRDefault="00714C6D" w:rsidP="00714C6D">
      <w:pPr>
        <w:pStyle w:val="OGCFigure"/>
      </w:pPr>
    </w:p>
    <w:p w14:paraId="04E76464" w14:textId="2ED3465B" w:rsidR="00BC5D5D" w:rsidRPr="003377F2" w:rsidRDefault="00BC5D5D" w:rsidP="00BC5D5D">
      <w:pPr>
        <w:pStyle w:val="Heading2"/>
      </w:pPr>
      <w:bookmarkStart w:id="66" w:name="_Toc484604387"/>
      <w:r w:rsidRPr="003377F2">
        <w:t>Surface water networks</w:t>
      </w:r>
      <w:bookmarkEnd w:id="66"/>
    </w:p>
    <w:p w14:paraId="0BD3D120" w14:textId="537CB8A4" w:rsidR="00743E05" w:rsidRDefault="003377F2" w:rsidP="00EE1208">
      <w:r w:rsidRPr="008F6480">
        <w:t>Maps displaying a representation of a catchment are very common in hydrology research and engineering. Depending on the scientific concern</w:t>
      </w:r>
      <w:r>
        <w:t xml:space="preserve"> and application, as well as the spatial scale of interest</w:t>
      </w:r>
      <w:r w:rsidRPr="008F6480">
        <w:t>, different aspects</w:t>
      </w:r>
      <w:r>
        <w:t xml:space="preserve"> and details</w:t>
      </w:r>
      <w:r w:rsidRPr="008F6480">
        <w:t xml:space="preserve"> of </w:t>
      </w:r>
      <w:r w:rsidRPr="00A27FA3">
        <w:t>hydrology phenomena</w:t>
      </w:r>
      <w:r w:rsidRPr="008F6480">
        <w:t xml:space="preserve"> </w:t>
      </w:r>
      <w:r>
        <w:t>may be</w:t>
      </w:r>
      <w:r w:rsidRPr="00A27FA3">
        <w:t xml:space="preserve"> represented using application-</w:t>
      </w:r>
      <w:r w:rsidRPr="008F6480">
        <w:t xml:space="preserve">specific map symbols. HY_Features </w:t>
      </w:r>
      <w:r>
        <w:t>accommodates this diversity</w:t>
      </w:r>
      <w:r w:rsidRPr="008F6480">
        <w:t xml:space="preserve"> </w:t>
      </w:r>
      <w:r>
        <w:t>with multiple alternate</w:t>
      </w:r>
      <w:r w:rsidRPr="008F6480">
        <w:t xml:space="preserve"> </w:t>
      </w:r>
      <w:r w:rsidR="00523D30">
        <w:t xml:space="preserve">hydrology-specific </w:t>
      </w:r>
      <w:r w:rsidRPr="008F6480">
        <w:t xml:space="preserve">realizations of the catchment and </w:t>
      </w:r>
      <w:r w:rsidR="00A431D7">
        <w:t>hydro nexus</w:t>
      </w:r>
      <w:r w:rsidR="00A431D7" w:rsidRPr="008F6480">
        <w:t xml:space="preserve"> </w:t>
      </w:r>
      <w:r w:rsidRPr="008F6480">
        <w:t xml:space="preserve">concepts which </w:t>
      </w:r>
      <w:r>
        <w:t xml:space="preserve">in turn </w:t>
      </w:r>
      <w:r w:rsidRPr="008F6480">
        <w:t>may be represented</w:t>
      </w:r>
      <w:r>
        <w:t xml:space="preserve"> alternately</w:t>
      </w:r>
      <w:r w:rsidRPr="008F6480">
        <w:t xml:space="preserve"> as </w:t>
      </w:r>
      <w:r>
        <w:t>geometric</w:t>
      </w:r>
      <w:r w:rsidRPr="008F6480">
        <w:t xml:space="preserve"> points, lines, polygons</w:t>
      </w:r>
      <w:r>
        <w:t>, or surfaces</w:t>
      </w:r>
      <w:r w:rsidRPr="008F6480">
        <w:t xml:space="preserve">, </w:t>
      </w:r>
      <w:r>
        <w:t>or as aggregates of these geometric types</w:t>
      </w:r>
      <w:r w:rsidRPr="00A27FA3">
        <w:t>.</w:t>
      </w:r>
      <w:r>
        <w:t xml:space="preserve"> </w:t>
      </w:r>
      <w:r w:rsidRPr="008F6480">
        <w:t xml:space="preserve">This standard </w:t>
      </w:r>
      <w:r>
        <w:t>is based on</w:t>
      </w:r>
      <w:r w:rsidRPr="008F6480">
        <w:t xml:space="preserve"> a hydrologically determined topo</w:t>
      </w:r>
      <w:r w:rsidRPr="00A27FA3">
        <w:t xml:space="preserve">logy model of directed </w:t>
      </w:r>
      <w:r w:rsidR="00A431D7">
        <w:t>hydro nexus</w:t>
      </w:r>
      <w:r w:rsidR="00081A67">
        <w:t>es</w:t>
      </w:r>
      <w:r w:rsidR="00A431D7" w:rsidRPr="008F6480">
        <w:t xml:space="preserve"> </w:t>
      </w:r>
      <w:r w:rsidRPr="008F6480">
        <w:t>acting as inflow or outflow</w:t>
      </w:r>
      <w:r w:rsidRPr="00A27FA3">
        <w:t xml:space="preserve"> </w:t>
      </w:r>
      <w:r w:rsidR="00523D30">
        <w:t>locations</w:t>
      </w:r>
      <w:r w:rsidR="00523D30" w:rsidRPr="00A27FA3">
        <w:t xml:space="preserve"> </w:t>
      </w:r>
      <w:r w:rsidRPr="00A27FA3">
        <w:t xml:space="preserve">for </w:t>
      </w:r>
      <w:r w:rsidRPr="008F6480">
        <w:t>catchment</w:t>
      </w:r>
      <w:r>
        <w:t>s</w:t>
      </w:r>
      <w:r w:rsidRPr="008F6480">
        <w:t xml:space="preserve"> which </w:t>
      </w:r>
      <w:r>
        <w:t xml:space="preserve">in turn connect them. </w:t>
      </w:r>
      <w:r w:rsidR="00C2431F">
        <w:t>This</w:t>
      </w:r>
      <w:r w:rsidR="00C2431F" w:rsidRPr="008F6480">
        <w:t xml:space="preserve"> </w:t>
      </w:r>
      <w:r w:rsidRPr="008F6480">
        <w:t xml:space="preserve">topological </w:t>
      </w:r>
      <w:r w:rsidRPr="008F6480">
        <w:lastRenderedPageBreak/>
        <w:t xml:space="preserve">catchment network pattern can be </w:t>
      </w:r>
      <w:r w:rsidR="00743E05">
        <w:t xml:space="preserve">realized </w:t>
      </w:r>
      <w:r w:rsidR="0087496B">
        <w:t>in</w:t>
      </w:r>
      <w:r w:rsidR="00743E05">
        <w:t xml:space="preserve"> </w:t>
      </w:r>
      <w:r w:rsidR="0087496B" w:rsidRPr="008F6480">
        <w:t xml:space="preserve">context-specific </w:t>
      </w:r>
      <w:r w:rsidR="00743E05">
        <w:t>network</w:t>
      </w:r>
      <w:r w:rsidR="0087496B">
        <w:t>s</w:t>
      </w:r>
      <w:r w:rsidR="00743E05">
        <w:t xml:space="preserve"> of</w:t>
      </w:r>
      <w:r w:rsidR="0087496B">
        <w:t xml:space="preserve"> </w:t>
      </w:r>
      <w:r w:rsidR="00743E05">
        <w:t xml:space="preserve">features </w:t>
      </w:r>
      <w:r w:rsidR="0087496B">
        <w:t xml:space="preserve">which each </w:t>
      </w:r>
      <w:r w:rsidR="00743E05">
        <w:t>realize</w:t>
      </w:r>
      <w:r w:rsidR="0087496B">
        <w:t>s</w:t>
      </w:r>
      <w:r w:rsidR="00743E05">
        <w:t xml:space="preserve"> </w:t>
      </w:r>
      <w:r w:rsidR="0087496B">
        <w:t xml:space="preserve">a single </w:t>
      </w:r>
      <w:r w:rsidR="00743E05">
        <w:t>catchment or hydro nexu</w:t>
      </w:r>
      <w:r w:rsidR="0087496B">
        <w:t>s</w:t>
      </w:r>
      <w:r>
        <w:t>,</w:t>
      </w:r>
      <w:r w:rsidRPr="008F6480">
        <w:t xml:space="preserve"> </w:t>
      </w:r>
      <w:r>
        <w:t>especially</w:t>
      </w:r>
      <w:r w:rsidRPr="008F6480">
        <w:t xml:space="preserve"> </w:t>
      </w:r>
      <w:r w:rsidR="0087496B">
        <w:t xml:space="preserve">in </w:t>
      </w:r>
      <w:r w:rsidRPr="008F6480">
        <w:t xml:space="preserve">hydrographic networks of </w:t>
      </w:r>
      <w:r w:rsidR="007735C1">
        <w:t>waterbodies</w:t>
      </w:r>
      <w:r w:rsidRPr="008F6480">
        <w:t xml:space="preserve"> or </w:t>
      </w:r>
      <w:r w:rsidR="0087496B">
        <w:t xml:space="preserve">networks of surface depressions and </w:t>
      </w:r>
      <w:r w:rsidRPr="008F6480">
        <w:t>channel</w:t>
      </w:r>
      <w:r>
        <w:t>s</w:t>
      </w:r>
      <w:r w:rsidRPr="008F6480">
        <w:t xml:space="preserve"> that may </w:t>
      </w:r>
      <w:r>
        <w:t>contain</w:t>
      </w:r>
      <w:r w:rsidRPr="008F6480">
        <w:t xml:space="preserve"> </w:t>
      </w:r>
      <w:r w:rsidR="007735C1">
        <w:t>waterbodies</w:t>
      </w:r>
      <w:r w:rsidR="0087496B">
        <w:t>.</w:t>
      </w:r>
      <w:r>
        <w:t xml:space="preserve"> These </w:t>
      </w:r>
      <w:r w:rsidR="0087496B">
        <w:t xml:space="preserve">network </w:t>
      </w:r>
      <w:r>
        <w:t>features may in turn</w:t>
      </w:r>
      <w:r w:rsidRPr="008F6480">
        <w:t xml:space="preserve"> </w:t>
      </w:r>
      <w:r>
        <w:t>have a variety of</w:t>
      </w:r>
      <w:r w:rsidRPr="008F6480">
        <w:t xml:space="preserve"> </w:t>
      </w:r>
      <w:r>
        <w:t xml:space="preserve">scale- and application-specific </w:t>
      </w:r>
      <w:r w:rsidRPr="008F6480">
        <w:t>geometric</w:t>
      </w:r>
      <w:r>
        <w:t xml:space="preserve"> representations</w:t>
      </w:r>
      <w:r w:rsidRPr="008F6480">
        <w:t>. For example, a fixed landmark</w:t>
      </w:r>
      <w:r>
        <w:t xml:space="preserve"> point</w:t>
      </w:r>
      <w:r w:rsidRPr="008F6480">
        <w:t xml:space="preserve"> on a </w:t>
      </w:r>
      <w:r w:rsidR="007735C1">
        <w:t>waterbody</w:t>
      </w:r>
      <w:r w:rsidRPr="008F6480">
        <w:t xml:space="preserve">, </w:t>
      </w:r>
      <w:r w:rsidRPr="00A27FA3">
        <w:t>or a</w:t>
      </w:r>
      <w:r w:rsidRPr="008F6480">
        <w:t xml:space="preserve"> cross-section</w:t>
      </w:r>
      <w:r>
        <w:t xml:space="preserve"> line</w:t>
      </w:r>
      <w:r w:rsidRPr="00A27FA3">
        <w:t xml:space="preserve"> separating a watercourse</w:t>
      </w:r>
      <w:r w:rsidRPr="008F6480">
        <w:t xml:space="preserve"> can</w:t>
      </w:r>
      <w:r>
        <w:t xml:space="preserve"> each</w:t>
      </w:r>
      <w:r w:rsidRPr="008F6480">
        <w:t xml:space="preserve"> </w:t>
      </w:r>
      <w:r>
        <w:t>represent</w:t>
      </w:r>
      <w:r w:rsidRPr="008F6480">
        <w:t xml:space="preserve"> </w:t>
      </w:r>
      <w:r w:rsidR="00743E05">
        <w:t xml:space="preserve">a </w:t>
      </w:r>
      <w:r w:rsidR="00A431D7">
        <w:t xml:space="preserve">hydro </w:t>
      </w:r>
      <w:r w:rsidR="00C2431F">
        <w:t xml:space="preserve">location </w:t>
      </w:r>
      <w:r>
        <w:t>node</w:t>
      </w:r>
      <w:r w:rsidR="00743E05">
        <w:t xml:space="preserve"> </w:t>
      </w:r>
      <w:r w:rsidR="0087496B">
        <w:t xml:space="preserve">that realizes a nexus </w:t>
      </w:r>
      <w:r w:rsidR="00743E05">
        <w:t xml:space="preserve">within </w:t>
      </w:r>
      <w:r w:rsidR="0087496B">
        <w:t>the</w:t>
      </w:r>
      <w:r w:rsidR="00743E05">
        <w:t xml:space="preserve"> hydrology-specific topological </w:t>
      </w:r>
      <w:r w:rsidR="0087496B" w:rsidRPr="0087496B">
        <w:rPr>
          <w:i/>
        </w:rPr>
        <w:t xml:space="preserve">hydro </w:t>
      </w:r>
      <w:r w:rsidR="00743E05" w:rsidRPr="0087496B">
        <w:rPr>
          <w:i/>
        </w:rPr>
        <w:t>complex</w:t>
      </w:r>
      <w:r>
        <w:t>.</w:t>
      </w:r>
      <w:r w:rsidR="0087496B">
        <w:t xml:space="preserve"> </w:t>
      </w:r>
    </w:p>
    <w:p w14:paraId="7CF36CD6" w14:textId="77777777" w:rsidR="00BC5D5D" w:rsidRPr="003377F2" w:rsidRDefault="00BC5D5D" w:rsidP="00BC5D5D">
      <w:pPr>
        <w:pStyle w:val="Heading3"/>
      </w:pPr>
      <w:bookmarkStart w:id="67" w:name="_Toc484604388"/>
      <w:r w:rsidRPr="003377F2">
        <w:t>Hydrographic and channel network</w:t>
      </w:r>
      <w:bookmarkEnd w:id="67"/>
    </w:p>
    <w:p w14:paraId="2480B00A" w14:textId="19BD331E" w:rsidR="003377F2" w:rsidRDefault="003377F2" w:rsidP="003377F2">
      <w:pPr>
        <w:pStyle w:val="NormalWeb"/>
        <w:jc w:val="both"/>
        <w:rPr>
          <w:lang w:val="en-US"/>
        </w:rPr>
      </w:pPr>
      <w:r>
        <w:rPr>
          <w:lang w:val="en-US"/>
        </w:rPr>
        <w:t>Surface water flows in networks, and so hydrographic</w:t>
      </w:r>
      <w:r w:rsidRPr="009533F5">
        <w:rPr>
          <w:lang w:val="en-US"/>
        </w:rPr>
        <w:t xml:space="preserve"> data is commonly organized into </w:t>
      </w:r>
      <w:r>
        <w:rPr>
          <w:lang w:val="en-US"/>
        </w:rPr>
        <w:t xml:space="preserve">those same </w:t>
      </w:r>
      <w:r w:rsidRPr="009533F5">
        <w:rPr>
          <w:lang w:val="en-US"/>
        </w:rPr>
        <w:t xml:space="preserve">networks. </w:t>
      </w:r>
      <w:r>
        <w:rPr>
          <w:lang w:val="en-US"/>
        </w:rPr>
        <w:t>Surface water</w:t>
      </w:r>
      <w:r w:rsidR="006A5938">
        <w:rPr>
          <w:lang w:val="en-US"/>
        </w:rPr>
        <w:t xml:space="preserve"> networks are also self-similar; t</w:t>
      </w:r>
      <w:r>
        <w:rPr>
          <w:lang w:val="en-US"/>
        </w:rPr>
        <w:t>he patterns of rivers and deltas visible at a continental scale resolve continuously into similar but more detailed nested networks of streams, lakes, confluences, and other features as the spatial scale of mapping and inquiry increases. The HY_Features model of catchment</w:t>
      </w:r>
      <w:r w:rsidR="006A5938">
        <w:rPr>
          <w:lang w:val="en-US"/>
        </w:rPr>
        <w:t xml:space="preserve"> networks</w:t>
      </w:r>
      <w:r>
        <w:rPr>
          <w:lang w:val="en-US"/>
        </w:rPr>
        <w:t xml:space="preserve"> and nested </w:t>
      </w:r>
      <w:r w:rsidR="004B1E39">
        <w:rPr>
          <w:lang w:val="en-US"/>
        </w:rPr>
        <w:t>waterbody and channel</w:t>
      </w:r>
      <w:r w:rsidR="006A5938">
        <w:rPr>
          <w:lang w:val="en-US"/>
        </w:rPr>
        <w:t xml:space="preserve"> network</w:t>
      </w:r>
      <w:r w:rsidR="004B1E39">
        <w:rPr>
          <w:lang w:val="en-US"/>
        </w:rPr>
        <w:t xml:space="preserve"> </w:t>
      </w:r>
      <w:r>
        <w:rPr>
          <w:lang w:val="en-US"/>
        </w:rPr>
        <w:t xml:space="preserve">realizations is intended to address the </w:t>
      </w:r>
      <w:r w:rsidR="004B1E39">
        <w:rPr>
          <w:lang w:val="en-US"/>
        </w:rPr>
        <w:t>multi-</w:t>
      </w:r>
      <w:r>
        <w:rPr>
          <w:lang w:val="en-US"/>
        </w:rPr>
        <w:t xml:space="preserve">scale </w:t>
      </w:r>
      <w:r w:rsidR="004B1E39">
        <w:rPr>
          <w:lang w:val="en-US"/>
        </w:rPr>
        <w:t>nature of hydrologic data</w:t>
      </w:r>
      <w:r>
        <w:rPr>
          <w:lang w:val="en-US"/>
        </w:rPr>
        <w:t xml:space="preserve"> and connect hydrologic phenomena and observations across a range of the scales. </w:t>
      </w:r>
    </w:p>
    <w:p w14:paraId="77EE2D5F" w14:textId="6F31E555" w:rsidR="003377F2" w:rsidRPr="008F6480" w:rsidRDefault="003377F2" w:rsidP="003377F2">
      <w:pPr>
        <w:pStyle w:val="NormalWeb"/>
        <w:jc w:val="both"/>
        <w:rPr>
          <w:lang w:val="en-US"/>
        </w:rPr>
      </w:pPr>
      <w:r>
        <w:rPr>
          <w:lang w:val="en-US"/>
        </w:rPr>
        <w:t xml:space="preserve">The basic elements of surface water networks at any scale are </w:t>
      </w:r>
      <w:r w:rsidRPr="008F6480">
        <w:rPr>
          <w:i/>
          <w:lang w:val="en-US"/>
        </w:rPr>
        <w:t>waterbodies</w:t>
      </w:r>
      <w:r>
        <w:rPr>
          <w:lang w:val="en-US"/>
        </w:rPr>
        <w:t xml:space="preserve"> and the </w:t>
      </w:r>
      <w:r w:rsidRPr="008F6480">
        <w:rPr>
          <w:i/>
          <w:lang w:val="en-US"/>
        </w:rPr>
        <w:t>channels</w:t>
      </w:r>
      <w:r w:rsidR="006A5938">
        <w:rPr>
          <w:i/>
          <w:lang w:val="en-US"/>
        </w:rPr>
        <w:t xml:space="preserve"> and depressions</w:t>
      </w:r>
      <w:r>
        <w:rPr>
          <w:lang w:val="en-US"/>
        </w:rPr>
        <w:t xml:space="preserve"> through which they flow and in which they are contained. </w:t>
      </w:r>
      <w:r w:rsidRPr="008F6480">
        <w:rPr>
          <w:lang w:val="en-US"/>
        </w:rPr>
        <w:t>Following the definitions in the WMO</w:t>
      </w:r>
      <w:r w:rsidR="004B3969">
        <w:rPr>
          <w:lang w:val="en-US"/>
        </w:rPr>
        <w:t>/UNESCO</w:t>
      </w:r>
      <w:r w:rsidRPr="008F6480">
        <w:rPr>
          <w:lang w:val="en-US"/>
        </w:rPr>
        <w:t xml:space="preserve"> "International Glossary of Hydrology" [9] a </w:t>
      </w:r>
      <w:r w:rsidR="007735C1">
        <w:rPr>
          <w:lang w:val="en-US"/>
        </w:rPr>
        <w:t>waterbody</w:t>
      </w:r>
      <w:r w:rsidRPr="008F6480">
        <w:rPr>
          <w:lang w:val="en-US"/>
        </w:rPr>
        <w:t xml:space="preserve"> is understood as the mass of liquid water accumulated on or below the land surface as a body of flowing water, which in some parts may have stagnant water that is not moving or flowing. The </w:t>
      </w:r>
      <w:r w:rsidR="007735C1">
        <w:rPr>
          <w:lang w:val="en-US"/>
        </w:rPr>
        <w:t>waterbody</w:t>
      </w:r>
      <w:r w:rsidRPr="008F6480">
        <w:rPr>
          <w:lang w:val="en-US"/>
        </w:rPr>
        <w:t xml:space="preserve"> concept formalized in this specification is consistent with this definition, but focuses on surface-</w:t>
      </w:r>
      <w:r w:rsidR="007735C1">
        <w:rPr>
          <w:lang w:val="en-US"/>
        </w:rPr>
        <w:t>waterbodies</w:t>
      </w:r>
      <w:r w:rsidRPr="008F6480">
        <w:rPr>
          <w:lang w:val="en-US"/>
        </w:rPr>
        <w:t xml:space="preserve"> only. A conceptual model capturing the specifics of bodies of groundwater as well as aquifers containing groundwater are provided by the WaterML2 Part 4 - GroundwaterML2 specification [6]. </w:t>
      </w:r>
      <w:r>
        <w:rPr>
          <w:lang w:val="en-US"/>
        </w:rPr>
        <w:t>A future WaterML2 specification part is expected to complete the sub-atmospheric hydrologic cycle by addressing features such as recharge zones and springs that connect groundwater with surface water phenomena.</w:t>
      </w:r>
    </w:p>
    <w:p w14:paraId="074F8921" w14:textId="3E4DDA49" w:rsidR="003377F2" w:rsidRPr="008F6480" w:rsidRDefault="00E647B3" w:rsidP="003377F2">
      <w:pPr>
        <w:pStyle w:val="NormalWeb"/>
        <w:jc w:val="both"/>
        <w:rPr>
          <w:b/>
          <w:lang w:val="en-US"/>
        </w:rPr>
      </w:pPr>
      <w:r>
        <w:rPr>
          <w:lang w:val="en-US"/>
        </w:rPr>
        <w:t>The container for a waterbody, a</w:t>
      </w:r>
      <w:r w:rsidR="003377F2" w:rsidRPr="008F6480">
        <w:rPr>
          <w:lang w:val="en-US"/>
        </w:rPr>
        <w:t xml:space="preserve"> </w:t>
      </w:r>
      <w:r>
        <w:rPr>
          <w:lang w:val="en-US"/>
        </w:rPr>
        <w:t>channel</w:t>
      </w:r>
      <w:r w:rsidR="00E678F3">
        <w:rPr>
          <w:lang w:val="en-US"/>
        </w:rPr>
        <w:t xml:space="preserve"> or depression,</w:t>
      </w:r>
      <w:r w:rsidR="003377F2" w:rsidRPr="008F6480">
        <w:rPr>
          <w:lang w:val="en-US"/>
        </w:rPr>
        <w:t xml:space="preserve"> is commonly understood as a </w:t>
      </w:r>
      <w:r w:rsidR="003377F2">
        <w:rPr>
          <w:lang w:val="en-US"/>
        </w:rPr>
        <w:t xml:space="preserve">type of </w:t>
      </w:r>
      <w:r w:rsidR="003377F2" w:rsidRPr="008F6480">
        <w:rPr>
          <w:lang w:val="en-US"/>
        </w:rPr>
        <w:t xml:space="preserve">natural or man-made </w:t>
      </w:r>
      <w:r>
        <w:rPr>
          <w:lang w:val="en-US"/>
        </w:rPr>
        <w:t>watercourse</w:t>
      </w:r>
      <w:r w:rsidR="003377F2" w:rsidRPr="008F6480">
        <w:rPr>
          <w:lang w:val="en-US"/>
        </w:rPr>
        <w:t xml:space="preserve"> through or along which water m</w:t>
      </w:r>
      <w:r w:rsidR="003377F2">
        <w:rPr>
          <w:lang w:val="en-US"/>
        </w:rPr>
        <w:t>ay or may not flow [9]. A</w:t>
      </w:r>
      <w:r w:rsidR="003377F2" w:rsidRPr="008F6480">
        <w:rPr>
          <w:lang w:val="en-US"/>
        </w:rPr>
        <w:t xml:space="preserve"> network </w:t>
      </w:r>
      <w:r w:rsidR="003377F2">
        <w:rPr>
          <w:lang w:val="en-US"/>
        </w:rPr>
        <w:t xml:space="preserve">of channels </w:t>
      </w:r>
      <w:r w:rsidR="00894133" w:rsidRPr="00363B1C">
        <w:rPr>
          <w:lang w:val="en-US"/>
        </w:rPr>
        <w:t xml:space="preserve">(or drainage pattern) </w:t>
      </w:r>
      <w:r w:rsidR="003377F2" w:rsidRPr="008F6480">
        <w:rPr>
          <w:lang w:val="en-US"/>
        </w:rPr>
        <w:t>exists independent of whether it contains water</w:t>
      </w:r>
      <w:r w:rsidR="003377F2">
        <w:rPr>
          <w:lang w:val="en-US"/>
        </w:rPr>
        <w:t xml:space="preserve"> at a particular</w:t>
      </w:r>
      <w:r w:rsidR="00E678F3">
        <w:rPr>
          <w:lang w:val="en-US"/>
        </w:rPr>
        <w:t xml:space="preserve"> time. </w:t>
      </w:r>
      <w:r w:rsidR="003377F2">
        <w:rPr>
          <w:lang w:val="en-US"/>
        </w:rPr>
        <w:t>The HY_Features</w:t>
      </w:r>
      <w:r w:rsidR="003377F2" w:rsidRPr="008F6480">
        <w:rPr>
          <w:lang w:val="en-US"/>
        </w:rPr>
        <w:t xml:space="preserve"> conceptual model </w:t>
      </w:r>
      <w:r w:rsidR="003377F2">
        <w:rPr>
          <w:lang w:val="en-US"/>
        </w:rPr>
        <w:t xml:space="preserve">accommodates both targets </w:t>
      </w:r>
      <w:r w:rsidR="00E678F3">
        <w:rPr>
          <w:lang w:val="en-US"/>
        </w:rPr>
        <w:t xml:space="preserve">(waterbody and container) </w:t>
      </w:r>
      <w:r w:rsidR="003377F2">
        <w:rPr>
          <w:lang w:val="en-US"/>
        </w:rPr>
        <w:t>of hydrologic study by defining separately and then linking together waterbody features</w:t>
      </w:r>
      <w:r w:rsidR="003377F2" w:rsidRPr="008F6480">
        <w:rPr>
          <w:lang w:val="en-US"/>
        </w:rPr>
        <w:t xml:space="preserve"> and </w:t>
      </w:r>
      <w:r w:rsidR="003377F2">
        <w:rPr>
          <w:lang w:val="en-US"/>
        </w:rPr>
        <w:t>containing land surface features</w:t>
      </w:r>
      <w:r w:rsidR="003377F2" w:rsidRPr="008F6480">
        <w:rPr>
          <w:lang w:val="en-US"/>
        </w:rPr>
        <w:t xml:space="preserve">. </w:t>
      </w:r>
      <w:r w:rsidR="003377F2" w:rsidRPr="008F6480">
        <w:rPr>
          <w:rStyle w:val="Strong"/>
          <w:b w:val="0"/>
          <w:lang w:val="en-US"/>
        </w:rPr>
        <w:t xml:space="preserve">Note that flow-through </w:t>
      </w:r>
      <w:r w:rsidR="003377F2">
        <w:rPr>
          <w:rStyle w:val="Strong"/>
          <w:b w:val="0"/>
          <w:lang w:val="en-US"/>
        </w:rPr>
        <w:t xml:space="preserve">or standing </w:t>
      </w:r>
      <w:r w:rsidR="003377F2" w:rsidRPr="008F6480">
        <w:rPr>
          <w:rStyle w:val="Strong"/>
          <w:b w:val="0"/>
          <w:lang w:val="en-US"/>
        </w:rPr>
        <w:t xml:space="preserve">lakes and </w:t>
      </w:r>
      <w:r w:rsidR="003377F2">
        <w:rPr>
          <w:rStyle w:val="Strong"/>
          <w:b w:val="0"/>
          <w:lang w:val="en-US"/>
        </w:rPr>
        <w:t>similar</w:t>
      </w:r>
      <w:r w:rsidR="003377F2" w:rsidRPr="008F6480">
        <w:rPr>
          <w:rStyle w:val="Strong"/>
          <w:b w:val="0"/>
          <w:lang w:val="en-US"/>
        </w:rPr>
        <w:t xml:space="preserve"> </w:t>
      </w:r>
      <w:r w:rsidR="003377F2">
        <w:rPr>
          <w:rStyle w:val="Strong"/>
          <w:b w:val="0"/>
          <w:lang w:val="en-US"/>
        </w:rPr>
        <w:t xml:space="preserve">features </w:t>
      </w:r>
      <w:r w:rsidR="003377F2" w:rsidRPr="008F6480">
        <w:rPr>
          <w:rStyle w:val="Strong"/>
          <w:b w:val="0"/>
          <w:lang w:val="en-US"/>
        </w:rPr>
        <w:t xml:space="preserve">are considered to be </w:t>
      </w:r>
      <w:r w:rsidR="003377F2">
        <w:rPr>
          <w:rStyle w:val="Strong"/>
          <w:b w:val="0"/>
          <w:lang w:val="en-US"/>
        </w:rPr>
        <w:t>types of water</w:t>
      </w:r>
      <w:r w:rsidR="003377F2" w:rsidRPr="008F6480">
        <w:rPr>
          <w:rStyle w:val="Strong"/>
          <w:b w:val="0"/>
          <w:lang w:val="en-US"/>
        </w:rPr>
        <w:t xml:space="preserve">bodies whose container is </w:t>
      </w:r>
      <w:r w:rsidR="003377F2">
        <w:rPr>
          <w:rStyle w:val="Strong"/>
          <w:b w:val="0"/>
          <w:lang w:val="en-US"/>
        </w:rPr>
        <w:t xml:space="preserve">a </w:t>
      </w:r>
      <w:r w:rsidR="003377F2" w:rsidRPr="008F6480">
        <w:rPr>
          <w:rStyle w:val="Strong"/>
          <w:b w:val="0"/>
          <w:lang w:val="en-US"/>
        </w:rPr>
        <w:t>depression.</w:t>
      </w:r>
      <w:r w:rsidR="00894133">
        <w:rPr>
          <w:rStyle w:val="Strong"/>
          <w:b w:val="0"/>
          <w:lang w:val="en-US"/>
        </w:rPr>
        <w:t xml:space="preserve"> </w:t>
      </w:r>
    </w:p>
    <w:p w14:paraId="114C74F5" w14:textId="24D8C29A" w:rsidR="003377F2" w:rsidRPr="008F6480" w:rsidRDefault="003377F2" w:rsidP="003377F2">
      <w:pPr>
        <w:pStyle w:val="NormalWeb"/>
        <w:jc w:val="both"/>
        <w:rPr>
          <w:b/>
          <w:lang w:val="en-US"/>
        </w:rPr>
      </w:pPr>
      <w:r>
        <w:rPr>
          <w:lang w:val="en-US"/>
        </w:rPr>
        <w:t>Connected water</w:t>
      </w:r>
      <w:r w:rsidRPr="008F6480">
        <w:rPr>
          <w:lang w:val="en-US"/>
        </w:rPr>
        <w:t xml:space="preserve">bodies with their associated </w:t>
      </w:r>
      <w:r w:rsidR="004B1E39">
        <w:rPr>
          <w:lang w:val="en-US"/>
        </w:rPr>
        <w:t xml:space="preserve">containing </w:t>
      </w:r>
      <w:r w:rsidR="00E678F3">
        <w:rPr>
          <w:lang w:val="en-US"/>
        </w:rPr>
        <w:t>channel network</w:t>
      </w:r>
      <w:r>
        <w:rPr>
          <w:lang w:val="en-US"/>
        </w:rPr>
        <w:t xml:space="preserve"> make up the h</w:t>
      </w:r>
      <w:r w:rsidRPr="008F6480">
        <w:rPr>
          <w:lang w:val="en-US"/>
        </w:rPr>
        <w:t xml:space="preserve">ydrographic and channel networks </w:t>
      </w:r>
      <w:r>
        <w:rPr>
          <w:lang w:val="en-US"/>
        </w:rPr>
        <w:t xml:space="preserve">that </w:t>
      </w:r>
      <w:r w:rsidR="00894133">
        <w:rPr>
          <w:lang w:val="en-US"/>
        </w:rPr>
        <w:t xml:space="preserve">hydrology-specific </w:t>
      </w:r>
      <w:r>
        <w:rPr>
          <w:lang w:val="en-US"/>
        </w:rPr>
        <w:t>realize</w:t>
      </w:r>
      <w:r w:rsidRPr="008F6480">
        <w:rPr>
          <w:lang w:val="en-US"/>
        </w:rPr>
        <w:t xml:space="preserve"> the catchment </w:t>
      </w:r>
      <w:r>
        <w:rPr>
          <w:lang w:val="en-US"/>
        </w:rPr>
        <w:t xml:space="preserve">that </w:t>
      </w:r>
      <w:r w:rsidRPr="008F6480">
        <w:rPr>
          <w:lang w:val="en-US"/>
        </w:rPr>
        <w:t>the network</w:t>
      </w:r>
      <w:r>
        <w:rPr>
          <w:lang w:val="en-US"/>
        </w:rPr>
        <w:t>s drain</w:t>
      </w:r>
      <w:r w:rsidRPr="008F6480">
        <w:rPr>
          <w:lang w:val="en-US"/>
        </w:rPr>
        <w:t xml:space="preserve">. Individual waterbodies </w:t>
      </w:r>
      <w:r>
        <w:rPr>
          <w:lang w:val="en-US"/>
        </w:rPr>
        <w:t xml:space="preserve">themselves </w:t>
      </w:r>
      <w:r w:rsidRPr="008F6480">
        <w:rPr>
          <w:lang w:val="en-US"/>
        </w:rPr>
        <w:t xml:space="preserve">can </w:t>
      </w:r>
      <w:r>
        <w:rPr>
          <w:lang w:val="en-US"/>
        </w:rPr>
        <w:t xml:space="preserve">also </w:t>
      </w:r>
      <w:r w:rsidRPr="008F6480">
        <w:rPr>
          <w:lang w:val="en-US"/>
        </w:rPr>
        <w:t xml:space="preserve">be </w:t>
      </w:r>
      <w:r>
        <w:rPr>
          <w:lang w:val="en-US"/>
        </w:rPr>
        <w:t xml:space="preserve">characterized in more detail along </w:t>
      </w:r>
      <w:r w:rsidRPr="008F6480">
        <w:rPr>
          <w:lang w:val="en-US"/>
        </w:rPr>
        <w:t>vertical cross- or</w:t>
      </w:r>
      <w:r>
        <w:rPr>
          <w:lang w:val="en-US"/>
        </w:rPr>
        <w:t xml:space="preserve"> longitudinal sections as well as within </w:t>
      </w:r>
      <w:r w:rsidRPr="008F6480">
        <w:rPr>
          <w:lang w:val="en-US"/>
        </w:rPr>
        <w:t xml:space="preserve">horizontal </w:t>
      </w:r>
      <w:r>
        <w:rPr>
          <w:lang w:val="en-US"/>
        </w:rPr>
        <w:t>strata</w:t>
      </w:r>
      <w:r w:rsidRPr="008F6480">
        <w:rPr>
          <w:lang w:val="en-US"/>
        </w:rPr>
        <w:t xml:space="preserve"> </w:t>
      </w:r>
      <w:r>
        <w:rPr>
          <w:lang w:val="en-US"/>
        </w:rPr>
        <w:t>as to their</w:t>
      </w:r>
      <w:r w:rsidRPr="008F6480">
        <w:rPr>
          <w:lang w:val="en-US"/>
        </w:rPr>
        <w:t xml:space="preserve"> distinct thermal,</w:t>
      </w:r>
      <w:r>
        <w:rPr>
          <w:lang w:val="en-US"/>
        </w:rPr>
        <w:t xml:space="preserve"> salinity, oxygen, and nutrient </w:t>
      </w:r>
      <w:r w:rsidRPr="008F6480">
        <w:rPr>
          <w:lang w:val="en-US"/>
        </w:rPr>
        <w:t>characteristics</w:t>
      </w:r>
      <w:r>
        <w:rPr>
          <w:lang w:val="en-US"/>
        </w:rPr>
        <w:t>, etc</w:t>
      </w:r>
      <w:r w:rsidRPr="008F6480">
        <w:rPr>
          <w:lang w:val="en-US"/>
        </w:rPr>
        <w:t>.</w:t>
      </w:r>
      <w:r w:rsidR="00E678F3">
        <w:rPr>
          <w:lang w:val="en-US"/>
        </w:rPr>
        <w:t xml:space="preserve"> Such bathymetric and strata information may also be represented as or derived from a surface such as </w:t>
      </w:r>
      <w:r w:rsidR="00E678F3">
        <w:rPr>
          <w:lang w:val="en-US"/>
        </w:rPr>
        <w:lastRenderedPageBreak/>
        <w:t xml:space="preserve">would be derived from </w:t>
      </w:r>
      <w:r w:rsidR="00894133">
        <w:rPr>
          <w:lang w:val="en-US"/>
        </w:rPr>
        <w:t>L</w:t>
      </w:r>
      <w:r w:rsidR="00E678F3">
        <w:rPr>
          <w:lang w:val="en-US"/>
        </w:rPr>
        <w:t>idar.</w:t>
      </w:r>
      <w:r w:rsidRPr="008F6480">
        <w:rPr>
          <w:lang w:val="en-US"/>
        </w:rPr>
        <w:t xml:space="preserve"> Water</w:t>
      </w:r>
      <w:r>
        <w:rPr>
          <w:lang w:val="en-US"/>
        </w:rPr>
        <w:t>bodies</w:t>
      </w:r>
      <w:r w:rsidRPr="008F6480">
        <w:rPr>
          <w:lang w:val="en-US"/>
        </w:rPr>
        <w:t xml:space="preserve"> </w:t>
      </w:r>
      <w:r w:rsidR="00E678F3">
        <w:rPr>
          <w:lang w:val="en-US"/>
        </w:rPr>
        <w:t>or their strata may</w:t>
      </w:r>
      <w:r w:rsidRPr="008F6480">
        <w:rPr>
          <w:lang w:val="en-US"/>
        </w:rPr>
        <w:t xml:space="preserve"> </w:t>
      </w:r>
      <w:r>
        <w:rPr>
          <w:lang w:val="en-US"/>
        </w:rPr>
        <w:t>also be recognized as storage reservoir features</w:t>
      </w:r>
      <w:r w:rsidR="00E678F3">
        <w:rPr>
          <w:lang w:val="en-US"/>
        </w:rPr>
        <w:t xml:space="preserve"> with </w:t>
      </w:r>
      <w:r>
        <w:rPr>
          <w:lang w:val="en-US"/>
        </w:rPr>
        <w:t xml:space="preserve">water </w:t>
      </w:r>
      <w:r w:rsidRPr="008F6480">
        <w:rPr>
          <w:lang w:val="en-US"/>
        </w:rPr>
        <w:t>use, regulation, or control</w:t>
      </w:r>
      <w:r w:rsidR="00E678F3">
        <w:rPr>
          <w:lang w:val="en-US"/>
        </w:rPr>
        <w:t xml:space="preserve"> characteristics</w:t>
      </w:r>
      <w:r w:rsidRPr="008F6480">
        <w:rPr>
          <w:lang w:val="en-US"/>
        </w:rPr>
        <w:t>.</w:t>
      </w:r>
    </w:p>
    <w:p w14:paraId="3D2F96CC" w14:textId="33ECFAA9" w:rsidR="003377F2" w:rsidRPr="00A27FA3" w:rsidRDefault="003377F2" w:rsidP="003377F2">
      <w:pPr>
        <w:pStyle w:val="NormalWeb"/>
        <w:jc w:val="both"/>
        <w:rPr>
          <w:lang w:val="en-US"/>
        </w:rPr>
      </w:pPr>
      <w:r>
        <w:rPr>
          <w:lang w:val="en-US"/>
        </w:rPr>
        <w:t xml:space="preserve">In order to form hydrographic or channel networks, </w:t>
      </w:r>
      <w:r w:rsidRPr="008F6480">
        <w:rPr>
          <w:lang w:val="en-US"/>
        </w:rPr>
        <w:t xml:space="preserve">waterbodies </w:t>
      </w:r>
      <w:r>
        <w:rPr>
          <w:lang w:val="en-US"/>
        </w:rPr>
        <w:t xml:space="preserve">or channels </w:t>
      </w:r>
      <w:r w:rsidR="00B1458F">
        <w:rPr>
          <w:lang w:val="en-US"/>
        </w:rPr>
        <w:t xml:space="preserve">that </w:t>
      </w:r>
      <w:r w:rsidR="00017C9F">
        <w:rPr>
          <w:lang w:val="en-US"/>
        </w:rPr>
        <w:t xml:space="preserve">hydrologically </w:t>
      </w:r>
      <w:r w:rsidR="00252652">
        <w:rPr>
          <w:lang w:val="en-US"/>
        </w:rPr>
        <w:t xml:space="preserve">realize catchments </w:t>
      </w:r>
      <w:r w:rsidR="00B1458F">
        <w:rPr>
          <w:lang w:val="en-US"/>
        </w:rPr>
        <w:t xml:space="preserve">as </w:t>
      </w:r>
      <w:r>
        <w:rPr>
          <w:lang w:val="en-US"/>
        </w:rPr>
        <w:t>topological edges need to be connected by way of topological nodes</w:t>
      </w:r>
      <w:r w:rsidR="00687B5B">
        <w:rPr>
          <w:lang w:val="en-US"/>
        </w:rPr>
        <w:t>. T</w:t>
      </w:r>
      <w:r w:rsidR="00687B5B" w:rsidRPr="008F6480">
        <w:rPr>
          <w:lang w:val="en-US"/>
        </w:rPr>
        <w:t xml:space="preserve">he HY_Features model </w:t>
      </w:r>
      <w:r w:rsidR="00687B5B">
        <w:rPr>
          <w:lang w:val="en-US"/>
        </w:rPr>
        <w:t>therefore connects</w:t>
      </w:r>
      <w:r w:rsidR="00687B5B" w:rsidRPr="008F6480">
        <w:rPr>
          <w:lang w:val="en-US"/>
        </w:rPr>
        <w:t xml:space="preserve"> waterbodies </w:t>
      </w:r>
      <w:r w:rsidR="00687B5B">
        <w:rPr>
          <w:lang w:val="en-US"/>
        </w:rPr>
        <w:t>or channels through</w:t>
      </w:r>
      <w:r w:rsidR="00687B5B" w:rsidRPr="008F6480">
        <w:rPr>
          <w:lang w:val="en-US"/>
        </w:rPr>
        <w:t xml:space="preserve"> </w:t>
      </w:r>
      <w:r w:rsidR="00687B5B">
        <w:rPr>
          <w:lang w:val="en-US"/>
        </w:rPr>
        <w:t xml:space="preserve">a hydro location which realizes the </w:t>
      </w:r>
      <w:r w:rsidR="0038763A">
        <w:rPr>
          <w:lang w:val="en-US"/>
        </w:rPr>
        <w:t>hydro nexus</w:t>
      </w:r>
      <w:r w:rsidR="007846A4" w:rsidRPr="007846A4">
        <w:rPr>
          <w:lang w:val="en-US"/>
        </w:rPr>
        <w:t xml:space="preserve"> </w:t>
      </w:r>
      <w:r w:rsidR="007846A4">
        <w:rPr>
          <w:lang w:val="en-US"/>
        </w:rPr>
        <w:t>corresponding to these catchments</w:t>
      </w:r>
      <w:r>
        <w:rPr>
          <w:lang w:val="en-US"/>
        </w:rPr>
        <w:t xml:space="preserve">. Although an entire network realizes the catchment that it drains to a single </w:t>
      </w:r>
      <w:r w:rsidR="00081A67">
        <w:rPr>
          <w:lang w:val="en-US"/>
        </w:rPr>
        <w:t>hydro nexus</w:t>
      </w:r>
      <w:r>
        <w:rPr>
          <w:lang w:val="en-US"/>
        </w:rPr>
        <w:t xml:space="preserve">, each </w:t>
      </w:r>
      <w:r w:rsidR="0038763A">
        <w:rPr>
          <w:lang w:val="en-US"/>
        </w:rPr>
        <w:t xml:space="preserve">hydro location </w:t>
      </w:r>
      <w:r>
        <w:rPr>
          <w:lang w:val="en-US"/>
        </w:rPr>
        <w:t xml:space="preserve">node connecting waterbodies or channels </w:t>
      </w:r>
      <w:r w:rsidR="00E678F3">
        <w:rPr>
          <w:lang w:val="en-US"/>
        </w:rPr>
        <w:t>can</w:t>
      </w:r>
      <w:r>
        <w:rPr>
          <w:lang w:val="en-US"/>
        </w:rPr>
        <w:t xml:space="preserve"> also </w:t>
      </w:r>
      <w:r w:rsidR="00E678F3">
        <w:rPr>
          <w:lang w:val="en-US"/>
        </w:rPr>
        <w:t>be thought of as</w:t>
      </w:r>
      <w:r w:rsidR="0038763A">
        <w:rPr>
          <w:lang w:val="en-US"/>
        </w:rPr>
        <w:t xml:space="preserve"> realization of</w:t>
      </w:r>
      <w:r w:rsidR="00E678F3">
        <w:rPr>
          <w:lang w:val="en-US"/>
        </w:rPr>
        <w:t xml:space="preserve"> </w:t>
      </w:r>
      <w:r>
        <w:rPr>
          <w:lang w:val="en-US"/>
        </w:rPr>
        <w:t xml:space="preserve">a </w:t>
      </w:r>
      <w:r w:rsidR="00081A67">
        <w:rPr>
          <w:lang w:val="en-US"/>
        </w:rPr>
        <w:t xml:space="preserve">hydro nexus </w:t>
      </w:r>
      <w:r>
        <w:rPr>
          <w:lang w:val="en-US"/>
        </w:rPr>
        <w:t>that drains the sub-catchment that feeds that waterbody.</w:t>
      </w:r>
      <w:r w:rsidR="00687B5B">
        <w:rPr>
          <w:lang w:val="en-US"/>
        </w:rPr>
        <w:t xml:space="preserve"> </w:t>
      </w:r>
      <w:r w:rsidR="00FA2BC6">
        <w:rPr>
          <w:lang w:val="en-US"/>
        </w:rPr>
        <w:t xml:space="preserve">The </w:t>
      </w:r>
      <w:r w:rsidRPr="008F6480">
        <w:rPr>
          <w:lang w:val="en-US"/>
        </w:rPr>
        <w:t>catchment relationships</w:t>
      </w:r>
      <w:r>
        <w:rPr>
          <w:lang w:val="en-US"/>
        </w:rPr>
        <w:t xml:space="preserve"> defined in the </w:t>
      </w:r>
      <w:r w:rsidR="00FA2BC6">
        <w:rPr>
          <w:lang w:val="en-US"/>
        </w:rPr>
        <w:t xml:space="preserve">catchment </w:t>
      </w:r>
      <w:r>
        <w:rPr>
          <w:lang w:val="en-US"/>
        </w:rPr>
        <w:t>model</w:t>
      </w:r>
      <w:r w:rsidRPr="008F6480">
        <w:rPr>
          <w:lang w:val="en-US"/>
        </w:rPr>
        <w:t xml:space="preserve"> </w:t>
      </w:r>
      <w:r w:rsidR="00FD57EA">
        <w:rPr>
          <w:lang w:val="en-US"/>
        </w:rPr>
        <w:t xml:space="preserve">described in this standard </w:t>
      </w:r>
      <w:r w:rsidRPr="008F6480">
        <w:rPr>
          <w:lang w:val="en-US"/>
        </w:rPr>
        <w:t xml:space="preserve">can be used for both the larger catchment realized by the whole hydrographic network and the catchment(s) whose </w:t>
      </w:r>
      <w:r w:rsidR="00081A67">
        <w:rPr>
          <w:lang w:val="en-US"/>
        </w:rPr>
        <w:t>hydro nexuses</w:t>
      </w:r>
      <w:r w:rsidR="00081A67" w:rsidRPr="008F6480">
        <w:rPr>
          <w:lang w:val="en-US"/>
        </w:rPr>
        <w:t xml:space="preserve"> </w:t>
      </w:r>
      <w:r w:rsidR="00081A67">
        <w:rPr>
          <w:lang w:val="en-US"/>
        </w:rPr>
        <w:t>can be</w:t>
      </w:r>
      <w:r w:rsidRPr="008F6480">
        <w:rPr>
          <w:lang w:val="en-US"/>
        </w:rPr>
        <w:t xml:space="preserve"> used to </w:t>
      </w:r>
      <w:r>
        <w:rPr>
          <w:lang w:val="en-US"/>
        </w:rPr>
        <w:t xml:space="preserve">connect </w:t>
      </w:r>
      <w:r w:rsidRPr="008F6480">
        <w:rPr>
          <w:lang w:val="en-US"/>
        </w:rPr>
        <w:t xml:space="preserve">waterbodies </w:t>
      </w:r>
      <w:r w:rsidR="00FD57EA">
        <w:rPr>
          <w:lang w:val="en-US"/>
        </w:rPr>
        <w:t xml:space="preserve">at hydro locations </w:t>
      </w:r>
      <w:r>
        <w:rPr>
          <w:lang w:val="en-US"/>
        </w:rPr>
        <w:t>within the hydrographic network</w:t>
      </w:r>
      <w:r w:rsidRPr="008F6480">
        <w:rPr>
          <w:lang w:val="en-US"/>
        </w:rPr>
        <w:t>.</w:t>
      </w:r>
      <w:r w:rsidR="00E678F3">
        <w:rPr>
          <w:lang w:val="en-US"/>
        </w:rPr>
        <w:t xml:space="preserve"> While there is </w:t>
      </w:r>
      <w:r w:rsidR="00FD57EA">
        <w:rPr>
          <w:lang w:val="en-US"/>
        </w:rPr>
        <w:t>conceptually a</w:t>
      </w:r>
      <w:r w:rsidR="00E678F3">
        <w:rPr>
          <w:lang w:val="en-US"/>
        </w:rPr>
        <w:t xml:space="preserve"> hydro nexus </w:t>
      </w:r>
      <w:r w:rsidR="00FD57EA">
        <w:rPr>
          <w:lang w:val="en-US"/>
        </w:rPr>
        <w:t xml:space="preserve">realization </w:t>
      </w:r>
      <w:r w:rsidR="00E678F3">
        <w:rPr>
          <w:lang w:val="en-US"/>
        </w:rPr>
        <w:t>at the outlet of every flowing waterbody, it’s important to point out that not all waterbodies will have identified or realized hydro nexus features in eve</w:t>
      </w:r>
      <w:r w:rsidR="00A96828">
        <w:rPr>
          <w:lang w:val="en-US"/>
        </w:rPr>
        <w:t xml:space="preserve">ry dataset. However, the conceptual existence of a </w:t>
      </w:r>
      <w:r w:rsidR="00FD57EA">
        <w:rPr>
          <w:lang w:val="en-US"/>
        </w:rPr>
        <w:t xml:space="preserve">hydro </w:t>
      </w:r>
      <w:r w:rsidR="00A96828">
        <w:rPr>
          <w:lang w:val="en-US"/>
        </w:rPr>
        <w:t xml:space="preserve">nexus </w:t>
      </w:r>
      <w:r w:rsidR="00FD57EA">
        <w:rPr>
          <w:lang w:val="en-US"/>
        </w:rPr>
        <w:t xml:space="preserve">and a hydro location which realizes it </w:t>
      </w:r>
      <w:r w:rsidR="00A96828">
        <w:rPr>
          <w:lang w:val="en-US"/>
        </w:rPr>
        <w:t>at the outlet of a waterbody is important to form cross-scale and cross-dataset hydro location ties between channels, waterbodies, and the catchments they drain.</w:t>
      </w:r>
    </w:p>
    <w:p w14:paraId="65B8E800" w14:textId="579DFD64" w:rsidR="003377F2" w:rsidRPr="00A27FA3" w:rsidRDefault="003377F2" w:rsidP="003377F2">
      <w:pPr>
        <w:pStyle w:val="NormalWeb"/>
        <w:jc w:val="both"/>
        <w:rPr>
          <w:lang w:val="en-US"/>
        </w:rPr>
      </w:pPr>
      <w:r>
        <w:rPr>
          <w:lang w:val="en-US"/>
        </w:rPr>
        <w:t>It is common practice</w:t>
      </w:r>
      <w:r w:rsidRPr="008F6480">
        <w:rPr>
          <w:lang w:val="en-US"/>
        </w:rPr>
        <w:t xml:space="preserve"> to realize a c</w:t>
      </w:r>
      <w:r>
        <w:rPr>
          <w:lang w:val="en-US"/>
        </w:rPr>
        <w:t>atchment as a single main-stem</w:t>
      </w:r>
      <w:r w:rsidRPr="008F6480">
        <w:rPr>
          <w:lang w:val="en-US"/>
        </w:rPr>
        <w:t xml:space="preserve"> </w:t>
      </w:r>
      <w:proofErr w:type="spellStart"/>
      <w:r w:rsidRPr="008F6480">
        <w:rPr>
          <w:lang w:val="en-US"/>
        </w:rPr>
        <w:t>flowpath</w:t>
      </w:r>
      <w:proofErr w:type="spellEnd"/>
      <w:r w:rsidRPr="008F6480">
        <w:rPr>
          <w:lang w:val="en-US"/>
        </w:rPr>
        <w:t xml:space="preserve"> (</w:t>
      </w:r>
      <w:r w:rsidR="00700E20">
        <w:rPr>
          <w:lang w:val="en-US"/>
        </w:rPr>
        <w:fldChar w:fldCharType="begin"/>
      </w:r>
      <w:r w:rsidR="00700E20">
        <w:rPr>
          <w:lang w:val="en-US"/>
        </w:rPr>
        <w:instrText xml:space="preserve"> REF _Ref458765840 \h </w:instrText>
      </w:r>
      <w:r w:rsidR="00700E20">
        <w:rPr>
          <w:lang w:val="en-US"/>
        </w:rPr>
      </w:r>
      <w:r w:rsidR="00700E20">
        <w:rPr>
          <w:lang w:val="en-US"/>
        </w:rPr>
        <w:fldChar w:fldCharType="separate"/>
      </w:r>
      <w:r w:rsidR="000A1A34" w:rsidRPr="008E510D">
        <w:t xml:space="preserve">Figure </w:t>
      </w:r>
      <w:r w:rsidR="000A1A34">
        <w:rPr>
          <w:noProof/>
        </w:rPr>
        <w:t>5</w:t>
      </w:r>
      <w:r w:rsidR="00700E20">
        <w:rPr>
          <w:lang w:val="en-US"/>
        </w:rPr>
        <w:fldChar w:fldCharType="end"/>
      </w:r>
      <w:r w:rsidRPr="008F6480">
        <w:rPr>
          <w:lang w:val="en-US"/>
        </w:rPr>
        <w:fldChar w:fldCharType="begin"/>
      </w:r>
      <w:r w:rsidRPr="008F6480">
        <w:rPr>
          <w:lang w:val="en-US"/>
        </w:rPr>
        <w:instrText xml:space="preserve"> REF flowpath \h  \* MERGEFORMAT </w:instrText>
      </w:r>
      <w:r w:rsidRPr="008F6480">
        <w:rPr>
          <w:lang w:val="en-US"/>
        </w:rPr>
      </w:r>
      <w:r w:rsidRPr="008F6480">
        <w:rPr>
          <w:lang w:val="en-US"/>
        </w:rPr>
        <w:fldChar w:fldCharType="separate"/>
      </w:r>
      <w:r w:rsidR="000A1A34" w:rsidRPr="008E510D">
        <w:t>c</w:t>
      </w:r>
      <w:r w:rsidRPr="008F6480">
        <w:rPr>
          <w:lang w:val="en-US"/>
        </w:rPr>
        <w:fldChar w:fldCharType="end"/>
      </w:r>
      <w:r>
        <w:rPr>
          <w:lang w:val="en-US"/>
        </w:rPr>
        <w:t xml:space="preserve">) as well as a complete hydrographic or channel network. There is some choice in which catchments to delineate and realize in this way. </w:t>
      </w:r>
      <w:r w:rsidR="002B1DE8">
        <w:rPr>
          <w:lang w:val="en-US"/>
        </w:rPr>
        <w:t xml:space="preserve">As discussed in section </w:t>
      </w:r>
      <w:r w:rsidR="002B1DE8">
        <w:rPr>
          <w:lang w:val="en-US"/>
        </w:rPr>
        <w:fldChar w:fldCharType="begin"/>
      </w:r>
      <w:r w:rsidR="002B1DE8">
        <w:rPr>
          <w:lang w:val="en-US"/>
        </w:rPr>
        <w:instrText xml:space="preserve"> REF _Ref484263402 \r \h </w:instrText>
      </w:r>
      <w:r w:rsidR="002B1DE8">
        <w:rPr>
          <w:lang w:val="en-US"/>
        </w:rPr>
      </w:r>
      <w:r w:rsidR="002B1DE8">
        <w:rPr>
          <w:lang w:val="en-US"/>
        </w:rPr>
        <w:fldChar w:fldCharType="separate"/>
      </w:r>
      <w:r w:rsidR="002B1DE8">
        <w:rPr>
          <w:lang w:val="en-US"/>
        </w:rPr>
        <w:t>6.2.1</w:t>
      </w:r>
      <w:r w:rsidR="002B1DE8">
        <w:rPr>
          <w:lang w:val="en-US"/>
        </w:rPr>
        <w:fldChar w:fldCharType="end"/>
      </w:r>
      <w:r w:rsidR="002B1DE8">
        <w:rPr>
          <w:lang w:val="en-US"/>
        </w:rPr>
        <w:t>, s</w:t>
      </w:r>
      <w:r w:rsidRPr="008F6480">
        <w:rPr>
          <w:lang w:val="en-US"/>
        </w:rPr>
        <w:t xml:space="preserve">ome elevation-derived hydrographic datasets define </w:t>
      </w:r>
      <w:r>
        <w:rPr>
          <w:lang w:val="en-US"/>
        </w:rPr>
        <w:t xml:space="preserve">one </w:t>
      </w:r>
      <w:r w:rsidRPr="009533F5">
        <w:rPr>
          <w:lang w:val="en-US"/>
        </w:rPr>
        <w:t>associated drainage</w:t>
      </w:r>
      <w:r w:rsidR="002B1DE8">
        <w:rPr>
          <w:lang w:val="en-US"/>
        </w:rPr>
        <w:t xml:space="preserve"> “reach-</w:t>
      </w:r>
      <w:r w:rsidR="00A819D9">
        <w:rPr>
          <w:lang w:val="en-US"/>
        </w:rPr>
        <w:t>catchment</w:t>
      </w:r>
      <w:r w:rsidR="002B1DE8">
        <w:rPr>
          <w:lang w:val="en-US"/>
        </w:rPr>
        <w:t>”</w:t>
      </w:r>
      <w:r>
        <w:rPr>
          <w:lang w:val="en-US"/>
        </w:rPr>
        <w:t xml:space="preserve"> for</w:t>
      </w:r>
      <w:r w:rsidRPr="008F6480">
        <w:rPr>
          <w:lang w:val="en-US"/>
        </w:rPr>
        <w:t xml:space="preserve"> </w:t>
      </w:r>
      <w:r>
        <w:rPr>
          <w:lang w:val="en-US"/>
        </w:rPr>
        <w:t>each</w:t>
      </w:r>
      <w:r w:rsidRPr="008F6480">
        <w:rPr>
          <w:lang w:val="en-US"/>
        </w:rPr>
        <w:t xml:space="preserve"> </w:t>
      </w:r>
      <w:r>
        <w:rPr>
          <w:lang w:val="en-US"/>
        </w:rPr>
        <w:t>stream segment</w:t>
      </w:r>
      <w:r w:rsidRPr="008F6480">
        <w:rPr>
          <w:lang w:val="en-US"/>
        </w:rPr>
        <w:t xml:space="preserve"> connecting two confluences. Others </w:t>
      </w:r>
      <w:r>
        <w:rPr>
          <w:lang w:val="en-US"/>
        </w:rPr>
        <w:t>identify main-stem</w:t>
      </w:r>
      <w:r w:rsidRPr="008F6480">
        <w:rPr>
          <w:lang w:val="en-US"/>
        </w:rPr>
        <w:t xml:space="preserve"> river</w:t>
      </w:r>
      <w:r>
        <w:rPr>
          <w:lang w:val="en-US"/>
        </w:rPr>
        <w:t>s that flow</w:t>
      </w:r>
      <w:r w:rsidRPr="008F6480">
        <w:rPr>
          <w:lang w:val="en-US"/>
        </w:rPr>
        <w:t xml:space="preserve"> from </w:t>
      </w:r>
      <w:r>
        <w:rPr>
          <w:lang w:val="en-US"/>
        </w:rPr>
        <w:t xml:space="preserve">their </w:t>
      </w:r>
      <w:r w:rsidRPr="008F6480">
        <w:rPr>
          <w:lang w:val="en-US"/>
        </w:rPr>
        <w:t xml:space="preserve">headwaters to </w:t>
      </w:r>
      <w:r>
        <w:rPr>
          <w:lang w:val="en-US"/>
        </w:rPr>
        <w:t>a</w:t>
      </w:r>
      <w:r w:rsidRPr="008F6480">
        <w:rPr>
          <w:lang w:val="en-US"/>
        </w:rPr>
        <w:t xml:space="preserve"> common outlet. In either case, the </w:t>
      </w:r>
      <w:r>
        <w:rPr>
          <w:lang w:val="en-US"/>
        </w:rPr>
        <w:t xml:space="preserve">corresponding </w:t>
      </w:r>
      <w:r w:rsidRPr="008F6480">
        <w:rPr>
          <w:lang w:val="en-US"/>
        </w:rPr>
        <w:t xml:space="preserve">catchment typically carries the </w:t>
      </w:r>
      <w:r w:rsidR="00A819D9">
        <w:rPr>
          <w:lang w:val="en-US"/>
        </w:rPr>
        <w:t>identity</w:t>
      </w:r>
      <w:r w:rsidR="002B1DE8">
        <w:rPr>
          <w:lang w:val="en-US"/>
        </w:rPr>
        <w:t xml:space="preserve"> (name or some ID)</w:t>
      </w:r>
      <w:r w:rsidRPr="008F6480">
        <w:rPr>
          <w:lang w:val="en-US"/>
        </w:rPr>
        <w:t xml:space="preserve"> of the main river and its outlet is considered the mouth of the river. </w:t>
      </w:r>
      <w:r>
        <w:rPr>
          <w:lang w:val="en-US"/>
        </w:rPr>
        <w:t xml:space="preserve">The main stem flowpath serves as both a component of the stream network realizing a catchment and as a standalone realization linking the </w:t>
      </w:r>
      <w:r w:rsidR="00FD57EA">
        <w:rPr>
          <w:lang w:val="en-US"/>
        </w:rPr>
        <w:t xml:space="preserve">inflow </w:t>
      </w:r>
      <w:r>
        <w:rPr>
          <w:lang w:val="en-US"/>
        </w:rPr>
        <w:t xml:space="preserve">and </w:t>
      </w:r>
      <w:r w:rsidR="00FD57EA">
        <w:rPr>
          <w:lang w:val="en-US"/>
        </w:rPr>
        <w:t xml:space="preserve">outflow </w:t>
      </w:r>
      <w:r>
        <w:rPr>
          <w:lang w:val="en-US"/>
        </w:rPr>
        <w:t xml:space="preserve">of that catchment. Networks of flowpaths and </w:t>
      </w:r>
      <w:r w:rsidR="00081A67">
        <w:rPr>
          <w:lang w:val="en-US"/>
        </w:rPr>
        <w:t xml:space="preserve">hydro </w:t>
      </w:r>
      <w:r w:rsidR="00FD57EA">
        <w:rPr>
          <w:lang w:val="en-US"/>
        </w:rPr>
        <w:t>locations</w:t>
      </w:r>
      <w:r>
        <w:rPr>
          <w:lang w:val="en-US"/>
        </w:rPr>
        <w:t xml:space="preserve"> can in turn realize larger catchment networks. A</w:t>
      </w:r>
      <w:r w:rsidRPr="008F6480">
        <w:rPr>
          <w:lang w:val="en-US"/>
        </w:rPr>
        <w:t xml:space="preserve">t </w:t>
      </w:r>
      <w:r>
        <w:rPr>
          <w:lang w:val="en-US"/>
        </w:rPr>
        <w:t>small</w:t>
      </w:r>
      <w:r w:rsidRPr="008F6480">
        <w:rPr>
          <w:lang w:val="en-US"/>
        </w:rPr>
        <w:t xml:space="preserve"> scales, complex networks of watercourses can have one main-stem flowpath made up of many smaller scale reaches. </w:t>
      </w:r>
      <w:r w:rsidR="00FA40D6">
        <w:rPr>
          <w:lang w:val="en-US"/>
        </w:rPr>
        <w:t>A</w:t>
      </w:r>
      <w:r w:rsidRPr="008F6480">
        <w:rPr>
          <w:lang w:val="en-US"/>
        </w:rPr>
        <w:t xml:space="preserve">t </w:t>
      </w:r>
      <w:r>
        <w:rPr>
          <w:lang w:val="en-US"/>
        </w:rPr>
        <w:t>large</w:t>
      </w:r>
      <w:r w:rsidRPr="008F6480">
        <w:rPr>
          <w:lang w:val="en-US"/>
        </w:rPr>
        <w:t xml:space="preserve"> scales</w:t>
      </w:r>
      <w:r w:rsidR="00A819D9">
        <w:rPr>
          <w:lang w:val="en-US"/>
        </w:rPr>
        <w:t>,</w:t>
      </w:r>
      <w:r w:rsidRPr="008F6480">
        <w:rPr>
          <w:lang w:val="en-US"/>
        </w:rPr>
        <w:t xml:space="preserve"> a network made up of one reach</w:t>
      </w:r>
      <w:r w:rsidR="00A819D9">
        <w:rPr>
          <w:lang w:val="en-US"/>
        </w:rPr>
        <w:t xml:space="preserve"> may</w:t>
      </w:r>
      <w:r w:rsidRPr="008F6480">
        <w:rPr>
          <w:lang w:val="en-US"/>
        </w:rPr>
        <w:t xml:space="preserve"> </w:t>
      </w:r>
      <w:r w:rsidR="00A819D9">
        <w:rPr>
          <w:lang w:val="en-US"/>
        </w:rPr>
        <w:t>serve</w:t>
      </w:r>
      <w:r>
        <w:rPr>
          <w:lang w:val="en-US"/>
        </w:rPr>
        <w:t xml:space="preserve"> as the</w:t>
      </w:r>
      <w:r w:rsidRPr="008F6480">
        <w:rPr>
          <w:lang w:val="en-US"/>
        </w:rPr>
        <w:t xml:space="preserve"> single main flowpath.</w:t>
      </w:r>
    </w:p>
    <w:p w14:paraId="7E4FC663" w14:textId="09CC1DE5" w:rsidR="00EF42A4" w:rsidRPr="00A27FA3" w:rsidRDefault="003377F2" w:rsidP="003377F2">
      <w:pPr>
        <w:pStyle w:val="NormalWeb"/>
        <w:jc w:val="both"/>
        <w:rPr>
          <w:lang w:val="en-US"/>
        </w:rPr>
      </w:pPr>
      <w:r>
        <w:t>S</w:t>
      </w:r>
      <w:r w:rsidRPr="008F6480">
        <w:t xml:space="preserve">pecific </w:t>
      </w:r>
      <w:proofErr w:type="spellStart"/>
      <w:r>
        <w:t>HY_Features</w:t>
      </w:r>
      <w:proofErr w:type="spellEnd"/>
      <w:r>
        <w:t xml:space="preserve"> classes supporting surface water networks include:</w:t>
      </w:r>
      <w:r w:rsidRPr="008F6480">
        <w:t xml:space="preserve"> </w:t>
      </w:r>
      <w:proofErr w:type="spellStart"/>
      <w:r w:rsidRPr="008F6480">
        <w:rPr>
          <w:lang w:val="en-US"/>
        </w:rPr>
        <w:t>HY_ChannelNetwork</w:t>
      </w:r>
      <w:proofErr w:type="spellEnd"/>
      <w:r w:rsidRPr="008F6480">
        <w:rPr>
          <w:lang w:val="en-US"/>
        </w:rPr>
        <w:t xml:space="preserve">, </w:t>
      </w:r>
      <w:proofErr w:type="spellStart"/>
      <w:r w:rsidRPr="008F6480">
        <w:rPr>
          <w:lang w:val="en-US"/>
        </w:rPr>
        <w:t>HY_Channel</w:t>
      </w:r>
      <w:proofErr w:type="spellEnd"/>
      <w:r>
        <w:rPr>
          <w:lang w:val="en-US"/>
        </w:rPr>
        <w:t>,</w:t>
      </w:r>
      <w:r w:rsidRPr="008F6480">
        <w:rPr>
          <w:lang w:val="en-US"/>
        </w:rPr>
        <w:t xml:space="preserve"> </w:t>
      </w:r>
      <w:proofErr w:type="spellStart"/>
      <w:r w:rsidRPr="008F6480">
        <w:rPr>
          <w:lang w:val="en-US"/>
        </w:rPr>
        <w:t>HY_Depression</w:t>
      </w:r>
      <w:proofErr w:type="spellEnd"/>
      <w:r w:rsidR="00EF42A4">
        <w:rPr>
          <w:lang w:val="en-US"/>
        </w:rPr>
        <w:t xml:space="preserve"> (in section 7.4.1)</w:t>
      </w:r>
      <w:r w:rsidRPr="008F6480">
        <w:rPr>
          <w:lang w:val="en-US"/>
        </w:rPr>
        <w:t xml:space="preserve">, </w:t>
      </w:r>
      <w:proofErr w:type="spellStart"/>
      <w:r w:rsidRPr="008F6480">
        <w:t>HY_HydrographicNetwork</w:t>
      </w:r>
      <w:proofErr w:type="spellEnd"/>
      <w:r w:rsidRPr="008F6480">
        <w:t xml:space="preserve">, </w:t>
      </w:r>
      <w:proofErr w:type="spellStart"/>
      <w:r w:rsidRPr="008F6480">
        <w:t>HY_WaterBody</w:t>
      </w:r>
      <w:proofErr w:type="spellEnd"/>
      <w:r>
        <w:t xml:space="preserve">, </w:t>
      </w:r>
      <w:proofErr w:type="spellStart"/>
      <w:r>
        <w:t>HY_WaterBodyStratum</w:t>
      </w:r>
      <w:proofErr w:type="spellEnd"/>
      <w:r>
        <w:t xml:space="preserve">, </w:t>
      </w:r>
      <w:proofErr w:type="spellStart"/>
      <w:r w:rsidRPr="008F6480">
        <w:rPr>
          <w:lang w:val="en-US"/>
        </w:rPr>
        <w:t>HY_CrossSection</w:t>
      </w:r>
      <w:proofErr w:type="spellEnd"/>
      <w:r>
        <w:rPr>
          <w:lang w:val="en-US"/>
        </w:rPr>
        <w:t>,</w:t>
      </w:r>
      <w:r w:rsidRPr="008F6480">
        <w:rPr>
          <w:lang w:val="en-US"/>
        </w:rPr>
        <w:t xml:space="preserve"> </w:t>
      </w:r>
      <w:proofErr w:type="spellStart"/>
      <w:r w:rsidRPr="008F6480">
        <w:rPr>
          <w:lang w:val="en-US"/>
        </w:rPr>
        <w:t>HY_LongitudinalSection</w:t>
      </w:r>
      <w:proofErr w:type="spellEnd"/>
      <w:r w:rsidRPr="008F6480">
        <w:rPr>
          <w:lang w:val="en-US"/>
        </w:rPr>
        <w:t xml:space="preserve">, </w:t>
      </w:r>
      <w:proofErr w:type="spellStart"/>
      <w:r w:rsidRPr="008F6480">
        <w:rPr>
          <w:lang w:val="en-US"/>
        </w:rPr>
        <w:t>HY_Water_LiquidPhase</w:t>
      </w:r>
      <w:proofErr w:type="spellEnd"/>
      <w:r>
        <w:rPr>
          <w:lang w:val="en-US"/>
        </w:rPr>
        <w:t>,</w:t>
      </w:r>
      <w:r w:rsidRPr="008F6480">
        <w:rPr>
          <w:lang w:val="en-US"/>
        </w:rPr>
        <w:t xml:space="preserve"> and </w:t>
      </w:r>
      <w:proofErr w:type="spellStart"/>
      <w:r w:rsidRPr="008F6480">
        <w:rPr>
          <w:lang w:val="en-US"/>
        </w:rPr>
        <w:t>HY_Water_SolidPhase</w:t>
      </w:r>
      <w:proofErr w:type="spellEnd"/>
      <w:r w:rsidR="00EF42A4">
        <w:rPr>
          <w:lang w:val="en-US"/>
        </w:rPr>
        <w:t xml:space="preserve"> (in section 7.4.2)</w:t>
      </w:r>
      <w:r w:rsidRPr="008F6480">
        <w:rPr>
          <w:lang w:val="en-US"/>
        </w:rPr>
        <w:t>.</w:t>
      </w:r>
    </w:p>
    <w:p w14:paraId="6C2D1E38" w14:textId="21BF6921" w:rsidR="005A253F" w:rsidRPr="003377F2" w:rsidRDefault="005A253F" w:rsidP="005A253F">
      <w:pPr>
        <w:pStyle w:val="Heading3"/>
      </w:pPr>
      <w:bookmarkStart w:id="68" w:name="_Toc484604389"/>
      <w:r w:rsidRPr="003377F2">
        <w:t>Hydrometric network</w:t>
      </w:r>
      <w:bookmarkEnd w:id="68"/>
    </w:p>
    <w:p w14:paraId="19ED2F33" w14:textId="3BB2AAB7" w:rsidR="005A253F" w:rsidRPr="003377F2" w:rsidRDefault="005A253F" w:rsidP="005A253F">
      <w:pPr>
        <w:pStyle w:val="NormalWeb"/>
        <w:jc w:val="both"/>
        <w:rPr>
          <w:lang w:val="en-US"/>
        </w:rPr>
      </w:pPr>
      <w:r w:rsidRPr="003377F2">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w:t>
      </w:r>
      <w:r w:rsidRPr="003377F2">
        <w:rPr>
          <w:lang w:val="en-US"/>
        </w:rPr>
        <w:lastRenderedPageBreak/>
        <w:t xml:space="preserve">along a stream or in relation to the outlet of the monitored </w:t>
      </w:r>
      <w:r w:rsidR="007735C1">
        <w:rPr>
          <w:lang w:val="en-US"/>
        </w:rPr>
        <w:t>waterbody</w:t>
      </w:r>
      <w:r w:rsidRPr="003377F2">
        <w:rPr>
          <w:lang w:val="en-US"/>
        </w:rPr>
        <w:t xml:space="preserve">. The river reference system, described in section </w:t>
      </w:r>
      <w:r w:rsidR="00904CCB">
        <w:rPr>
          <w:lang w:val="en-US"/>
        </w:rPr>
        <w:t>7.3.3</w:t>
      </w:r>
      <w:r w:rsidRPr="003377F2">
        <w:rPr>
          <w:lang w:val="en-US"/>
        </w:rPr>
        <w:t xml:space="preserve">, gives a mechanism to locate such points </w:t>
      </w:r>
      <w:r w:rsidR="00130E55">
        <w:rPr>
          <w:lang w:val="en-US"/>
        </w:rPr>
        <w:t xml:space="preserve">along a flowpath </w:t>
      </w:r>
      <w:r w:rsidRPr="003377F2">
        <w:rPr>
          <w:lang w:val="en-US"/>
        </w:rPr>
        <w:t xml:space="preserve">in relation to </w:t>
      </w:r>
      <w:r w:rsidR="00F67A0E">
        <w:rPr>
          <w:lang w:val="en-US"/>
        </w:rPr>
        <w:t>locate</w:t>
      </w:r>
      <w:r w:rsidR="00017C9F">
        <w:rPr>
          <w:lang w:val="en-US"/>
        </w:rPr>
        <w:t>d</w:t>
      </w:r>
      <w:r w:rsidR="00F67A0E">
        <w:rPr>
          <w:lang w:val="en-US"/>
        </w:rPr>
        <w:t xml:space="preserve"> hydro nexuses</w:t>
      </w:r>
      <w:r w:rsidRPr="003377F2">
        <w:rPr>
          <w:lang w:val="en-US"/>
        </w:rPr>
        <w:t xml:space="preserve">. When aggregated into a network, monitoring stations within a catchment can be said to make up a logically connected hydrometric network which monitors a catchment. </w:t>
      </w:r>
    </w:p>
    <w:p w14:paraId="3B387DBC" w14:textId="317212A9" w:rsidR="005A253F" w:rsidRPr="003377F2" w:rsidRDefault="005A253F" w:rsidP="005A253F">
      <w:pPr>
        <w:pStyle w:val="NormalWeb"/>
        <w:jc w:val="both"/>
        <w:rPr>
          <w:lang w:val="en-US"/>
        </w:rPr>
      </w:pPr>
      <w:r w:rsidRPr="003377F2">
        <w:rPr>
          <w:lang w:val="en-US"/>
        </w:rPr>
        <w:t xml:space="preserve">For the purpose of linking identified monitoring stations, (thought to be the sampling feature in terms of the observations and measurements standard) and a river or other hydrologic feature (thought to be the domain or sampled feature in terms of observations and measurements) a specific hydrometric feature participating in a hydrometric network is defined. The monitoring feature role of hydrometric features is unique in contrast to all other </w:t>
      </w:r>
      <w:r w:rsidR="00081A67">
        <w:rPr>
          <w:lang w:val="en-US"/>
        </w:rPr>
        <w:t>hydro location types</w:t>
      </w:r>
      <w:r w:rsidRPr="003377F2">
        <w:rPr>
          <w:lang w:val="en-US"/>
        </w:rPr>
        <w:t xml:space="preserve"> in HY_Features, which would be used as observed domain features in observations and measurements.</w:t>
      </w:r>
    </w:p>
    <w:p w14:paraId="35DD4686" w14:textId="4CD553C3" w:rsidR="00BC5D5D" w:rsidRPr="003377F2" w:rsidRDefault="005A253F" w:rsidP="00EF2AFB">
      <w:pPr>
        <w:pStyle w:val="NormalWeb"/>
        <w:jc w:val="both"/>
        <w:rPr>
          <w:lang w:val="en-US"/>
        </w:rPr>
      </w:pPr>
      <w:r>
        <w:t>Specific HY_Features classes</w:t>
      </w:r>
      <w:r w:rsidRPr="003377F2" w:rsidDel="000E0692">
        <w:t xml:space="preserve"> </w:t>
      </w:r>
      <w:r>
        <w:t xml:space="preserve">supporting hydrometric networks include: </w:t>
      </w:r>
      <w:proofErr w:type="spellStart"/>
      <w:r w:rsidRPr="003377F2">
        <w:rPr>
          <w:lang w:val="en-US"/>
        </w:rPr>
        <w:t>HY_HydrometricNetwork</w:t>
      </w:r>
      <w:proofErr w:type="spellEnd"/>
      <w:r w:rsidRPr="003377F2">
        <w:rPr>
          <w:lang w:val="en-US"/>
        </w:rPr>
        <w:t xml:space="preserve"> and </w:t>
      </w:r>
      <w:proofErr w:type="spellStart"/>
      <w:r w:rsidRPr="003377F2">
        <w:rPr>
          <w:lang w:val="en-US"/>
        </w:rPr>
        <w:t>HY_HydrometricFeature</w:t>
      </w:r>
      <w:proofErr w:type="spellEnd"/>
      <w:r w:rsidRPr="003377F2">
        <w:rPr>
          <w:lang w:val="en-US"/>
        </w:rPr>
        <w:t xml:space="preserve"> described in section 7.5 of this standard. </w:t>
      </w:r>
    </w:p>
    <w:p w14:paraId="263895D0" w14:textId="44D2922D" w:rsidR="00C86433" w:rsidRPr="003377F2" w:rsidRDefault="00003FD7" w:rsidP="00834E29">
      <w:pPr>
        <w:pStyle w:val="Heading2"/>
      </w:pPr>
      <w:bookmarkStart w:id="69" w:name="_Toc484604390"/>
      <w:r>
        <w:t>Referencing hydrologic locations</w:t>
      </w:r>
      <w:r w:rsidR="00963661">
        <w:t xml:space="preserve"> along a river</w:t>
      </w:r>
      <w:bookmarkEnd w:id="69"/>
    </w:p>
    <w:p w14:paraId="2EBBB957" w14:textId="5FBC8184" w:rsidR="00490BE6" w:rsidRDefault="00787BAC" w:rsidP="00610642">
      <w:pPr>
        <w:pStyle w:val="NormalWeb"/>
        <w:jc w:val="both"/>
        <w:rPr>
          <w:lang w:val="en-US"/>
        </w:rPr>
      </w:pPr>
      <w:r w:rsidRPr="00351174">
        <w:rPr>
          <w:lang w:val="en-US"/>
        </w:rPr>
        <w:t xml:space="preserve">It is common practice in hydrology to </w:t>
      </w:r>
      <w:r w:rsidR="001B1D2D">
        <w:rPr>
          <w:lang w:val="en-US"/>
        </w:rPr>
        <w:t>reference</w:t>
      </w:r>
      <w:r w:rsidRPr="00351174">
        <w:rPr>
          <w:lang w:val="en-US"/>
        </w:rPr>
        <w:t xml:space="preserve"> </w:t>
      </w:r>
      <w:r w:rsidR="005F7839">
        <w:rPr>
          <w:lang w:val="en-US"/>
        </w:rPr>
        <w:t>hydrologic locations</w:t>
      </w:r>
      <w:r w:rsidRPr="00351174">
        <w:rPr>
          <w:lang w:val="en-US"/>
        </w:rPr>
        <w:t xml:space="preserve"> (typically observation stations, but also designated reaches, or flood plain zones) to an existing </w:t>
      </w:r>
      <w:r w:rsidR="005F7839">
        <w:rPr>
          <w:lang w:val="en-US"/>
        </w:rPr>
        <w:t>dataset</w:t>
      </w:r>
      <w:r w:rsidRPr="00351174">
        <w:rPr>
          <w:lang w:val="en-US"/>
        </w:rPr>
        <w:t xml:space="preserve">, </w:t>
      </w:r>
      <w:r w:rsidR="001B1D2D">
        <w:rPr>
          <w:lang w:val="en-US"/>
        </w:rPr>
        <w:t>expressing</w:t>
      </w:r>
      <w:r w:rsidR="005F7839">
        <w:rPr>
          <w:lang w:val="en-US"/>
        </w:rPr>
        <w:t xml:space="preserve"> the</w:t>
      </w:r>
      <w:r w:rsidRPr="00351174">
        <w:rPr>
          <w:lang w:val="en-US"/>
        </w:rPr>
        <w:t xml:space="preserve"> </w:t>
      </w:r>
      <w:r w:rsidR="001B1D2D">
        <w:rPr>
          <w:lang w:val="en-US"/>
        </w:rPr>
        <w:t>locations as a distance</w:t>
      </w:r>
      <w:r w:rsidRPr="00351174">
        <w:rPr>
          <w:lang w:val="en-US"/>
        </w:rPr>
        <w:t xml:space="preserve"> along a </w:t>
      </w:r>
      <w:r w:rsidR="00004D72">
        <w:rPr>
          <w:lang w:val="en-US"/>
        </w:rPr>
        <w:t xml:space="preserve">particular linear </w:t>
      </w:r>
      <w:r w:rsidR="005F7839">
        <w:rPr>
          <w:lang w:val="en-US"/>
        </w:rPr>
        <w:t>flowpath</w:t>
      </w:r>
      <w:r w:rsidR="00004D72">
        <w:rPr>
          <w:lang w:val="en-US"/>
        </w:rPr>
        <w:t xml:space="preserve"> waterbody</w:t>
      </w:r>
      <w:r w:rsidRPr="00351174">
        <w:rPr>
          <w:lang w:val="en-US"/>
        </w:rPr>
        <w:t xml:space="preserve">. </w:t>
      </w:r>
      <w:r w:rsidR="00004D72">
        <w:rPr>
          <w:lang w:val="en-US"/>
        </w:rPr>
        <w:t>Given that the flowpath has an established hydro nexus</w:t>
      </w:r>
      <w:r w:rsidR="00F87BB5">
        <w:rPr>
          <w:lang w:val="en-US"/>
        </w:rPr>
        <w:t xml:space="preserve"> realization</w:t>
      </w:r>
      <w:r w:rsidR="00004D72">
        <w:rPr>
          <w:lang w:val="en-US"/>
        </w:rPr>
        <w:t xml:space="preserve">, whether </w:t>
      </w:r>
      <w:r w:rsidR="00F87BB5">
        <w:rPr>
          <w:lang w:val="en-US"/>
        </w:rPr>
        <w:t xml:space="preserve">located </w:t>
      </w:r>
      <w:r w:rsidR="00004D72">
        <w:rPr>
          <w:lang w:val="en-US"/>
        </w:rPr>
        <w:t xml:space="preserve">as a </w:t>
      </w:r>
      <w:r w:rsidR="00F87BB5">
        <w:rPr>
          <w:lang w:val="en-US"/>
        </w:rPr>
        <w:t xml:space="preserve">network </w:t>
      </w:r>
      <w:r w:rsidR="00004D72">
        <w:rPr>
          <w:lang w:val="en-US"/>
        </w:rPr>
        <w:t>feature or inferred through a dataset convention such as digitization direction, a</w:t>
      </w:r>
      <w:r w:rsidR="00F87BB5">
        <w:rPr>
          <w:lang w:val="en-US"/>
        </w:rPr>
        <w:t>ny</w:t>
      </w:r>
      <w:r w:rsidR="00BD09B2" w:rsidRPr="00351174">
        <w:rPr>
          <w:lang w:val="en-US"/>
        </w:rPr>
        <w:t xml:space="preserve"> </w:t>
      </w:r>
      <w:r w:rsidR="001B1D2D">
        <w:rPr>
          <w:lang w:val="en-US"/>
        </w:rPr>
        <w:t>hydro</w:t>
      </w:r>
      <w:r w:rsidR="00004D72">
        <w:rPr>
          <w:lang w:val="en-US"/>
        </w:rPr>
        <w:t>logic</w:t>
      </w:r>
      <w:r w:rsidR="001B1D2D">
        <w:rPr>
          <w:lang w:val="en-US"/>
        </w:rPr>
        <w:t xml:space="preserve"> </w:t>
      </w:r>
      <w:r w:rsidR="00BD09B2" w:rsidRPr="00351174">
        <w:rPr>
          <w:lang w:val="en-US"/>
        </w:rPr>
        <w:t>locati</w:t>
      </w:r>
      <w:r w:rsidR="00BB5F73">
        <w:rPr>
          <w:lang w:val="en-US"/>
        </w:rPr>
        <w:t xml:space="preserve">on can be </w:t>
      </w:r>
      <w:r w:rsidR="001B1D2D">
        <w:rPr>
          <w:lang w:val="en-US"/>
        </w:rPr>
        <w:t>referenced to</w:t>
      </w:r>
      <w:r w:rsidR="00BB5F73">
        <w:rPr>
          <w:lang w:val="en-US"/>
        </w:rPr>
        <w:t xml:space="preserve"> the network</w:t>
      </w:r>
      <w:r w:rsidR="005F7839">
        <w:rPr>
          <w:lang w:val="en-US"/>
        </w:rPr>
        <w:t xml:space="preserve"> </w:t>
      </w:r>
      <w:r w:rsidR="00BD09B2" w:rsidRPr="00351174">
        <w:rPr>
          <w:lang w:val="en-US"/>
        </w:rPr>
        <w:t xml:space="preserve">through </w:t>
      </w:r>
      <w:r w:rsidR="001B1D2D">
        <w:rPr>
          <w:lang w:val="en-US"/>
        </w:rPr>
        <w:t>association with</w:t>
      </w:r>
      <w:r w:rsidR="00BD09B2" w:rsidRPr="00351174">
        <w:rPr>
          <w:lang w:val="en-US"/>
        </w:rPr>
        <w:t xml:space="preserve"> an existing </w:t>
      </w:r>
      <w:r w:rsidR="00E43F90" w:rsidRPr="00351174">
        <w:rPr>
          <w:lang w:val="en-US"/>
        </w:rPr>
        <w:t>outflow</w:t>
      </w:r>
      <w:r w:rsidR="00004D72">
        <w:rPr>
          <w:lang w:val="en-US"/>
        </w:rPr>
        <w:t xml:space="preserve"> (or inflow)</w:t>
      </w:r>
      <w:r w:rsidR="00E43F90" w:rsidRPr="00351174">
        <w:rPr>
          <w:lang w:val="en-US"/>
        </w:rPr>
        <w:t xml:space="preserve"> </w:t>
      </w:r>
      <w:r w:rsidR="00BE62DC">
        <w:rPr>
          <w:lang w:val="en-US"/>
        </w:rPr>
        <w:t>location</w:t>
      </w:r>
      <w:r w:rsidR="00004D72">
        <w:rPr>
          <w:lang w:val="en-US"/>
        </w:rPr>
        <w:t xml:space="preserve"> and distance along the</w:t>
      </w:r>
      <w:r w:rsidR="005F7839">
        <w:rPr>
          <w:lang w:val="en-US"/>
        </w:rPr>
        <w:t xml:space="preserve"> flowpath</w:t>
      </w:r>
      <w:r w:rsidR="00460C70">
        <w:rPr>
          <w:lang w:val="en-US"/>
        </w:rPr>
        <w:t xml:space="preserve">. </w:t>
      </w:r>
      <w:r w:rsidR="00004D72">
        <w:rPr>
          <w:lang w:val="en-US"/>
        </w:rPr>
        <w:t xml:space="preserve">Such a </w:t>
      </w:r>
      <w:r w:rsidR="001B1D2D">
        <w:rPr>
          <w:lang w:val="en-US"/>
        </w:rPr>
        <w:t>network location is often determined on the fly through topological and/or geometric means</w:t>
      </w:r>
      <w:r w:rsidR="00004D72">
        <w:rPr>
          <w:lang w:val="en-US"/>
        </w:rPr>
        <w:t xml:space="preserve"> when a search is executed or as part of some automated data processing routine</w:t>
      </w:r>
      <w:r w:rsidR="001B1D2D">
        <w:rPr>
          <w:lang w:val="en-US"/>
        </w:rPr>
        <w:t xml:space="preserve">. This standard does not preclude such techniques, </w:t>
      </w:r>
      <w:r w:rsidR="00004D72">
        <w:rPr>
          <w:lang w:val="en-US"/>
        </w:rPr>
        <w:t>but</w:t>
      </w:r>
      <w:r w:rsidR="001B1D2D">
        <w:rPr>
          <w:lang w:val="en-US"/>
        </w:rPr>
        <w:t xml:space="preserve"> does not attempt to address the permanence or method of establishing such network locations.</w:t>
      </w:r>
      <w:r w:rsidR="00004D72">
        <w:rPr>
          <w:lang w:val="en-US"/>
        </w:rPr>
        <w:t xml:space="preserve"> Instead, HY_Features provides a linear referencing data model to facilitate relating hydrologic locations across datasets and scales. </w:t>
      </w:r>
    </w:p>
    <w:p w14:paraId="6C28BC34" w14:textId="6D42AFCB" w:rsidR="00610642" w:rsidRPr="00B7333B" w:rsidRDefault="00460C70" w:rsidP="00610642">
      <w:pPr>
        <w:pStyle w:val="NormalWeb"/>
        <w:jc w:val="both"/>
        <w:rPr>
          <w:lang w:val="en-US"/>
        </w:rPr>
      </w:pPr>
      <w:r>
        <w:rPr>
          <w:lang w:val="en-US"/>
        </w:rPr>
        <w:t>To allow expression of cross-dataset links, t</w:t>
      </w:r>
      <w:r w:rsidR="00610642" w:rsidRPr="00B7333B">
        <w:rPr>
          <w:lang w:val="en-US"/>
        </w:rPr>
        <w:t xml:space="preserve">his standard </w:t>
      </w:r>
      <w:r w:rsidR="00567F20">
        <w:rPr>
          <w:lang w:val="en-US"/>
        </w:rPr>
        <w:t>specifies a system for</w:t>
      </w:r>
      <w:r w:rsidR="004363F6">
        <w:rPr>
          <w:lang w:val="en-US"/>
        </w:rPr>
        <w:t xml:space="preserve"> referencing </w:t>
      </w:r>
      <w:r w:rsidR="00F67A0E">
        <w:rPr>
          <w:lang w:val="en-US"/>
        </w:rPr>
        <w:t>“</w:t>
      </w:r>
      <w:r w:rsidR="004363F6">
        <w:rPr>
          <w:lang w:val="en-US"/>
        </w:rPr>
        <w:t>along a river</w:t>
      </w:r>
      <w:r w:rsidR="00F67A0E">
        <w:rPr>
          <w:lang w:val="en-US"/>
        </w:rPr>
        <w:t>”</w:t>
      </w:r>
      <w:r w:rsidR="004363F6">
        <w:rPr>
          <w:lang w:val="en-US"/>
        </w:rPr>
        <w:t xml:space="preserve"> </w:t>
      </w:r>
      <w:r w:rsidR="00567F20">
        <w:rPr>
          <w:lang w:val="en-US"/>
        </w:rPr>
        <w:t>by</w:t>
      </w:r>
      <w:r w:rsidR="004363F6">
        <w:rPr>
          <w:lang w:val="en-US"/>
        </w:rPr>
        <w:t xml:space="preserve"> </w:t>
      </w:r>
      <w:r w:rsidR="001F510C">
        <w:rPr>
          <w:lang w:val="en-US"/>
        </w:rPr>
        <w:t>defining</w:t>
      </w:r>
      <w:r w:rsidR="00610642" w:rsidRPr="00B7333B">
        <w:rPr>
          <w:lang w:val="en-US"/>
        </w:rPr>
        <w:t xml:space="preserve"> the one-dimensional </w:t>
      </w:r>
      <w:r w:rsidR="00610642">
        <w:rPr>
          <w:lang w:val="en-US"/>
        </w:rPr>
        <w:t>flowpath</w:t>
      </w:r>
      <w:r w:rsidR="00610642" w:rsidRPr="00B7333B">
        <w:rPr>
          <w:lang w:val="en-US"/>
        </w:rPr>
        <w:t xml:space="preserve"> </w:t>
      </w:r>
      <w:r w:rsidR="00F67A0E">
        <w:rPr>
          <w:lang w:val="en-US"/>
        </w:rPr>
        <w:t xml:space="preserve">which realizes </w:t>
      </w:r>
      <w:r w:rsidR="00610642" w:rsidRPr="00B7333B">
        <w:rPr>
          <w:lang w:val="en-US"/>
        </w:rPr>
        <w:t xml:space="preserve">a </w:t>
      </w:r>
      <w:r w:rsidR="00610642">
        <w:rPr>
          <w:lang w:val="en-US"/>
        </w:rPr>
        <w:t xml:space="preserve">particular </w:t>
      </w:r>
      <w:r w:rsidR="00610642" w:rsidRPr="00B7333B">
        <w:rPr>
          <w:lang w:val="en-US"/>
        </w:rPr>
        <w:t xml:space="preserve">catchment as </w:t>
      </w:r>
      <w:r w:rsidR="004363F6">
        <w:rPr>
          <w:lang w:val="en-US"/>
        </w:rPr>
        <w:t>a</w:t>
      </w:r>
      <w:r w:rsidR="00610642" w:rsidRPr="00B7333B">
        <w:rPr>
          <w:lang w:val="en-US"/>
        </w:rPr>
        <w:t xml:space="preserve"> linear </w:t>
      </w:r>
      <w:r w:rsidR="00567F20">
        <w:rPr>
          <w:lang w:val="en-US"/>
        </w:rPr>
        <w:t xml:space="preserve">element </w:t>
      </w:r>
      <w:r w:rsidR="00610642" w:rsidRPr="00B7333B">
        <w:rPr>
          <w:lang w:val="en-US"/>
        </w:rPr>
        <w:t xml:space="preserve">and </w:t>
      </w:r>
      <w:r w:rsidR="004363F6">
        <w:rPr>
          <w:lang w:val="en-US"/>
        </w:rPr>
        <w:t xml:space="preserve">a hydro </w:t>
      </w:r>
      <w:r w:rsidR="00610642">
        <w:rPr>
          <w:lang w:val="en-US"/>
        </w:rPr>
        <w:t xml:space="preserve">location </w:t>
      </w:r>
      <w:r w:rsidR="00F67A0E">
        <w:rPr>
          <w:lang w:val="en-US"/>
        </w:rPr>
        <w:t>which realizes</w:t>
      </w:r>
      <w:r w:rsidR="00610642">
        <w:rPr>
          <w:lang w:val="en-US"/>
        </w:rPr>
        <w:t xml:space="preserve"> the </w:t>
      </w:r>
      <w:r w:rsidR="00610642" w:rsidRPr="00B7333B">
        <w:rPr>
          <w:lang w:val="en-US"/>
        </w:rPr>
        <w:t xml:space="preserve">hydro nexus of </w:t>
      </w:r>
      <w:r w:rsidR="00610642">
        <w:rPr>
          <w:lang w:val="en-US"/>
        </w:rPr>
        <w:t>th</w:t>
      </w:r>
      <w:r w:rsidR="004363F6">
        <w:rPr>
          <w:lang w:val="en-US"/>
        </w:rPr>
        <w:t>at</w:t>
      </w:r>
      <w:r w:rsidR="00610642">
        <w:rPr>
          <w:lang w:val="en-US"/>
        </w:rPr>
        <w:t xml:space="preserve"> </w:t>
      </w:r>
      <w:r w:rsidR="003B5E83">
        <w:rPr>
          <w:lang w:val="en-US"/>
        </w:rPr>
        <w:t>catchment as the</w:t>
      </w:r>
      <w:r w:rsidR="00610642">
        <w:rPr>
          <w:lang w:val="en-US"/>
        </w:rPr>
        <w:t xml:space="preserve"> reference location</w:t>
      </w:r>
      <w:r w:rsidR="009C666A">
        <w:rPr>
          <w:lang w:val="en-US"/>
        </w:rPr>
        <w:t>.</w:t>
      </w:r>
      <w:r w:rsidR="00490BE6">
        <w:rPr>
          <w:lang w:val="en-US"/>
        </w:rPr>
        <w:t xml:space="preserve"> </w:t>
      </w:r>
      <w:r w:rsidR="00883E0F">
        <w:rPr>
          <w:lang w:val="en-US"/>
        </w:rPr>
        <w:t xml:space="preserve">A hydrologic location </w:t>
      </w:r>
      <w:r w:rsidR="005F7839">
        <w:rPr>
          <w:lang w:val="en-US"/>
        </w:rPr>
        <w:t xml:space="preserve">can be thought of as a tie point between different hydrologic datasets. </w:t>
      </w:r>
      <w:r w:rsidR="00883E0F">
        <w:rPr>
          <w:lang w:val="en-US"/>
        </w:rPr>
        <w:t>That is, t</w:t>
      </w:r>
      <w:r w:rsidR="005F7839">
        <w:rPr>
          <w:lang w:val="en-US"/>
        </w:rPr>
        <w:t xml:space="preserve">he hydro nexuses in one dataset can be </w:t>
      </w:r>
      <w:r w:rsidR="00F67A0E">
        <w:rPr>
          <w:lang w:val="en-US"/>
        </w:rPr>
        <w:t xml:space="preserve">realized </w:t>
      </w:r>
      <w:r w:rsidR="005F7839">
        <w:rPr>
          <w:lang w:val="en-US"/>
        </w:rPr>
        <w:t xml:space="preserve">as hydro locations </w:t>
      </w:r>
      <w:r w:rsidR="00883E0F">
        <w:rPr>
          <w:lang w:val="en-US"/>
        </w:rPr>
        <w:t xml:space="preserve">and referenced </w:t>
      </w:r>
      <w:r w:rsidR="005F7839">
        <w:rPr>
          <w:lang w:val="en-US"/>
        </w:rPr>
        <w:t>in another dataset</w:t>
      </w:r>
      <w:r w:rsidR="00883E0F">
        <w:rPr>
          <w:lang w:val="en-US"/>
        </w:rPr>
        <w:t xml:space="preserve">. Similarly, hydro locations may actually be monitoring locations, without </w:t>
      </w:r>
      <w:r w:rsidR="00C22287">
        <w:rPr>
          <w:lang w:val="en-US"/>
        </w:rPr>
        <w:t xml:space="preserve">identified </w:t>
      </w:r>
      <w:r w:rsidR="00883E0F">
        <w:rPr>
          <w:lang w:val="en-US"/>
        </w:rPr>
        <w:t>hydro nexuses</w:t>
      </w:r>
      <w:r w:rsidR="00C22287">
        <w:rPr>
          <w:lang w:val="en-US"/>
        </w:rPr>
        <w:t xml:space="preserve"> - which they theoretically may realize</w:t>
      </w:r>
      <w:r w:rsidR="00883E0F">
        <w:rPr>
          <w:lang w:val="en-US"/>
        </w:rPr>
        <w:t>. Whether used to link hydro nexus</w:t>
      </w:r>
      <w:r w:rsidR="00C22287">
        <w:rPr>
          <w:lang w:val="en-US"/>
        </w:rPr>
        <w:t>es</w:t>
      </w:r>
      <w:r w:rsidR="00883E0F">
        <w:rPr>
          <w:lang w:val="en-US"/>
        </w:rPr>
        <w:t xml:space="preserve"> </w:t>
      </w:r>
      <w:r w:rsidR="00C22287">
        <w:rPr>
          <w:lang w:val="en-US"/>
        </w:rPr>
        <w:t xml:space="preserve">and associated catchments </w:t>
      </w:r>
      <w:r w:rsidR="00883E0F">
        <w:rPr>
          <w:lang w:val="en-US"/>
        </w:rPr>
        <w:t xml:space="preserve">or other types of information, </w:t>
      </w:r>
      <w:r w:rsidR="00C22287">
        <w:rPr>
          <w:lang w:val="en-US"/>
        </w:rPr>
        <w:t xml:space="preserve">an identified </w:t>
      </w:r>
      <w:r w:rsidR="00883E0F">
        <w:rPr>
          <w:lang w:val="en-US"/>
        </w:rPr>
        <w:t>hydro location provide</w:t>
      </w:r>
      <w:r w:rsidR="00C22287">
        <w:rPr>
          <w:lang w:val="en-US"/>
        </w:rPr>
        <w:t>s</w:t>
      </w:r>
      <w:r w:rsidR="00883E0F">
        <w:rPr>
          <w:lang w:val="en-US"/>
        </w:rPr>
        <w:t xml:space="preserve"> a way to link specific network locations between data sources. </w:t>
      </w:r>
    </w:p>
    <w:p w14:paraId="5F92006A" w14:textId="5795837D" w:rsidR="00A1305B" w:rsidRDefault="00BD09B2" w:rsidP="00A1305B">
      <w:pPr>
        <w:pStyle w:val="NormalWeb"/>
        <w:jc w:val="both"/>
        <w:rPr>
          <w:lang w:val="en-US"/>
        </w:rPr>
      </w:pPr>
      <w:r w:rsidRPr="00351174">
        <w:rPr>
          <w:lang w:val="en-US"/>
        </w:rPr>
        <w:lastRenderedPageBreak/>
        <w:t xml:space="preserve">The </w:t>
      </w:r>
      <w:r w:rsidR="006C2F5B" w:rsidRPr="00351174">
        <w:rPr>
          <w:lang w:val="en-US"/>
        </w:rPr>
        <w:t xml:space="preserve">HY_Features </w:t>
      </w:r>
      <w:r w:rsidRPr="00351174">
        <w:rPr>
          <w:lang w:val="en-US"/>
        </w:rPr>
        <w:t xml:space="preserve">conceptual model defines </w:t>
      </w:r>
      <w:r w:rsidR="00A62ADE">
        <w:rPr>
          <w:lang w:val="en-US"/>
        </w:rPr>
        <w:t>an indirect position</w:t>
      </w:r>
      <w:r w:rsidRPr="00351174">
        <w:rPr>
          <w:lang w:val="en-US"/>
        </w:rPr>
        <w:t xml:space="preserve"> which has three </w:t>
      </w:r>
      <w:r w:rsidR="00A62ADE">
        <w:rPr>
          <w:lang w:val="en-US"/>
        </w:rPr>
        <w:t>properties</w:t>
      </w:r>
      <w:r w:rsidRPr="00351174">
        <w:rPr>
          <w:lang w:val="en-US"/>
        </w:rPr>
        <w:t xml:space="preserve">: 1) </w:t>
      </w:r>
      <w:r w:rsidR="00080EDB">
        <w:rPr>
          <w:lang w:val="en-US"/>
        </w:rPr>
        <w:t xml:space="preserve">a </w:t>
      </w:r>
      <w:r w:rsidR="00490BE6">
        <w:rPr>
          <w:lang w:val="en-US"/>
        </w:rPr>
        <w:t xml:space="preserve">hydro nexus </w:t>
      </w:r>
      <w:r w:rsidR="000240BC">
        <w:rPr>
          <w:lang w:val="en-US"/>
        </w:rPr>
        <w:t xml:space="preserve">realized </w:t>
      </w:r>
      <w:r w:rsidR="00490BE6">
        <w:rPr>
          <w:lang w:val="en-US"/>
        </w:rPr>
        <w:t xml:space="preserve">by a </w:t>
      </w:r>
      <w:r w:rsidR="00080EDB">
        <w:rPr>
          <w:lang w:val="en-US"/>
        </w:rPr>
        <w:t xml:space="preserve">hydrologically significant </w:t>
      </w:r>
      <w:r w:rsidR="00017C9F">
        <w:rPr>
          <w:lang w:val="en-US"/>
        </w:rPr>
        <w:t>“</w:t>
      </w:r>
      <w:r w:rsidR="00080EDB" w:rsidRPr="00017C9F">
        <w:rPr>
          <w:lang w:val="en-US"/>
        </w:rPr>
        <w:t>reference location</w:t>
      </w:r>
      <w:r w:rsidR="00017C9F">
        <w:rPr>
          <w:lang w:val="en-US"/>
        </w:rPr>
        <w:t>”</w:t>
      </w:r>
      <w:r w:rsidRPr="00351174">
        <w:rPr>
          <w:lang w:val="en-US"/>
        </w:rPr>
        <w:t xml:space="preserve">; 2) a </w:t>
      </w:r>
      <w:r w:rsidR="00017C9F">
        <w:rPr>
          <w:lang w:val="en-US"/>
        </w:rPr>
        <w:t>“</w:t>
      </w:r>
      <w:r w:rsidR="00555C6F" w:rsidRPr="00017C9F">
        <w:rPr>
          <w:lang w:val="en-US"/>
        </w:rPr>
        <w:t xml:space="preserve">linear </w:t>
      </w:r>
      <w:r w:rsidR="00963661" w:rsidRPr="00017C9F">
        <w:rPr>
          <w:lang w:val="en-US"/>
        </w:rPr>
        <w:t>element</w:t>
      </w:r>
      <w:r w:rsidR="00017C9F">
        <w:rPr>
          <w:lang w:val="en-US"/>
        </w:rPr>
        <w:t>”</w:t>
      </w:r>
      <w:r w:rsidR="00963661" w:rsidRPr="00351174">
        <w:rPr>
          <w:lang w:val="en-US"/>
        </w:rPr>
        <w:t xml:space="preserve"> </w:t>
      </w:r>
      <w:r w:rsidRPr="00351174">
        <w:rPr>
          <w:lang w:val="en-US"/>
        </w:rPr>
        <w:t xml:space="preserve">defined by the flowpath </w:t>
      </w:r>
      <w:r w:rsidR="00B26B74">
        <w:rPr>
          <w:lang w:val="en-US"/>
        </w:rPr>
        <w:t>which</w:t>
      </w:r>
      <w:r w:rsidR="00B26B74" w:rsidRPr="00351174">
        <w:rPr>
          <w:lang w:val="en-US"/>
        </w:rPr>
        <w:t xml:space="preserve"> </w:t>
      </w:r>
      <w:r w:rsidRPr="00351174">
        <w:rPr>
          <w:lang w:val="en-US"/>
        </w:rPr>
        <w:t xml:space="preserve">starts </w:t>
      </w:r>
      <w:r w:rsidR="00C80CE2" w:rsidRPr="00351174">
        <w:rPr>
          <w:lang w:val="en-US"/>
        </w:rPr>
        <w:t xml:space="preserve">or ends </w:t>
      </w:r>
      <w:r w:rsidRPr="00351174">
        <w:rPr>
          <w:lang w:val="en-US"/>
        </w:rPr>
        <w:t xml:space="preserve">at the </w:t>
      </w:r>
      <w:r w:rsidR="00C0795C">
        <w:rPr>
          <w:lang w:val="en-US"/>
        </w:rPr>
        <w:t>reference</w:t>
      </w:r>
      <w:r w:rsidR="00D90268" w:rsidRPr="00351174">
        <w:rPr>
          <w:lang w:val="en-US"/>
        </w:rPr>
        <w:t xml:space="preserve"> </w:t>
      </w:r>
      <w:r w:rsidR="00B26B74">
        <w:rPr>
          <w:lang w:val="en-US"/>
        </w:rPr>
        <w:t>location</w:t>
      </w:r>
      <w:r w:rsidRPr="00351174">
        <w:rPr>
          <w:lang w:val="en-US"/>
        </w:rPr>
        <w:t xml:space="preserve">; and 3) </w:t>
      </w:r>
      <w:r w:rsidR="00C0795C">
        <w:rPr>
          <w:lang w:val="en-US"/>
        </w:rPr>
        <w:t xml:space="preserve">a </w:t>
      </w:r>
      <w:r w:rsidR="00017C9F">
        <w:rPr>
          <w:lang w:val="en-US"/>
        </w:rPr>
        <w:t>“</w:t>
      </w:r>
      <w:r w:rsidR="00C0795C" w:rsidRPr="00017C9F">
        <w:rPr>
          <w:lang w:val="en-US"/>
        </w:rPr>
        <w:t>distance from referent</w:t>
      </w:r>
      <w:r w:rsidR="00017C9F">
        <w:rPr>
          <w:lang w:val="en-US"/>
        </w:rPr>
        <w:t>”</w:t>
      </w:r>
      <w:r w:rsidR="00C0795C">
        <w:rPr>
          <w:lang w:val="en-US"/>
        </w:rPr>
        <w:t xml:space="preserve"> measure providing </w:t>
      </w:r>
      <w:r w:rsidR="00CD1466">
        <w:rPr>
          <w:lang w:val="en-US"/>
        </w:rPr>
        <w:t xml:space="preserve">an </w:t>
      </w:r>
      <w:r w:rsidR="00C80CE2" w:rsidRPr="00CD1466">
        <w:rPr>
          <w:lang w:val="en-US"/>
        </w:rPr>
        <w:t xml:space="preserve">absolute </w:t>
      </w:r>
      <w:r w:rsidRPr="00CD1466">
        <w:rPr>
          <w:lang w:val="en-US"/>
        </w:rPr>
        <w:t xml:space="preserve">or relative (percentage) </w:t>
      </w:r>
      <w:r w:rsidR="00C0795C">
        <w:rPr>
          <w:lang w:val="en-US"/>
        </w:rPr>
        <w:t>value.</w:t>
      </w:r>
      <w:r w:rsidR="006C3683">
        <w:rPr>
          <w:lang w:val="en-US"/>
        </w:rPr>
        <w:t xml:space="preserve"> </w:t>
      </w:r>
      <w:r w:rsidR="00700515">
        <w:rPr>
          <w:lang w:val="en-US"/>
        </w:rPr>
        <w:t>T</w:t>
      </w:r>
      <w:r w:rsidR="00490BE6">
        <w:rPr>
          <w:lang w:val="en-US"/>
        </w:rPr>
        <w:t xml:space="preserve">he relationship between the identified hydro nexus (hydro location) and catchment (flowpath) </w:t>
      </w:r>
      <w:r w:rsidR="00AB5309">
        <w:rPr>
          <w:lang w:val="en-US"/>
        </w:rPr>
        <w:t>is</w:t>
      </w:r>
      <w:r w:rsidR="00490BE6">
        <w:rPr>
          <w:lang w:val="en-US"/>
        </w:rPr>
        <w:t xml:space="preserve"> either inlet and downstream catchment or outlet and upstream catchment</w:t>
      </w:r>
      <w:r w:rsidR="00700515">
        <w:rPr>
          <w:lang w:val="en-US"/>
        </w:rPr>
        <w:t>, and can be used to</w:t>
      </w:r>
      <w:r w:rsidR="00490BE6">
        <w:rPr>
          <w:lang w:val="en-US"/>
        </w:rPr>
        <w:t xml:space="preserve"> provide upstream or downstream directionality of the distance.</w:t>
      </w:r>
    </w:p>
    <w:p w14:paraId="325EF67C" w14:textId="77777777" w:rsidR="00567F20" w:rsidRDefault="00611CEF" w:rsidP="00BD09B2">
      <w:pPr>
        <w:pStyle w:val="NormalWeb"/>
        <w:jc w:val="both"/>
        <w:rPr>
          <w:lang w:val="en-US"/>
        </w:rPr>
      </w:pPr>
      <w:r>
        <w:rPr>
          <w:lang w:val="en-US"/>
        </w:rPr>
        <w:t>With</w:t>
      </w:r>
      <w:r w:rsidR="00A1305B">
        <w:rPr>
          <w:lang w:val="en-US"/>
        </w:rPr>
        <w:t xml:space="preserve"> </w:t>
      </w:r>
      <w:r>
        <w:rPr>
          <w:lang w:val="en-US"/>
        </w:rPr>
        <w:t xml:space="preserve">a specified </w:t>
      </w:r>
      <w:r w:rsidR="00A1305B">
        <w:rPr>
          <w:lang w:val="en-US"/>
        </w:rPr>
        <w:t>inflow or outflow hydro nexus</w:t>
      </w:r>
      <w:r>
        <w:rPr>
          <w:lang w:val="en-US"/>
        </w:rPr>
        <w:t xml:space="preserve"> </w:t>
      </w:r>
      <w:r w:rsidR="00C22287">
        <w:rPr>
          <w:lang w:val="en-US"/>
        </w:rPr>
        <w:t xml:space="preserve">as </w:t>
      </w:r>
      <w:r>
        <w:rPr>
          <w:lang w:val="en-US"/>
        </w:rPr>
        <w:t>reference location and a specific realization of its flowpath,</w:t>
      </w:r>
      <w:r w:rsidR="00A1305B">
        <w:rPr>
          <w:lang w:val="en-US"/>
        </w:rPr>
        <w:t xml:space="preserve"> </w:t>
      </w:r>
      <w:r>
        <w:rPr>
          <w:lang w:val="en-US"/>
        </w:rPr>
        <w:t>e</w:t>
      </w:r>
      <w:r w:rsidR="00A1305B">
        <w:rPr>
          <w:lang w:val="en-US"/>
        </w:rPr>
        <w:t xml:space="preserve">ach catchment </w:t>
      </w:r>
      <w:r>
        <w:rPr>
          <w:lang w:val="en-US"/>
        </w:rPr>
        <w:t>can support</w:t>
      </w:r>
      <w:r w:rsidR="00A1305B">
        <w:rPr>
          <w:lang w:val="en-US"/>
        </w:rPr>
        <w:t xml:space="preserve"> its own river referencing. Realized as </w:t>
      </w:r>
      <w:r w:rsidR="00A71B09">
        <w:rPr>
          <w:lang w:val="en-US"/>
        </w:rPr>
        <w:t xml:space="preserve">a </w:t>
      </w:r>
      <w:r w:rsidR="00A1305B">
        <w:rPr>
          <w:lang w:val="en-US"/>
        </w:rPr>
        <w:t>hydro location</w:t>
      </w:r>
      <w:r w:rsidR="00DF232D">
        <w:rPr>
          <w:lang w:val="en-US"/>
        </w:rPr>
        <w:t>,</w:t>
      </w:r>
      <w:r w:rsidR="00A1305B">
        <w:rPr>
          <w:lang w:val="en-US"/>
        </w:rPr>
        <w:t xml:space="preserve"> </w:t>
      </w:r>
      <w:r w:rsidR="00606680">
        <w:rPr>
          <w:lang w:val="en-US"/>
        </w:rPr>
        <w:t xml:space="preserve">a </w:t>
      </w:r>
      <w:r w:rsidR="0023798B">
        <w:rPr>
          <w:lang w:val="en-US"/>
        </w:rPr>
        <w:t xml:space="preserve">located </w:t>
      </w:r>
      <w:r w:rsidR="00DF232D">
        <w:rPr>
          <w:lang w:val="en-US"/>
        </w:rPr>
        <w:t xml:space="preserve">hydro nexus </w:t>
      </w:r>
      <w:r w:rsidR="00A71B09">
        <w:rPr>
          <w:lang w:val="en-US"/>
        </w:rPr>
        <w:t xml:space="preserve">is </w:t>
      </w:r>
      <w:r w:rsidR="00606680">
        <w:rPr>
          <w:lang w:val="en-US"/>
        </w:rPr>
        <w:t xml:space="preserve">the </w:t>
      </w:r>
      <w:r w:rsidR="00DF232D">
        <w:rPr>
          <w:lang w:val="en-US"/>
        </w:rPr>
        <w:t xml:space="preserve">potential reference location </w:t>
      </w:r>
      <w:r w:rsidR="00A1305B">
        <w:rPr>
          <w:lang w:val="en-US"/>
        </w:rPr>
        <w:t xml:space="preserve">at </w:t>
      </w:r>
      <w:r w:rsidR="00DF232D">
        <w:rPr>
          <w:lang w:val="en-US"/>
        </w:rPr>
        <w:t>the</w:t>
      </w:r>
      <w:r w:rsidR="00A1305B">
        <w:rPr>
          <w:lang w:val="en-US"/>
        </w:rPr>
        <w:t xml:space="preserve"> end of </w:t>
      </w:r>
      <w:r w:rsidR="00A71B09">
        <w:rPr>
          <w:lang w:val="en-US"/>
        </w:rPr>
        <w:t>a</w:t>
      </w:r>
      <w:r w:rsidR="00DF232D">
        <w:rPr>
          <w:lang w:val="en-US"/>
        </w:rPr>
        <w:t xml:space="preserve"> </w:t>
      </w:r>
      <w:r w:rsidR="00A1305B">
        <w:rPr>
          <w:lang w:val="en-US"/>
        </w:rPr>
        <w:t>flowpath</w:t>
      </w:r>
      <w:r w:rsidR="00A71B09">
        <w:rPr>
          <w:lang w:val="en-US"/>
        </w:rPr>
        <w:t xml:space="preserve"> that could split the original reference flowpath at the newly located hydro</w:t>
      </w:r>
      <w:r w:rsidR="006F54F0">
        <w:rPr>
          <w:lang w:val="en-US"/>
        </w:rPr>
        <w:t xml:space="preserve"> </w:t>
      </w:r>
      <w:r w:rsidR="00A71B09">
        <w:rPr>
          <w:lang w:val="en-US"/>
        </w:rPr>
        <w:t>location.</w:t>
      </w:r>
      <w:r w:rsidR="00A1305B">
        <w:rPr>
          <w:lang w:val="en-US"/>
        </w:rPr>
        <w:t xml:space="preserve"> For example, </w:t>
      </w:r>
      <w:r w:rsidR="00C111EE">
        <w:rPr>
          <w:lang w:val="en-US"/>
        </w:rPr>
        <w:t xml:space="preserve">if two bridges are thought of as the inflow and outflow locations of a catchment, the downstream bridge </w:t>
      </w:r>
      <w:r w:rsidR="00A1305B">
        <w:rPr>
          <w:lang w:val="en-US"/>
        </w:rPr>
        <w:t>hydro location</w:t>
      </w:r>
      <w:r w:rsidR="00C111EE">
        <w:rPr>
          <w:lang w:val="en-US"/>
        </w:rPr>
        <w:t>,</w:t>
      </w:r>
      <w:r w:rsidR="00A1305B">
        <w:rPr>
          <w:lang w:val="en-US"/>
        </w:rPr>
        <w:t xml:space="preserve"> which realizes an outflow </w:t>
      </w:r>
      <w:r w:rsidR="00A1305B" w:rsidRPr="00374EA4">
        <w:rPr>
          <w:lang w:val="en-US"/>
        </w:rPr>
        <w:t>hydro nexus</w:t>
      </w:r>
      <w:r w:rsidR="00C111EE">
        <w:rPr>
          <w:lang w:val="en-US"/>
        </w:rPr>
        <w:t>,</w:t>
      </w:r>
      <w:r w:rsidR="00A1305B" w:rsidRPr="00374EA4">
        <w:rPr>
          <w:lang w:val="en-US"/>
        </w:rPr>
        <w:t xml:space="preserve"> </w:t>
      </w:r>
      <w:r w:rsidR="00A1305B">
        <w:rPr>
          <w:lang w:val="en-US"/>
        </w:rPr>
        <w:t xml:space="preserve">may form </w:t>
      </w:r>
      <w:r w:rsidR="00042BE6">
        <w:rPr>
          <w:lang w:val="en-US"/>
        </w:rPr>
        <w:t xml:space="preserve">the </w:t>
      </w:r>
      <w:r w:rsidR="00A1305B">
        <w:rPr>
          <w:lang w:val="en-US"/>
        </w:rPr>
        <w:t xml:space="preserve">reference location for </w:t>
      </w:r>
      <w:r w:rsidR="00C111EE">
        <w:rPr>
          <w:lang w:val="en-US"/>
        </w:rPr>
        <w:t>stream gages</w:t>
      </w:r>
      <w:r w:rsidR="00A1305B">
        <w:rPr>
          <w:lang w:val="en-US"/>
        </w:rPr>
        <w:t xml:space="preserve"> upstream from </w:t>
      </w:r>
      <w:r w:rsidR="00C111EE">
        <w:rPr>
          <w:lang w:val="en-US"/>
        </w:rPr>
        <w:t>the bridge and the next upstream bridge.</w:t>
      </w:r>
      <w:r w:rsidR="00A1305B">
        <w:rPr>
          <w:lang w:val="en-US"/>
        </w:rPr>
        <w:t xml:space="preserve"> </w:t>
      </w:r>
      <w:r w:rsidR="00C111EE">
        <w:rPr>
          <w:lang w:val="en-US"/>
        </w:rPr>
        <w:t>Similarly,</w:t>
      </w:r>
      <w:r w:rsidR="00A1305B">
        <w:rPr>
          <w:lang w:val="en-US"/>
        </w:rPr>
        <w:t xml:space="preserve"> </w:t>
      </w:r>
      <w:r w:rsidR="00C111EE">
        <w:rPr>
          <w:lang w:val="en-US"/>
        </w:rPr>
        <w:t>the upstream bridge</w:t>
      </w:r>
      <w:r w:rsidR="00A1305B">
        <w:rPr>
          <w:lang w:val="en-US"/>
        </w:rPr>
        <w:t xml:space="preserve"> hydro location</w:t>
      </w:r>
      <w:r w:rsidR="00C111EE">
        <w:rPr>
          <w:lang w:val="en-US"/>
        </w:rPr>
        <w:t>, which</w:t>
      </w:r>
      <w:r w:rsidR="00A1305B">
        <w:rPr>
          <w:lang w:val="en-US"/>
        </w:rPr>
        <w:t xml:space="preserve"> realiz</w:t>
      </w:r>
      <w:r w:rsidR="00C111EE">
        <w:rPr>
          <w:lang w:val="en-US"/>
        </w:rPr>
        <w:t>es the</w:t>
      </w:r>
      <w:r w:rsidR="00A1305B">
        <w:rPr>
          <w:lang w:val="en-US"/>
        </w:rPr>
        <w:t xml:space="preserve"> inflow </w:t>
      </w:r>
      <w:r w:rsidR="00A1305B" w:rsidRPr="00374EA4">
        <w:rPr>
          <w:lang w:val="en-US"/>
        </w:rPr>
        <w:t>hydro nexus</w:t>
      </w:r>
      <w:r w:rsidR="00C111EE">
        <w:rPr>
          <w:lang w:val="en-US"/>
        </w:rPr>
        <w:t>,</w:t>
      </w:r>
      <w:r w:rsidR="00A1305B" w:rsidRPr="00374EA4">
        <w:rPr>
          <w:lang w:val="en-US"/>
        </w:rPr>
        <w:t xml:space="preserve"> </w:t>
      </w:r>
      <w:r w:rsidR="00A1305B">
        <w:rPr>
          <w:lang w:val="en-US"/>
        </w:rPr>
        <w:t xml:space="preserve">may be the reference location for </w:t>
      </w:r>
      <w:r w:rsidR="00C111EE">
        <w:rPr>
          <w:lang w:val="en-US"/>
        </w:rPr>
        <w:t>stream gages</w:t>
      </w:r>
      <w:r w:rsidR="00A1305B">
        <w:rPr>
          <w:lang w:val="en-US"/>
        </w:rPr>
        <w:t xml:space="preserve"> downstream</w:t>
      </w:r>
      <w:r w:rsidR="00C111EE">
        <w:rPr>
          <w:lang w:val="en-US"/>
        </w:rPr>
        <w:t xml:space="preserve"> and the next downstream bridge</w:t>
      </w:r>
      <w:r w:rsidR="00A1305B">
        <w:rPr>
          <w:lang w:val="en-US"/>
        </w:rPr>
        <w:t xml:space="preserve">. </w:t>
      </w:r>
    </w:p>
    <w:p w14:paraId="7044D1A4" w14:textId="0022B0B8" w:rsidR="00297093" w:rsidRDefault="00365670" w:rsidP="00BD09B2">
      <w:pPr>
        <w:pStyle w:val="NormalWeb"/>
        <w:jc w:val="both"/>
        <w:rPr>
          <w:lang w:val="en-US"/>
        </w:rPr>
      </w:pPr>
      <w:r>
        <w:rPr>
          <w:lang w:val="en-US"/>
        </w:rPr>
        <w:t>Note that in these cases, t</w:t>
      </w:r>
      <w:r w:rsidR="0023798B">
        <w:rPr>
          <w:lang w:val="en-US"/>
        </w:rPr>
        <w:t xml:space="preserve">he </w:t>
      </w:r>
      <w:r>
        <w:rPr>
          <w:lang w:val="en-US"/>
        </w:rPr>
        <w:t xml:space="preserve">upstream or downstream </w:t>
      </w:r>
      <w:r w:rsidR="0023798B" w:rsidRPr="00374EA4">
        <w:rPr>
          <w:lang w:val="en-US"/>
        </w:rPr>
        <w:t xml:space="preserve">orientation of the </w:t>
      </w:r>
      <w:r>
        <w:rPr>
          <w:lang w:val="en-US"/>
        </w:rPr>
        <w:t>measurement</w:t>
      </w:r>
      <w:r w:rsidR="0023798B" w:rsidRPr="00374EA4">
        <w:rPr>
          <w:lang w:val="en-US"/>
        </w:rPr>
        <w:t xml:space="preserve"> </w:t>
      </w:r>
      <w:r w:rsidR="0023798B">
        <w:rPr>
          <w:lang w:val="en-US"/>
        </w:rPr>
        <w:t xml:space="preserve">is always declared </w:t>
      </w:r>
      <w:r w:rsidR="0023798B" w:rsidRPr="00374EA4">
        <w:rPr>
          <w:lang w:val="en-US"/>
        </w:rPr>
        <w:t>in relation to the catchment</w:t>
      </w:r>
      <w:r>
        <w:rPr>
          <w:lang w:val="en-US"/>
        </w:rPr>
        <w:t xml:space="preserve"> inflow or outflow.</w:t>
      </w:r>
      <w:r w:rsidR="00297093">
        <w:rPr>
          <w:lang w:val="en-US"/>
        </w:rPr>
        <w:t xml:space="preserve"> Since</w:t>
      </w:r>
      <w:r>
        <w:rPr>
          <w:lang w:val="en-US"/>
        </w:rPr>
        <w:t xml:space="preserve"> this</w:t>
      </w:r>
      <w:r w:rsidR="00297093">
        <w:rPr>
          <w:lang w:val="en-US"/>
        </w:rPr>
        <w:t xml:space="preserve"> var</w:t>
      </w:r>
      <w:r>
        <w:rPr>
          <w:lang w:val="en-US"/>
        </w:rPr>
        <w:t>ies</w:t>
      </w:r>
      <w:r w:rsidR="00297093">
        <w:rPr>
          <w:lang w:val="en-US"/>
        </w:rPr>
        <w:t xml:space="preserve"> </w:t>
      </w:r>
      <w:r>
        <w:rPr>
          <w:lang w:val="en-US"/>
        </w:rPr>
        <w:t>in</w:t>
      </w:r>
      <w:r w:rsidR="00297093">
        <w:rPr>
          <w:lang w:val="en-US"/>
        </w:rPr>
        <w:t xml:space="preserve"> application, the orientation</w:t>
      </w:r>
      <w:r w:rsidR="0023798B">
        <w:rPr>
          <w:lang w:val="en-US"/>
        </w:rPr>
        <w:t xml:space="preserve"> </w:t>
      </w:r>
      <w:r w:rsidR="00AB5309">
        <w:rPr>
          <w:lang w:val="en-US"/>
        </w:rPr>
        <w:t>is</w:t>
      </w:r>
      <w:r w:rsidR="0023798B">
        <w:rPr>
          <w:lang w:val="en-US"/>
        </w:rPr>
        <w:t xml:space="preserve"> specified </w:t>
      </w:r>
      <w:r w:rsidR="007931DE">
        <w:rPr>
          <w:lang w:val="en-US"/>
        </w:rPr>
        <w:t>with an inflow or outflow association between the flowpath linear element (catchment realization) and the reference point hydro</w:t>
      </w:r>
      <w:r w:rsidR="0023798B">
        <w:rPr>
          <w:lang w:val="en-US"/>
        </w:rPr>
        <w:t xml:space="preserve"> </w:t>
      </w:r>
      <w:r w:rsidR="007931DE">
        <w:rPr>
          <w:lang w:val="en-US"/>
        </w:rPr>
        <w:t>location (hydro nexus).</w:t>
      </w:r>
    </w:p>
    <w:p w14:paraId="248B5E34" w14:textId="4DE222C3" w:rsidR="00C0795C" w:rsidRDefault="00B142D1" w:rsidP="00C0795C">
      <w:pPr>
        <w:pStyle w:val="NormalWeb"/>
        <w:jc w:val="both"/>
        <w:rPr>
          <w:lang w:val="en-US"/>
        </w:rPr>
      </w:pPr>
      <w:r>
        <w:rPr>
          <w:lang w:val="en-US"/>
        </w:rPr>
        <w:t xml:space="preserve">Applying the </w:t>
      </w:r>
      <w:r w:rsidR="00C0795C">
        <w:rPr>
          <w:lang w:val="en-US"/>
        </w:rPr>
        <w:t>indirect position</w:t>
      </w:r>
      <w:r>
        <w:rPr>
          <w:lang w:val="en-US"/>
        </w:rPr>
        <w:t xml:space="preserve"> </w:t>
      </w:r>
      <w:r w:rsidR="00741190">
        <w:rPr>
          <w:lang w:val="en-US"/>
        </w:rPr>
        <w:t>model</w:t>
      </w:r>
      <w:r>
        <w:rPr>
          <w:lang w:val="en-US"/>
        </w:rPr>
        <w:t xml:space="preserve">, </w:t>
      </w:r>
      <w:r w:rsidR="00450C10">
        <w:rPr>
          <w:lang w:val="en-US"/>
        </w:rPr>
        <w:t xml:space="preserve">a </w:t>
      </w:r>
      <w:r w:rsidR="00EC73A5">
        <w:rPr>
          <w:lang w:val="en-US"/>
        </w:rPr>
        <w:t>f</w:t>
      </w:r>
      <w:r w:rsidR="00450C10">
        <w:rPr>
          <w:lang w:val="en-US"/>
        </w:rPr>
        <w:t xml:space="preserve">eature </w:t>
      </w:r>
      <w:r w:rsidR="00EC73A5">
        <w:rPr>
          <w:lang w:val="en-US"/>
        </w:rPr>
        <w:t xml:space="preserve">of interest </w:t>
      </w:r>
      <w:r w:rsidR="00741190">
        <w:rPr>
          <w:lang w:val="en-US"/>
        </w:rPr>
        <w:t>can</w:t>
      </w:r>
      <w:r w:rsidR="00EC73A5">
        <w:rPr>
          <w:lang w:val="en-US"/>
        </w:rPr>
        <w:t xml:space="preserve"> be related to a hydro nexus and the associated catchment</w:t>
      </w:r>
      <w:r w:rsidR="00133C88">
        <w:rPr>
          <w:lang w:val="en-US"/>
        </w:rPr>
        <w:t xml:space="preserve"> by linking it to</w:t>
      </w:r>
      <w:r w:rsidR="00EC73A5">
        <w:rPr>
          <w:lang w:val="en-US"/>
        </w:rPr>
        <w:t xml:space="preserve"> </w:t>
      </w:r>
      <w:r w:rsidR="00450C10">
        <w:rPr>
          <w:lang w:val="en-US"/>
        </w:rPr>
        <w:t>a</w:t>
      </w:r>
      <w:r w:rsidR="00EC73A5">
        <w:rPr>
          <w:lang w:val="en-US"/>
        </w:rPr>
        <w:t>n</w:t>
      </w:r>
      <w:r w:rsidR="00450C10">
        <w:rPr>
          <w:lang w:val="en-US"/>
        </w:rPr>
        <w:t xml:space="preserve"> </w:t>
      </w:r>
      <w:r w:rsidR="00EC73A5">
        <w:rPr>
          <w:lang w:val="en-US"/>
        </w:rPr>
        <w:t xml:space="preserve">existing </w:t>
      </w:r>
      <w:r w:rsidR="00450C10">
        <w:rPr>
          <w:lang w:val="en-US"/>
        </w:rPr>
        <w:t xml:space="preserve">hydro location, </w:t>
      </w:r>
      <w:r w:rsidR="00EC73A5">
        <w:rPr>
          <w:lang w:val="en-US"/>
        </w:rPr>
        <w:t xml:space="preserve">or </w:t>
      </w:r>
      <w:r w:rsidR="00FA33D5">
        <w:rPr>
          <w:lang w:val="en-US"/>
        </w:rPr>
        <w:t>as</w:t>
      </w:r>
      <w:r w:rsidR="00567F20">
        <w:rPr>
          <w:lang w:val="en-US"/>
        </w:rPr>
        <w:t xml:space="preserve"> a</w:t>
      </w:r>
      <w:r w:rsidR="00FA33D5">
        <w:rPr>
          <w:lang w:val="en-US"/>
        </w:rPr>
        <w:t xml:space="preserve"> </w:t>
      </w:r>
      <w:r w:rsidR="00450C10">
        <w:rPr>
          <w:lang w:val="en-US"/>
        </w:rPr>
        <w:t xml:space="preserve">new </w:t>
      </w:r>
      <w:r w:rsidR="00FA33D5">
        <w:rPr>
          <w:lang w:val="en-US"/>
        </w:rPr>
        <w:t xml:space="preserve">hydro location </w:t>
      </w:r>
      <w:r w:rsidR="00133C88">
        <w:rPr>
          <w:lang w:val="en-US"/>
        </w:rPr>
        <w:t xml:space="preserve">linked </w:t>
      </w:r>
      <w:r w:rsidR="00C0795C">
        <w:rPr>
          <w:lang w:val="en-US"/>
        </w:rPr>
        <w:t xml:space="preserve">to </w:t>
      </w:r>
      <w:r w:rsidR="00133C88">
        <w:rPr>
          <w:lang w:val="en-US"/>
        </w:rPr>
        <w:t>flowpath linear element and</w:t>
      </w:r>
      <w:r w:rsidR="00EC73A5">
        <w:rPr>
          <w:lang w:val="en-US"/>
        </w:rPr>
        <w:t xml:space="preserve"> </w:t>
      </w:r>
      <w:r w:rsidR="00C0795C">
        <w:rPr>
          <w:lang w:val="en-US"/>
        </w:rPr>
        <w:t>hydro n</w:t>
      </w:r>
      <w:r w:rsidR="00FA33D5">
        <w:rPr>
          <w:lang w:val="en-US"/>
        </w:rPr>
        <w:t>exus referent</w:t>
      </w:r>
      <w:r w:rsidR="00EC73A5">
        <w:rPr>
          <w:lang w:val="en-US"/>
        </w:rPr>
        <w:t xml:space="preserve">. </w:t>
      </w:r>
      <w:r w:rsidR="00133C88">
        <w:rPr>
          <w:lang w:val="en-US"/>
        </w:rPr>
        <w:t>It’s worth mentioning that a special case of</w:t>
      </w:r>
      <w:r w:rsidR="00FA33D5">
        <w:t xml:space="preserve"> </w:t>
      </w:r>
      <w:r w:rsidR="00C0795C">
        <w:t xml:space="preserve">hydro location </w:t>
      </w:r>
      <w:r w:rsidR="00FA33D5">
        <w:t xml:space="preserve">that is coincident with </w:t>
      </w:r>
      <w:r w:rsidR="00133C88">
        <w:t>a</w:t>
      </w:r>
      <w:r w:rsidR="00FA33D5">
        <w:t xml:space="preserve"> </w:t>
      </w:r>
      <w:r w:rsidR="00EC73A5">
        <w:t xml:space="preserve">hydro nexus </w:t>
      </w:r>
      <w:r w:rsidR="00FA33D5">
        <w:t>referent (</w:t>
      </w:r>
      <w:r w:rsidR="00C0795C">
        <w:t xml:space="preserve">at distance </w:t>
      </w:r>
      <w:r w:rsidR="00FA33D5">
        <w:t>‘0’</w:t>
      </w:r>
      <w:r w:rsidR="00EC73A5">
        <w:t>)</w:t>
      </w:r>
      <w:r w:rsidR="00FA33D5">
        <w:t xml:space="preserve"> </w:t>
      </w:r>
      <w:r w:rsidR="00C0795C">
        <w:t xml:space="preserve">could be considered a realization of </w:t>
      </w:r>
      <w:r w:rsidR="00133C88">
        <w:t>the</w:t>
      </w:r>
      <w:r w:rsidR="00FA33D5">
        <w:t xml:space="preserve"> </w:t>
      </w:r>
      <w:r w:rsidR="00C0795C">
        <w:t>hydro nexus</w:t>
      </w:r>
      <w:r w:rsidR="00FA33D5">
        <w:t xml:space="preserve">. </w:t>
      </w:r>
    </w:p>
    <w:p w14:paraId="41BDCA52" w14:textId="1C80A6FE" w:rsidR="00B17F0B" w:rsidRPr="003377F2" w:rsidRDefault="00B17F0B" w:rsidP="00834E29">
      <w:pPr>
        <w:pStyle w:val="Heading3"/>
      </w:pPr>
      <w:bookmarkStart w:id="70" w:name="_Toc482857154"/>
      <w:bookmarkStart w:id="71" w:name="_Toc482857221"/>
      <w:bookmarkStart w:id="72" w:name="_Toc482857155"/>
      <w:bookmarkStart w:id="73" w:name="_Toc482857222"/>
      <w:bookmarkStart w:id="74" w:name="_Toc482857156"/>
      <w:bookmarkStart w:id="75" w:name="_Toc482857223"/>
      <w:bookmarkStart w:id="76" w:name="_Toc482857157"/>
      <w:bookmarkStart w:id="77" w:name="_Toc482857224"/>
      <w:bookmarkStart w:id="78" w:name="_Toc484604391"/>
      <w:bookmarkEnd w:id="70"/>
      <w:bookmarkEnd w:id="71"/>
      <w:bookmarkEnd w:id="72"/>
      <w:bookmarkEnd w:id="73"/>
      <w:bookmarkEnd w:id="74"/>
      <w:bookmarkEnd w:id="75"/>
      <w:bookmarkEnd w:id="76"/>
      <w:bookmarkEnd w:id="77"/>
      <w:r w:rsidRPr="003377F2">
        <w:t>Indirect position</w:t>
      </w:r>
      <w:bookmarkEnd w:id="78"/>
    </w:p>
    <w:p w14:paraId="6C866AC9" w14:textId="6C2CB5C3" w:rsidR="00BD09B2" w:rsidRDefault="00BD09B2" w:rsidP="00D819AD">
      <w:pPr>
        <w:jc w:val="both"/>
      </w:pPr>
      <w:r w:rsidRPr="003377F2">
        <w:t>Provided that the network of catchments is realized as one-dimensional flowpath</w:t>
      </w:r>
      <w:r w:rsidR="000E0045">
        <w:t>s and inflow and outflow hydro nexus locations (e.g. the upstream or downstream end of the flowpaths is known)</w:t>
      </w:r>
      <w:r w:rsidRPr="003377F2">
        <w:t xml:space="preserve">, a feature </w:t>
      </w:r>
      <w:r w:rsidR="0050705A">
        <w:t xml:space="preserve">of interest </w:t>
      </w:r>
      <w:r w:rsidRPr="003377F2">
        <w:t xml:space="preserve">can be located </w:t>
      </w:r>
      <w:r w:rsidR="00F733E9">
        <w:t xml:space="preserve">in the network </w:t>
      </w:r>
      <w:r w:rsidRPr="003377F2">
        <w:t xml:space="preserve">along </w:t>
      </w:r>
      <w:r w:rsidR="00E50B0F">
        <w:t>the</w:t>
      </w:r>
      <w:r w:rsidRPr="003377F2">
        <w:t xml:space="preserve"> linear</w:t>
      </w:r>
      <w:r w:rsidR="00E50B0F">
        <w:t xml:space="preserve"> flowpath catchment</w:t>
      </w:r>
      <w:r w:rsidRPr="003377F2">
        <w:t xml:space="preserve"> realization. </w:t>
      </w:r>
      <w:r w:rsidR="00E50B0F">
        <w:t>A</w:t>
      </w:r>
      <w:r w:rsidRPr="003377F2">
        <w:t xml:space="preserve"> new location </w:t>
      </w:r>
      <w:r w:rsidR="00E50B0F">
        <w:t>can</w:t>
      </w:r>
      <w:r w:rsidR="009D1C05">
        <w:t xml:space="preserve"> be</w:t>
      </w:r>
      <w:r w:rsidRPr="003377F2">
        <w:t xml:space="preserve"> placed </w:t>
      </w:r>
      <w:r w:rsidR="004C76FE">
        <w:t>along a</w:t>
      </w:r>
      <w:r w:rsidR="00E31C42" w:rsidRPr="003377F2">
        <w:t xml:space="preserve"> </w:t>
      </w:r>
      <w:r w:rsidRPr="003377F2">
        <w:t xml:space="preserve">flowpath </w:t>
      </w:r>
      <w:r w:rsidR="00E50B0F">
        <w:t>in</w:t>
      </w:r>
      <w:r w:rsidR="00C2271B">
        <w:t xml:space="preserve"> </w:t>
      </w:r>
      <w:r w:rsidR="00F733E9">
        <w:t>referenc</w:t>
      </w:r>
      <w:r w:rsidR="00C2271B">
        <w:t>e</w:t>
      </w:r>
      <w:r w:rsidR="00E50B0F">
        <w:t xml:space="preserve"> to</w:t>
      </w:r>
      <w:r w:rsidRPr="003377F2">
        <w:t xml:space="preserve"> an already established </w:t>
      </w:r>
      <w:r w:rsidR="004C76FE">
        <w:t xml:space="preserve">inflow or outflow hydro nexus that </w:t>
      </w:r>
      <w:r w:rsidR="00ED3501" w:rsidRPr="003377F2">
        <w:t>bound</w:t>
      </w:r>
      <w:r w:rsidR="004C76FE">
        <w:t>s</w:t>
      </w:r>
      <w:r w:rsidR="00ED3501" w:rsidRPr="003377F2">
        <w:t xml:space="preserve"> the</w:t>
      </w:r>
      <w:r w:rsidRPr="003377F2">
        <w:t xml:space="preserve"> flowpath</w:t>
      </w:r>
      <w:r w:rsidR="00EF7E53">
        <w:t xml:space="preserve">. The </w:t>
      </w:r>
      <w:r w:rsidR="00DB3E97">
        <w:t xml:space="preserve">new </w:t>
      </w:r>
      <w:r w:rsidR="00E50B0F">
        <w:t xml:space="preserve">network location </w:t>
      </w:r>
      <w:r w:rsidR="00EF7E53">
        <w:t xml:space="preserve">is </w:t>
      </w:r>
      <w:r w:rsidR="00E50B0F">
        <w:t xml:space="preserve">can be </w:t>
      </w:r>
      <w:r w:rsidR="00EF7E53">
        <w:t xml:space="preserve">expressed as </w:t>
      </w:r>
      <w:r w:rsidR="00E50B0F">
        <w:t xml:space="preserve">a </w:t>
      </w:r>
      <w:r w:rsidR="00EF7E53">
        <w:t xml:space="preserve">distance </w:t>
      </w:r>
      <w:r w:rsidR="00C2271B">
        <w:t>along th</w:t>
      </w:r>
      <w:r w:rsidR="00E50B0F">
        <w:t>e</w:t>
      </w:r>
      <w:r w:rsidR="00C2271B">
        <w:t xml:space="preserve"> flowpath ‘measured’ </w:t>
      </w:r>
      <w:r w:rsidR="00EF7E53">
        <w:t xml:space="preserve">from the </w:t>
      </w:r>
      <w:r w:rsidR="00DB3E97">
        <w:t>known</w:t>
      </w:r>
      <w:r w:rsidR="00EF7E53">
        <w:t xml:space="preserve"> flowpath end</w:t>
      </w:r>
      <w:r w:rsidR="00E50B0F">
        <w:t>.</w:t>
      </w:r>
      <w:r w:rsidR="00E5040B">
        <w:t xml:space="preserve"> </w:t>
      </w:r>
      <w:r w:rsidR="00AD60C9">
        <w:fldChar w:fldCharType="begin"/>
      </w:r>
      <w:r w:rsidR="00AD60C9">
        <w:instrText xml:space="preserve"> REF _Ref471468632 \h </w:instrText>
      </w:r>
      <w:r w:rsidR="00AD60C9">
        <w:fldChar w:fldCharType="separate"/>
      </w:r>
      <w:r w:rsidR="00A95655">
        <w:t xml:space="preserve">Figure </w:t>
      </w:r>
      <w:r w:rsidR="00A95655">
        <w:rPr>
          <w:noProof/>
        </w:rPr>
        <w:t>13</w:t>
      </w:r>
      <w:r w:rsidR="00AD60C9">
        <w:fldChar w:fldCharType="end"/>
      </w:r>
      <w:r w:rsidR="00E5040B">
        <w:t xml:space="preserve"> </w:t>
      </w:r>
      <w:r w:rsidR="00E50B0F">
        <w:t xml:space="preserve">shows the simplest case, where the inflow of a catchment is some linear distance upstream of </w:t>
      </w:r>
      <w:r w:rsidR="00E5040B">
        <w:t>a</w:t>
      </w:r>
      <w:r w:rsidR="00E50B0F">
        <w:t xml:space="preserve"> </w:t>
      </w:r>
      <w:r w:rsidR="00743A84">
        <w:t xml:space="preserve">located </w:t>
      </w:r>
      <w:r w:rsidR="00E50B0F">
        <w:t xml:space="preserve">outflow measured along a </w:t>
      </w:r>
      <w:r w:rsidR="00E5040B">
        <w:t>flowpath</w:t>
      </w:r>
      <w:r w:rsidR="00E50B0F">
        <w:t>.</w:t>
      </w:r>
    </w:p>
    <w:p w14:paraId="57445F51" w14:textId="77777777" w:rsidR="00E5040B" w:rsidRDefault="00E5040B" w:rsidP="00BB3475">
      <w:pPr>
        <w:keepNext/>
        <w:jc w:val="both"/>
      </w:pPr>
      <w:r>
        <w:rPr>
          <w:noProof/>
        </w:rPr>
        <w:lastRenderedPageBreak/>
        <w:drawing>
          <wp:inline distT="0" distB="0" distL="0" distR="0" wp14:anchorId="0CDE960B" wp14:editId="6F255BDA">
            <wp:extent cx="5344868" cy="1083501"/>
            <wp:effectExtent l="0" t="0" r="8255"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44868" cy="1083501"/>
                    </a:xfrm>
                    <a:prstGeom prst="rect">
                      <a:avLst/>
                    </a:prstGeom>
                  </pic:spPr>
                </pic:pic>
              </a:graphicData>
            </a:graphic>
          </wp:inline>
        </w:drawing>
      </w:r>
    </w:p>
    <w:p w14:paraId="732BA848" w14:textId="6FFCD2A8" w:rsidR="0050705A" w:rsidRPr="003377F2" w:rsidRDefault="00E5040B" w:rsidP="00BB3475">
      <w:pPr>
        <w:pStyle w:val="OGCFigure"/>
      </w:pPr>
      <w:bookmarkStart w:id="79" w:name="_Ref471468632"/>
      <w:bookmarkStart w:id="80" w:name="_Toc484066550"/>
      <w:r>
        <w:t xml:space="preserve">Figure </w:t>
      </w:r>
      <w:fldSimple w:instr=" SEQ Figure \* ARABIC ">
        <w:r w:rsidR="00214695">
          <w:rPr>
            <w:noProof/>
          </w:rPr>
          <w:t>13</w:t>
        </w:r>
      </w:fldSimple>
      <w:bookmarkEnd w:id="79"/>
      <w:r>
        <w:t>: Inflow node referenced along a downstream flowpath</w:t>
      </w:r>
      <w:bookmarkEnd w:id="80"/>
      <w:r>
        <w:t xml:space="preserve"> </w:t>
      </w:r>
    </w:p>
    <w:p w14:paraId="4124F0EB" w14:textId="77777777" w:rsidR="00F22716" w:rsidRDefault="00F22716" w:rsidP="005810D9">
      <w:pPr>
        <w:jc w:val="both"/>
      </w:pPr>
    </w:p>
    <w:p w14:paraId="18529DCD" w14:textId="56D4D4E5" w:rsidR="00DB3E97" w:rsidRDefault="00FC4D70" w:rsidP="00D62331">
      <w:pPr>
        <w:pStyle w:val="Heading4"/>
      </w:pPr>
      <w:r>
        <w:t>Network l</w:t>
      </w:r>
      <w:r w:rsidR="00A66F26">
        <w:t xml:space="preserve">ocation of features </w:t>
      </w:r>
      <w:r w:rsidR="00A814CB">
        <w:t>realizing</w:t>
      </w:r>
      <w:r w:rsidR="00A66F26">
        <w:t xml:space="preserve"> a catchment </w:t>
      </w:r>
      <w:r w:rsidR="008B1965">
        <w:t>hydro nexus</w:t>
      </w:r>
    </w:p>
    <w:p w14:paraId="699CA941" w14:textId="775C7B37" w:rsidR="00905DDC" w:rsidRDefault="00A077DC" w:rsidP="005810D9">
      <w:pPr>
        <w:jc w:val="both"/>
      </w:pPr>
      <w:r>
        <w:t xml:space="preserve">In </w:t>
      </w:r>
      <w:r w:rsidR="008B1965">
        <w:t xml:space="preserve">the </w:t>
      </w:r>
      <w:r>
        <w:t>case</w:t>
      </w:r>
      <w:r w:rsidRPr="003377F2">
        <w:t xml:space="preserve"> </w:t>
      </w:r>
      <w:r w:rsidR="005756B2">
        <w:t>that the new network location</w:t>
      </w:r>
      <w:r w:rsidR="0019707D" w:rsidRPr="003377F2">
        <w:t xml:space="preserve"> is </w:t>
      </w:r>
      <w:r w:rsidR="005756B2">
        <w:t xml:space="preserve">to be </w:t>
      </w:r>
      <w:r w:rsidR="00E31C42" w:rsidRPr="003377F2">
        <w:t xml:space="preserve">a </w:t>
      </w:r>
      <w:r w:rsidR="008B1965">
        <w:t>hydro nexus</w:t>
      </w:r>
      <w:r w:rsidR="008B1965" w:rsidRPr="003377F2">
        <w:t xml:space="preserve"> </w:t>
      </w:r>
      <w:r w:rsidR="00E31C42" w:rsidRPr="003377F2">
        <w:t>in a</w:t>
      </w:r>
      <w:r w:rsidR="008B1965">
        <w:t xml:space="preserve"> pre-</w:t>
      </w:r>
      <w:r w:rsidR="00E31C42" w:rsidRPr="003377F2">
        <w:t>existing network</w:t>
      </w:r>
      <w:r w:rsidR="0019707D" w:rsidRPr="003377F2">
        <w:t xml:space="preserve">, </w:t>
      </w:r>
      <w:r w:rsidR="00ED3501" w:rsidRPr="003377F2">
        <w:t xml:space="preserve">the </w:t>
      </w:r>
      <w:r w:rsidR="0019707D" w:rsidRPr="003377F2">
        <w:t xml:space="preserve">already existing catchment </w:t>
      </w:r>
      <w:r w:rsidR="00AB5309">
        <w:t xml:space="preserve">would </w:t>
      </w:r>
      <w:r w:rsidR="00567F20">
        <w:t xml:space="preserve">have to </w:t>
      </w:r>
      <w:r w:rsidR="0019707D" w:rsidRPr="003377F2">
        <w:t xml:space="preserve">be split into catchments upstream and downstream of </w:t>
      </w:r>
      <w:r w:rsidR="000537BF">
        <w:t xml:space="preserve">what was just a location, such as a stream gage, and is </w:t>
      </w:r>
      <w:r w:rsidR="005756B2">
        <w:t>to be</w:t>
      </w:r>
      <w:r w:rsidR="000537BF">
        <w:t xml:space="preserve"> a </w:t>
      </w:r>
      <w:r w:rsidR="008B1965">
        <w:t>hydro nexus</w:t>
      </w:r>
      <w:r w:rsidR="000537BF">
        <w:t xml:space="preserve"> that is associated with (realized by) a location (stream gage)</w:t>
      </w:r>
      <w:r w:rsidR="008B1965">
        <w:t>.</w:t>
      </w:r>
      <w:r w:rsidR="0019707D" w:rsidRPr="003377F2">
        <w:t xml:space="preserve"> </w:t>
      </w:r>
      <w:r w:rsidR="005756B2">
        <w:t>Once inserted as a new hydro nexus, t</w:t>
      </w:r>
      <w:r w:rsidR="0019707D" w:rsidRPr="003377F2">
        <w:t xml:space="preserve">he upstream catchment </w:t>
      </w:r>
      <w:r w:rsidR="000537BF">
        <w:t>would be</w:t>
      </w:r>
      <w:r w:rsidR="000537BF" w:rsidRPr="003377F2">
        <w:t xml:space="preserve"> </w:t>
      </w:r>
      <w:r w:rsidR="0019707D" w:rsidRPr="003377F2">
        <w:t xml:space="preserve">realized </w:t>
      </w:r>
      <w:r w:rsidR="00ED3501" w:rsidRPr="003377F2">
        <w:t xml:space="preserve">as </w:t>
      </w:r>
      <w:r w:rsidR="0019707D" w:rsidRPr="003377F2">
        <w:t xml:space="preserve">a flowpath </w:t>
      </w:r>
      <w:r w:rsidR="00905DDC">
        <w:t>between</w:t>
      </w:r>
      <w:r w:rsidR="0019707D" w:rsidRPr="003377F2">
        <w:t xml:space="preserve"> the location </w:t>
      </w:r>
      <w:r w:rsidR="000537BF">
        <w:t>(</w:t>
      </w:r>
      <w:r w:rsidR="00905DDC">
        <w:t xml:space="preserve">e.g. </w:t>
      </w:r>
      <w:r w:rsidR="000537BF">
        <w:t>stream gage)</w:t>
      </w:r>
      <w:r w:rsidR="00ED3501" w:rsidRPr="003377F2">
        <w:t xml:space="preserve"> </w:t>
      </w:r>
      <w:r w:rsidR="00905DDC">
        <w:t>and the</w:t>
      </w:r>
      <w:r w:rsidR="00905DDC" w:rsidRPr="003377F2">
        <w:t xml:space="preserve"> </w:t>
      </w:r>
      <w:r w:rsidR="0019707D" w:rsidRPr="003377F2">
        <w:t>inflow of the now split catchment</w:t>
      </w:r>
      <w:r w:rsidR="00905DDC">
        <w:t>. Similarly,</w:t>
      </w:r>
      <w:r w:rsidR="0019707D" w:rsidRPr="003377F2">
        <w:t xml:space="preserve"> the downstream catchment </w:t>
      </w:r>
      <w:r w:rsidR="00905DDC">
        <w:t>would be realized by</w:t>
      </w:r>
      <w:r w:rsidR="00905DDC" w:rsidRPr="003377F2">
        <w:t xml:space="preserve"> </w:t>
      </w:r>
      <w:r w:rsidR="0019707D" w:rsidRPr="003377F2">
        <w:t xml:space="preserve">a flowpath </w:t>
      </w:r>
      <w:r w:rsidR="00905DDC">
        <w:t>between</w:t>
      </w:r>
      <w:r w:rsidR="0019707D" w:rsidRPr="003377F2">
        <w:t xml:space="preserve"> the </w:t>
      </w:r>
      <w:r w:rsidR="00ED3501" w:rsidRPr="003377F2">
        <w:t xml:space="preserve">new </w:t>
      </w:r>
      <w:r w:rsidR="0019707D" w:rsidRPr="003377F2">
        <w:t>location</w:t>
      </w:r>
      <w:r w:rsidR="00905DDC">
        <w:t xml:space="preserve"> and</w:t>
      </w:r>
      <w:r w:rsidR="00890EB2">
        <w:t xml:space="preserve"> the</w:t>
      </w:r>
      <w:r w:rsidR="00E61A7A">
        <w:t xml:space="preserve"> </w:t>
      </w:r>
      <w:r w:rsidR="0019707D" w:rsidRPr="003377F2">
        <w:t xml:space="preserve">outflow of the split catchment. </w:t>
      </w:r>
    </w:p>
    <w:p w14:paraId="3E71397E" w14:textId="6E5191F2" w:rsidR="00283916" w:rsidRPr="0044571B" w:rsidRDefault="00905DDC" w:rsidP="005810D9">
      <w:pPr>
        <w:jc w:val="both"/>
      </w:pPr>
      <w:r>
        <w:t>In this case, t</w:t>
      </w:r>
      <w:r w:rsidR="0019707D" w:rsidRPr="003377F2">
        <w:t>he unknown</w:t>
      </w:r>
      <w:r>
        <w:t xml:space="preserve"> network </w:t>
      </w:r>
      <w:r w:rsidR="0019707D" w:rsidRPr="003377F2">
        <w:t xml:space="preserve">position of the </w:t>
      </w:r>
      <w:r>
        <w:t>new location</w:t>
      </w:r>
      <w:r w:rsidR="00890EB2">
        <w:t xml:space="preserve"> </w:t>
      </w:r>
      <w:r>
        <w:t>is known to be the inflow or outflow hydro nexus location.</w:t>
      </w:r>
      <w:r w:rsidR="0019707D" w:rsidRPr="003377F2">
        <w:t xml:space="preserve"> </w:t>
      </w:r>
      <w:r w:rsidR="00AD60C9">
        <w:fldChar w:fldCharType="begin"/>
      </w:r>
      <w:r w:rsidR="00AD60C9">
        <w:instrText xml:space="preserve"> REF _Ref471475754 \h </w:instrText>
      </w:r>
      <w:r w:rsidR="00AD60C9">
        <w:fldChar w:fldCharType="separate"/>
      </w:r>
      <w:r w:rsidR="00A95655">
        <w:t xml:space="preserve">Figure </w:t>
      </w:r>
      <w:r w:rsidR="00A95655">
        <w:rPr>
          <w:noProof/>
        </w:rPr>
        <w:t>14</w:t>
      </w:r>
      <w:r w:rsidR="00AD60C9">
        <w:fldChar w:fldCharType="end"/>
      </w:r>
      <w:r w:rsidR="0078780F">
        <w:t xml:space="preserve"> </w:t>
      </w:r>
      <w:r w:rsidR="0044571B">
        <w:t xml:space="preserve">shows </w:t>
      </w:r>
      <w:r w:rsidR="00890EB2">
        <w:t xml:space="preserve">a </w:t>
      </w:r>
      <w:r w:rsidR="0044571B">
        <w:t>new</w:t>
      </w:r>
      <w:r w:rsidR="00EF7E53">
        <w:t xml:space="preserve">ly introduced </w:t>
      </w:r>
      <w:r w:rsidR="0016289E">
        <w:t>hydro nexus</w:t>
      </w:r>
      <w:r w:rsidR="0044571B">
        <w:t xml:space="preserve"> </w:t>
      </w:r>
      <w:r w:rsidR="0016289E">
        <w:t>that now splits an</w:t>
      </w:r>
      <w:r w:rsidR="00890EB2">
        <w:t xml:space="preserve"> </w:t>
      </w:r>
      <w:r>
        <w:t>existing flowpath</w:t>
      </w:r>
      <w:r w:rsidR="00890EB2">
        <w:t xml:space="preserve">. </w:t>
      </w:r>
      <w:r w:rsidR="009E751B">
        <w:t>Because the new</w:t>
      </w:r>
      <w:r w:rsidR="005756B2">
        <w:t xml:space="preserve"> network</w:t>
      </w:r>
      <w:r w:rsidR="009E751B">
        <w:t xml:space="preserve"> location would now be</w:t>
      </w:r>
      <w:r w:rsidR="005756B2">
        <w:t xml:space="preserve"> a realization of</w:t>
      </w:r>
      <w:r w:rsidR="009E751B">
        <w:t xml:space="preserve"> the outflow hydro nexus of the upstream catchment and the inflow hydro nexus of the downstream catchment, it’s location is known to be the upstream or downstream end of one of the associated catchments</w:t>
      </w:r>
      <w:r w:rsidR="005756B2">
        <w:t>’ flowpaths</w:t>
      </w:r>
      <w:r w:rsidR="009E751B">
        <w:t>.</w:t>
      </w:r>
    </w:p>
    <w:p w14:paraId="5FB7514F" w14:textId="77777777" w:rsidR="005810D9" w:rsidRDefault="005810D9" w:rsidP="00EF7E53">
      <w:pPr>
        <w:keepNext/>
        <w:jc w:val="both"/>
      </w:pPr>
      <w:r>
        <w:rPr>
          <w:noProof/>
        </w:rPr>
        <w:drawing>
          <wp:inline distT="0" distB="0" distL="0" distR="0" wp14:anchorId="6FD67AEB" wp14:editId="0FF2F453">
            <wp:extent cx="5424244" cy="1818320"/>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24244" cy="1818320"/>
                    </a:xfrm>
                    <a:prstGeom prst="rect">
                      <a:avLst/>
                    </a:prstGeom>
                  </pic:spPr>
                </pic:pic>
              </a:graphicData>
            </a:graphic>
          </wp:inline>
        </w:drawing>
      </w:r>
    </w:p>
    <w:p w14:paraId="7CC33BC4" w14:textId="173B2DD1" w:rsidR="0044571B" w:rsidRDefault="005810D9" w:rsidP="00EF7E53">
      <w:pPr>
        <w:pStyle w:val="OGCFigure"/>
      </w:pPr>
      <w:bookmarkStart w:id="81" w:name="_Ref471475754"/>
      <w:bookmarkStart w:id="82" w:name="_Toc484066551"/>
      <w:r>
        <w:t xml:space="preserve">Figure </w:t>
      </w:r>
      <w:fldSimple w:instr=" SEQ Figure \* ARABIC ">
        <w:r w:rsidR="00214695">
          <w:rPr>
            <w:noProof/>
          </w:rPr>
          <w:t>14</w:t>
        </w:r>
      </w:fldSimple>
      <w:bookmarkEnd w:id="81"/>
      <w:r>
        <w:t>: New</w:t>
      </w:r>
      <w:r w:rsidR="00EF7E53">
        <w:t xml:space="preserve">ly introduced </w:t>
      </w:r>
      <w:r w:rsidR="00B45165">
        <w:t xml:space="preserve">hydro nexus </w:t>
      </w:r>
      <w:r>
        <w:t>referenced along a</w:t>
      </w:r>
      <w:r w:rsidR="00EF7E53">
        <w:t>n</w:t>
      </w:r>
      <w:r>
        <w:t xml:space="preserve"> upstream and downstream flowpath</w:t>
      </w:r>
      <w:bookmarkEnd w:id="82"/>
    </w:p>
    <w:p w14:paraId="0B16651F" w14:textId="75EB1B70" w:rsidR="005810D9" w:rsidRDefault="005810D9" w:rsidP="00D819AD">
      <w:pPr>
        <w:jc w:val="both"/>
      </w:pPr>
    </w:p>
    <w:p w14:paraId="1D65231E" w14:textId="550F3544" w:rsidR="00A66F26" w:rsidRDefault="00161DA7" w:rsidP="00D62331">
      <w:pPr>
        <w:pStyle w:val="Heading4"/>
      </w:pPr>
      <w:r>
        <w:t>Network l</w:t>
      </w:r>
      <w:r w:rsidR="00A66F26">
        <w:t>ocation of features not realiz</w:t>
      </w:r>
      <w:r w:rsidR="00A814CB">
        <w:t>ing</w:t>
      </w:r>
      <w:r w:rsidR="00A66F26">
        <w:t xml:space="preserve"> a </w:t>
      </w:r>
      <w:r>
        <w:t>hydro nexus</w:t>
      </w:r>
    </w:p>
    <w:p w14:paraId="08B5FC64" w14:textId="4A58EC2C" w:rsidR="00EF7E53" w:rsidRDefault="00015E02" w:rsidP="00D819AD">
      <w:pPr>
        <w:jc w:val="both"/>
      </w:pPr>
      <w:r>
        <w:t xml:space="preserve">In </w:t>
      </w:r>
      <w:r w:rsidR="00161DA7">
        <w:t xml:space="preserve">the </w:t>
      </w:r>
      <w:r>
        <w:t xml:space="preserve">case </w:t>
      </w:r>
      <w:r w:rsidR="000112AD">
        <w:t xml:space="preserve">that </w:t>
      </w:r>
      <w:r w:rsidR="00161DA7">
        <w:t>the existing catchment network is t</w:t>
      </w:r>
      <w:r w:rsidR="00495D75">
        <w:t>o be preserved,</w:t>
      </w:r>
      <w:r w:rsidR="00161DA7">
        <w:t xml:space="preserve"> </w:t>
      </w:r>
      <w:r w:rsidR="000112AD">
        <w:t>the</w:t>
      </w:r>
      <w:r w:rsidR="00FB0E71">
        <w:t xml:space="preserve"> </w:t>
      </w:r>
      <w:r w:rsidR="000112AD">
        <w:t>l</w:t>
      </w:r>
      <w:r>
        <w:t>ocation</w:t>
      </w:r>
      <w:r w:rsidR="00FB0E71">
        <w:t xml:space="preserve"> </w:t>
      </w:r>
      <w:r w:rsidR="00161DA7">
        <w:t>to be</w:t>
      </w:r>
      <w:r w:rsidR="000112AD">
        <w:t xml:space="preserve"> placed </w:t>
      </w:r>
      <w:r w:rsidR="00495D75">
        <w:t>cannot</w:t>
      </w:r>
      <w:r w:rsidR="00161DA7">
        <w:t xml:space="preserve"> become a hydro nexus</w:t>
      </w:r>
      <w:r w:rsidR="00495D75">
        <w:t xml:space="preserve"> with associated catchments. If t</w:t>
      </w:r>
      <w:r>
        <w:t xml:space="preserve">he catchment </w:t>
      </w:r>
      <w:r w:rsidR="00161DA7">
        <w:t>and flowpath realizing the catchment</w:t>
      </w:r>
      <w:r>
        <w:t xml:space="preserve"> </w:t>
      </w:r>
      <w:r w:rsidR="00495D75">
        <w:t>is</w:t>
      </w:r>
      <w:r w:rsidR="00161DA7">
        <w:t xml:space="preserve"> </w:t>
      </w:r>
      <w:r>
        <w:t>not</w:t>
      </w:r>
      <w:r w:rsidR="00161DA7">
        <w:t xml:space="preserve"> </w:t>
      </w:r>
      <w:r w:rsidR="00FB0E71">
        <w:t>split</w:t>
      </w:r>
      <w:r w:rsidR="00495D75">
        <w:t>,</w:t>
      </w:r>
      <w:r>
        <w:t xml:space="preserve"> </w:t>
      </w:r>
      <w:r w:rsidR="00495D75">
        <w:t>t</w:t>
      </w:r>
      <w:r w:rsidR="00005A8C">
        <w:t>he indirect p</w:t>
      </w:r>
      <w:r w:rsidR="00005A8C" w:rsidRPr="00E61A7A">
        <w:t xml:space="preserve">osition is expressed as </w:t>
      </w:r>
      <w:r w:rsidR="00005A8C" w:rsidRPr="00005A8C">
        <w:t xml:space="preserve">part of the </w:t>
      </w:r>
      <w:r w:rsidR="00005A8C">
        <w:t xml:space="preserve">known </w:t>
      </w:r>
      <w:r w:rsidR="00005A8C" w:rsidRPr="00005A8C">
        <w:t xml:space="preserve">distance </w:t>
      </w:r>
      <w:r w:rsidR="002033C6">
        <w:t xml:space="preserve">between </w:t>
      </w:r>
      <w:r w:rsidR="000112AD">
        <w:t xml:space="preserve">the </w:t>
      </w:r>
      <w:r w:rsidR="002033C6">
        <w:t xml:space="preserve">inflow </w:t>
      </w:r>
      <w:r w:rsidR="00495D75">
        <w:t xml:space="preserve">hydro nexus </w:t>
      </w:r>
      <w:r w:rsidR="002033C6">
        <w:t xml:space="preserve">and </w:t>
      </w:r>
      <w:r w:rsidR="000112AD">
        <w:t xml:space="preserve">the </w:t>
      </w:r>
      <w:r w:rsidR="002033C6">
        <w:t xml:space="preserve">outflow </w:t>
      </w:r>
      <w:r w:rsidR="00495D75">
        <w:t>hydro nexus</w:t>
      </w:r>
      <w:r w:rsidR="00005A8C" w:rsidRPr="00E61A7A">
        <w:t xml:space="preserve">, measured </w:t>
      </w:r>
      <w:r w:rsidR="00495D75">
        <w:t>along the connecting flowpath</w:t>
      </w:r>
      <w:r w:rsidR="00005A8C">
        <w:t xml:space="preserve">. </w:t>
      </w:r>
      <w:r w:rsidR="00AD60C9">
        <w:fldChar w:fldCharType="begin"/>
      </w:r>
      <w:r w:rsidR="00AD60C9">
        <w:instrText xml:space="preserve"> REF _Ref471475788 \h </w:instrText>
      </w:r>
      <w:r w:rsidR="00AD60C9">
        <w:fldChar w:fldCharType="separate"/>
      </w:r>
      <w:r w:rsidR="00A95655">
        <w:t xml:space="preserve">Figure </w:t>
      </w:r>
      <w:r w:rsidR="00A95655">
        <w:rPr>
          <w:noProof/>
        </w:rPr>
        <w:t>15</w:t>
      </w:r>
      <w:r w:rsidR="00AD60C9">
        <w:fldChar w:fldCharType="end"/>
      </w:r>
      <w:r w:rsidR="00005A8C">
        <w:t xml:space="preserve"> shows a new feature</w:t>
      </w:r>
      <w:r w:rsidR="00135A1B">
        <w:t xml:space="preserve"> </w:t>
      </w:r>
      <w:r w:rsidR="00737F38">
        <w:t>located</w:t>
      </w:r>
      <w:r w:rsidR="00005A8C">
        <w:t xml:space="preserve"> along a flowpath</w:t>
      </w:r>
      <w:r w:rsidR="00495D75">
        <w:t>.</w:t>
      </w:r>
      <w:r w:rsidR="00171125">
        <w:t xml:space="preserve"> </w:t>
      </w:r>
      <w:r w:rsidR="00495D75">
        <w:t xml:space="preserve">The location is </w:t>
      </w:r>
      <w:r w:rsidR="00171125">
        <w:t xml:space="preserve">expressed as </w:t>
      </w:r>
      <w:r w:rsidR="00495D75">
        <w:t xml:space="preserve">the </w:t>
      </w:r>
      <w:r w:rsidR="00005A8C">
        <w:t xml:space="preserve">distance </w:t>
      </w:r>
      <w:r w:rsidR="00171125">
        <w:t xml:space="preserve">measured </w:t>
      </w:r>
      <w:r w:rsidR="00005A8C">
        <w:t xml:space="preserve">from the </w:t>
      </w:r>
      <w:r w:rsidR="00743A84">
        <w:t xml:space="preserve">located </w:t>
      </w:r>
      <w:r w:rsidR="00005A8C">
        <w:t>outflow</w:t>
      </w:r>
      <w:r w:rsidR="00737F38">
        <w:t xml:space="preserve">. </w:t>
      </w:r>
      <w:r w:rsidR="00171125">
        <w:lastRenderedPageBreak/>
        <w:t>Similarly,</w:t>
      </w:r>
      <w:r w:rsidR="00005A8C" w:rsidRPr="00E61A7A">
        <w:t xml:space="preserve"> the</w:t>
      </w:r>
      <w:r w:rsidR="00D410CA">
        <w:t xml:space="preserve"> new</w:t>
      </w:r>
      <w:r w:rsidR="00005A8C" w:rsidRPr="00E61A7A">
        <w:t xml:space="preserve"> </w:t>
      </w:r>
      <w:r w:rsidR="00D410CA">
        <w:t xml:space="preserve">location </w:t>
      </w:r>
      <w:r w:rsidR="00495D75">
        <w:t xml:space="preserve">could </w:t>
      </w:r>
      <w:r w:rsidR="00D410CA">
        <w:t xml:space="preserve">be </w:t>
      </w:r>
      <w:r w:rsidR="00495D75">
        <w:t xml:space="preserve">located as a distance </w:t>
      </w:r>
      <w:r w:rsidR="00743A84">
        <w:t>from</w:t>
      </w:r>
      <w:r w:rsidR="00495D75">
        <w:t xml:space="preserve"> </w:t>
      </w:r>
      <w:r w:rsidR="00D410CA">
        <w:t xml:space="preserve">an upstream </w:t>
      </w:r>
      <w:r w:rsidR="004C016D">
        <w:t>hydro nexus measured along the flowpath</w:t>
      </w:r>
      <w:r w:rsidR="00737F38">
        <w:t>.</w:t>
      </w:r>
    </w:p>
    <w:p w14:paraId="4B23B512" w14:textId="77777777" w:rsidR="00D410CA" w:rsidRDefault="00D410CA" w:rsidP="00D410CA">
      <w:pPr>
        <w:keepNext/>
        <w:jc w:val="both"/>
      </w:pPr>
      <w:r>
        <w:rPr>
          <w:noProof/>
        </w:rPr>
        <w:drawing>
          <wp:inline distT="0" distB="0" distL="0" distR="0" wp14:anchorId="46D07FE6" wp14:editId="0501FFC1">
            <wp:extent cx="5401940" cy="2219640"/>
            <wp:effectExtent l="0" t="0" r="889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01940" cy="2219640"/>
                    </a:xfrm>
                    <a:prstGeom prst="rect">
                      <a:avLst/>
                    </a:prstGeom>
                  </pic:spPr>
                </pic:pic>
              </a:graphicData>
            </a:graphic>
          </wp:inline>
        </w:drawing>
      </w:r>
    </w:p>
    <w:p w14:paraId="7FB9AF65" w14:textId="7F2DAE12" w:rsidR="002033C6" w:rsidRDefault="00D410CA" w:rsidP="00D410CA">
      <w:pPr>
        <w:pStyle w:val="OGCFigure"/>
      </w:pPr>
      <w:bookmarkStart w:id="83" w:name="_Ref471475788"/>
      <w:bookmarkStart w:id="84" w:name="_Toc484066552"/>
      <w:r>
        <w:t xml:space="preserve">Figure </w:t>
      </w:r>
      <w:fldSimple w:instr=" SEQ Figure \* ARABIC ">
        <w:r w:rsidR="00214695">
          <w:rPr>
            <w:noProof/>
          </w:rPr>
          <w:t>15</w:t>
        </w:r>
      </w:fldSimple>
      <w:bookmarkEnd w:id="83"/>
      <w:r>
        <w:t>: New location referenced along a downstream flowpath, expressed as part of the known distance from outflow node</w:t>
      </w:r>
      <w:bookmarkEnd w:id="84"/>
    </w:p>
    <w:p w14:paraId="512CD755" w14:textId="77777777" w:rsidR="00023510" w:rsidRDefault="00023510" w:rsidP="00D819AD">
      <w:pPr>
        <w:jc w:val="both"/>
      </w:pPr>
    </w:p>
    <w:p w14:paraId="06F476A3" w14:textId="0867754E" w:rsidR="00A66F26" w:rsidRDefault="00F80612" w:rsidP="00D62331">
      <w:pPr>
        <w:pStyle w:val="Heading4"/>
      </w:pPr>
      <w:r>
        <w:t>Network l</w:t>
      </w:r>
      <w:r w:rsidR="00A66F26">
        <w:t>ocation of fe</w:t>
      </w:r>
      <w:r w:rsidR="00660BEA">
        <w:t>atures</w:t>
      </w:r>
      <w:r>
        <w:t xml:space="preserve"> </w:t>
      </w:r>
      <w:r w:rsidR="002B5ABD">
        <w:t xml:space="preserve">in </w:t>
      </w:r>
      <w:r w:rsidR="00A814CB">
        <w:t>refe</w:t>
      </w:r>
      <w:r w:rsidR="000A1A34">
        <w:t>renc</w:t>
      </w:r>
      <w:r>
        <w:t xml:space="preserve">e to </w:t>
      </w:r>
      <w:r w:rsidR="00EF04EA">
        <w:t>an already referenced location</w:t>
      </w:r>
    </w:p>
    <w:p w14:paraId="404DB670" w14:textId="788C360D" w:rsidR="00023510" w:rsidRDefault="002408EB" w:rsidP="00135A1B">
      <w:pPr>
        <w:jc w:val="both"/>
      </w:pPr>
      <w:r>
        <w:t xml:space="preserve">While not common in hydrographic datasets, </w:t>
      </w:r>
      <w:r w:rsidR="000112AD">
        <w:t xml:space="preserve">the </w:t>
      </w:r>
      <w:r>
        <w:t xml:space="preserve">known </w:t>
      </w:r>
      <w:r w:rsidR="00D3458A">
        <w:t>reference location does</w:t>
      </w:r>
      <w:r w:rsidR="000112AD">
        <w:t xml:space="preserve"> not</w:t>
      </w:r>
      <w:r w:rsidR="00D3458A">
        <w:t xml:space="preserve"> have to be a</w:t>
      </w:r>
      <w:r w:rsidR="00660BEA">
        <w:t xml:space="preserve"> </w:t>
      </w:r>
      <w:r w:rsidR="002B5ABD">
        <w:t>hydro nexus</w:t>
      </w:r>
      <w:r w:rsidR="00D3458A">
        <w:t>.</w:t>
      </w:r>
      <w:r w:rsidR="00660BEA">
        <w:t xml:space="preserve"> </w:t>
      </w:r>
      <w:r w:rsidR="00D3458A">
        <w:t xml:space="preserve">If a hydro location </w:t>
      </w:r>
      <w:r w:rsidR="00660BEA">
        <w:t>has a</w:t>
      </w:r>
      <w:r w:rsidR="00D3458A">
        <w:t>n already</w:t>
      </w:r>
      <w:r w:rsidR="00660BEA">
        <w:t xml:space="preserve"> known network location,</w:t>
      </w:r>
      <w:r w:rsidR="000112AD">
        <w:t xml:space="preserve"> the indirect position </w:t>
      </w:r>
      <w:r w:rsidR="00EF04EA">
        <w:t>can be</w:t>
      </w:r>
      <w:r w:rsidR="00EF04EA" w:rsidRPr="00E61A7A">
        <w:t xml:space="preserve"> </w:t>
      </w:r>
      <w:r w:rsidR="000112AD" w:rsidRPr="00E61A7A">
        <w:t xml:space="preserve">expressed as </w:t>
      </w:r>
      <w:r w:rsidR="000112AD" w:rsidRPr="000112AD">
        <w:t xml:space="preserve">part of the distance </w:t>
      </w:r>
      <w:r w:rsidR="00D3458A">
        <w:t>along the flowpath</w:t>
      </w:r>
      <w:r w:rsidR="000112AD" w:rsidRPr="00E61A7A">
        <w:t xml:space="preserve"> measured from </w:t>
      </w:r>
      <w:r w:rsidR="00660BEA">
        <w:t xml:space="preserve">such an already </w:t>
      </w:r>
      <w:r w:rsidR="00135A1B">
        <w:t>referenced location (located</w:t>
      </w:r>
      <w:r w:rsidR="000112AD" w:rsidRPr="00E61A7A">
        <w:t xml:space="preserve"> referent</w:t>
      </w:r>
      <w:r w:rsidR="00135A1B">
        <w:t>)</w:t>
      </w:r>
      <w:r w:rsidR="000112AD">
        <w:t xml:space="preserve">. </w:t>
      </w:r>
      <w:r w:rsidR="00AD60C9">
        <w:fldChar w:fldCharType="begin"/>
      </w:r>
      <w:r w:rsidR="00AD60C9">
        <w:instrText xml:space="preserve"> REF _Ref471475798 \h </w:instrText>
      </w:r>
      <w:r w:rsidR="00AD60C9">
        <w:fldChar w:fldCharType="separate"/>
      </w:r>
      <w:r w:rsidR="00A95655">
        <w:t xml:space="preserve">Figure </w:t>
      </w:r>
      <w:r w:rsidR="00A95655">
        <w:rPr>
          <w:noProof/>
        </w:rPr>
        <w:t>16</w:t>
      </w:r>
      <w:r w:rsidR="00AD60C9">
        <w:fldChar w:fldCharType="end"/>
      </w:r>
      <w:r w:rsidR="008A6E2D">
        <w:t xml:space="preserve"> </w:t>
      </w:r>
      <w:r w:rsidR="00D3458A">
        <w:t>shows a</w:t>
      </w:r>
      <w:r w:rsidR="000112AD">
        <w:t xml:space="preserve"> </w:t>
      </w:r>
      <w:r w:rsidR="00135A1B">
        <w:t>feature located</w:t>
      </w:r>
      <w:r w:rsidR="000112AD">
        <w:t xml:space="preserve"> along a flowpath </w:t>
      </w:r>
      <w:r w:rsidR="00D3458A">
        <w:t>in reference to</w:t>
      </w:r>
      <w:r w:rsidR="000112AD">
        <w:t xml:space="preserve"> a</w:t>
      </w:r>
      <w:r w:rsidR="00135A1B">
        <w:t xml:space="preserve"> downstream referent that is located along the same flowpath </w:t>
      </w:r>
      <w:r w:rsidR="00D3458A">
        <w:t>relative to its</w:t>
      </w:r>
      <w:r w:rsidR="00A77602">
        <w:t xml:space="preserve"> </w:t>
      </w:r>
      <w:r w:rsidR="00135A1B">
        <w:t>outflow.</w:t>
      </w:r>
      <w:r w:rsidR="000112AD" w:rsidRPr="00E61A7A">
        <w:t xml:space="preserve"> </w:t>
      </w:r>
    </w:p>
    <w:p w14:paraId="0C7AFA70" w14:textId="750A9A03" w:rsidR="00135A1B" w:rsidRDefault="00126614" w:rsidP="00126614">
      <w:pPr>
        <w:keepNext/>
        <w:jc w:val="both"/>
      </w:pPr>
      <w:r>
        <w:rPr>
          <w:noProof/>
        </w:rPr>
        <w:drawing>
          <wp:inline distT="0" distB="0" distL="0" distR="0" wp14:anchorId="32C36225" wp14:editId="7DAA35B8">
            <wp:extent cx="5455081" cy="223274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55081" cy="2232748"/>
                    </a:xfrm>
                    <a:prstGeom prst="rect">
                      <a:avLst/>
                    </a:prstGeom>
                  </pic:spPr>
                </pic:pic>
              </a:graphicData>
            </a:graphic>
          </wp:inline>
        </w:drawing>
      </w:r>
    </w:p>
    <w:p w14:paraId="7A1ABA2F" w14:textId="00560074" w:rsidR="00D410CA" w:rsidRPr="002B5ABD" w:rsidRDefault="00135A1B" w:rsidP="00126614">
      <w:pPr>
        <w:pStyle w:val="OGCFigure"/>
      </w:pPr>
      <w:bookmarkStart w:id="85" w:name="_Ref471475798"/>
      <w:bookmarkStart w:id="86" w:name="_Toc484066553"/>
      <w:r>
        <w:t xml:space="preserve">Figure </w:t>
      </w:r>
      <w:fldSimple w:instr=" SEQ Figure \* ARABIC ">
        <w:r w:rsidR="00214695">
          <w:rPr>
            <w:noProof/>
          </w:rPr>
          <w:t>16</w:t>
        </w:r>
      </w:fldSimple>
      <w:bookmarkEnd w:id="85"/>
      <w:r>
        <w:t xml:space="preserve">: New location referenced along a downstream flowpath, expressed </w:t>
      </w:r>
      <w:r w:rsidR="002B5ABD">
        <w:t xml:space="preserve">distance from a located feature, </w:t>
      </w:r>
      <w:r w:rsidR="00743A84">
        <w:t xml:space="preserve">and </w:t>
      </w:r>
      <w:r w:rsidR="002B5ABD">
        <w:t xml:space="preserve">finally </w:t>
      </w:r>
      <w:r>
        <w:t>as part of the known distance from outflow node</w:t>
      </w:r>
      <w:bookmarkEnd w:id="86"/>
    </w:p>
    <w:p w14:paraId="48F3D9B3" w14:textId="77777777" w:rsidR="00D410CA" w:rsidRDefault="00D410CA" w:rsidP="00D819AD">
      <w:pPr>
        <w:jc w:val="both"/>
      </w:pPr>
    </w:p>
    <w:p w14:paraId="64EEE0C6" w14:textId="70E4C3D9" w:rsidR="00377850" w:rsidRPr="00005A8C" w:rsidRDefault="00377850" w:rsidP="00D62331">
      <w:pPr>
        <w:pStyle w:val="Heading4"/>
      </w:pPr>
      <w:r>
        <w:lastRenderedPageBreak/>
        <w:t xml:space="preserve">Location of features in </w:t>
      </w:r>
      <w:r w:rsidR="00E352EC">
        <w:t>a</w:t>
      </w:r>
      <w:r>
        <w:t xml:space="preserve"> </w:t>
      </w:r>
      <w:r w:rsidR="00DA7313">
        <w:t xml:space="preserve">flowpath </w:t>
      </w:r>
      <w:r>
        <w:t>network</w:t>
      </w:r>
      <w:r w:rsidR="00A077DC">
        <w:t xml:space="preserve"> </w:t>
      </w:r>
    </w:p>
    <w:p w14:paraId="0A6A04CE" w14:textId="4235E62B" w:rsidR="00D819AD" w:rsidRDefault="00D3458A" w:rsidP="00D819AD">
      <w:pPr>
        <w:jc w:val="both"/>
      </w:pPr>
      <w:r>
        <w:t xml:space="preserve">A </w:t>
      </w:r>
      <w:r w:rsidR="009210E0">
        <w:t xml:space="preserve">feature of interest </w:t>
      </w:r>
      <w:r w:rsidR="009210E0" w:rsidRPr="003377F2">
        <w:t xml:space="preserve">can be located </w:t>
      </w:r>
      <w:r w:rsidR="009210E0">
        <w:t xml:space="preserve">somewhere </w:t>
      </w:r>
      <w:r w:rsidR="00AA41F4">
        <w:t>along a particular network flowpath</w:t>
      </w:r>
      <w:r>
        <w:t xml:space="preserve"> in a flowpath network realizing a network of catchments in two ways:</w:t>
      </w:r>
      <w:r w:rsidR="00AA41F4">
        <w:t xml:space="preserve"> </w:t>
      </w:r>
      <w:r>
        <w:t>1) a</w:t>
      </w:r>
      <w:r w:rsidR="008A6E2D">
        <w:t xml:space="preserve">s </w:t>
      </w:r>
      <w:r>
        <w:t xml:space="preserve">a </w:t>
      </w:r>
      <w:r w:rsidR="008A6E2D">
        <w:t xml:space="preserve">new inflow or outflow </w:t>
      </w:r>
      <w:r>
        <w:t>hydro nexus node</w:t>
      </w:r>
      <w:r w:rsidR="00AA41F4">
        <w:t xml:space="preserve"> bounding </w:t>
      </w:r>
      <w:r>
        <w:t>a (newly split)</w:t>
      </w:r>
      <w:r w:rsidR="00AA41F4">
        <w:t xml:space="preserve"> flowpath</w:t>
      </w:r>
      <w:r w:rsidR="000B4534">
        <w:t xml:space="preserve"> at one end</w:t>
      </w:r>
      <w:r>
        <w:t xml:space="preserve"> and in reference to</w:t>
      </w:r>
      <w:r w:rsidR="000B4534">
        <w:t xml:space="preserve"> the other end</w:t>
      </w:r>
      <w:r>
        <w:t xml:space="preserve">, </w:t>
      </w:r>
      <w:r w:rsidR="00AA41F4">
        <w:t xml:space="preserve">or </w:t>
      </w:r>
      <w:r>
        <w:t>2) referenced upstream or downstream of a</w:t>
      </w:r>
      <w:r w:rsidR="00AA41F4">
        <w:t xml:space="preserve"> </w:t>
      </w:r>
      <w:r w:rsidR="000B4534">
        <w:t xml:space="preserve">flowpath </w:t>
      </w:r>
      <w:r>
        <w:t>end</w:t>
      </w:r>
      <w:r w:rsidR="00AA41F4">
        <w:t xml:space="preserve"> </w:t>
      </w:r>
      <w:r w:rsidR="000B4534">
        <w:t>or an alr</w:t>
      </w:r>
      <w:r>
        <w:t>eady referenced location on a given</w:t>
      </w:r>
      <w:r w:rsidR="000B4534">
        <w:t xml:space="preserve"> flowpath.</w:t>
      </w:r>
      <w:r w:rsidR="009210E0">
        <w:t xml:space="preserve"> </w:t>
      </w:r>
      <w:r w:rsidR="00AD60C9">
        <w:fldChar w:fldCharType="begin"/>
      </w:r>
      <w:r w:rsidR="00AD60C9">
        <w:instrText xml:space="preserve"> REF _Ref461114335 \h </w:instrText>
      </w:r>
      <w:r w:rsidR="00AD60C9">
        <w:fldChar w:fldCharType="separate"/>
      </w:r>
      <w:r w:rsidR="00A95655" w:rsidRPr="00EE2057">
        <w:t xml:space="preserve">Figure </w:t>
      </w:r>
      <w:r w:rsidR="00A95655">
        <w:rPr>
          <w:noProof/>
        </w:rPr>
        <w:t>17</w:t>
      </w:r>
      <w:r w:rsidR="00AD60C9">
        <w:fldChar w:fldCharType="end"/>
      </w:r>
      <w:r w:rsidR="00C86433" w:rsidRPr="003377F2">
        <w:t>, illustrate</w:t>
      </w:r>
      <w:r w:rsidR="009210E0">
        <w:t>s</w:t>
      </w:r>
      <w:r w:rsidR="00C86433" w:rsidRPr="003377F2">
        <w:t xml:space="preserve"> how a newly introduced network location can be located</w:t>
      </w:r>
      <w:r w:rsidR="009210E0">
        <w:t xml:space="preserve"> along an upstream flowpath, as an outflow node </w:t>
      </w:r>
      <w:r w:rsidR="000B4534">
        <w:t xml:space="preserve">‘n1’ </w:t>
      </w:r>
      <w:r w:rsidR="009210E0">
        <w:t>referencing a known inflow node</w:t>
      </w:r>
      <w:r w:rsidR="0058719E">
        <w:t xml:space="preserve"> ‘r2’</w:t>
      </w:r>
      <w:r>
        <w:t xml:space="preserve"> graphically and with representative HY_Features UML</w:t>
      </w:r>
      <w:r w:rsidR="009210E0">
        <w:t xml:space="preserve">. </w:t>
      </w:r>
      <w:r w:rsidR="00AD60C9">
        <w:fldChar w:fldCharType="begin"/>
      </w:r>
      <w:r w:rsidR="00AD60C9">
        <w:instrText xml:space="preserve"> REF _Ref461114343 \h </w:instrText>
      </w:r>
      <w:r w:rsidR="00AD60C9">
        <w:fldChar w:fldCharType="separate"/>
      </w:r>
      <w:r w:rsidR="00A95655">
        <w:t xml:space="preserve">Figure </w:t>
      </w:r>
      <w:r w:rsidR="00A95655">
        <w:rPr>
          <w:noProof/>
        </w:rPr>
        <w:t>18</w:t>
      </w:r>
      <w:r w:rsidR="00AD60C9">
        <w:fldChar w:fldCharType="end"/>
      </w:r>
      <w:r w:rsidR="009210E0">
        <w:t xml:space="preserve"> shows the location along a downstream flowpath</w:t>
      </w:r>
      <w:r w:rsidR="00417539">
        <w:t xml:space="preserve"> referencing a known outflow node</w:t>
      </w:r>
      <w:r w:rsidR="0058719E">
        <w:t xml:space="preserve"> ‘r1’</w:t>
      </w:r>
      <w:r w:rsidR="009210E0">
        <w:t xml:space="preserve">. </w:t>
      </w:r>
    </w:p>
    <w:p w14:paraId="63D81C82" w14:textId="2AD940F5" w:rsidR="00C86433" w:rsidRDefault="00C86433" w:rsidP="00450C77">
      <w:pPr>
        <w:pStyle w:val="NormalWeb"/>
        <w:jc w:val="both"/>
      </w:pPr>
    </w:p>
    <w:p w14:paraId="5BF968ED" w14:textId="77777777" w:rsidR="00EE2057" w:rsidRDefault="00EE2057" w:rsidP="00EE2057">
      <w:pPr>
        <w:pStyle w:val="NormalWeb"/>
        <w:keepNext/>
        <w:jc w:val="center"/>
      </w:pPr>
      <w:r>
        <w:rPr>
          <w:noProof/>
          <w:lang w:val="en-US" w:eastAsia="en-US"/>
        </w:rPr>
        <w:drawing>
          <wp:inline distT="0" distB="0" distL="0" distR="0" wp14:anchorId="0F0D0ACC" wp14:editId="6F50BD57">
            <wp:extent cx="4249680" cy="347653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49680" cy="3476533"/>
                    </a:xfrm>
                    <a:prstGeom prst="rect">
                      <a:avLst/>
                    </a:prstGeom>
                    <a:noFill/>
                    <a:ln>
                      <a:noFill/>
                    </a:ln>
                  </pic:spPr>
                </pic:pic>
              </a:graphicData>
            </a:graphic>
          </wp:inline>
        </w:drawing>
      </w:r>
    </w:p>
    <w:p w14:paraId="4C4FEA13" w14:textId="28B019DC" w:rsidR="00EE2057" w:rsidRPr="00EE2057" w:rsidRDefault="00EE2057" w:rsidP="00834E29">
      <w:pPr>
        <w:pStyle w:val="OGCFigure"/>
        <w:outlineLvl w:val="0"/>
      </w:pPr>
      <w:bookmarkStart w:id="87" w:name="_Ref461114335"/>
      <w:bookmarkStart w:id="88" w:name="_Toc484066554"/>
      <w:r w:rsidRPr="00EE2057">
        <w:t xml:space="preserve">Figure </w:t>
      </w:r>
      <w:fldSimple w:instr=" SEQ Figure \* ARABIC ">
        <w:r w:rsidR="00214695">
          <w:rPr>
            <w:noProof/>
          </w:rPr>
          <w:t>17</w:t>
        </w:r>
      </w:fldSimple>
      <w:bookmarkEnd w:id="87"/>
      <w:r w:rsidRPr="00EE2057">
        <w:t xml:space="preserve">: Position (yellow dot) </w:t>
      </w:r>
      <w:r w:rsidR="00D3330E">
        <w:t xml:space="preserve">of an outflow node </w:t>
      </w:r>
      <w:r w:rsidR="001C1786">
        <w:t>referencing</w:t>
      </w:r>
      <w:r w:rsidR="00D3330E">
        <w:t xml:space="preserve"> an inflow node, expressed as a measured distance from </w:t>
      </w:r>
      <w:proofErr w:type="gramStart"/>
      <w:r w:rsidR="00D3330E">
        <w:t>a</w:t>
      </w:r>
      <w:proofErr w:type="gramEnd"/>
      <w:r w:rsidR="00D3330E">
        <w:t xml:space="preserve"> upstream referent</w:t>
      </w:r>
      <w:r w:rsidR="00D3330E" w:rsidDel="001A4A9E">
        <w:t xml:space="preserve"> </w:t>
      </w:r>
      <w:r w:rsidRPr="00EE2057">
        <w:t>(red dot)</w:t>
      </w:r>
      <w:r w:rsidR="00D3458A">
        <w:t xml:space="preserve"> and representative UML classes</w:t>
      </w:r>
      <w:r w:rsidRPr="00EE2057">
        <w:t>.</w:t>
      </w:r>
      <w:bookmarkEnd w:id="88"/>
    </w:p>
    <w:p w14:paraId="49F9D1D7" w14:textId="51CDB636" w:rsidR="00BC5D5D" w:rsidRDefault="00BC5D5D" w:rsidP="00526406">
      <w:pPr>
        <w:pStyle w:val="Caption"/>
        <w:rPr>
          <w:lang w:val="en-US"/>
        </w:rPr>
      </w:pPr>
    </w:p>
    <w:p w14:paraId="5BD41EF7" w14:textId="3188CADC" w:rsidR="00526406" w:rsidRPr="006E2769" w:rsidRDefault="00BC5D5D" w:rsidP="003377F2">
      <w:pPr>
        <w:tabs>
          <w:tab w:val="left" w:pos="1477"/>
        </w:tabs>
      </w:pPr>
      <w:r>
        <w:tab/>
      </w:r>
    </w:p>
    <w:p w14:paraId="743452C6" w14:textId="77777777" w:rsidR="00EE2057" w:rsidRDefault="00EE2057" w:rsidP="00EE2057">
      <w:pPr>
        <w:pStyle w:val="Caption"/>
        <w:keepNext/>
      </w:pPr>
      <w:r>
        <w:rPr>
          <w:noProof/>
          <w:lang w:val="en-US"/>
        </w:rPr>
        <w:lastRenderedPageBreak/>
        <w:drawing>
          <wp:inline distT="0" distB="0" distL="0" distR="0" wp14:anchorId="440B19E0" wp14:editId="52668917">
            <wp:extent cx="3816733" cy="32034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16733" cy="3203413"/>
                    </a:xfrm>
                    <a:prstGeom prst="rect">
                      <a:avLst/>
                    </a:prstGeom>
                    <a:noFill/>
                    <a:ln>
                      <a:noFill/>
                    </a:ln>
                  </pic:spPr>
                </pic:pic>
              </a:graphicData>
            </a:graphic>
          </wp:inline>
        </w:drawing>
      </w:r>
    </w:p>
    <w:p w14:paraId="16586A99" w14:textId="47D36044" w:rsidR="00EE2057" w:rsidRDefault="00EE2057" w:rsidP="00834E29">
      <w:pPr>
        <w:pStyle w:val="OGCFigure"/>
        <w:outlineLvl w:val="0"/>
      </w:pPr>
      <w:bookmarkStart w:id="89" w:name="_Ref461114343"/>
      <w:bookmarkStart w:id="90" w:name="_Toc484066555"/>
      <w:r>
        <w:t xml:space="preserve">Figure </w:t>
      </w:r>
      <w:fldSimple w:instr=" SEQ Figure \* ARABIC ">
        <w:r w:rsidR="00214695">
          <w:rPr>
            <w:noProof/>
          </w:rPr>
          <w:t>18</w:t>
        </w:r>
      </w:fldSimple>
      <w:bookmarkEnd w:id="89"/>
      <w:r>
        <w:t xml:space="preserve">: </w:t>
      </w:r>
      <w:r w:rsidRPr="00526406">
        <w:t xml:space="preserve">Position (yellow dot) </w:t>
      </w:r>
      <w:r w:rsidR="001A4A9E">
        <w:t xml:space="preserve">of an inflow </w:t>
      </w:r>
      <w:r w:rsidR="00D3330E">
        <w:t xml:space="preserve">node </w:t>
      </w:r>
      <w:r w:rsidR="001A4A9E">
        <w:t xml:space="preserve">relative to </w:t>
      </w:r>
      <w:r w:rsidR="00D3330E">
        <w:t>an outflow node</w:t>
      </w:r>
      <w:r w:rsidR="001A4A9E">
        <w:t xml:space="preserve">, determined along a downstream flowpath, expressed as a measured distance from </w:t>
      </w:r>
      <w:r w:rsidR="00D3330E">
        <w:t>a downstream referent</w:t>
      </w:r>
      <w:r w:rsidR="00D3330E" w:rsidDel="001A4A9E">
        <w:t xml:space="preserve"> </w:t>
      </w:r>
      <w:r w:rsidRPr="00526406">
        <w:t>(red dot)</w:t>
      </w:r>
      <w:r w:rsidR="00BF4693">
        <w:t xml:space="preserve"> and representative UML classes</w:t>
      </w:r>
      <w:r w:rsidRPr="00526406">
        <w:t>.</w:t>
      </w:r>
      <w:bookmarkEnd w:id="90"/>
    </w:p>
    <w:p w14:paraId="46AB195B" w14:textId="5617B72A" w:rsidR="0019707D" w:rsidRDefault="00207200" w:rsidP="0019707D">
      <w:pPr>
        <w:pStyle w:val="NormalWeb"/>
        <w:jc w:val="both"/>
        <w:rPr>
          <w:lang w:val="en-US"/>
        </w:rPr>
      </w:pPr>
      <w:r>
        <w:rPr>
          <w:lang w:val="en-US"/>
        </w:rPr>
        <w:fldChar w:fldCharType="begin"/>
      </w:r>
      <w:r>
        <w:rPr>
          <w:lang w:val="en-US"/>
        </w:rPr>
        <w:instrText xml:space="preserve"> REF _Ref460919842 \h </w:instrText>
      </w:r>
      <w:r>
        <w:rPr>
          <w:lang w:val="en-US"/>
        </w:rPr>
      </w:r>
      <w:r>
        <w:rPr>
          <w:lang w:val="en-US"/>
        </w:rPr>
        <w:fldChar w:fldCharType="separate"/>
      </w:r>
      <w:r w:rsidR="00214695" w:rsidRPr="003377F2">
        <w:t xml:space="preserve">Figure </w:t>
      </w:r>
      <w:r w:rsidR="00214695">
        <w:rPr>
          <w:noProof/>
        </w:rPr>
        <w:t>19</w:t>
      </w:r>
      <w:r>
        <w:rPr>
          <w:lang w:val="en-US"/>
        </w:rPr>
        <w:fldChar w:fldCharType="end"/>
      </w:r>
      <w:r w:rsidR="0058719E">
        <w:rPr>
          <w:lang w:val="en-US"/>
        </w:rPr>
        <w:t xml:space="preserve"> </w:t>
      </w:r>
      <w:r w:rsidR="00D62331">
        <w:rPr>
          <w:lang w:val="en-US"/>
        </w:rPr>
        <w:t>illus</w:t>
      </w:r>
      <w:r w:rsidR="00417539">
        <w:rPr>
          <w:lang w:val="en-US"/>
        </w:rPr>
        <w:t>trates how</w:t>
      </w:r>
      <w:r w:rsidR="0019707D" w:rsidRPr="003377F2">
        <w:rPr>
          <w:lang w:val="en-US"/>
        </w:rPr>
        <w:t xml:space="preserve"> the position of a </w:t>
      </w:r>
      <w:r w:rsidR="00606CCD">
        <w:rPr>
          <w:lang w:val="en-US"/>
        </w:rPr>
        <w:t>feature</w:t>
      </w:r>
      <w:r w:rsidR="0019707D" w:rsidRPr="003377F2">
        <w:rPr>
          <w:lang w:val="en-US"/>
        </w:rPr>
        <w:t xml:space="preserve"> can be determined as </w:t>
      </w:r>
      <w:r w:rsidR="0058719E">
        <w:rPr>
          <w:lang w:val="en-US"/>
        </w:rPr>
        <w:t>part</w:t>
      </w:r>
      <w:r w:rsidR="0019707D" w:rsidRPr="003377F2">
        <w:rPr>
          <w:lang w:val="en-US"/>
        </w:rPr>
        <w:t xml:space="preserve"> the known distance between </w:t>
      </w:r>
      <w:r w:rsidR="00417539">
        <w:rPr>
          <w:lang w:val="en-US"/>
        </w:rPr>
        <w:t>inflow and outflow nodes</w:t>
      </w:r>
      <w:r w:rsidR="0019707D" w:rsidRPr="003377F2">
        <w:rPr>
          <w:lang w:val="en-US"/>
        </w:rPr>
        <w:t xml:space="preserve"> </w:t>
      </w:r>
      <w:r w:rsidR="00606CCD">
        <w:rPr>
          <w:lang w:val="en-US"/>
        </w:rPr>
        <w:t xml:space="preserve">that </w:t>
      </w:r>
      <w:r w:rsidR="0019707D" w:rsidRPr="003377F2">
        <w:rPr>
          <w:lang w:val="en-US"/>
        </w:rPr>
        <w:t xml:space="preserve">bound a </w:t>
      </w:r>
      <w:proofErr w:type="spellStart"/>
      <w:r w:rsidR="0019707D" w:rsidRPr="003377F2">
        <w:rPr>
          <w:lang w:val="en-US"/>
        </w:rPr>
        <w:t>flowpath</w:t>
      </w:r>
      <w:proofErr w:type="spellEnd"/>
      <w:r w:rsidR="0019707D" w:rsidRPr="003377F2">
        <w:rPr>
          <w:lang w:val="en-US"/>
        </w:rPr>
        <w:t xml:space="preserve"> in up</w:t>
      </w:r>
      <w:r w:rsidR="00BF4693">
        <w:rPr>
          <w:lang w:val="en-US"/>
        </w:rPr>
        <w:t>stream and downstream direction.</w:t>
      </w:r>
      <w:r w:rsidR="0019707D" w:rsidRPr="003377F2">
        <w:rPr>
          <w:lang w:val="en-US"/>
        </w:rPr>
        <w:t xml:space="preserve"> </w:t>
      </w:r>
      <w:r w:rsidR="00BF4693">
        <w:rPr>
          <w:lang w:val="en-US"/>
        </w:rPr>
        <w:t>T</w:t>
      </w:r>
      <w:r w:rsidR="0019707D" w:rsidRPr="003377F2">
        <w:rPr>
          <w:lang w:val="en-US"/>
        </w:rPr>
        <w:t xml:space="preserve">he origin </w:t>
      </w:r>
      <w:r w:rsidR="00606CCD">
        <w:rPr>
          <w:lang w:val="en-US"/>
        </w:rPr>
        <w:t>of</w:t>
      </w:r>
      <w:r w:rsidR="00606CCD" w:rsidRPr="003377F2">
        <w:rPr>
          <w:lang w:val="en-US"/>
        </w:rPr>
        <w:t xml:space="preserve"> </w:t>
      </w:r>
      <w:r w:rsidR="0019707D" w:rsidRPr="003377F2">
        <w:rPr>
          <w:lang w:val="en-US"/>
        </w:rPr>
        <w:t xml:space="preserve">the flowpath is set at one </w:t>
      </w:r>
      <w:r w:rsidR="00BF4693">
        <w:rPr>
          <w:lang w:val="en-US"/>
        </w:rPr>
        <w:t>of its ends</w:t>
      </w:r>
      <w:r w:rsidR="0019707D" w:rsidRPr="003377F2">
        <w:rPr>
          <w:lang w:val="en-US"/>
        </w:rPr>
        <w:t xml:space="preserve">, and directed to the other. This approach </w:t>
      </w:r>
      <w:r w:rsidR="00BF4693">
        <w:rPr>
          <w:lang w:val="en-US"/>
        </w:rPr>
        <w:t>is</w:t>
      </w:r>
      <w:r w:rsidR="0019707D" w:rsidRPr="003377F2">
        <w:rPr>
          <w:lang w:val="en-US"/>
        </w:rPr>
        <w:t xml:space="preserve"> used in </w:t>
      </w:r>
      <w:r w:rsidR="00BF4693">
        <w:rPr>
          <w:lang w:val="en-US"/>
        </w:rPr>
        <w:t>the case that the new location</w:t>
      </w:r>
      <w:r w:rsidR="0019707D" w:rsidRPr="003377F2">
        <w:rPr>
          <w:lang w:val="en-US"/>
        </w:rPr>
        <w:t xml:space="preserve"> is not</w:t>
      </w:r>
      <w:r w:rsidR="00BF4693">
        <w:rPr>
          <w:lang w:val="en-US"/>
        </w:rPr>
        <w:t xml:space="preserve"> to be</w:t>
      </w:r>
      <w:r w:rsidR="0019707D" w:rsidRPr="003377F2">
        <w:rPr>
          <w:lang w:val="en-US"/>
        </w:rPr>
        <w:t xml:space="preserve"> declared to be an inflow or outflow of a catchment</w:t>
      </w:r>
      <w:r w:rsidR="00417539">
        <w:rPr>
          <w:lang w:val="en-US"/>
        </w:rPr>
        <w:t>.</w:t>
      </w:r>
    </w:p>
    <w:p w14:paraId="35A31B56" w14:textId="2C35F581" w:rsidR="0019707D" w:rsidRDefault="0019707D" w:rsidP="00E226E8">
      <w:pPr>
        <w:pStyle w:val="OGCFigure"/>
      </w:pPr>
      <w:r w:rsidRPr="0051538B">
        <w:rPr>
          <w:noProof/>
        </w:rPr>
        <w:lastRenderedPageBreak/>
        <w:drawing>
          <wp:inline distT="0" distB="0" distL="0" distR="0" wp14:anchorId="314EA562" wp14:editId="7A360294">
            <wp:extent cx="4058117" cy="33407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058117" cy="3340799"/>
                    </a:xfrm>
                    <a:prstGeom prst="rect">
                      <a:avLst/>
                    </a:prstGeom>
                    <a:noFill/>
                    <a:ln>
                      <a:noFill/>
                    </a:ln>
                  </pic:spPr>
                </pic:pic>
              </a:graphicData>
            </a:graphic>
          </wp:inline>
        </w:drawing>
      </w:r>
    </w:p>
    <w:p w14:paraId="277FA540" w14:textId="22AE90BF" w:rsidR="001A4A9E" w:rsidRPr="00D3330E" w:rsidRDefault="0019707D" w:rsidP="00D3330E">
      <w:pPr>
        <w:pStyle w:val="Caption"/>
        <w:rPr>
          <w:lang w:val="en-US"/>
        </w:rPr>
      </w:pPr>
      <w:bookmarkStart w:id="91" w:name="_Ref460919842"/>
      <w:bookmarkStart w:id="92" w:name="_Toc484066556"/>
      <w:r w:rsidRPr="003377F2">
        <w:t xml:space="preserve">Figure </w:t>
      </w:r>
      <w:r w:rsidRPr="003377F2">
        <w:fldChar w:fldCharType="begin"/>
      </w:r>
      <w:r w:rsidRPr="003377F2">
        <w:instrText xml:space="preserve"> SEQ Figure \* ARABIC </w:instrText>
      </w:r>
      <w:r w:rsidRPr="003377F2">
        <w:fldChar w:fldCharType="separate"/>
      </w:r>
      <w:r w:rsidR="00214695">
        <w:rPr>
          <w:noProof/>
        </w:rPr>
        <w:t>19</w:t>
      </w:r>
      <w:r w:rsidRPr="003377F2">
        <w:fldChar w:fldCharType="end"/>
      </w:r>
      <w:bookmarkEnd w:id="91"/>
      <w:r w:rsidRPr="003377F2">
        <w:t>:</w:t>
      </w:r>
      <w:r w:rsidR="00167E1C" w:rsidRPr="003377F2">
        <w:t xml:space="preserve"> </w:t>
      </w:r>
      <w:r w:rsidR="00334D7A" w:rsidRPr="003377F2">
        <w:t xml:space="preserve">Intermediate </w:t>
      </w:r>
      <w:r w:rsidR="00DD072F" w:rsidRPr="003377F2">
        <w:t xml:space="preserve">Position (yellow dot) </w:t>
      </w:r>
      <w:r w:rsidR="00D3330E">
        <w:t xml:space="preserve">between known inflow and outflow nodes, </w:t>
      </w:r>
      <w:r w:rsidR="00842A1F">
        <w:t xml:space="preserve">expressed as distance </w:t>
      </w:r>
      <w:r w:rsidR="00334D7A" w:rsidRPr="003377F2">
        <w:t xml:space="preserve">from </w:t>
      </w:r>
      <w:r w:rsidR="00842A1F">
        <w:t>a</w:t>
      </w:r>
      <w:r w:rsidR="00C065A8">
        <w:t xml:space="preserve"> located </w:t>
      </w:r>
      <w:r w:rsidR="00842A1F">
        <w:t>upstream or downstream</w:t>
      </w:r>
      <w:r w:rsidR="00C065A8">
        <w:t xml:space="preserve"> </w:t>
      </w:r>
      <w:r w:rsidR="00842A1F">
        <w:t>referent</w:t>
      </w:r>
      <w:r w:rsidR="00DD072F" w:rsidRPr="003377F2">
        <w:t xml:space="preserve"> (red dot</w:t>
      </w:r>
      <w:r w:rsidR="00F41705" w:rsidRPr="003377F2">
        <w:t>s</w:t>
      </w:r>
      <w:r w:rsidR="00DD072F" w:rsidRPr="003377F2">
        <w:t>).</w:t>
      </w:r>
      <w:bookmarkEnd w:id="92"/>
      <w:r w:rsidR="00DD072F" w:rsidRPr="003377F2">
        <w:t xml:space="preserve"> </w:t>
      </w:r>
    </w:p>
    <w:p w14:paraId="0EF0FA14" w14:textId="77777777" w:rsidR="00DD072F" w:rsidRPr="00D3330E" w:rsidRDefault="00DD072F" w:rsidP="005728BE">
      <w:pPr>
        <w:pStyle w:val="OGCFigure"/>
      </w:pPr>
    </w:p>
    <w:p w14:paraId="4E6F01DB" w14:textId="1D23C1FB" w:rsidR="00417539" w:rsidRDefault="00417539" w:rsidP="00417539">
      <w:pPr>
        <w:pStyle w:val="NormalWeb"/>
        <w:jc w:val="both"/>
      </w:pPr>
      <w:r>
        <w:t xml:space="preserve">The UML diagrams shown in </w:t>
      </w:r>
      <w:r w:rsidR="00DF2ED2">
        <w:fldChar w:fldCharType="begin"/>
      </w:r>
      <w:r w:rsidR="00DF2ED2">
        <w:instrText xml:space="preserve"> REF _Ref461114335 \h </w:instrText>
      </w:r>
      <w:r w:rsidR="00DF2ED2">
        <w:fldChar w:fldCharType="separate"/>
      </w:r>
      <w:r w:rsidR="00BF4693" w:rsidRPr="00EE2057">
        <w:t xml:space="preserve">Figure </w:t>
      </w:r>
      <w:r w:rsidR="00BF4693">
        <w:rPr>
          <w:noProof/>
        </w:rPr>
        <w:t>17</w:t>
      </w:r>
      <w:r w:rsidR="00DF2ED2">
        <w:fldChar w:fldCharType="end"/>
      </w:r>
      <w:r w:rsidR="00AD60C9">
        <w:t>-</w:t>
      </w:r>
      <w:r w:rsidR="00E71125">
        <w:t>19</w:t>
      </w:r>
      <w:r>
        <w:t xml:space="preserve"> illustrate that the </w:t>
      </w:r>
      <w:r w:rsidRPr="003377F2">
        <w:t xml:space="preserve">river </w:t>
      </w:r>
      <w:r w:rsidR="00626EF6">
        <w:t>referencing</w:t>
      </w:r>
      <w:r w:rsidR="00626EF6" w:rsidRPr="003377F2">
        <w:t xml:space="preserve"> </w:t>
      </w:r>
      <w:r w:rsidRPr="003377F2">
        <w:t xml:space="preserve">system </w:t>
      </w:r>
      <w:r>
        <w:t xml:space="preserve">defined in </w:t>
      </w:r>
      <w:r w:rsidRPr="003377F2">
        <w:t>this standard</w:t>
      </w:r>
      <w:r>
        <w:t xml:space="preserve"> generally c</w:t>
      </w:r>
      <w:r w:rsidRPr="003377F2">
        <w:t xml:space="preserve">orresponds </w:t>
      </w:r>
      <w:r>
        <w:t>with</w:t>
      </w:r>
      <w:r w:rsidRPr="003377F2">
        <w:t xml:space="preserve"> the OGC standard model for </w:t>
      </w:r>
      <w:r>
        <w:t>L</w:t>
      </w:r>
      <w:r w:rsidRPr="003377F2">
        <w:t xml:space="preserve">inear </w:t>
      </w:r>
      <w:r>
        <w:t>R</w:t>
      </w:r>
      <w:r w:rsidRPr="003377F2">
        <w:t xml:space="preserve">eferencing which is considered as the general framework to assign a position to a </w:t>
      </w:r>
      <w:r>
        <w:t>feature of interest</w:t>
      </w:r>
      <w:r w:rsidRPr="003377F2">
        <w:t xml:space="preserve"> along </w:t>
      </w:r>
      <w:r w:rsidR="003D49B2">
        <w:t>a hydrologic feature</w:t>
      </w:r>
      <w:r>
        <w:t xml:space="preserve">. The UML </w:t>
      </w:r>
      <w:r w:rsidR="00A77602">
        <w:t xml:space="preserve">specifies </w:t>
      </w:r>
      <w:r w:rsidR="00BF4693">
        <w:t>fundamental properties of</w:t>
      </w:r>
      <w:r>
        <w:t xml:space="preserve"> linear referencing along a flowpath to express the referenced location as </w:t>
      </w:r>
      <w:r w:rsidR="00BF4693">
        <w:t xml:space="preserve">a </w:t>
      </w:r>
      <w:r>
        <w:t xml:space="preserve">distance from a located referent which may be the known inflow or outflow </w:t>
      </w:r>
      <w:r w:rsidR="00BF4693">
        <w:t xml:space="preserve">hydro nexus </w:t>
      </w:r>
      <w:r>
        <w:t xml:space="preserve">node </w:t>
      </w:r>
      <w:r w:rsidR="00BF4693">
        <w:t>or</w:t>
      </w:r>
      <w:r>
        <w:t xml:space="preserve"> another referenced location.</w:t>
      </w:r>
    </w:p>
    <w:p w14:paraId="15A76E37" w14:textId="76781B39" w:rsidR="00711F80" w:rsidRPr="00711F80" w:rsidRDefault="00711F80" w:rsidP="00417539">
      <w:pPr>
        <w:pStyle w:val="NormalWeb"/>
        <w:jc w:val="both"/>
      </w:pPr>
      <w:r>
        <w:t xml:space="preserve">Specific HY_Features classes supporting </w:t>
      </w:r>
      <w:r w:rsidRPr="003377F2">
        <w:t xml:space="preserve">the </w:t>
      </w:r>
      <w:r>
        <w:t>referencing</w:t>
      </w:r>
      <w:r w:rsidRPr="003377F2">
        <w:t xml:space="preserve"> ‘along a river’</w:t>
      </w:r>
      <w:r>
        <w:t xml:space="preserve"> include</w:t>
      </w:r>
      <w:r w:rsidR="00114FC3">
        <w:t xml:space="preserve"> </w:t>
      </w:r>
      <w:proofErr w:type="spellStart"/>
      <w:r w:rsidRPr="003377F2">
        <w:t>HY_IndirectPosition</w:t>
      </w:r>
      <w:proofErr w:type="spellEnd"/>
      <w:r>
        <w:t xml:space="preserve">, </w:t>
      </w:r>
      <w:proofErr w:type="spellStart"/>
      <w:r w:rsidRPr="003377F2">
        <w:t>HY_Distance</w:t>
      </w:r>
      <w:r>
        <w:t>From</w:t>
      </w:r>
      <w:r w:rsidRPr="003377F2">
        <w:t>Referent</w:t>
      </w:r>
      <w:proofErr w:type="spellEnd"/>
      <w:r w:rsidRPr="003377F2">
        <w:t xml:space="preserve"> and </w:t>
      </w:r>
      <w:proofErr w:type="spellStart"/>
      <w:r w:rsidRPr="003377F2">
        <w:t>HY_</w:t>
      </w:r>
      <w:r>
        <w:t>Distance</w:t>
      </w:r>
      <w:r w:rsidRPr="003377F2">
        <w:t>Desc</w:t>
      </w:r>
      <w:r>
        <w:t>r</w:t>
      </w:r>
      <w:r w:rsidRPr="003377F2">
        <w:t>iption</w:t>
      </w:r>
      <w:proofErr w:type="spellEnd"/>
      <w:r w:rsidRPr="003377F2">
        <w:t xml:space="preserve"> described in section 7.</w:t>
      </w:r>
      <w:r>
        <w:t>3.3</w:t>
      </w:r>
      <w:r w:rsidRPr="003377F2">
        <w:t xml:space="preserve"> of this standard</w:t>
      </w:r>
    </w:p>
    <w:p w14:paraId="4BF56605" w14:textId="6203DA87" w:rsidR="006060E4" w:rsidRPr="004A0037" w:rsidRDefault="00207200" w:rsidP="004A0037">
      <w:pPr>
        <w:pStyle w:val="NormalWeb"/>
        <w:jc w:val="both"/>
        <w:rPr>
          <w:rFonts w:eastAsia="MS Mincho"/>
          <w:lang w:val="en-AU"/>
        </w:rPr>
      </w:pPr>
      <w:r>
        <w:fldChar w:fldCharType="begin"/>
      </w:r>
      <w:r>
        <w:instrText xml:space="preserve"> REF _Ref471469991 \h </w:instrText>
      </w:r>
      <w:r w:rsidR="004A0037">
        <w:instrText xml:space="preserve"> \* MERGEFORMAT </w:instrText>
      </w:r>
      <w:r>
        <w:fldChar w:fldCharType="separate"/>
      </w:r>
      <w:r w:rsidR="000A1A34" w:rsidRPr="003377F2">
        <w:t xml:space="preserve">Table </w:t>
      </w:r>
      <w:r w:rsidR="000A1A34">
        <w:t>1</w:t>
      </w:r>
      <w:r>
        <w:fldChar w:fldCharType="end"/>
      </w:r>
      <w:r w:rsidR="008D5284" w:rsidRPr="003377F2">
        <w:t xml:space="preserve"> </w:t>
      </w:r>
      <w:r w:rsidR="00247248" w:rsidRPr="003377F2">
        <w:t xml:space="preserve">provides a descriptive ‘mapping’ </w:t>
      </w:r>
      <w:r w:rsidR="008D5284" w:rsidRPr="003377F2">
        <w:t xml:space="preserve">intended to provide a basic </w:t>
      </w:r>
      <w:r w:rsidR="00247248" w:rsidRPr="003377F2">
        <w:t xml:space="preserve">understanding of </w:t>
      </w:r>
      <w:r w:rsidR="005F1D17" w:rsidRPr="003377F2">
        <w:t>how the</w:t>
      </w:r>
      <w:r w:rsidR="00247248" w:rsidRPr="003377F2">
        <w:t xml:space="preserve"> HY_Features </w:t>
      </w:r>
      <w:r w:rsidR="008D5284" w:rsidRPr="003377F2">
        <w:t xml:space="preserve">river positioning </w:t>
      </w:r>
      <w:r w:rsidR="001363F9">
        <w:t xml:space="preserve">system </w:t>
      </w:r>
      <w:r w:rsidR="005F1D17" w:rsidRPr="003377F2">
        <w:t>may specify the</w:t>
      </w:r>
      <w:r w:rsidR="00247248" w:rsidRPr="003377F2">
        <w:t xml:space="preserve"> </w:t>
      </w:r>
      <w:r w:rsidR="00FC1800">
        <w:t xml:space="preserve">OGC standard </w:t>
      </w:r>
      <w:r w:rsidR="00247248" w:rsidRPr="003377F2">
        <w:t>Linear</w:t>
      </w:r>
      <w:r w:rsidR="00247248" w:rsidRPr="004A0037">
        <w:rPr>
          <w:rFonts w:eastAsia="MS Mincho"/>
          <w:lang w:val="en-AU"/>
        </w:rPr>
        <w:t xml:space="preserve"> referencing model.</w:t>
      </w:r>
      <w:r w:rsidR="001363F9" w:rsidRPr="004A0037">
        <w:rPr>
          <w:rFonts w:eastAsia="MS Mincho"/>
          <w:lang w:val="en-AU"/>
        </w:rPr>
        <w:t xml:space="preserve"> </w:t>
      </w:r>
      <w:r w:rsidR="00417539" w:rsidRPr="004A0037">
        <w:rPr>
          <w:rFonts w:eastAsia="MS Mincho"/>
          <w:lang w:val="en-AU"/>
        </w:rPr>
        <w:t xml:space="preserve">The river positioning system </w:t>
      </w:r>
      <w:r w:rsidR="00417539" w:rsidRPr="003377F2">
        <w:t xml:space="preserve">is described in detail in section </w:t>
      </w:r>
      <w:r w:rsidR="00417539" w:rsidRPr="004F7A33">
        <w:t>7.3.3</w:t>
      </w:r>
      <w:r w:rsidR="00417539" w:rsidRPr="003377F2">
        <w:t xml:space="preserve"> of</w:t>
      </w:r>
      <w:r w:rsidR="00417539">
        <w:t xml:space="preserve"> this standard, the OGC linear referencing model </w:t>
      </w:r>
      <w:r w:rsidR="00417539" w:rsidRPr="003377F2">
        <w:t xml:space="preserve">within the </w:t>
      </w:r>
      <w:r w:rsidR="00417539" w:rsidRPr="004A0037">
        <w:rPr>
          <w:rFonts w:eastAsia="MS Mincho"/>
          <w:lang w:val="en-AU"/>
        </w:rPr>
        <w:t>OGC Abstract Specification Topic 19, Linear referencing</w:t>
      </w:r>
      <w:r w:rsidR="00417539" w:rsidRPr="003377F2">
        <w:t xml:space="preserve"> </w:t>
      </w:r>
      <w:r w:rsidR="00B479B2" w:rsidRPr="003377F2">
        <w:t xml:space="preserve">(aka </w:t>
      </w:r>
      <w:r w:rsidR="00B479B2" w:rsidRPr="004A0037">
        <w:t>ISO/FDIS19148:2011</w:t>
      </w:r>
      <w:r w:rsidR="00B479B2" w:rsidRPr="003377F2">
        <w:t>)</w:t>
      </w:r>
      <w:r w:rsidR="00B479B2">
        <w:t>.</w:t>
      </w:r>
    </w:p>
    <w:p w14:paraId="006DF3BD" w14:textId="6B08D70E" w:rsidR="00247248" w:rsidRPr="003377F2" w:rsidRDefault="00247248" w:rsidP="00247248">
      <w:pPr>
        <w:pStyle w:val="OGCtableheader"/>
      </w:pPr>
      <w:bookmarkStart w:id="93" w:name="_Ref471469991"/>
      <w:bookmarkStart w:id="94" w:name="_Toc484066583"/>
      <w:r w:rsidRPr="003377F2">
        <w:t xml:space="preserve">Table </w:t>
      </w:r>
      <w:fldSimple w:instr=" SEQ Table \* ARABIC ">
        <w:r w:rsidR="000A1A34">
          <w:rPr>
            <w:noProof/>
          </w:rPr>
          <w:t>1</w:t>
        </w:r>
      </w:fldSimple>
      <w:bookmarkEnd w:id="93"/>
      <w:r w:rsidRPr="003377F2">
        <w:t xml:space="preserve">: </w:t>
      </w:r>
      <w:r w:rsidR="00B479B2" w:rsidRPr="003377F2">
        <w:t xml:space="preserve">HY_Features </w:t>
      </w:r>
      <w:r w:rsidR="00B479B2">
        <w:t xml:space="preserve">river positioning </w:t>
      </w:r>
      <w:r w:rsidR="00B479B2" w:rsidRPr="003377F2">
        <w:t>concepts comparable with the OGC Linear</w:t>
      </w:r>
      <w:r w:rsidR="00B479B2" w:rsidRPr="003377F2">
        <w:rPr>
          <w:rFonts w:eastAsia="MS Mincho"/>
          <w:lang w:val="en-AU"/>
        </w:rPr>
        <w:t xml:space="preserve"> referencing model</w:t>
      </w:r>
      <w:bookmarkEnd w:id="94"/>
    </w:p>
    <w:tbl>
      <w:tblPr>
        <w:tblStyle w:val="TableGrid"/>
        <w:tblW w:w="5000" w:type="pct"/>
        <w:tblLook w:val="06A0" w:firstRow="1" w:lastRow="0" w:firstColumn="1" w:lastColumn="0" w:noHBand="1" w:noVBand="1"/>
      </w:tblPr>
      <w:tblGrid>
        <w:gridCol w:w="2923"/>
        <w:gridCol w:w="3436"/>
        <w:gridCol w:w="2497"/>
      </w:tblGrid>
      <w:tr w:rsidR="00E06F66" w:rsidRPr="002D7324" w14:paraId="32CF4283" w14:textId="77777777" w:rsidTr="008B7FB2">
        <w:tc>
          <w:tcPr>
            <w:tcW w:w="1650" w:type="pct"/>
            <w:shd w:val="clear" w:color="auto" w:fill="F2F2F2" w:themeFill="background1" w:themeFillShade="F2"/>
            <w:hideMark/>
          </w:tcPr>
          <w:p w14:paraId="32AD98FA" w14:textId="77777777" w:rsidR="00F8795C" w:rsidRDefault="00F8795C" w:rsidP="00B479B2">
            <w:pPr>
              <w:jc w:val="center"/>
              <w:rPr>
                <w:b/>
                <w:bCs/>
              </w:rPr>
            </w:pPr>
            <w:r w:rsidRPr="003377F2">
              <w:rPr>
                <w:b/>
                <w:bCs/>
              </w:rPr>
              <w:t xml:space="preserve">HY_Features </w:t>
            </w:r>
            <w:r w:rsidR="001B151F" w:rsidRPr="003377F2">
              <w:rPr>
                <w:b/>
                <w:bCs/>
              </w:rPr>
              <w:t>concept</w:t>
            </w:r>
          </w:p>
          <w:p w14:paraId="14AF1273" w14:textId="0796DF79" w:rsidR="00B479B2" w:rsidRPr="003377F2" w:rsidRDefault="00B479B2" w:rsidP="00991EDB">
            <w:pPr>
              <w:jc w:val="center"/>
              <w:rPr>
                <w:b/>
                <w:bCs/>
              </w:rPr>
            </w:pPr>
            <w:r w:rsidRPr="002D7324">
              <w:rPr>
                <w:bCs/>
              </w:rPr>
              <w:t>(</w:t>
            </w:r>
            <w:r w:rsidR="00991EDB">
              <w:rPr>
                <w:bCs/>
              </w:rPr>
              <w:t>internal HYF reference</w:t>
            </w:r>
            <w:r w:rsidRPr="002D7324">
              <w:rPr>
                <w:bCs/>
              </w:rPr>
              <w:t>)</w:t>
            </w:r>
          </w:p>
        </w:tc>
        <w:tc>
          <w:tcPr>
            <w:tcW w:w="1940" w:type="pct"/>
            <w:hideMark/>
          </w:tcPr>
          <w:p w14:paraId="1B63894A" w14:textId="5F48A573" w:rsidR="00F8795C" w:rsidRPr="003377F2" w:rsidRDefault="0002492A" w:rsidP="0002492A">
            <w:pPr>
              <w:jc w:val="center"/>
              <w:rPr>
                <w:b/>
                <w:bCs/>
              </w:rPr>
            </w:pPr>
            <w:r w:rsidRPr="003377F2">
              <w:rPr>
                <w:b/>
                <w:bCs/>
              </w:rPr>
              <w:t xml:space="preserve">Description </w:t>
            </w:r>
          </w:p>
        </w:tc>
        <w:tc>
          <w:tcPr>
            <w:tcW w:w="1410" w:type="pct"/>
            <w:hideMark/>
          </w:tcPr>
          <w:p w14:paraId="2F0B61B4" w14:textId="77777777" w:rsidR="00F8795C" w:rsidRPr="002D7324" w:rsidRDefault="0002492A" w:rsidP="001B151F">
            <w:pPr>
              <w:jc w:val="center"/>
              <w:rPr>
                <w:b/>
                <w:bCs/>
              </w:rPr>
            </w:pPr>
            <w:r w:rsidRPr="002D7324">
              <w:rPr>
                <w:b/>
                <w:bCs/>
              </w:rPr>
              <w:t>OGC L</w:t>
            </w:r>
            <w:r w:rsidR="001B151F" w:rsidRPr="002D7324">
              <w:rPr>
                <w:b/>
                <w:bCs/>
              </w:rPr>
              <w:t>R concept</w:t>
            </w:r>
          </w:p>
          <w:p w14:paraId="5496A89C" w14:textId="01952973" w:rsidR="00936C41" w:rsidRPr="002D7324" w:rsidRDefault="00991EDB" w:rsidP="00991EDB">
            <w:pPr>
              <w:jc w:val="center"/>
              <w:rPr>
                <w:bCs/>
              </w:rPr>
            </w:pPr>
            <w:r w:rsidRPr="002D7324">
              <w:rPr>
                <w:bCs/>
              </w:rPr>
              <w:t>(</w:t>
            </w:r>
            <w:r>
              <w:rPr>
                <w:bCs/>
              </w:rPr>
              <w:t>internal LR reference</w:t>
            </w:r>
            <w:r w:rsidR="00936C41" w:rsidRPr="002D7324">
              <w:rPr>
                <w:bCs/>
              </w:rPr>
              <w:t>)</w:t>
            </w:r>
          </w:p>
        </w:tc>
      </w:tr>
      <w:tr w:rsidR="004033C6" w:rsidRPr="002D7324" w14:paraId="2051E0B5" w14:textId="77777777" w:rsidTr="008B7FB2">
        <w:tc>
          <w:tcPr>
            <w:tcW w:w="1650" w:type="pct"/>
            <w:shd w:val="clear" w:color="auto" w:fill="F2F2F2" w:themeFill="background1" w:themeFillShade="F2"/>
          </w:tcPr>
          <w:p w14:paraId="0FADC1BD" w14:textId="42ED128D" w:rsidR="004033C6" w:rsidRPr="003377F2" w:rsidRDefault="004033C6" w:rsidP="00214695">
            <w:pPr>
              <w:rPr>
                <w:b/>
                <w:bCs/>
              </w:rPr>
            </w:pPr>
            <w:r>
              <w:rPr>
                <w:b/>
                <w:bCs/>
              </w:rPr>
              <w:t xml:space="preserve">River </w:t>
            </w:r>
            <w:r w:rsidR="00214695">
              <w:rPr>
                <w:b/>
                <w:bCs/>
              </w:rPr>
              <w:t xml:space="preserve">Referencing </w:t>
            </w:r>
            <w:r w:rsidRPr="009D59D7">
              <w:rPr>
                <w:bCs/>
              </w:rPr>
              <w:t>(</w:t>
            </w:r>
            <w:r>
              <w:rPr>
                <w:bCs/>
              </w:rPr>
              <w:t xml:space="preserve">leaf </w:t>
            </w:r>
            <w:r>
              <w:rPr>
                <w:bCs/>
              </w:rPr>
              <w:lastRenderedPageBreak/>
              <w:t xml:space="preserve">package), </w:t>
            </w:r>
            <w:r w:rsidR="00261A4C">
              <w:t xml:space="preserve">describing the </w:t>
            </w:r>
            <w:r w:rsidR="00EE30C1">
              <w:t>system</w:t>
            </w:r>
            <w:r w:rsidR="00EE30C1" w:rsidRPr="008E510D">
              <w:t xml:space="preserve"> </w:t>
            </w:r>
            <w:r w:rsidR="00EE30C1">
              <w:t>applied</w:t>
            </w:r>
            <w:r w:rsidR="00EE30C1" w:rsidRPr="008E510D">
              <w:t xml:space="preserve"> to </w:t>
            </w:r>
            <w:r w:rsidR="00EE30C1">
              <w:t>place</w:t>
            </w:r>
            <w:r w:rsidR="00EE30C1" w:rsidRPr="00AB769F">
              <w:t xml:space="preserve"> a </w:t>
            </w:r>
            <w:r w:rsidR="00214695">
              <w:t xml:space="preserve">hydrologic </w:t>
            </w:r>
            <w:r w:rsidR="00EE30C1" w:rsidRPr="00AB769F">
              <w:t>feature</w:t>
            </w:r>
            <w:r w:rsidR="00EE30C1" w:rsidRPr="008E510D">
              <w:t xml:space="preserve"> </w:t>
            </w:r>
            <w:r w:rsidR="00EE30C1">
              <w:t>on</w:t>
            </w:r>
            <w:r w:rsidR="00EE30C1" w:rsidRPr="008E510D">
              <w:t xml:space="preserve"> a </w:t>
            </w:r>
            <w:r w:rsidR="00EE30C1">
              <w:t xml:space="preserve">(linear) </w:t>
            </w:r>
            <w:r w:rsidR="00EE30C1" w:rsidRPr="008E510D">
              <w:t>watercourse</w:t>
            </w:r>
            <w:r w:rsidR="00214695">
              <w:t>/stream</w:t>
            </w:r>
            <w:r w:rsidR="00EE30C1" w:rsidRPr="00AB769F">
              <w:t xml:space="preserve"> </w:t>
            </w:r>
            <w:r w:rsidR="00F35720">
              <w:t>feature</w:t>
            </w:r>
            <w:r w:rsidR="00EE30C1" w:rsidRPr="00A74C3E">
              <w:t>.</w:t>
            </w:r>
            <w:r w:rsidR="00EE30C1">
              <w:t xml:space="preserve"> The feature location is specified as an indirect position</w:t>
            </w:r>
            <w:r w:rsidR="00EE30C1" w:rsidRPr="00DB31A2">
              <w:t xml:space="preserve"> </w:t>
            </w:r>
            <w:r w:rsidR="00EE30C1">
              <w:t>expressed as distance along the watercourse on which the feature is to be placed</w:t>
            </w:r>
            <w:r w:rsidR="00261A4C">
              <w:t>.</w:t>
            </w:r>
          </w:p>
        </w:tc>
        <w:tc>
          <w:tcPr>
            <w:tcW w:w="1940" w:type="pct"/>
          </w:tcPr>
          <w:p w14:paraId="17EE31F9" w14:textId="4A49858C" w:rsidR="004033C6" w:rsidRPr="003377F2" w:rsidRDefault="00F60135" w:rsidP="00214695">
            <w:pPr>
              <w:rPr>
                <w:b/>
                <w:bCs/>
              </w:rPr>
            </w:pPr>
            <w:r w:rsidRPr="00DE6827">
              <w:lastRenderedPageBreak/>
              <w:t xml:space="preserve">A (hydrologic) feature of interest </w:t>
            </w:r>
            <w:r w:rsidRPr="00DE6827">
              <w:lastRenderedPageBreak/>
              <w:t xml:space="preserve">which is located along the locating one-dimensional flowpath </w:t>
            </w:r>
            <w:r>
              <w:t xml:space="preserve">referencing </w:t>
            </w:r>
            <w:r w:rsidRPr="00DE6827">
              <w:t>inflow and</w:t>
            </w:r>
            <w:r w:rsidR="00214695">
              <w:t>/or</w:t>
            </w:r>
            <w:r w:rsidRPr="00DE6827">
              <w:t xml:space="preserve"> outflow </w:t>
            </w:r>
            <w:r w:rsidR="00214695">
              <w:t>already located on that</w:t>
            </w:r>
            <w:r>
              <w:t xml:space="preserve"> flowpath</w:t>
            </w:r>
            <w:r w:rsidRPr="00DE6827">
              <w:t xml:space="preserve">, corresponds in general to the linear referencing </w:t>
            </w:r>
            <w:r w:rsidR="00F35720">
              <w:t>along</w:t>
            </w:r>
            <w:r>
              <w:t xml:space="preserve"> a linear element </w:t>
            </w:r>
            <w:r w:rsidRPr="00DE6827">
              <w:t>described</w:t>
            </w:r>
            <w:r>
              <w:t xml:space="preserve"> in the OGC standard model for Linear referencing</w:t>
            </w:r>
            <w:r w:rsidR="00261A4C">
              <w:t>.</w:t>
            </w:r>
          </w:p>
        </w:tc>
        <w:tc>
          <w:tcPr>
            <w:tcW w:w="1410" w:type="pct"/>
          </w:tcPr>
          <w:p w14:paraId="0F9D5FD6" w14:textId="77777777" w:rsidR="004033C6" w:rsidRPr="004033C6" w:rsidRDefault="004033C6" w:rsidP="009D59D7">
            <w:r w:rsidRPr="004033C6">
              <w:rPr>
                <w:b/>
              </w:rPr>
              <w:lastRenderedPageBreak/>
              <w:t xml:space="preserve">Linear Referencing </w:t>
            </w:r>
            <w:r w:rsidRPr="004033C6">
              <w:rPr>
                <w:b/>
              </w:rPr>
              <w:lastRenderedPageBreak/>
              <w:t>model</w:t>
            </w:r>
            <w:r w:rsidRPr="009D59D7">
              <w:t xml:space="preserve"> (</w:t>
            </w:r>
            <w:r w:rsidRPr="004033C6">
              <w:t>leaf package</w:t>
            </w:r>
            <w:r w:rsidRPr="009D59D7">
              <w:t>)</w:t>
            </w:r>
            <w:r w:rsidRPr="004033C6">
              <w:t xml:space="preserve">, </w:t>
            </w:r>
          </w:p>
          <w:p w14:paraId="27FFEDC8" w14:textId="6322A403" w:rsidR="004033C6" w:rsidRPr="002D7324" w:rsidRDefault="004033C6" w:rsidP="009D59D7">
            <w:pPr>
              <w:rPr>
                <w:b/>
                <w:bCs/>
              </w:rPr>
            </w:pPr>
            <w:r w:rsidRPr="009D59D7">
              <w:t>specification of a location relative to a linear element as a measurement along that element</w:t>
            </w:r>
            <w:r w:rsidR="009D59D7">
              <w:t>.</w:t>
            </w:r>
            <w:r w:rsidR="00207200">
              <w:t xml:space="preserve"> This model describes allocation as position expressed as distance along a linear element.</w:t>
            </w:r>
          </w:p>
        </w:tc>
      </w:tr>
      <w:tr w:rsidR="008B7FB2" w:rsidRPr="003377F2" w14:paraId="34F9FCE2" w14:textId="77777777" w:rsidTr="00555C6F">
        <w:tc>
          <w:tcPr>
            <w:tcW w:w="1650" w:type="pct"/>
            <w:shd w:val="clear" w:color="auto" w:fill="F2F2F2" w:themeFill="background1" w:themeFillShade="F2"/>
          </w:tcPr>
          <w:p w14:paraId="6AEC0426" w14:textId="2D34AEA1" w:rsidR="00DF2ED2" w:rsidRDefault="008B7FB2" w:rsidP="00846171">
            <w:r w:rsidRPr="009D59D7">
              <w:rPr>
                <w:b/>
              </w:rPr>
              <w:lastRenderedPageBreak/>
              <w:t>Indirect Position</w:t>
            </w:r>
            <w:r>
              <w:t xml:space="preserve"> (7.3.3.1), </w:t>
            </w:r>
            <w:r w:rsidR="00846171">
              <w:t>p</w:t>
            </w:r>
            <w:r w:rsidR="00846171" w:rsidRPr="004664CB">
              <w:t xml:space="preserve">osition </w:t>
            </w:r>
            <w:r w:rsidR="00846171">
              <w:t>expressing</w:t>
            </w:r>
            <w:r w:rsidR="00846171" w:rsidRPr="004664CB">
              <w:t xml:space="preserve"> </w:t>
            </w:r>
            <w:r w:rsidR="00846171">
              <w:t>the</w:t>
            </w:r>
            <w:r w:rsidR="00846171" w:rsidRPr="004664CB">
              <w:t xml:space="preserve"> location </w:t>
            </w:r>
            <w:r w:rsidR="00846171">
              <w:t xml:space="preserve">of a </w:t>
            </w:r>
            <w:r w:rsidR="00214695">
              <w:t xml:space="preserve">hydrologic </w:t>
            </w:r>
            <w:r w:rsidR="00846171">
              <w:t xml:space="preserve">feature </w:t>
            </w:r>
            <w:r w:rsidR="00214695">
              <w:t xml:space="preserve">(of interest) </w:t>
            </w:r>
            <w:r w:rsidR="00846171" w:rsidRPr="004664CB">
              <w:t xml:space="preserve">relative to </w:t>
            </w:r>
            <w:r w:rsidR="00846171">
              <w:t>the known location of another feature</w:t>
            </w:r>
            <w:r w:rsidR="00253F3E">
              <w:t xml:space="preserve"> along a</w:t>
            </w:r>
            <w:r w:rsidR="00D6608C">
              <w:t>n</w:t>
            </w:r>
            <w:r w:rsidR="00253F3E">
              <w:t xml:space="preserve"> axis</w:t>
            </w:r>
            <w:r w:rsidR="00846171">
              <w:t xml:space="preserve">, </w:t>
            </w:r>
          </w:p>
          <w:p w14:paraId="61599C95" w14:textId="77777777" w:rsidR="00DF2ED2" w:rsidRDefault="00DF2ED2" w:rsidP="00846171"/>
          <w:p w14:paraId="4D28CBBE" w14:textId="5AE45CED" w:rsidR="008B7FB2" w:rsidRPr="00A845AF" w:rsidRDefault="00C524CB" w:rsidP="00C524CB">
            <w:pPr>
              <w:rPr>
                <w:i/>
              </w:rPr>
            </w:pPr>
            <w:r>
              <w:t>has</w:t>
            </w:r>
            <w:r w:rsidR="00846171">
              <w:t xml:space="preserve"> </w:t>
            </w:r>
            <w:r w:rsidR="008B7FB2" w:rsidRPr="00DF3197">
              <w:rPr>
                <w:i/>
              </w:rPr>
              <w:t>distance expression</w:t>
            </w:r>
            <w:r w:rsidR="008B7FB2">
              <w:t xml:space="preserve"> and </w:t>
            </w:r>
            <w:r w:rsidR="008B7FB2" w:rsidRPr="00DF3197">
              <w:rPr>
                <w:i/>
              </w:rPr>
              <w:t>distance description</w:t>
            </w:r>
            <w:r>
              <w:t>,</w:t>
            </w:r>
            <w:r w:rsidR="008B7FB2" w:rsidRPr="003377F2">
              <w:t xml:space="preserve"> </w:t>
            </w:r>
            <w:proofErr w:type="spellStart"/>
            <w:r w:rsidR="00743A84">
              <w:rPr>
                <w:i/>
              </w:rPr>
              <w:t>referenceLocation</w:t>
            </w:r>
            <w:proofErr w:type="spellEnd"/>
            <w:r w:rsidR="00743A84" w:rsidRPr="00DF3197">
              <w:rPr>
                <w:i/>
              </w:rPr>
              <w:t xml:space="preserve"> </w:t>
            </w:r>
            <w:r w:rsidR="00743A84">
              <w:t xml:space="preserve">and an (already) </w:t>
            </w:r>
            <w:proofErr w:type="spellStart"/>
            <w:r w:rsidR="005F1777" w:rsidRPr="00DF3197">
              <w:rPr>
                <w:i/>
              </w:rPr>
              <w:t>located</w:t>
            </w:r>
            <w:r w:rsidR="0096748C">
              <w:rPr>
                <w:i/>
              </w:rPr>
              <w:t>Referent</w:t>
            </w:r>
            <w:proofErr w:type="spellEnd"/>
            <w:r>
              <w:rPr>
                <w:i/>
              </w:rPr>
              <w:t xml:space="preserve"> association.</w:t>
            </w:r>
          </w:p>
        </w:tc>
        <w:tc>
          <w:tcPr>
            <w:tcW w:w="1940" w:type="pct"/>
          </w:tcPr>
          <w:p w14:paraId="4AEF03DC" w14:textId="6665F541" w:rsidR="00DF2ED2" w:rsidRDefault="00DB3530" w:rsidP="00555C6F">
            <w:r>
              <w:t>Feature that s</w:t>
            </w:r>
            <w:r w:rsidR="00253F3E">
              <w:t xml:space="preserve">pecifies a </w:t>
            </w:r>
            <w:r w:rsidR="008B7FB2" w:rsidRPr="004664CB">
              <w:t xml:space="preserve">location </w:t>
            </w:r>
            <w:r w:rsidR="00214695">
              <w:t>through referencing</w:t>
            </w:r>
            <w:r w:rsidR="00214695" w:rsidRPr="004664CB">
              <w:t xml:space="preserve"> </w:t>
            </w:r>
            <w:r w:rsidR="00253F3E">
              <w:t>along</w:t>
            </w:r>
            <w:r w:rsidR="00E05DD6">
              <w:t xml:space="preserve"> a ‘</w:t>
            </w:r>
            <w:r w:rsidR="00DF2ED2">
              <w:t xml:space="preserve">linear’ </w:t>
            </w:r>
            <w:r w:rsidR="00E05DD6">
              <w:t>hydrologic feature.</w:t>
            </w:r>
            <w:r w:rsidR="008B7FB2">
              <w:t xml:space="preserve"> </w:t>
            </w:r>
          </w:p>
          <w:p w14:paraId="51226216" w14:textId="77777777" w:rsidR="00DF2ED2" w:rsidRDefault="00DF2ED2" w:rsidP="00555C6F"/>
          <w:p w14:paraId="311D2502" w14:textId="28BA0DA4" w:rsidR="008B7FB2" w:rsidRDefault="008B7FB2" w:rsidP="00555C6F">
            <w:r>
              <w:t xml:space="preserve">Indirect position is expressed as </w:t>
            </w:r>
            <w:r w:rsidR="00214695">
              <w:t>‘</w:t>
            </w:r>
            <w:r>
              <w:t>distance from referent</w:t>
            </w:r>
            <w:r w:rsidR="00214695">
              <w:t>’</w:t>
            </w:r>
            <w:r w:rsidR="00F35720">
              <w:t xml:space="preserve"> </w:t>
            </w:r>
            <w:r w:rsidR="00214695">
              <w:t xml:space="preserve">located at the </w:t>
            </w:r>
            <w:r w:rsidR="00E05DD6">
              <w:t xml:space="preserve">upstream or downstream </w:t>
            </w:r>
            <w:r w:rsidR="00042BBB">
              <w:t xml:space="preserve">end </w:t>
            </w:r>
            <w:r w:rsidR="00E05DD6">
              <w:t xml:space="preserve">of the </w:t>
            </w:r>
            <w:r w:rsidR="00042BBB">
              <w:t>flowpath</w:t>
            </w:r>
            <w:r w:rsidR="00E05DD6">
              <w:t>, or as a term describing th</w:t>
            </w:r>
            <w:r w:rsidR="00DF2ED2">
              <w:t>is</w:t>
            </w:r>
            <w:r w:rsidR="00E05DD6">
              <w:t xml:space="preserve"> distance</w:t>
            </w:r>
            <w:r>
              <w:t>.</w:t>
            </w:r>
          </w:p>
          <w:p w14:paraId="035BED2A" w14:textId="77777777" w:rsidR="00042BBB" w:rsidRDefault="00042BBB" w:rsidP="00555C6F"/>
          <w:p w14:paraId="46218BF4" w14:textId="2BBC26D9" w:rsidR="008B7FB2" w:rsidRPr="00DF3197" w:rsidRDefault="008B7FB2">
            <w:pPr>
              <w:rPr>
                <w:i/>
              </w:rPr>
            </w:pPr>
          </w:p>
        </w:tc>
        <w:tc>
          <w:tcPr>
            <w:tcW w:w="1410" w:type="pct"/>
          </w:tcPr>
          <w:p w14:paraId="1002DB65" w14:textId="77AF95ED" w:rsidR="008B7FB2" w:rsidRDefault="008B7FB2" w:rsidP="00555C6F">
            <w:r w:rsidRPr="009D59D7">
              <w:rPr>
                <w:b/>
              </w:rPr>
              <w:t>Position Expression</w:t>
            </w:r>
            <w:r>
              <w:t xml:space="preserve"> (6.2.2.1)</w:t>
            </w:r>
            <w:r w:rsidR="006A628F">
              <w:t xml:space="preserve"> specifies a linearly referenced location. </w:t>
            </w:r>
            <w:r w:rsidR="008D084D">
              <w:t>F</w:t>
            </w:r>
            <w:r w:rsidR="006A628F">
              <w:t>undamental properties are ‘</w:t>
            </w:r>
            <w:r>
              <w:t>linear element</w:t>
            </w:r>
            <w:r w:rsidR="006A628F">
              <w:t xml:space="preserve">’, </w:t>
            </w:r>
            <w:r w:rsidR="00214695">
              <w:t xml:space="preserve">‘distance expression’ and </w:t>
            </w:r>
            <w:r w:rsidR="006A628F">
              <w:t xml:space="preserve">‘LRM’ [linear referencing method] </w:t>
            </w:r>
            <w:r w:rsidR="00214695">
              <w:t>describing the ‘manner of measurement’.</w:t>
            </w:r>
          </w:p>
          <w:p w14:paraId="2C8CEA01" w14:textId="77777777" w:rsidR="008B7FB2" w:rsidRPr="003377F2" w:rsidRDefault="008B7FB2" w:rsidP="00555C6F"/>
        </w:tc>
      </w:tr>
      <w:tr w:rsidR="001B151F" w:rsidRPr="003377F2" w14:paraId="088298FF" w14:textId="77777777" w:rsidTr="008B7FB2">
        <w:tc>
          <w:tcPr>
            <w:tcW w:w="1650" w:type="pct"/>
            <w:shd w:val="clear" w:color="auto" w:fill="F2F2F2" w:themeFill="background1" w:themeFillShade="F2"/>
          </w:tcPr>
          <w:p w14:paraId="770AB4B1" w14:textId="3FA02CB1" w:rsidR="001B151F" w:rsidRPr="003377F2" w:rsidRDefault="00BC4757" w:rsidP="00E61A7A">
            <w:pPr>
              <w:rPr>
                <w:bCs/>
              </w:rPr>
            </w:pPr>
            <w:r w:rsidRPr="003377F2">
              <w:rPr>
                <w:bCs/>
              </w:rPr>
              <w:t xml:space="preserve"> </w:t>
            </w:r>
          </w:p>
        </w:tc>
        <w:tc>
          <w:tcPr>
            <w:tcW w:w="1940" w:type="pct"/>
          </w:tcPr>
          <w:p w14:paraId="14A06F16" w14:textId="30AA1DD4" w:rsidR="00042BBB" w:rsidRDefault="003036A2" w:rsidP="00042BBB">
            <w:r>
              <w:t>R</w:t>
            </w:r>
            <w:r w:rsidR="00131B67" w:rsidRPr="004F7A33">
              <w:t>iver referenc</w:t>
            </w:r>
            <w:r w:rsidR="00042BBB">
              <w:t>ing</w:t>
            </w:r>
            <w:r w:rsidR="00131B67" w:rsidRPr="004F7A33">
              <w:t xml:space="preserve"> </w:t>
            </w:r>
            <w:r w:rsidR="00936A14" w:rsidRPr="004F7A33">
              <w:t>may be</w:t>
            </w:r>
            <w:r w:rsidR="00131B67" w:rsidRPr="004F7A33">
              <w:t xml:space="preserve"> understood as </w:t>
            </w:r>
            <w:r w:rsidR="00936A14" w:rsidRPr="004F7A33">
              <w:t xml:space="preserve">a </w:t>
            </w:r>
            <w:r w:rsidR="00131B67" w:rsidRPr="004F7A33">
              <w:t>hydrology-specific referencing method applied to specify a location along a linear hydrologic feature.</w:t>
            </w:r>
            <w:r w:rsidR="00042BBB">
              <w:t xml:space="preserve"> The river referencing results in an abstract, interpolative or descriptive value, which implies the usage of an appropriate method.</w:t>
            </w:r>
          </w:p>
          <w:p w14:paraId="43BE4242" w14:textId="77777777" w:rsidR="00042BBB" w:rsidRDefault="00042BBB" w:rsidP="00042BBB"/>
          <w:p w14:paraId="70C2DB97" w14:textId="3847F6B6" w:rsidR="001B151F" w:rsidRPr="004F7A33" w:rsidRDefault="00042BBB" w:rsidP="00F35720">
            <w:pPr>
              <w:rPr>
                <w:bCs/>
              </w:rPr>
            </w:pPr>
            <w:r>
              <w:t xml:space="preserve">The ‘units’ and ‘type’ properties of the referencing method are covered by the </w:t>
            </w:r>
            <w:proofErr w:type="spellStart"/>
            <w:r>
              <w:t>HY_DistanceFromReferent</w:t>
            </w:r>
            <w:proofErr w:type="spellEnd"/>
            <w:r>
              <w:t xml:space="preserve"> data type.</w:t>
            </w:r>
          </w:p>
        </w:tc>
        <w:tc>
          <w:tcPr>
            <w:tcW w:w="1410" w:type="pct"/>
          </w:tcPr>
          <w:p w14:paraId="7E6F2244" w14:textId="4B1C5A4F" w:rsidR="001B151F" w:rsidRPr="00A97225" w:rsidRDefault="00A558C4" w:rsidP="004F7A33">
            <w:pPr>
              <w:rPr>
                <w:bCs/>
              </w:rPr>
            </w:pPr>
            <w:r w:rsidRPr="009D59D7">
              <w:rPr>
                <w:b/>
                <w:bCs/>
                <w:lang w:val="en-GB"/>
              </w:rPr>
              <w:t>Linear Referencing Method</w:t>
            </w:r>
            <w:r>
              <w:rPr>
                <w:bCs/>
                <w:lang w:val="en-GB"/>
              </w:rPr>
              <w:t xml:space="preserve"> </w:t>
            </w:r>
            <w:r w:rsidR="006A628F">
              <w:rPr>
                <w:bCs/>
                <w:lang w:val="en-GB"/>
              </w:rPr>
              <w:t xml:space="preserve">(6.1.1.3) </w:t>
            </w:r>
            <w:r w:rsidR="008D084D">
              <w:rPr>
                <w:bCs/>
                <w:lang w:val="en-GB"/>
              </w:rPr>
              <w:t>specifies how a linear element is measured. by ‘name’, ‘type’, ‘units’ and optional ‘constraints’.</w:t>
            </w:r>
            <w:r w:rsidR="00A97225">
              <w:rPr>
                <w:bCs/>
                <w:lang w:val="en-GB"/>
              </w:rPr>
              <w:t xml:space="preserve"> </w:t>
            </w:r>
          </w:p>
        </w:tc>
      </w:tr>
      <w:tr w:rsidR="008B7FB2" w:rsidRPr="003377F2" w14:paraId="6FDFCAAD" w14:textId="77777777" w:rsidTr="00555C6F">
        <w:tc>
          <w:tcPr>
            <w:tcW w:w="1650" w:type="pct"/>
            <w:shd w:val="clear" w:color="auto" w:fill="F2F2F2" w:themeFill="background1" w:themeFillShade="F2"/>
          </w:tcPr>
          <w:p w14:paraId="1A669CB7" w14:textId="591C29BB" w:rsidR="00E61A7A" w:rsidRDefault="008B7FB2" w:rsidP="00253F3E">
            <w:r w:rsidRPr="009D59D7">
              <w:rPr>
                <w:b/>
              </w:rPr>
              <w:t>Flowpath</w:t>
            </w:r>
            <w:r w:rsidRPr="003377F2">
              <w:t xml:space="preserve"> (</w:t>
            </w:r>
            <w:r>
              <w:t>7.3.2.6</w:t>
            </w:r>
            <w:r w:rsidR="00E40727">
              <w:t>)</w:t>
            </w:r>
            <w:r>
              <w:t xml:space="preserve">, </w:t>
            </w:r>
            <w:r w:rsidR="00042BBB">
              <w:t xml:space="preserve">realizes a catchment specifically as a path connecting the inflow and outflow of the catchment it realizes. </w:t>
            </w:r>
          </w:p>
          <w:p w14:paraId="4D632471" w14:textId="77777777" w:rsidR="00E61A7A" w:rsidRDefault="00E61A7A" w:rsidP="00253F3E"/>
          <w:p w14:paraId="1155E50D" w14:textId="656364C1" w:rsidR="008B7FB2" w:rsidRPr="003377F2" w:rsidRDefault="0053580E" w:rsidP="00253F3E">
            <w:r>
              <w:t>Has a</w:t>
            </w:r>
            <w:r w:rsidR="008B7FB2" w:rsidRPr="003377F2">
              <w:t xml:space="preserve"> </w:t>
            </w:r>
            <w:r w:rsidR="008B7FB2" w:rsidRPr="00386589">
              <w:rPr>
                <w:i/>
              </w:rPr>
              <w:t>realized catchment</w:t>
            </w:r>
            <w:r w:rsidR="008B7FB2" w:rsidRPr="003377F2">
              <w:t xml:space="preserve"> </w:t>
            </w:r>
            <w:proofErr w:type="gramStart"/>
            <w:r>
              <w:lastRenderedPageBreak/>
              <w:t>association.</w:t>
            </w:r>
            <w:proofErr w:type="gramEnd"/>
          </w:p>
        </w:tc>
        <w:tc>
          <w:tcPr>
            <w:tcW w:w="1940" w:type="pct"/>
          </w:tcPr>
          <w:p w14:paraId="0B8791E9" w14:textId="77777777" w:rsidR="00042BBB" w:rsidRDefault="008B7FB2" w:rsidP="00846171">
            <w:r w:rsidRPr="003377F2">
              <w:lastRenderedPageBreak/>
              <w:t xml:space="preserve">one-dimensional </w:t>
            </w:r>
            <w:r w:rsidR="00E40727">
              <w:t xml:space="preserve">topological </w:t>
            </w:r>
            <w:r>
              <w:t xml:space="preserve">realization of a catchment forming the linear element </w:t>
            </w:r>
            <w:r w:rsidRPr="003377F2">
              <w:t xml:space="preserve">along which </w:t>
            </w:r>
            <w:r>
              <w:t xml:space="preserve">an indirect </w:t>
            </w:r>
            <w:r w:rsidRPr="003377F2">
              <w:t xml:space="preserve">position is </w:t>
            </w:r>
            <w:r>
              <w:t>determined.</w:t>
            </w:r>
            <w:r w:rsidR="00042BBB">
              <w:t xml:space="preserve"> </w:t>
            </w:r>
          </w:p>
          <w:p w14:paraId="5D670BEB" w14:textId="77777777" w:rsidR="00042BBB" w:rsidRDefault="00042BBB" w:rsidP="00846171"/>
          <w:p w14:paraId="3D87A8BC" w14:textId="77777777" w:rsidR="00042BBB" w:rsidRDefault="00042BBB" w:rsidP="00042BBB">
            <w:r>
              <w:t xml:space="preserve">topologically the flowpath can be </w:t>
            </w:r>
            <w:r>
              <w:lastRenderedPageBreak/>
              <w:t>understood as an edge bounded by catchment outlet nodes</w:t>
            </w:r>
          </w:p>
          <w:p w14:paraId="39A7E3E1" w14:textId="43DEE3EA" w:rsidR="00E40727" w:rsidRPr="003377F2" w:rsidRDefault="00E40727" w:rsidP="00846171"/>
        </w:tc>
        <w:tc>
          <w:tcPr>
            <w:tcW w:w="1410" w:type="pct"/>
          </w:tcPr>
          <w:p w14:paraId="78DE0607" w14:textId="1A35AC88" w:rsidR="008B7FB2" w:rsidRDefault="008B7FB2" w:rsidP="00555C6F">
            <w:r w:rsidRPr="009D59D7">
              <w:rPr>
                <w:b/>
              </w:rPr>
              <w:lastRenderedPageBreak/>
              <w:t xml:space="preserve">Linear </w:t>
            </w:r>
            <w:r w:rsidR="004033C6">
              <w:rPr>
                <w:b/>
              </w:rPr>
              <w:t>E</w:t>
            </w:r>
            <w:r w:rsidRPr="009D59D7">
              <w:rPr>
                <w:b/>
              </w:rPr>
              <w:t>lement</w:t>
            </w:r>
            <w:r w:rsidR="00E40727">
              <w:t xml:space="preserve"> (6.1.1.2) describes a feature that can be measured in a linear, one-dimensional, sense, incl. linear topological features </w:t>
            </w:r>
            <w:r w:rsidR="00E40727">
              <w:lastRenderedPageBreak/>
              <w:t>such instances of directed edges.</w:t>
            </w:r>
          </w:p>
          <w:p w14:paraId="4FB863F7" w14:textId="77777777" w:rsidR="008B7FB2" w:rsidRPr="003377F2" w:rsidRDefault="008B7FB2" w:rsidP="00E40727"/>
        </w:tc>
      </w:tr>
      <w:tr w:rsidR="00FC0DB4" w:rsidRPr="003377F2" w14:paraId="6819746F" w14:textId="77777777" w:rsidTr="00504712">
        <w:tc>
          <w:tcPr>
            <w:tcW w:w="1650" w:type="pct"/>
            <w:shd w:val="clear" w:color="auto" w:fill="F2F2F2" w:themeFill="background1" w:themeFillShade="F2"/>
          </w:tcPr>
          <w:p w14:paraId="469A4508" w14:textId="2C48FC7C" w:rsidR="00FC0DB4" w:rsidRDefault="00FC0DB4" w:rsidP="00504712">
            <w:r>
              <w:rPr>
                <w:b/>
              </w:rPr>
              <w:lastRenderedPageBreak/>
              <w:t>Hydro Location</w:t>
            </w:r>
            <w:r w:rsidRPr="003377F2">
              <w:t xml:space="preserve"> (</w:t>
            </w:r>
            <w:r>
              <w:t xml:space="preserve">7.3.2.7), </w:t>
            </w:r>
            <w:r w:rsidR="0096748C">
              <w:t xml:space="preserve">in the role of </w:t>
            </w:r>
            <w:r>
              <w:t xml:space="preserve">any </w:t>
            </w:r>
            <w:r w:rsidR="0096748C">
              <w:t>hydrologic feature</w:t>
            </w:r>
            <w:r>
              <w:t xml:space="preserve"> </w:t>
            </w:r>
            <w:r w:rsidR="00A845AF">
              <w:t>to be</w:t>
            </w:r>
            <w:r>
              <w:t xml:space="preserve"> </w:t>
            </w:r>
            <w:r w:rsidR="00A845AF">
              <w:t>located</w:t>
            </w:r>
            <w:r>
              <w:t xml:space="preserve"> on the network</w:t>
            </w:r>
            <w:r w:rsidR="0096748C">
              <w:t xml:space="preserve"> through referencing another hydrologically significant </w:t>
            </w:r>
            <w:r w:rsidR="00A845AF">
              <w:t xml:space="preserve">hydro </w:t>
            </w:r>
            <w:r w:rsidR="0096748C">
              <w:t>location</w:t>
            </w:r>
            <w:r w:rsidR="009E497C">
              <w:t>,</w:t>
            </w:r>
            <w:r>
              <w:t xml:space="preserve"> </w:t>
            </w:r>
          </w:p>
          <w:p w14:paraId="275723F7" w14:textId="77777777" w:rsidR="00FC0DB4" w:rsidRDefault="00FC0DB4" w:rsidP="00504712"/>
          <w:p w14:paraId="37863FC4" w14:textId="64AE8BF0" w:rsidR="00FC0DB4" w:rsidRPr="003377F2" w:rsidRDefault="000F0E40" w:rsidP="0096748C">
            <w:r>
              <w:t xml:space="preserve">Has a </w:t>
            </w:r>
            <w:r w:rsidR="0096748C">
              <w:rPr>
                <w:i/>
              </w:rPr>
              <w:t>referenced position</w:t>
            </w:r>
            <w:r>
              <w:rPr>
                <w:i/>
              </w:rPr>
              <w:t xml:space="preserve"> </w:t>
            </w:r>
            <w:proofErr w:type="gramStart"/>
            <w:r>
              <w:rPr>
                <w:i/>
              </w:rPr>
              <w:t>association</w:t>
            </w:r>
            <w:r w:rsidR="007C2CDA">
              <w:rPr>
                <w:i/>
              </w:rPr>
              <w:t>.</w:t>
            </w:r>
            <w:proofErr w:type="gramEnd"/>
          </w:p>
        </w:tc>
        <w:tc>
          <w:tcPr>
            <w:tcW w:w="1940" w:type="pct"/>
          </w:tcPr>
          <w:p w14:paraId="34490929" w14:textId="77777777" w:rsidR="00FC0DB4" w:rsidRDefault="00FC0DB4" w:rsidP="00504712">
            <w:r>
              <w:t xml:space="preserve">Feature being linearly located, </w:t>
            </w:r>
          </w:p>
          <w:p w14:paraId="70F14441" w14:textId="671C1C72" w:rsidR="00FC0DB4" w:rsidRDefault="00FC0DB4" w:rsidP="00504712">
            <w:r>
              <w:t xml:space="preserve">understood as ‘feature event’ that ‘occurs’ somewhere in the network of </w:t>
            </w:r>
            <w:r w:rsidR="00D6608C">
              <w:t xml:space="preserve">abstract </w:t>
            </w:r>
            <w:r>
              <w:t xml:space="preserve">catchments which is </w:t>
            </w:r>
            <w:r w:rsidRPr="003377F2">
              <w:t xml:space="preserve">realized as </w:t>
            </w:r>
            <w:r>
              <w:t xml:space="preserve">a </w:t>
            </w:r>
            <w:r w:rsidRPr="003377F2">
              <w:t xml:space="preserve">network of its </w:t>
            </w:r>
            <w:r>
              <w:t>linear</w:t>
            </w:r>
            <w:r w:rsidRPr="003377F2">
              <w:t xml:space="preserve"> </w:t>
            </w:r>
            <w:r>
              <w:t>flowpaths.</w:t>
            </w:r>
          </w:p>
          <w:p w14:paraId="72D47410" w14:textId="77777777" w:rsidR="00FC0DB4" w:rsidRDefault="00FC0DB4" w:rsidP="00504712"/>
          <w:p w14:paraId="5B756CCB" w14:textId="77777777" w:rsidR="00FC0DB4" w:rsidRDefault="00FC0DB4" w:rsidP="00504712">
            <w:r>
              <w:t>A hydro location at distance 0 from the hydro nexus referent would be of type inlet or outlet and could be considered a realization of a hydro nexus.</w:t>
            </w:r>
          </w:p>
          <w:p w14:paraId="42DB7FA3" w14:textId="77777777" w:rsidR="00FC0DB4" w:rsidRDefault="00FC0DB4" w:rsidP="00504712"/>
          <w:p w14:paraId="79BC6C86" w14:textId="77777777" w:rsidR="00FC0DB4" w:rsidRPr="003377F2" w:rsidRDefault="00FC0DB4" w:rsidP="00504712"/>
        </w:tc>
        <w:tc>
          <w:tcPr>
            <w:tcW w:w="1410" w:type="pct"/>
          </w:tcPr>
          <w:p w14:paraId="4C9C487D" w14:textId="77777777" w:rsidR="00FC0DB4" w:rsidRDefault="00FC0DB4" w:rsidP="00504712">
            <w:pPr>
              <w:rPr>
                <w:highlight w:val="yellow"/>
              </w:rPr>
            </w:pPr>
            <w:r w:rsidRPr="00E61A7A">
              <w:t xml:space="preserve">Linearly located </w:t>
            </w:r>
            <w:r w:rsidRPr="004033C6">
              <w:rPr>
                <w:b/>
              </w:rPr>
              <w:t>F</w:t>
            </w:r>
            <w:r w:rsidRPr="009D59D7">
              <w:rPr>
                <w:b/>
              </w:rPr>
              <w:t>eature</w:t>
            </w:r>
            <w:r w:rsidRPr="00E61A7A">
              <w:t xml:space="preserve"> (6.1.1.5) that is located along an associated locating feature using a linear referencing system. A feature linearly located specifies where along the locating feature the located feature occurs (feature event) </w:t>
            </w:r>
          </w:p>
          <w:p w14:paraId="2295CE56" w14:textId="77777777" w:rsidR="00FC0DB4" w:rsidRPr="00E61A7A" w:rsidRDefault="00FC0DB4" w:rsidP="00504712">
            <w:pPr>
              <w:rPr>
                <w:highlight w:val="yellow"/>
              </w:rPr>
            </w:pPr>
          </w:p>
        </w:tc>
      </w:tr>
      <w:tr w:rsidR="001B151F" w:rsidRPr="003377F2" w14:paraId="1A9A7733" w14:textId="77777777" w:rsidTr="008B7FB2">
        <w:tc>
          <w:tcPr>
            <w:tcW w:w="1650" w:type="pct"/>
            <w:shd w:val="clear" w:color="auto" w:fill="F2F2F2" w:themeFill="background1" w:themeFillShade="F2"/>
          </w:tcPr>
          <w:p w14:paraId="4E449474" w14:textId="598149D1" w:rsidR="00E61A7A" w:rsidRDefault="00A82891" w:rsidP="00253F3E">
            <w:r>
              <w:rPr>
                <w:b/>
              </w:rPr>
              <w:t xml:space="preserve">Hydro </w:t>
            </w:r>
            <w:r w:rsidR="00FC0DB4">
              <w:rPr>
                <w:b/>
              </w:rPr>
              <w:t>Location</w:t>
            </w:r>
            <w:r w:rsidR="00FC0DB4" w:rsidRPr="003377F2">
              <w:t xml:space="preserve"> </w:t>
            </w:r>
            <w:r w:rsidR="001B151F" w:rsidRPr="003377F2">
              <w:t>(</w:t>
            </w:r>
            <w:r w:rsidR="00967EEB">
              <w:t>7.3.2.7)</w:t>
            </w:r>
            <w:r w:rsidR="00253F3E">
              <w:t>,</w:t>
            </w:r>
            <w:r w:rsidR="00E85BE3">
              <w:t xml:space="preserve"> </w:t>
            </w:r>
            <w:r w:rsidR="00FC0DB4">
              <w:t>in the role of a</w:t>
            </w:r>
            <w:r w:rsidR="00EF04EA">
              <w:t>n already</w:t>
            </w:r>
            <w:r w:rsidR="00FC0DB4">
              <w:t xml:space="preserve"> </w:t>
            </w:r>
            <w:r w:rsidR="00EF04EA">
              <w:t xml:space="preserve">located </w:t>
            </w:r>
            <w:r w:rsidR="00FC0DB4">
              <w:t xml:space="preserve">hydrologically significant </w:t>
            </w:r>
            <w:r w:rsidR="0096748C">
              <w:t>referen</w:t>
            </w:r>
            <w:r w:rsidR="00EF04EA">
              <w:t xml:space="preserve">t </w:t>
            </w:r>
            <w:r w:rsidR="00FC0DB4">
              <w:t xml:space="preserve">that </w:t>
            </w:r>
            <w:r w:rsidR="00A845AF">
              <w:t>may realize</w:t>
            </w:r>
            <w:r w:rsidR="00FC0DB4">
              <w:t xml:space="preserve"> the </w:t>
            </w:r>
            <w:r w:rsidR="00604992">
              <w:t xml:space="preserve">hydro nexus </w:t>
            </w:r>
            <w:r w:rsidR="00604992" w:rsidRPr="00365409">
              <w:t>where a catchment i</w:t>
            </w:r>
            <w:r w:rsidR="00604992">
              <w:t>nteracts with another catchment,</w:t>
            </w:r>
          </w:p>
          <w:p w14:paraId="73794CF0" w14:textId="77777777" w:rsidR="00E61A7A" w:rsidRDefault="00E61A7A" w:rsidP="00253F3E"/>
          <w:p w14:paraId="499BD6D5" w14:textId="77777777" w:rsidR="00E61A7A" w:rsidRDefault="00E61A7A" w:rsidP="00253F3E"/>
          <w:p w14:paraId="4B6A5D8A" w14:textId="585AFBF6" w:rsidR="00A845AF" w:rsidRDefault="00330D23" w:rsidP="00A845AF">
            <w:r>
              <w:t>Has a</w:t>
            </w:r>
            <w:r w:rsidR="0059657E">
              <w:t xml:space="preserve"> </w:t>
            </w:r>
            <w:r w:rsidR="0059657E" w:rsidRPr="0059657E">
              <w:rPr>
                <w:i/>
              </w:rPr>
              <w:t>realized</w:t>
            </w:r>
            <w:r w:rsidR="0059657E">
              <w:t xml:space="preserve"> </w:t>
            </w:r>
            <w:r w:rsidR="000328EE">
              <w:rPr>
                <w:i/>
              </w:rPr>
              <w:t xml:space="preserve">nexus </w:t>
            </w:r>
            <w:proofErr w:type="gramStart"/>
            <w:r>
              <w:t>association</w:t>
            </w:r>
            <w:proofErr w:type="gramEnd"/>
          </w:p>
          <w:p w14:paraId="6EA0BC3C" w14:textId="694306D7" w:rsidR="002D61AE" w:rsidRPr="003377F2" w:rsidRDefault="002D61AE" w:rsidP="0059657E"/>
        </w:tc>
        <w:tc>
          <w:tcPr>
            <w:tcW w:w="1940" w:type="pct"/>
          </w:tcPr>
          <w:p w14:paraId="64CAA143" w14:textId="04979D34" w:rsidR="00642C08" w:rsidRDefault="00DB3530" w:rsidP="00642C08">
            <w:r>
              <w:t>F</w:t>
            </w:r>
            <w:r w:rsidR="00642C08">
              <w:t>eature</w:t>
            </w:r>
            <w:r w:rsidR="00642C08" w:rsidRPr="003377F2">
              <w:t xml:space="preserve"> </w:t>
            </w:r>
            <w:r w:rsidR="005A407C">
              <w:t>being</w:t>
            </w:r>
            <w:r w:rsidR="00D513E1">
              <w:t xml:space="preserve"> used as a reference</w:t>
            </w:r>
            <w:r w:rsidR="005A407C">
              <w:t xml:space="preserve">, </w:t>
            </w:r>
            <w:r w:rsidR="000328EE">
              <w:t xml:space="preserve">located </w:t>
            </w:r>
            <w:r w:rsidR="00A82891">
              <w:t xml:space="preserve">at the upstream or downstream end of a flowpath </w:t>
            </w:r>
            <w:r w:rsidR="0096748C">
              <w:t>which</w:t>
            </w:r>
            <w:r w:rsidR="0059657E">
              <w:t xml:space="preserve"> realizes the catchment whose hydro nexus is realized by </w:t>
            </w:r>
            <w:r w:rsidR="0096748C">
              <w:t>th</w:t>
            </w:r>
            <w:r w:rsidR="00A845AF">
              <w:t>e located</w:t>
            </w:r>
            <w:r w:rsidR="0096748C">
              <w:t xml:space="preserve"> referent</w:t>
            </w:r>
            <w:r w:rsidR="0059657E">
              <w:t>.</w:t>
            </w:r>
          </w:p>
          <w:p w14:paraId="2762402F" w14:textId="07015EC2" w:rsidR="00B804D8" w:rsidRPr="00E61A7A" w:rsidRDefault="00B804D8" w:rsidP="006667B8">
            <w:pPr>
              <w:rPr>
                <w:strike/>
              </w:rPr>
            </w:pPr>
          </w:p>
        </w:tc>
        <w:tc>
          <w:tcPr>
            <w:tcW w:w="1410" w:type="pct"/>
          </w:tcPr>
          <w:p w14:paraId="7F45249C" w14:textId="5D287327" w:rsidR="002D61AE" w:rsidRPr="003377F2" w:rsidRDefault="006667B8" w:rsidP="0059657E">
            <w:r w:rsidRPr="009D59D7">
              <w:rPr>
                <w:b/>
              </w:rPr>
              <w:t xml:space="preserve">Referent </w:t>
            </w:r>
            <w:r w:rsidRPr="00E61A7A">
              <w:t>(6.1.1.4.2) specifies a known, already referenced location on the linear element</w:t>
            </w:r>
            <w:r w:rsidR="0059657E" w:rsidRPr="00E61A7A" w:rsidDel="00FC0DB4">
              <w:t xml:space="preserve"> </w:t>
            </w:r>
            <w:r w:rsidRPr="00E61A7A">
              <w:t xml:space="preserve">‘from’ where a distance can be measured. </w:t>
            </w:r>
          </w:p>
        </w:tc>
      </w:tr>
      <w:tr w:rsidR="00AB6BBE" w:rsidRPr="003377F2" w14:paraId="5BFDCE74" w14:textId="77777777" w:rsidTr="008B7FB2">
        <w:tc>
          <w:tcPr>
            <w:tcW w:w="1650" w:type="pct"/>
            <w:shd w:val="clear" w:color="auto" w:fill="F2F2F2" w:themeFill="background1" w:themeFillShade="F2"/>
          </w:tcPr>
          <w:p w14:paraId="5D54BDA0" w14:textId="47143706" w:rsidR="0002492A" w:rsidRPr="003377F2" w:rsidRDefault="00E06F66" w:rsidP="00DB3530">
            <w:r w:rsidRPr="009D59D7">
              <w:rPr>
                <w:b/>
              </w:rPr>
              <w:t>Distance</w:t>
            </w:r>
            <w:r w:rsidR="009065F7" w:rsidRPr="009D59D7">
              <w:rPr>
                <w:b/>
              </w:rPr>
              <w:t xml:space="preserve"> </w:t>
            </w:r>
            <w:proofErr w:type="gramStart"/>
            <w:r w:rsidR="009065F7" w:rsidRPr="009D59D7">
              <w:rPr>
                <w:b/>
              </w:rPr>
              <w:t>From</w:t>
            </w:r>
            <w:proofErr w:type="gramEnd"/>
            <w:r w:rsidR="009065F7" w:rsidRPr="009D59D7">
              <w:rPr>
                <w:b/>
              </w:rPr>
              <w:t xml:space="preserve"> </w:t>
            </w:r>
            <w:r w:rsidRPr="009D59D7">
              <w:rPr>
                <w:b/>
              </w:rPr>
              <w:t>Ref</w:t>
            </w:r>
            <w:r w:rsidR="00AB6BBE" w:rsidRPr="009D59D7">
              <w:rPr>
                <w:b/>
              </w:rPr>
              <w:t>eren</w:t>
            </w:r>
            <w:r w:rsidRPr="009D59D7">
              <w:rPr>
                <w:b/>
              </w:rPr>
              <w:t>t</w:t>
            </w:r>
            <w:r w:rsidR="00DB3530">
              <w:t xml:space="preserve"> (7.3.3.3</w:t>
            </w:r>
            <w:r w:rsidR="00A558C4">
              <w:t>)</w:t>
            </w:r>
            <w:r w:rsidR="00DB3530">
              <w:t xml:space="preserve">, </w:t>
            </w:r>
            <w:r w:rsidR="00DB3530" w:rsidRPr="00B85EF4">
              <w:t>distance from a located referent as an absolute or interpolative value</w:t>
            </w:r>
            <w:r w:rsidR="00DB3530">
              <w:t>.</w:t>
            </w:r>
          </w:p>
        </w:tc>
        <w:tc>
          <w:tcPr>
            <w:tcW w:w="1940" w:type="pct"/>
          </w:tcPr>
          <w:p w14:paraId="1A28E0BE" w14:textId="04D59976" w:rsidR="00090EA9" w:rsidRDefault="00AB6BBE" w:rsidP="00D14A4B">
            <w:r w:rsidRPr="003377F2">
              <w:t xml:space="preserve">Data type, expressing </w:t>
            </w:r>
            <w:r w:rsidR="00090EA9">
              <w:t>an</w:t>
            </w:r>
            <w:r w:rsidR="00090EA9" w:rsidRPr="003377F2">
              <w:t xml:space="preserve"> </w:t>
            </w:r>
            <w:r w:rsidRPr="003377F2">
              <w:t xml:space="preserve">indirect position </w:t>
            </w:r>
            <w:proofErr w:type="gramStart"/>
            <w:r w:rsidR="00D14A4B">
              <w:t xml:space="preserve">value </w:t>
            </w:r>
            <w:r w:rsidR="00090EA9">
              <w:t xml:space="preserve"> </w:t>
            </w:r>
            <w:r w:rsidR="00BF1035">
              <w:t>as</w:t>
            </w:r>
            <w:proofErr w:type="gramEnd"/>
            <w:r w:rsidR="00BF1035">
              <w:t xml:space="preserve"> </w:t>
            </w:r>
            <w:r w:rsidR="00090EA9">
              <w:t xml:space="preserve">distance along the flowpath </w:t>
            </w:r>
            <w:r w:rsidR="00BF1035">
              <w:t xml:space="preserve">‘measured’ </w:t>
            </w:r>
            <w:r w:rsidR="00090EA9">
              <w:t xml:space="preserve">from </w:t>
            </w:r>
            <w:r w:rsidR="00D14A4B">
              <w:t>a</w:t>
            </w:r>
            <w:r w:rsidR="00090EA9">
              <w:t xml:space="preserve"> referent located </w:t>
            </w:r>
            <w:r w:rsidR="0000657C">
              <w:t>at its upstream or downstream end, or elsewhere on the flowpath</w:t>
            </w:r>
            <w:r w:rsidR="00090EA9">
              <w:t>.</w:t>
            </w:r>
          </w:p>
          <w:p w14:paraId="21147487" w14:textId="77777777" w:rsidR="00A92A21" w:rsidRDefault="00A92A21" w:rsidP="00D14A4B"/>
          <w:p w14:paraId="5F54BB69" w14:textId="2C09BD71" w:rsidR="00A92A21" w:rsidRDefault="00A92A21" w:rsidP="00D14A4B">
            <w:r>
              <w:t>The attribute names may reflect the ‘type’ property of LRM, the use of basic data types supports the ‘units’ property of LRM.</w:t>
            </w:r>
          </w:p>
          <w:p w14:paraId="16FB93F9" w14:textId="07341CD8" w:rsidR="0000657C" w:rsidRPr="003377F2" w:rsidRDefault="0000657C" w:rsidP="00D14A4B"/>
        </w:tc>
        <w:tc>
          <w:tcPr>
            <w:tcW w:w="1410" w:type="pct"/>
          </w:tcPr>
          <w:p w14:paraId="4C68652A" w14:textId="7DABD241" w:rsidR="0002492A" w:rsidRPr="003377F2" w:rsidRDefault="00090EA9" w:rsidP="00D14A4B">
            <w:r w:rsidRPr="009D59D7">
              <w:rPr>
                <w:b/>
              </w:rPr>
              <w:t xml:space="preserve">Distance </w:t>
            </w:r>
            <w:r w:rsidR="004033C6" w:rsidRPr="009D59D7">
              <w:rPr>
                <w:b/>
              </w:rPr>
              <w:t>E</w:t>
            </w:r>
            <w:r w:rsidRPr="009D59D7">
              <w:rPr>
                <w:b/>
              </w:rPr>
              <w:t>xpression</w:t>
            </w:r>
            <w:r>
              <w:t xml:space="preserve"> </w:t>
            </w:r>
            <w:r w:rsidR="00D14A4B">
              <w:t xml:space="preserve">(6.1.1.4) </w:t>
            </w:r>
            <w:r w:rsidR="00247D06">
              <w:t xml:space="preserve">specifies the </w:t>
            </w:r>
            <w:r w:rsidR="00D14A4B">
              <w:t>measured value</w:t>
            </w:r>
            <w:r w:rsidR="00247D06">
              <w:t xml:space="preserve"> from the start</w:t>
            </w:r>
            <w:r w:rsidR="00D14A4B">
              <w:t>,</w:t>
            </w:r>
            <w:r w:rsidR="00247D06">
              <w:t xml:space="preserve"> </w:t>
            </w:r>
            <w:r w:rsidR="00D14A4B">
              <w:t xml:space="preserve">or another known location, on the </w:t>
            </w:r>
            <w:r w:rsidR="00247D06">
              <w:t>linear element along that element</w:t>
            </w:r>
            <w:r w:rsidR="00D14A4B">
              <w:t>.</w:t>
            </w:r>
            <w:r w:rsidR="00247D06">
              <w:t xml:space="preserve"> </w:t>
            </w:r>
          </w:p>
        </w:tc>
      </w:tr>
      <w:tr w:rsidR="00E06F66" w:rsidRPr="003377F2" w14:paraId="114435C9" w14:textId="77777777" w:rsidTr="008B7FB2">
        <w:tc>
          <w:tcPr>
            <w:tcW w:w="1650" w:type="pct"/>
            <w:shd w:val="clear" w:color="auto" w:fill="F2F2F2" w:themeFill="background1" w:themeFillShade="F2"/>
          </w:tcPr>
          <w:p w14:paraId="05DE6317" w14:textId="42768CE7" w:rsidR="00F8795C" w:rsidRPr="003377F2" w:rsidRDefault="009065F7" w:rsidP="00DF2ED2">
            <w:r w:rsidRPr="009D59D7">
              <w:rPr>
                <w:b/>
              </w:rPr>
              <w:t>Distance Description</w:t>
            </w:r>
            <w:r w:rsidR="00A558C4">
              <w:t xml:space="preserve"> (Table B.2)</w:t>
            </w:r>
            <w:r w:rsidR="00DB3530">
              <w:t>,</w:t>
            </w:r>
            <w:r w:rsidR="003036A2">
              <w:t xml:space="preserve"> describes the</w:t>
            </w:r>
            <w:r w:rsidR="00BF1035">
              <w:t xml:space="preserve"> spatial relation between two locations </w:t>
            </w:r>
          </w:p>
        </w:tc>
        <w:tc>
          <w:tcPr>
            <w:tcW w:w="1940" w:type="pct"/>
          </w:tcPr>
          <w:p w14:paraId="3F8C1843" w14:textId="3C1821D7" w:rsidR="00D14A4B" w:rsidRPr="003377F2" w:rsidRDefault="00BF1035" w:rsidP="00925BDF">
            <w:r>
              <w:t>T</w:t>
            </w:r>
            <w:r w:rsidR="00AB6BBE" w:rsidRPr="003377F2">
              <w:t xml:space="preserve">erms </w:t>
            </w:r>
            <w:r w:rsidR="008B6318">
              <w:t>common</w:t>
            </w:r>
            <w:r>
              <w:t xml:space="preserve"> in hydrology </w:t>
            </w:r>
            <w:r w:rsidR="008B7FB2">
              <w:t xml:space="preserve">to describe the </w:t>
            </w:r>
            <w:r>
              <w:t>distance between a location being placed and a location being</w:t>
            </w:r>
            <w:r w:rsidR="004B387B">
              <w:t xml:space="preserve"> used as a reference</w:t>
            </w:r>
            <w:r w:rsidR="008B7FB2">
              <w:t>. The</w:t>
            </w:r>
            <w:r w:rsidR="00D14A4B">
              <w:t>se</w:t>
            </w:r>
            <w:r w:rsidR="008B7FB2">
              <w:t xml:space="preserve"> terms may be </w:t>
            </w:r>
            <w:r w:rsidR="008B7FB2">
              <w:lastRenderedPageBreak/>
              <w:t xml:space="preserve">used to express an offset </w:t>
            </w:r>
            <w:r w:rsidR="0000657C">
              <w:t xml:space="preserve">the </w:t>
            </w:r>
            <w:r w:rsidR="00D14A4B">
              <w:t>distance expression may have</w:t>
            </w:r>
            <w:r w:rsidR="008B7FB2">
              <w:t>.</w:t>
            </w:r>
          </w:p>
        </w:tc>
        <w:tc>
          <w:tcPr>
            <w:tcW w:w="1410" w:type="pct"/>
          </w:tcPr>
          <w:p w14:paraId="0991FAF5" w14:textId="34C5B57F" w:rsidR="008B7FB2" w:rsidRDefault="008B7FB2" w:rsidP="008B7FB2">
            <w:r w:rsidRPr="009D59D7">
              <w:rPr>
                <w:b/>
              </w:rPr>
              <w:lastRenderedPageBreak/>
              <w:t>Offset</w:t>
            </w:r>
            <w:r w:rsidR="00D14A4B">
              <w:t xml:space="preserve"> (6.1.1.4.3) qualifies the distance expression with respect to locations not directly located on the linear </w:t>
            </w:r>
            <w:r w:rsidR="00D14A4B">
              <w:lastRenderedPageBreak/>
              <w:t>element.</w:t>
            </w:r>
          </w:p>
          <w:p w14:paraId="7C8B90F0" w14:textId="32D53CE7" w:rsidR="00F8795C" w:rsidRPr="003377F2" w:rsidRDefault="007F416C" w:rsidP="008B7FB2">
            <w:r w:rsidRPr="003377F2">
              <w:t xml:space="preserve"> </w:t>
            </w:r>
          </w:p>
        </w:tc>
      </w:tr>
    </w:tbl>
    <w:p w14:paraId="6D98B068" w14:textId="709689BC" w:rsidR="00D21FE6" w:rsidRPr="003377F2" w:rsidRDefault="004E763B" w:rsidP="00834E29">
      <w:pPr>
        <w:pStyle w:val="Heading3"/>
      </w:pPr>
      <w:bookmarkStart w:id="95" w:name="_Toc484604392"/>
      <w:r w:rsidRPr="003377F2">
        <w:lastRenderedPageBreak/>
        <w:t>Network n</w:t>
      </w:r>
      <w:r w:rsidR="00D21FE6" w:rsidRPr="003377F2">
        <w:t>avigation</w:t>
      </w:r>
      <w:bookmarkEnd w:id="95"/>
      <w:r w:rsidR="00D21FE6" w:rsidRPr="003377F2">
        <w:t xml:space="preserve"> </w:t>
      </w:r>
    </w:p>
    <w:p w14:paraId="247FCC1B" w14:textId="77777777" w:rsidR="003867D9" w:rsidRDefault="000F686D" w:rsidP="00D21FE6">
      <w:pPr>
        <w:pStyle w:val="NormalWeb"/>
        <w:jc w:val="both"/>
        <w:rPr>
          <w:lang w:val="en-US"/>
        </w:rPr>
      </w:pPr>
      <w:r>
        <w:rPr>
          <w:lang w:val="en-US"/>
        </w:rPr>
        <w:t>Realizing c</w:t>
      </w:r>
      <w:r w:rsidR="00D21FE6" w:rsidRPr="003377F2">
        <w:rPr>
          <w:lang w:val="en-US"/>
        </w:rPr>
        <w:t>atchment</w:t>
      </w:r>
      <w:r>
        <w:rPr>
          <w:lang w:val="en-US"/>
        </w:rPr>
        <w:t>s as</w:t>
      </w:r>
      <w:r w:rsidR="00D21FE6" w:rsidRPr="003377F2">
        <w:rPr>
          <w:lang w:val="en-US"/>
        </w:rPr>
        <w:t xml:space="preserve"> topological edges bounded by </w:t>
      </w:r>
      <w:r w:rsidR="00C42A60">
        <w:rPr>
          <w:lang w:val="en-US"/>
        </w:rPr>
        <w:t>hydro nexus</w:t>
      </w:r>
      <w:r w:rsidR="00C42A60" w:rsidRPr="003377F2">
        <w:rPr>
          <w:lang w:val="en-US"/>
        </w:rPr>
        <w:t xml:space="preserve"> </w:t>
      </w:r>
      <w:r w:rsidR="00D21FE6" w:rsidRPr="003377F2">
        <w:rPr>
          <w:lang w:val="en-US"/>
        </w:rPr>
        <w:t>nodes, a network of catchments may be traced up</w:t>
      </w:r>
      <w:r>
        <w:rPr>
          <w:lang w:val="en-US"/>
        </w:rPr>
        <w:t>stream from the sea or a sink traversing</w:t>
      </w:r>
      <w:r w:rsidR="00D21FE6" w:rsidRPr="003377F2">
        <w:rPr>
          <w:lang w:val="en-US"/>
        </w:rPr>
        <w:t xml:space="preserve"> </w:t>
      </w:r>
      <w:r>
        <w:rPr>
          <w:lang w:val="en-US"/>
        </w:rPr>
        <w:t xml:space="preserve">from outflow node along catchment edge to </w:t>
      </w:r>
      <w:r w:rsidR="00D21FE6" w:rsidRPr="003377F2">
        <w:rPr>
          <w:lang w:val="en-US"/>
        </w:rPr>
        <w:t>inflow</w:t>
      </w:r>
      <w:r>
        <w:rPr>
          <w:lang w:val="en-US"/>
        </w:rPr>
        <w:t xml:space="preserve"> node of </w:t>
      </w:r>
      <w:r w:rsidR="00D21FE6" w:rsidRPr="003377F2">
        <w:rPr>
          <w:lang w:val="en-US"/>
        </w:rPr>
        <w:t>(multiple) upper catchments</w:t>
      </w:r>
      <w:r>
        <w:rPr>
          <w:lang w:val="en-US"/>
        </w:rPr>
        <w:t xml:space="preserve"> recursively</w:t>
      </w:r>
      <w:r w:rsidR="00D21FE6" w:rsidRPr="003377F2">
        <w:rPr>
          <w:lang w:val="en-US"/>
        </w:rPr>
        <w:t>.</w:t>
      </w:r>
      <w:r>
        <w:rPr>
          <w:lang w:val="en-US"/>
        </w:rPr>
        <w:t xml:space="preserve"> O</w:t>
      </w:r>
      <w:r w:rsidR="00D21FE6" w:rsidRPr="003377F2">
        <w:rPr>
          <w:lang w:val="en-US"/>
        </w:rPr>
        <w:t xml:space="preserve">ne can navigate </w:t>
      </w:r>
      <w:r>
        <w:rPr>
          <w:lang w:val="en-US"/>
        </w:rPr>
        <w:t>all the way</w:t>
      </w:r>
      <w:r w:rsidR="00D21FE6" w:rsidRPr="003377F2">
        <w:rPr>
          <w:lang w:val="en-US"/>
        </w:rPr>
        <w:t xml:space="preserve"> ‘upstream’ eventually arriving at the outflow node of the headwater catchments</w:t>
      </w:r>
      <w:r>
        <w:rPr>
          <w:lang w:val="en-US"/>
        </w:rPr>
        <w:t>, which do not have an inflow hydro nexus</w:t>
      </w:r>
      <w:r w:rsidR="00D21FE6" w:rsidRPr="003377F2">
        <w:rPr>
          <w:lang w:val="en-US"/>
        </w:rPr>
        <w:t xml:space="preserve">. Starting at a spring, the catchment network can be traced in the ‘downstream’ direction, first to the single outflow node to which the catchment contributes then further downstream eventually arriving at </w:t>
      </w:r>
      <w:r>
        <w:rPr>
          <w:lang w:val="en-US"/>
        </w:rPr>
        <w:t xml:space="preserve">an outflow node of an </w:t>
      </w:r>
      <w:r w:rsidR="00D21FE6" w:rsidRPr="003377F2">
        <w:rPr>
          <w:lang w:val="en-US"/>
        </w:rPr>
        <w:t>estuary or delta</w:t>
      </w:r>
      <w:r>
        <w:rPr>
          <w:lang w:val="en-US"/>
        </w:rPr>
        <w:t xml:space="preserve"> with no downstream catchment</w:t>
      </w:r>
      <w:r w:rsidR="00D21FE6" w:rsidRPr="003377F2">
        <w:rPr>
          <w:lang w:val="en-US"/>
        </w:rPr>
        <w:t xml:space="preserve">. </w:t>
      </w:r>
      <w:r w:rsidR="000672B1">
        <w:rPr>
          <w:lang w:val="en-US"/>
        </w:rPr>
        <w:t>I</w:t>
      </w:r>
      <w:r w:rsidR="000672B1" w:rsidRPr="003377F2">
        <w:rPr>
          <w:lang w:val="en-US"/>
        </w:rPr>
        <w:t>n a given realization, a sequence of linear flowpaths, each realizing a catchment connected in the catchment network, may be drawn as streams or watercourses, which may or may not be geometrically c</w:t>
      </w:r>
      <w:r w:rsidR="000672B1">
        <w:rPr>
          <w:lang w:val="en-US"/>
        </w:rPr>
        <w:t xml:space="preserve">onnected in the representation. </w:t>
      </w:r>
    </w:p>
    <w:p w14:paraId="15B4810B" w14:textId="3D93CFBD" w:rsidR="00D21FE6" w:rsidRPr="003377F2" w:rsidRDefault="000672B1" w:rsidP="00D21FE6">
      <w:pPr>
        <w:pStyle w:val="NormalWeb"/>
        <w:jc w:val="both"/>
        <w:rPr>
          <w:lang w:val="en-US"/>
        </w:rPr>
      </w:pPr>
      <w:r>
        <w:rPr>
          <w:lang w:val="en-US"/>
        </w:rPr>
        <w:t>When geometrically connected, the edge-node topology describ</w:t>
      </w:r>
      <w:r w:rsidR="003867D9">
        <w:rPr>
          <w:lang w:val="en-US"/>
        </w:rPr>
        <w:t>ed a</w:t>
      </w:r>
      <w:r w:rsidR="004621C2">
        <w:rPr>
          <w:lang w:val="en-US"/>
        </w:rPr>
        <w:t>bove could be implemented based on</w:t>
      </w:r>
      <w:r w:rsidR="003867D9">
        <w:rPr>
          <w:lang w:val="en-US"/>
        </w:rPr>
        <w:t xml:space="preserve"> a geometric network made up entirely of geometrically connected flowpaths. In some cases, the geometric network is all that is required to satisfy network navigation requirements. A second approach is to use the geometric network to create a topological edge-node network. In other cases</w:t>
      </w:r>
      <w:r w:rsidR="00D21FE6" w:rsidRPr="003377F2">
        <w:rPr>
          <w:lang w:val="en-US"/>
        </w:rPr>
        <w:t xml:space="preserve">, </w:t>
      </w:r>
      <w:r w:rsidR="007735C1">
        <w:rPr>
          <w:lang w:val="en-US"/>
        </w:rPr>
        <w:t>waterbodies</w:t>
      </w:r>
      <w:r w:rsidR="00D21FE6" w:rsidRPr="003377F2">
        <w:rPr>
          <w:lang w:val="en-US"/>
        </w:rPr>
        <w:t xml:space="preserve"> and channel part</w:t>
      </w:r>
      <w:r w:rsidR="003867D9">
        <w:rPr>
          <w:lang w:val="en-US"/>
        </w:rPr>
        <w:t>s of a particular network may not form a well-connected network</w:t>
      </w:r>
      <w:r w:rsidR="00D21FE6" w:rsidRPr="003377F2">
        <w:rPr>
          <w:lang w:val="en-US"/>
        </w:rPr>
        <w:t xml:space="preserve"> </w:t>
      </w:r>
      <w:r w:rsidR="003867D9">
        <w:rPr>
          <w:lang w:val="en-US"/>
        </w:rPr>
        <w:t xml:space="preserve">or be represented </w:t>
      </w:r>
      <w:r w:rsidR="00D21FE6" w:rsidRPr="003377F2">
        <w:rPr>
          <w:lang w:val="en-US"/>
        </w:rPr>
        <w:t xml:space="preserve">using different </w:t>
      </w:r>
      <w:r w:rsidR="003867D9">
        <w:rPr>
          <w:lang w:val="en-US"/>
        </w:rPr>
        <w:t>types of geometry, not suited to geometric network traversal</w:t>
      </w:r>
      <w:r w:rsidR="00D21FE6" w:rsidRPr="003377F2">
        <w:rPr>
          <w:lang w:val="en-US"/>
        </w:rPr>
        <w:t>.</w:t>
      </w:r>
      <w:r w:rsidR="003867D9">
        <w:rPr>
          <w:lang w:val="en-US"/>
        </w:rPr>
        <w:t xml:space="preserve"> In such cases, a non-geometric topological (node-edge) realization, made up of catchments and hydro nexuses only could be used.</w:t>
      </w:r>
      <w:r w:rsidR="00D21FE6" w:rsidRPr="003377F2">
        <w:rPr>
          <w:lang w:val="en-US"/>
        </w:rPr>
        <w:t xml:space="preserve"> </w:t>
      </w:r>
    </w:p>
    <w:p w14:paraId="372A32B3" w14:textId="6A9558C1" w:rsidR="00FC5074" w:rsidRPr="003377F2" w:rsidRDefault="004E763B" w:rsidP="00FC5074">
      <w:pPr>
        <w:pStyle w:val="NormalWeb"/>
        <w:jc w:val="both"/>
        <w:rPr>
          <w:lang w:val="en-US"/>
        </w:rPr>
      </w:pPr>
      <w:r w:rsidRPr="003377F2">
        <w:t xml:space="preserve">The network navigation </w:t>
      </w:r>
      <w:r w:rsidR="00FC5074" w:rsidRPr="003377F2">
        <w:t xml:space="preserve">approach </w:t>
      </w:r>
      <w:r w:rsidRPr="003377F2">
        <w:t xml:space="preserve">described here corresponds generally to the standard </w:t>
      </w:r>
      <w:r w:rsidR="00FC5074" w:rsidRPr="003377F2">
        <w:t xml:space="preserve">network (navigation) </w:t>
      </w:r>
      <w:r w:rsidRPr="003377F2">
        <w:t xml:space="preserve">model </w:t>
      </w:r>
      <w:r w:rsidR="00FC5074" w:rsidRPr="003377F2">
        <w:t xml:space="preserve">defined </w:t>
      </w:r>
      <w:r w:rsidRPr="003377F2">
        <w:t xml:space="preserve">within ISO 19133: </w:t>
      </w:r>
      <w:r w:rsidR="00FC5074" w:rsidRPr="003377F2">
        <w:rPr>
          <w:lang w:val="en-US"/>
        </w:rPr>
        <w:t xml:space="preserve">Location-based services – Tracking and </w:t>
      </w:r>
      <w:r w:rsidR="00C42A60" w:rsidRPr="003377F2">
        <w:rPr>
          <w:lang w:val="en-US"/>
        </w:rPr>
        <w:t xml:space="preserve">navigation </w:t>
      </w:r>
      <w:r w:rsidR="00C42A60" w:rsidRPr="003377F2">
        <w:t>which</w:t>
      </w:r>
      <w:r w:rsidRPr="003377F2">
        <w:t xml:space="preserve"> is considered as </w:t>
      </w:r>
      <w:r w:rsidR="00FC5074" w:rsidRPr="003377F2">
        <w:t>a</w:t>
      </w:r>
      <w:r w:rsidRPr="003377F2">
        <w:t xml:space="preserve"> general framework to </w:t>
      </w:r>
      <w:r w:rsidR="00FC5074" w:rsidRPr="003377F2">
        <w:t>trace a network of catchments</w:t>
      </w:r>
      <w:r w:rsidRPr="003377F2">
        <w:t>.</w:t>
      </w:r>
      <w:r w:rsidR="00FC5074" w:rsidRPr="003377F2">
        <w:t xml:space="preserve"> </w:t>
      </w:r>
      <w:r w:rsidR="00FC5074" w:rsidRPr="003377F2">
        <w:rPr>
          <w:lang w:val="en-US"/>
        </w:rPr>
        <w:t xml:space="preserve">Provided that a catchment is topologically realized comparable with the ISO topology model as directed edge (flowpath) and the </w:t>
      </w:r>
      <w:r w:rsidR="007D7755">
        <w:rPr>
          <w:lang w:val="en-US"/>
        </w:rPr>
        <w:t>hydro nexus</w:t>
      </w:r>
      <w:r w:rsidR="007D7755" w:rsidRPr="003377F2">
        <w:rPr>
          <w:lang w:val="en-US"/>
        </w:rPr>
        <w:t xml:space="preserve"> </w:t>
      </w:r>
      <w:r w:rsidR="00FC5074" w:rsidRPr="003377F2">
        <w:rPr>
          <w:lang w:val="en-US"/>
        </w:rPr>
        <w:t xml:space="preserve">as directed (inflow/outflow) node, the catchment network (as well as its hydrographic, geomorphologic or hydrometric realizations) can be navigated </w:t>
      </w:r>
      <w:r w:rsidR="002A6D5F">
        <w:rPr>
          <w:lang w:val="en-US"/>
        </w:rPr>
        <w:t>using</w:t>
      </w:r>
      <w:r w:rsidR="00FC5074" w:rsidRPr="003377F2">
        <w:rPr>
          <w:lang w:val="en-US"/>
        </w:rPr>
        <w:t xml:space="preserve"> the concepts of the ISO network (navigation) model. </w:t>
      </w:r>
    </w:p>
    <w:p w14:paraId="2F98FCDF" w14:textId="1385BA12" w:rsidR="007F416C" w:rsidRPr="003377F2" w:rsidRDefault="00FC5074" w:rsidP="007F416C">
      <w:pPr>
        <w:pStyle w:val="NormalWeb"/>
        <w:jc w:val="both"/>
        <w:rPr>
          <w:lang w:val="en-US"/>
        </w:rPr>
      </w:pPr>
      <w:r w:rsidRPr="003377F2">
        <w:rPr>
          <w:lang w:val="en-US"/>
        </w:rPr>
        <w:t xml:space="preserve">In terms of network navigation, </w:t>
      </w:r>
      <w:r w:rsidR="001A53F2" w:rsidRPr="003377F2">
        <w:rPr>
          <w:lang w:val="en-US"/>
        </w:rPr>
        <w:t xml:space="preserve">the hydrographic, channel or station network </w:t>
      </w:r>
      <w:r w:rsidR="007F416C" w:rsidRPr="003377F2">
        <w:rPr>
          <w:lang w:val="en-US"/>
        </w:rPr>
        <w:t xml:space="preserve">can be thought of as a set </w:t>
      </w:r>
      <w:r w:rsidR="00676338">
        <w:rPr>
          <w:lang w:val="en-US"/>
        </w:rPr>
        <w:t xml:space="preserve">of </w:t>
      </w:r>
      <w:r w:rsidR="001A53F2" w:rsidRPr="003377F2">
        <w:rPr>
          <w:lang w:val="en-US"/>
        </w:rPr>
        <w:t>junctions</w:t>
      </w:r>
      <w:r w:rsidR="007F416C" w:rsidRPr="003377F2">
        <w:rPr>
          <w:lang w:val="en-US"/>
        </w:rPr>
        <w:t xml:space="preserve"> and </w:t>
      </w:r>
      <w:r w:rsidR="001A53F2" w:rsidRPr="003377F2">
        <w:rPr>
          <w:lang w:val="en-US"/>
        </w:rPr>
        <w:t>links that connect these</w:t>
      </w:r>
      <w:r w:rsidR="007F416C" w:rsidRPr="003377F2">
        <w:rPr>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14B82B52" w:rsidR="004E763B" w:rsidRPr="003377F2" w:rsidRDefault="008B4C0B" w:rsidP="002C1A4A">
      <w:pPr>
        <w:pStyle w:val="NormalWeb"/>
        <w:jc w:val="both"/>
        <w:rPr>
          <w:rFonts w:eastAsia="MS Mincho"/>
          <w:lang w:val="en-AU"/>
        </w:rPr>
      </w:pPr>
      <w:r w:rsidRPr="003377F2">
        <w:fldChar w:fldCharType="begin"/>
      </w:r>
      <w:r w:rsidRPr="003377F2">
        <w:instrText xml:space="preserve"> REF _Ref463952846 \h </w:instrText>
      </w:r>
      <w:r w:rsidRPr="003377F2">
        <w:fldChar w:fldCharType="separate"/>
      </w:r>
      <w:r w:rsidR="000A1A34" w:rsidRPr="003377F2">
        <w:t xml:space="preserve">Table </w:t>
      </w:r>
      <w:r w:rsidR="000A1A34">
        <w:rPr>
          <w:noProof/>
        </w:rPr>
        <w:t>2</w:t>
      </w:r>
      <w:r w:rsidRPr="003377F2">
        <w:fldChar w:fldCharType="end"/>
      </w:r>
      <w:r w:rsidR="00FC5074" w:rsidRPr="003377F2">
        <w:t xml:space="preserve"> </w:t>
      </w:r>
      <w:r w:rsidR="007F416C" w:rsidRPr="003377F2">
        <w:t>provides a descriptive ‘mapping’ intended to provide a basic understanding of how the HY_Features network navigation may specify the Tracking and navigation</w:t>
      </w:r>
      <w:r w:rsidR="007F416C" w:rsidRPr="003377F2">
        <w:rPr>
          <w:rFonts w:eastAsia="MS Mincho"/>
          <w:lang w:val="en-AU"/>
        </w:rPr>
        <w:t xml:space="preserve"> model.</w:t>
      </w:r>
      <w:r w:rsidR="00676338">
        <w:rPr>
          <w:rFonts w:eastAsia="MS Mincho"/>
          <w:lang w:val="en-AU"/>
        </w:rPr>
        <w:t xml:space="preserve"> </w:t>
      </w:r>
    </w:p>
    <w:p w14:paraId="63E78B47" w14:textId="15E0C6A2" w:rsidR="008B4C0B" w:rsidRPr="003377F2" w:rsidRDefault="008B4C0B" w:rsidP="00834E29">
      <w:pPr>
        <w:pStyle w:val="OGCtableheader"/>
        <w:outlineLvl w:val="0"/>
      </w:pPr>
      <w:bookmarkStart w:id="96" w:name="_Ref463952846"/>
      <w:bookmarkStart w:id="97" w:name="_Ref463952777"/>
      <w:bookmarkStart w:id="98" w:name="_Toc484066584"/>
      <w:r w:rsidRPr="003377F2">
        <w:t xml:space="preserve">Table </w:t>
      </w:r>
      <w:fldSimple w:instr=" SEQ Table \* ARABIC ">
        <w:r w:rsidR="000A1A34">
          <w:rPr>
            <w:noProof/>
          </w:rPr>
          <w:t>2</w:t>
        </w:r>
      </w:fldSimple>
      <w:bookmarkEnd w:id="96"/>
      <w:r w:rsidRPr="003377F2">
        <w:t xml:space="preserve">: HY_Features concepts comparable with the </w:t>
      </w:r>
      <w:r w:rsidRPr="003377F2">
        <w:rPr>
          <w:rFonts w:eastAsia="MS Mincho"/>
          <w:lang w:val="en-AU"/>
        </w:rPr>
        <w:t xml:space="preserve">OGC </w:t>
      </w:r>
      <w:r w:rsidRPr="003377F2">
        <w:t>Network navigation</w:t>
      </w:r>
      <w:r w:rsidRPr="003377F2">
        <w:rPr>
          <w:rFonts w:eastAsia="MS Mincho"/>
          <w:lang w:val="en-AU"/>
        </w:rPr>
        <w:t xml:space="preserve"> model</w:t>
      </w:r>
      <w:bookmarkEnd w:id="97"/>
      <w:bookmarkEnd w:id="98"/>
    </w:p>
    <w:tbl>
      <w:tblPr>
        <w:tblStyle w:val="TableGrid"/>
        <w:tblW w:w="5000" w:type="pct"/>
        <w:tblLook w:val="06A0" w:firstRow="1" w:lastRow="0" w:firstColumn="1" w:lastColumn="0" w:noHBand="1" w:noVBand="1"/>
      </w:tblPr>
      <w:tblGrid>
        <w:gridCol w:w="2922"/>
        <w:gridCol w:w="3624"/>
        <w:gridCol w:w="2310"/>
      </w:tblGrid>
      <w:tr w:rsidR="007F416C" w:rsidRPr="003377F2" w14:paraId="5C4391BC" w14:textId="77777777" w:rsidTr="00825927">
        <w:tc>
          <w:tcPr>
            <w:tcW w:w="1650" w:type="pct"/>
            <w:shd w:val="clear" w:color="auto" w:fill="F2F2F2" w:themeFill="background1" w:themeFillShade="F2"/>
            <w:hideMark/>
          </w:tcPr>
          <w:p w14:paraId="08F13F35" w14:textId="77777777" w:rsidR="007F416C" w:rsidRPr="003377F2" w:rsidRDefault="007F416C" w:rsidP="002C1A4A">
            <w:pPr>
              <w:rPr>
                <w:b/>
                <w:bCs/>
              </w:rPr>
            </w:pPr>
            <w:r w:rsidRPr="003377F2">
              <w:rPr>
                <w:b/>
                <w:bCs/>
              </w:rPr>
              <w:lastRenderedPageBreak/>
              <w:t>HY_Features concept</w:t>
            </w:r>
          </w:p>
        </w:tc>
        <w:tc>
          <w:tcPr>
            <w:tcW w:w="2046" w:type="pct"/>
            <w:hideMark/>
          </w:tcPr>
          <w:p w14:paraId="2A1292AC" w14:textId="77777777" w:rsidR="007F416C" w:rsidRPr="003377F2" w:rsidRDefault="007F416C" w:rsidP="00FC1881">
            <w:pPr>
              <w:rPr>
                <w:b/>
                <w:bCs/>
              </w:rPr>
            </w:pPr>
            <w:r w:rsidRPr="003377F2">
              <w:rPr>
                <w:b/>
                <w:bCs/>
              </w:rPr>
              <w:t xml:space="preserve">Description </w:t>
            </w:r>
          </w:p>
        </w:tc>
        <w:tc>
          <w:tcPr>
            <w:tcW w:w="1304" w:type="pct"/>
            <w:hideMark/>
          </w:tcPr>
          <w:p w14:paraId="25918FBA" w14:textId="74B47BE6" w:rsidR="007F416C" w:rsidRPr="003377F2" w:rsidRDefault="007F416C" w:rsidP="00FC1881">
            <w:pPr>
              <w:rPr>
                <w:b/>
                <w:bCs/>
              </w:rPr>
            </w:pPr>
            <w:r w:rsidRPr="003377F2">
              <w:rPr>
                <w:b/>
                <w:bCs/>
              </w:rPr>
              <w:t>ISO 19133 concept</w:t>
            </w:r>
          </w:p>
        </w:tc>
      </w:tr>
      <w:tr w:rsidR="007F416C" w:rsidRPr="003377F2" w14:paraId="0FE6D010" w14:textId="77777777" w:rsidTr="00825927">
        <w:tc>
          <w:tcPr>
            <w:tcW w:w="1650" w:type="pct"/>
            <w:shd w:val="clear" w:color="auto" w:fill="F2F2F2" w:themeFill="background1" w:themeFillShade="F2"/>
          </w:tcPr>
          <w:p w14:paraId="273AB7DC" w14:textId="2A3B0BDB" w:rsidR="007F416C" w:rsidRPr="003377F2" w:rsidRDefault="003A7A8E" w:rsidP="00D6608C">
            <w:pPr>
              <w:rPr>
                <w:bCs/>
              </w:rPr>
            </w:pPr>
            <w:r>
              <w:rPr>
                <w:bCs/>
              </w:rPr>
              <w:t xml:space="preserve">Catchment realization network (6.3.1), </w:t>
            </w:r>
            <w:r w:rsidR="00CC5F5A" w:rsidRPr="003377F2">
              <w:rPr>
                <w:bCs/>
              </w:rPr>
              <w:t>aggregate of hydrologic features realizing a</w:t>
            </w:r>
            <w:r w:rsidR="00CC5F5A">
              <w:rPr>
                <w:bCs/>
              </w:rPr>
              <w:t xml:space="preserve"> </w:t>
            </w:r>
            <w:r w:rsidR="00CC5F5A" w:rsidRPr="003377F2">
              <w:rPr>
                <w:bCs/>
              </w:rPr>
              <w:t>catchment</w:t>
            </w:r>
          </w:p>
        </w:tc>
        <w:tc>
          <w:tcPr>
            <w:tcW w:w="2046" w:type="pct"/>
          </w:tcPr>
          <w:p w14:paraId="1D727860" w14:textId="5DAFDE00" w:rsidR="00CC5F5A" w:rsidRDefault="007C1E26" w:rsidP="00CC5F5A">
            <w:pPr>
              <w:pStyle w:val="NormalWeb"/>
            </w:pPr>
            <w:r>
              <w:rPr>
                <w:bCs/>
              </w:rPr>
              <w:t>The logical network</w:t>
            </w:r>
            <w:r w:rsidRPr="000B25ED">
              <w:rPr>
                <w:lang w:val="en-US"/>
              </w:rPr>
              <w:t xml:space="preserve"> of catchments interacting at </w:t>
            </w:r>
            <w:r w:rsidR="004067C5">
              <w:rPr>
                <w:lang w:val="en-US"/>
              </w:rPr>
              <w:t>hydro nexuse</w:t>
            </w:r>
            <w:r w:rsidR="004067C5" w:rsidRPr="000B25ED">
              <w:rPr>
                <w:lang w:val="en-US"/>
              </w:rPr>
              <w:t xml:space="preserve">s </w:t>
            </w:r>
            <w:r w:rsidRPr="000B25ED">
              <w:rPr>
                <w:lang w:val="en-US"/>
              </w:rPr>
              <w:t>can be realized as network</w:t>
            </w:r>
            <w:r>
              <w:rPr>
                <w:lang w:val="en-US"/>
              </w:rPr>
              <w:t>s</w:t>
            </w:r>
            <w:r w:rsidRPr="000B25ED">
              <w:rPr>
                <w:lang w:val="en-US"/>
              </w:rPr>
              <w:t xml:space="preserve"> of specific catchment realizations. </w:t>
            </w:r>
            <w:r>
              <w:rPr>
                <w:lang w:val="en-US"/>
              </w:rPr>
              <w:t>T</w:t>
            </w:r>
            <w:r w:rsidRPr="000B25ED">
              <w:rPr>
                <w:lang w:val="en-US"/>
              </w:rPr>
              <w:t xml:space="preserve">he network of </w:t>
            </w:r>
            <w:r>
              <w:rPr>
                <w:lang w:val="en-US"/>
              </w:rPr>
              <w:t xml:space="preserve">one-dimensional </w:t>
            </w:r>
            <w:r w:rsidRPr="000B25ED">
              <w:rPr>
                <w:lang w:val="en-US"/>
              </w:rPr>
              <w:t>flowpaths</w:t>
            </w:r>
            <w:r>
              <w:rPr>
                <w:lang w:val="en-US"/>
              </w:rPr>
              <w:t xml:space="preserve"> connected by 0-dimensional inflow/outflow nodes</w:t>
            </w:r>
            <w:r w:rsidR="000E57AD">
              <w:rPr>
                <w:lang w:val="en-US"/>
              </w:rPr>
              <w:t xml:space="preserve"> can be understood as navigation network.</w:t>
            </w:r>
          </w:p>
          <w:p w14:paraId="12AC2F3E" w14:textId="7B2E3658" w:rsidR="00CC5F5A" w:rsidRPr="003377F2" w:rsidRDefault="00CC5F5A" w:rsidP="00CC5F5A">
            <w:pPr>
              <w:pStyle w:val="NormalWeb"/>
              <w:rPr>
                <w:bCs/>
              </w:rPr>
            </w:pPr>
          </w:p>
        </w:tc>
        <w:tc>
          <w:tcPr>
            <w:tcW w:w="1304" w:type="pct"/>
          </w:tcPr>
          <w:p w14:paraId="729D1977" w14:textId="0EA806F5" w:rsidR="007F416C" w:rsidRPr="003377F2" w:rsidRDefault="00F849B7" w:rsidP="00D62331">
            <w:pPr>
              <w:pStyle w:val="NormalWeb"/>
              <w:rPr>
                <w:bCs/>
              </w:rPr>
            </w:pPr>
            <w:r w:rsidRPr="00D62331">
              <w:rPr>
                <w:bCs/>
              </w:rPr>
              <w:t>N</w:t>
            </w:r>
            <w:proofErr w:type="spellStart"/>
            <w:r w:rsidRPr="00D62331">
              <w:rPr>
                <w:bCs/>
                <w:lang w:val="en-US" w:eastAsia="en-US"/>
              </w:rPr>
              <w:t>etwork</w:t>
            </w:r>
            <w:proofErr w:type="spellEnd"/>
            <w:r w:rsidRPr="00D62331">
              <w:rPr>
                <w:bCs/>
                <w:lang w:val="en-US" w:eastAsia="en-US"/>
              </w:rPr>
              <w:t xml:space="preserve"> (4.17), abstract structure consisting of a set of 0-dimensional objects called junctions, and a set of 1-dimensional</w:t>
            </w:r>
            <w:r w:rsidR="00D62331" w:rsidRPr="00D62331">
              <w:rPr>
                <w:bCs/>
                <w:lang w:val="en-US" w:eastAsia="en-US"/>
              </w:rPr>
              <w:t xml:space="preserve"> </w:t>
            </w:r>
            <w:r w:rsidRPr="00D62331">
              <w:rPr>
                <w:bCs/>
                <w:lang w:val="en-US" w:eastAsia="en-US"/>
              </w:rPr>
              <w:t>objects called links that connect the junctions, each link being associated with a start (origin, source)</w:t>
            </w:r>
            <w:r w:rsidR="00D62331" w:rsidRPr="00D62331">
              <w:rPr>
                <w:bCs/>
                <w:lang w:val="en-US" w:eastAsia="en-US"/>
              </w:rPr>
              <w:t xml:space="preserve"> </w:t>
            </w:r>
            <w:r w:rsidRPr="00D62331">
              <w:rPr>
                <w:bCs/>
                <w:lang w:val="en-US" w:eastAsia="en-US"/>
              </w:rPr>
              <w:t>junction and end (destination, sink) junction</w:t>
            </w:r>
          </w:p>
        </w:tc>
      </w:tr>
      <w:tr w:rsidR="007F416C" w:rsidRPr="003377F2" w14:paraId="2AC35A12" w14:textId="77777777" w:rsidTr="00825927">
        <w:tc>
          <w:tcPr>
            <w:tcW w:w="1650" w:type="pct"/>
            <w:shd w:val="clear" w:color="auto" w:fill="F2F2F2" w:themeFill="background1" w:themeFillShade="F2"/>
          </w:tcPr>
          <w:p w14:paraId="24C8A398" w14:textId="1F1A42D1" w:rsidR="007F416C" w:rsidRPr="003377F2" w:rsidRDefault="00676338" w:rsidP="00D6608C">
            <w:r w:rsidRPr="003377F2">
              <w:t>Flowpath (</w:t>
            </w:r>
            <w:r>
              <w:t xml:space="preserve">7.3.2.6), one-dimensional </w:t>
            </w:r>
            <w:r w:rsidRPr="00365409">
              <w:t xml:space="preserve">feature </w:t>
            </w:r>
            <w:r>
              <w:t>that realizes</w:t>
            </w:r>
            <w:r w:rsidRPr="00365409">
              <w:t xml:space="preserve"> </w:t>
            </w:r>
            <w:r>
              <w:t>a</w:t>
            </w:r>
            <w:r w:rsidRPr="00365409">
              <w:t xml:space="preserve"> catchment</w:t>
            </w:r>
            <w:r>
              <w:t>,</w:t>
            </w:r>
            <w:r w:rsidR="004621C2">
              <w:t xml:space="preserve"> associated to</w:t>
            </w:r>
            <w:r w:rsidRPr="003377F2">
              <w:t xml:space="preserve"> the </w:t>
            </w:r>
            <w:r w:rsidRPr="00386589">
              <w:rPr>
                <w:i/>
              </w:rPr>
              <w:t>realized catchment</w:t>
            </w:r>
          </w:p>
        </w:tc>
        <w:tc>
          <w:tcPr>
            <w:tcW w:w="2046" w:type="pct"/>
          </w:tcPr>
          <w:p w14:paraId="4038D762" w14:textId="2B5FE6ED" w:rsidR="007F416C" w:rsidRPr="003377F2" w:rsidRDefault="00F849B7" w:rsidP="003A7A8E">
            <w:r>
              <w:t>The</w:t>
            </w:r>
            <w:r w:rsidR="004621C2">
              <w:t xml:space="preserve"> topological realization, a</w:t>
            </w:r>
            <w:r w:rsidR="003A7A8E">
              <w:t xml:space="preserve"> directed </w:t>
            </w:r>
            <w:r w:rsidRPr="00365409">
              <w:t>edge bounded by inflow and outflow nodes</w:t>
            </w:r>
            <w:r>
              <w:t xml:space="preserve"> </w:t>
            </w:r>
            <w:r w:rsidR="003A7A8E">
              <w:t>can be understood as a connecting link between junctions.</w:t>
            </w:r>
          </w:p>
        </w:tc>
        <w:tc>
          <w:tcPr>
            <w:tcW w:w="1304" w:type="pct"/>
          </w:tcPr>
          <w:p w14:paraId="6F243C84" w14:textId="77777777" w:rsidR="00D62331" w:rsidRPr="00D62331" w:rsidRDefault="00F849B7" w:rsidP="00D62331">
            <w:pPr>
              <w:rPr>
                <w:bCs/>
              </w:rPr>
            </w:pPr>
            <w:r w:rsidRPr="00D62331">
              <w:rPr>
                <w:bCs/>
              </w:rPr>
              <w:t xml:space="preserve">Link (4.8), </w:t>
            </w:r>
          </w:p>
          <w:p w14:paraId="57B08AA2" w14:textId="19824C11" w:rsidR="007F416C" w:rsidRPr="003377F2" w:rsidRDefault="00F849B7" w:rsidP="00D62331">
            <w:r w:rsidRPr="00D62331">
              <w:rPr>
                <w:bCs/>
              </w:rPr>
              <w:t>directed topological connection between two junctions consisting of an edge and a direction</w:t>
            </w:r>
          </w:p>
        </w:tc>
      </w:tr>
      <w:tr w:rsidR="007F416C" w:rsidRPr="00FC1881" w14:paraId="74397353" w14:textId="77777777" w:rsidTr="00825927">
        <w:tc>
          <w:tcPr>
            <w:tcW w:w="1650" w:type="pct"/>
            <w:shd w:val="clear" w:color="auto" w:fill="F2F2F2" w:themeFill="background1" w:themeFillShade="F2"/>
          </w:tcPr>
          <w:p w14:paraId="7270F7A2" w14:textId="1C80D706" w:rsidR="00676338" w:rsidRDefault="004067C5" w:rsidP="00676338">
            <w:r>
              <w:t>Hydro Location</w:t>
            </w:r>
            <w:r w:rsidR="00676338" w:rsidRPr="003377F2">
              <w:t xml:space="preserve"> (</w:t>
            </w:r>
            <w:r w:rsidR="00676338">
              <w:t>7.3.2.5), h</w:t>
            </w:r>
            <w:r w:rsidR="00676338" w:rsidRPr="008E510D">
              <w:t xml:space="preserve">ydrologic feature </w:t>
            </w:r>
            <w:r w:rsidR="00676338">
              <w:t xml:space="preserve">that </w:t>
            </w:r>
            <w:r>
              <w:t xml:space="preserve">can be a </w:t>
            </w:r>
            <w:r w:rsidR="00676338">
              <w:t>realiz</w:t>
            </w:r>
            <w:r>
              <w:t>ation of</w:t>
            </w:r>
            <w:r w:rsidR="00676338" w:rsidRPr="008E510D">
              <w:t xml:space="preserve"> </w:t>
            </w:r>
            <w:r w:rsidR="00D6608C">
              <w:t>an</w:t>
            </w:r>
            <w:r w:rsidR="00676338">
              <w:t xml:space="preserve"> outlet, </w:t>
            </w:r>
            <w:r w:rsidR="00676338" w:rsidRPr="003377F2">
              <w:t>associate</w:t>
            </w:r>
            <w:r>
              <w:t>d to</w:t>
            </w:r>
            <w:r w:rsidR="00676338" w:rsidRPr="003377F2">
              <w:t xml:space="preserve"> the </w:t>
            </w:r>
            <w:r w:rsidR="00676338" w:rsidRPr="00E202B1">
              <w:rPr>
                <w:i/>
              </w:rPr>
              <w:t xml:space="preserve">realized </w:t>
            </w:r>
            <w:r>
              <w:rPr>
                <w:i/>
              </w:rPr>
              <w:t>hydro nexus</w:t>
            </w:r>
          </w:p>
          <w:p w14:paraId="236329A0" w14:textId="36ACEAA3" w:rsidR="007F416C" w:rsidRPr="003377F2" w:rsidRDefault="007F416C" w:rsidP="00676338"/>
        </w:tc>
        <w:tc>
          <w:tcPr>
            <w:tcW w:w="2046" w:type="pct"/>
          </w:tcPr>
          <w:p w14:paraId="2E40A4BC" w14:textId="6298648B" w:rsidR="007F416C" w:rsidRPr="003377F2" w:rsidRDefault="00F849B7" w:rsidP="00F849B7">
            <w:r>
              <w:t>The topological (0-dimensional</w:t>
            </w:r>
            <w:r w:rsidRPr="003377F2">
              <w:t>)</w:t>
            </w:r>
            <w:r>
              <w:t xml:space="preserve"> realization as inflow or outflow node forming the boundary of the flowpath realizing the corresponding catchment, can be understood as junction.  </w:t>
            </w:r>
          </w:p>
        </w:tc>
        <w:tc>
          <w:tcPr>
            <w:tcW w:w="1304" w:type="pct"/>
          </w:tcPr>
          <w:p w14:paraId="2FA8E95F" w14:textId="77777777" w:rsidR="00D62331" w:rsidRPr="00D62331" w:rsidRDefault="00F849B7" w:rsidP="00825927">
            <w:pPr>
              <w:rPr>
                <w:bCs/>
              </w:rPr>
            </w:pPr>
            <w:r w:rsidRPr="00D62331">
              <w:rPr>
                <w:bCs/>
              </w:rPr>
              <w:t xml:space="preserve">Junction (4.6), </w:t>
            </w:r>
          </w:p>
          <w:p w14:paraId="54C3AC55" w14:textId="7E0DB6A1" w:rsidR="00F849B7" w:rsidRPr="00D62331" w:rsidRDefault="00F849B7" w:rsidP="00825927">
            <w:pPr>
              <w:rPr>
                <w:bCs/>
              </w:rPr>
            </w:pPr>
            <w:r w:rsidRPr="00D62331">
              <w:rPr>
                <w:bCs/>
              </w:rPr>
              <w:t>single topological node in a network with its associated collection of turns, incoming and outgoing links</w:t>
            </w:r>
          </w:p>
          <w:p w14:paraId="00FC9053" w14:textId="3E410EF1" w:rsidR="007F416C" w:rsidRPr="003377F2" w:rsidRDefault="007F416C" w:rsidP="00825927"/>
        </w:tc>
      </w:tr>
    </w:tbl>
    <w:p w14:paraId="35AC948E" w14:textId="77777777" w:rsidR="00807D2F" w:rsidRDefault="00807D2F" w:rsidP="00807D2F">
      <w:pPr>
        <w:pStyle w:val="Heading1"/>
      </w:pPr>
      <w:bookmarkStart w:id="99" w:name="_Toc337499858"/>
      <w:bookmarkStart w:id="100" w:name="_Toc484604393"/>
      <w:bookmarkStart w:id="101" w:name="_Toc458775744"/>
      <w:r>
        <w:t>Clause containing normative material</w:t>
      </w:r>
      <w:bookmarkEnd w:id="99"/>
      <w:bookmarkEnd w:id="100"/>
    </w:p>
    <w:p w14:paraId="54E9DFC0" w14:textId="3EDFF45C" w:rsidR="00F062FF" w:rsidRPr="008E510D" w:rsidRDefault="00F062FF" w:rsidP="00834E29">
      <w:pPr>
        <w:pStyle w:val="Heading2"/>
        <w:jc w:val="both"/>
      </w:pPr>
      <w:bookmarkStart w:id="102" w:name="_Toc458775745"/>
      <w:bookmarkStart w:id="103" w:name="_Toc484604394"/>
      <w:bookmarkEnd w:id="101"/>
      <w:r w:rsidRPr="008E510D">
        <w:t>The HY_Features conceptual model</w:t>
      </w:r>
      <w:bookmarkEnd w:id="102"/>
      <w:bookmarkEnd w:id="103"/>
    </w:p>
    <w:p w14:paraId="2B39A2D1" w14:textId="0B4D9F3A" w:rsidR="00F062FF" w:rsidRPr="008E510D" w:rsidRDefault="00F062FF" w:rsidP="00450C77">
      <w:pPr>
        <w:pStyle w:val="Normal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 xml:space="preserve">organization </w:t>
      </w:r>
      <w:r w:rsidR="008A22D1">
        <w:rPr>
          <w:lang w:val="en-US"/>
        </w:rPr>
        <w:t>of</w:t>
      </w:r>
      <w:r w:rsidRPr="008E510D">
        <w:rPr>
          <w:lang w:val="en-US"/>
        </w:rPr>
        <w:t xml:space="preserve"> catchments</w:t>
      </w:r>
      <w:r w:rsidR="00872B25">
        <w:rPr>
          <w:lang w:val="en-US"/>
        </w:rPr>
        <w:t>,</w:t>
      </w:r>
      <w:r w:rsidRPr="008E510D">
        <w:rPr>
          <w:lang w:val="en-US"/>
        </w:rPr>
        <w:t xml:space="preserve"> waterbodies</w:t>
      </w:r>
      <w:r w:rsidR="00872B25">
        <w:rPr>
          <w:lang w:val="en-US"/>
        </w:rPr>
        <w:t xml:space="preserve"> or channels</w:t>
      </w:r>
      <w:r w:rsidR="008A22D1">
        <w:rPr>
          <w:lang w:val="en-US"/>
        </w:rPr>
        <w:t xml:space="preserve"> in networks</w:t>
      </w:r>
      <w:r w:rsidR="008A28CA">
        <w:rPr>
          <w:lang w:val="en-US"/>
        </w:rPr>
        <w:t>.</w:t>
      </w:r>
    </w:p>
    <w:p w14:paraId="5D27EC23" w14:textId="156820B8" w:rsidR="00F062FF" w:rsidRPr="008E510D" w:rsidRDefault="008A22D1" w:rsidP="00450C77">
      <w:pPr>
        <w:pStyle w:val="NormalWeb"/>
        <w:jc w:val="both"/>
        <w:rPr>
          <w:lang w:val="en-US"/>
        </w:rPr>
      </w:pPr>
      <w:r w:rsidRPr="008E510D">
        <w:rPr>
          <w:lang w:val="en-US"/>
        </w:rPr>
        <w:t xml:space="preserve">The single concept that governs HY_Features is </w:t>
      </w:r>
      <w:r>
        <w:rPr>
          <w:lang w:val="en-US"/>
        </w:rPr>
        <w:t xml:space="preserve">the hydrologically determined union of a catchment and its hydro nexus: </w:t>
      </w:r>
      <w:r w:rsidRPr="008E510D">
        <w:rPr>
          <w:lang w:val="en-US"/>
        </w:rPr>
        <w:t xml:space="preserve">any place on the land surface can be </w:t>
      </w:r>
      <w:r>
        <w:rPr>
          <w:lang w:val="en-US"/>
        </w:rPr>
        <w:t>considered</w:t>
      </w:r>
      <w:r w:rsidRPr="008E510D">
        <w:rPr>
          <w:lang w:val="en-US"/>
        </w:rPr>
        <w:t xml:space="preserve"> the </w:t>
      </w:r>
      <w:r>
        <w:rPr>
          <w:lang w:val="en-US"/>
        </w:rPr>
        <w:t xml:space="preserve">hydro </w:t>
      </w:r>
      <w:r>
        <w:rPr>
          <w:lang w:val="en-US"/>
        </w:rPr>
        <w:lastRenderedPageBreak/>
        <w:t>nexus</w:t>
      </w:r>
      <w:r w:rsidRPr="008E510D">
        <w:rPr>
          <w:lang w:val="en-US"/>
        </w:rPr>
        <w:t xml:space="preserve"> of a corresponding catchment</w:t>
      </w:r>
      <w:r>
        <w:rPr>
          <w:lang w:val="en-US"/>
        </w:rPr>
        <w:t>. Catchments and hydro nexuses together</w:t>
      </w:r>
      <w:r w:rsidRPr="008E510D">
        <w:rPr>
          <w:lang w:val="en-US"/>
        </w:rPr>
        <w:t xml:space="preserve"> </w:t>
      </w:r>
      <w:r>
        <w:rPr>
          <w:lang w:val="en-US"/>
        </w:rPr>
        <w:t>form the basis of</w:t>
      </w:r>
      <w:r w:rsidRPr="008E510D">
        <w:rPr>
          <w:lang w:val="en-US"/>
        </w:rPr>
        <w:t xml:space="preserve"> </w:t>
      </w:r>
      <w:r>
        <w:rPr>
          <w:lang w:val="en-US"/>
        </w:rPr>
        <w:t xml:space="preserve">networks </w:t>
      </w:r>
      <w:r w:rsidRPr="008E510D">
        <w:rPr>
          <w:lang w:val="en-US"/>
        </w:rPr>
        <w:t xml:space="preserve">of connected, </w:t>
      </w:r>
      <w:r>
        <w:rPr>
          <w:lang w:val="en-US"/>
        </w:rPr>
        <w:t>usually</w:t>
      </w:r>
      <w:r w:rsidRPr="008E510D">
        <w:rPr>
          <w:lang w:val="en-US"/>
        </w:rPr>
        <w:t xml:space="preserve"> named, hydrologic features.</w:t>
      </w:r>
      <w:r>
        <w:rPr>
          <w:lang w:val="en-US"/>
        </w:rPr>
        <w:t xml:space="preserve"> Other c</w:t>
      </w:r>
      <w:r w:rsidR="00F062FF" w:rsidRPr="008E510D">
        <w:rPr>
          <w:lang w:val="en-US"/>
        </w:rPr>
        <w:t xml:space="preserve">ore concepts of HY_Features are: 1) an abstract idea of 'catchment' </w:t>
      </w:r>
      <w:r w:rsidR="00056311">
        <w:rPr>
          <w:lang w:val="en-US"/>
        </w:rPr>
        <w:t>which</w:t>
      </w:r>
      <w:r w:rsidR="00056311" w:rsidRPr="008E510D">
        <w:rPr>
          <w:lang w:val="en-US"/>
        </w:rPr>
        <w:t xml:space="preserve"> </w:t>
      </w:r>
      <w:r w:rsidR="00F062FF" w:rsidRPr="008E510D">
        <w:rPr>
          <w:lang w:val="en-US"/>
        </w:rPr>
        <w:t xml:space="preserve">has many possible </w:t>
      </w:r>
      <w:r w:rsidR="00F368B0">
        <w:rPr>
          <w:lang w:val="en-US"/>
        </w:rPr>
        <w:t xml:space="preserve">geometric and/or topological feature </w:t>
      </w:r>
      <w:r w:rsidR="00F062FF" w:rsidRPr="008E510D">
        <w:rPr>
          <w:lang w:val="en-US"/>
        </w:rPr>
        <w:t xml:space="preserve">realizations, 2) </w:t>
      </w:r>
      <w:r w:rsidR="00872B25">
        <w:rPr>
          <w:lang w:val="en-US"/>
        </w:rPr>
        <w:t xml:space="preserve">catchments realized </w:t>
      </w:r>
      <w:r w:rsidR="00F368B0">
        <w:rPr>
          <w:lang w:val="en-US"/>
        </w:rPr>
        <w:t xml:space="preserve">as </w:t>
      </w:r>
      <w:r w:rsidR="00F062FF" w:rsidRPr="008E510D">
        <w:rPr>
          <w:lang w:val="en-US"/>
        </w:rPr>
        <w:t xml:space="preserve">networks of </w:t>
      </w:r>
      <w:r>
        <w:rPr>
          <w:lang w:val="en-US"/>
        </w:rPr>
        <w:t>waterbody</w:t>
      </w:r>
      <w:r w:rsidR="00F368B0">
        <w:rPr>
          <w:lang w:val="en-US"/>
        </w:rPr>
        <w:t xml:space="preserve"> features</w:t>
      </w:r>
      <w:r w:rsidR="00F062FF" w:rsidRPr="008E510D">
        <w:rPr>
          <w:lang w:val="en-US"/>
        </w:rPr>
        <w:t xml:space="preserve">, and </w:t>
      </w:r>
      <w:r w:rsidR="007164C2">
        <w:rPr>
          <w:lang w:val="en-US"/>
        </w:rPr>
        <w:t>3</w:t>
      </w:r>
      <w:r w:rsidR="00F062FF" w:rsidRPr="008E510D">
        <w:rPr>
          <w:lang w:val="en-US"/>
        </w:rPr>
        <w:t xml:space="preserve">) linear referencing </w:t>
      </w:r>
      <w:r w:rsidR="00F368B0">
        <w:rPr>
          <w:lang w:val="en-US"/>
        </w:rPr>
        <w:t xml:space="preserve">of river positions </w:t>
      </w:r>
      <w:r w:rsidR="00F062FF" w:rsidRPr="008E510D">
        <w:rPr>
          <w:lang w:val="en-US"/>
        </w:rPr>
        <w:t xml:space="preserve">using a nominal main </w:t>
      </w:r>
      <w:r w:rsidR="009E1773">
        <w:rPr>
          <w:lang w:val="en-US"/>
        </w:rPr>
        <w:t>flowpath</w:t>
      </w:r>
      <w:r w:rsidR="00F062FF" w:rsidRPr="008E510D">
        <w:rPr>
          <w:lang w:val="en-US"/>
        </w:rPr>
        <w:t xml:space="preserve">. </w:t>
      </w:r>
    </w:p>
    <w:p w14:paraId="5F9AEE1A" w14:textId="0F4F9D63" w:rsidR="00F062FF" w:rsidRDefault="00F062FF" w:rsidP="00450C77">
      <w:pPr>
        <w:pStyle w:val="NormalWeb"/>
        <w:jc w:val="both"/>
        <w:rPr>
          <w:lang w:val="en-US"/>
        </w:rPr>
      </w:pPr>
      <w:r w:rsidRPr="008E510D">
        <w:rPr>
          <w:lang w:val="en-US"/>
        </w:rPr>
        <w:t>The conceptual model</w:t>
      </w:r>
      <w:r w:rsidR="001D30AB">
        <w:rPr>
          <w:lang w:val="en-US"/>
        </w:rPr>
        <w:t xml:space="preserve"> elements are</w:t>
      </w:r>
      <w:r w:rsidRPr="008E510D">
        <w:rPr>
          <w:lang w:val="en-US"/>
        </w:rPr>
        <w:t xml:space="preserve"> </w:t>
      </w:r>
      <w:r w:rsidR="001D30AB">
        <w:rPr>
          <w:lang w:val="en-US"/>
        </w:rPr>
        <w:t>grouped</w:t>
      </w:r>
      <w:r w:rsidR="001D30AB" w:rsidRPr="008E510D">
        <w:rPr>
          <w:lang w:val="en-US"/>
        </w:rPr>
        <w:t xml:space="preserve"> </w:t>
      </w:r>
      <w:r w:rsidRPr="008E510D">
        <w:rPr>
          <w:lang w:val="en-US"/>
        </w:rPr>
        <w:t>in</w:t>
      </w:r>
      <w:r w:rsidR="001D30AB">
        <w:rPr>
          <w:lang w:val="en-US"/>
        </w:rPr>
        <w:t>to</w:t>
      </w:r>
      <w:r w:rsidRPr="008E510D">
        <w:rPr>
          <w:lang w:val="en-US"/>
        </w:rPr>
        <w:t xml:space="preserve"> </w:t>
      </w:r>
      <w:r w:rsidR="00F368B0">
        <w:rPr>
          <w:lang w:val="en-US"/>
        </w:rPr>
        <w:t>three</w:t>
      </w:r>
      <w:r w:rsidR="00F368B0" w:rsidRPr="008E510D">
        <w:rPr>
          <w:lang w:val="en-US"/>
        </w:rPr>
        <w:t xml:space="preserve"> </w:t>
      </w:r>
      <w:r w:rsidRPr="008E510D">
        <w:rPr>
          <w:lang w:val="en-US"/>
        </w:rPr>
        <w:t xml:space="preserve">modules. </w:t>
      </w:r>
      <w:r w:rsidRPr="00EB5A8C">
        <w:rPr>
          <w:lang w:val="en-US"/>
        </w:rPr>
        <w:t>A</w:t>
      </w:r>
      <w:r w:rsidR="001D30AB">
        <w:rPr>
          <w:lang w:val="en-US"/>
        </w:rPr>
        <w:t xml:space="preserve"> model</w:t>
      </w:r>
      <w:r w:rsidRPr="00EB5A8C">
        <w:rPr>
          <w:lang w:val="en-US"/>
        </w:rPr>
        <w:t xml:space="preserve"> implementation may include</w:t>
      </w:r>
      <w:r w:rsidR="001D30AB">
        <w:rPr>
          <w:lang w:val="en-US"/>
        </w:rPr>
        <w:t xml:space="preserve"> any or all feature concepts included in any module, include</w:t>
      </w:r>
      <w:r w:rsidRPr="00EB5A8C">
        <w:rPr>
          <w:lang w:val="en-US"/>
        </w:rPr>
        <w:t xml:space="preserve"> or exclude feature properties, </w:t>
      </w:r>
      <w:r w:rsidR="001D30AB">
        <w:rPr>
          <w:lang w:val="en-US"/>
        </w:rPr>
        <w:t>and</w:t>
      </w:r>
      <w:r w:rsidR="001D30AB" w:rsidRPr="00EB5A8C">
        <w:rPr>
          <w:lang w:val="en-US"/>
        </w:rPr>
        <w:t xml:space="preserve"> </w:t>
      </w:r>
      <w:r w:rsidRPr="00EB5A8C">
        <w:rPr>
          <w:lang w:val="en-US"/>
        </w:rPr>
        <w:t xml:space="preserve">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‘nillable’,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0A1A34">
        <w:t xml:space="preserve">Table </w:t>
      </w:r>
      <w:r w:rsidR="000A1A34">
        <w:rPr>
          <w:noProof/>
        </w:rPr>
        <w:t>3</w:t>
      </w:r>
      <w:r w:rsidR="007332F8">
        <w:rPr>
          <w:lang w:val="en-US"/>
        </w:rPr>
        <w:fldChar w:fldCharType="end"/>
      </w:r>
      <w:r w:rsidRPr="008E510D">
        <w:rPr>
          <w:lang w:val="en-US"/>
        </w:rPr>
        <w:t xml:space="preserve"> lists the </w:t>
      </w:r>
      <w:r w:rsidR="001D30AB">
        <w:rPr>
          <w:lang w:val="en-US"/>
        </w:rPr>
        <w:t>modules</w:t>
      </w:r>
      <w:r w:rsidRPr="008E510D">
        <w:rPr>
          <w:lang w:val="en-US"/>
        </w:rPr>
        <w:t>, the leaf packages included</w:t>
      </w:r>
      <w:r w:rsidR="001D30AB">
        <w:rPr>
          <w:lang w:val="en-US"/>
        </w:rPr>
        <w:t xml:space="preserve"> in each,</w:t>
      </w:r>
      <w:r w:rsidRPr="008E510D">
        <w:rPr>
          <w:lang w:val="en-US"/>
        </w:rPr>
        <w:t xml:space="preserve"> and the concepts reflected therein.</w:t>
      </w:r>
    </w:p>
    <w:p w14:paraId="505CDB00" w14:textId="56D59320" w:rsidR="008D4EE7" w:rsidRDefault="008D4EE7" w:rsidP="00450C77">
      <w:pPr>
        <w:pStyle w:val="OGCtableheader"/>
      </w:pPr>
      <w:bookmarkStart w:id="104" w:name="_Ref460920258"/>
      <w:bookmarkStart w:id="105" w:name="_Toc484066585"/>
      <w:r>
        <w:t xml:space="preserve">Table </w:t>
      </w:r>
      <w:fldSimple w:instr=" SEQ Table \* ARABIC ">
        <w:r w:rsidR="000A1A34">
          <w:rPr>
            <w:noProof/>
          </w:rPr>
          <w:t>3</w:t>
        </w:r>
      </w:fldSimple>
      <w:bookmarkEnd w:id="104"/>
      <w:r>
        <w:t xml:space="preserve">: HY_Features modules, </w:t>
      </w:r>
      <w:r w:rsidRPr="008D4EE7">
        <w:t>concepts</w:t>
      </w:r>
      <w:r>
        <w:t xml:space="preserve"> reflected</w:t>
      </w:r>
      <w:r w:rsidR="009138D6">
        <w:t>,</w:t>
      </w:r>
      <w:r>
        <w:t xml:space="preserve"> and leaf packages included</w:t>
      </w:r>
      <w:bookmarkEnd w:id="105"/>
    </w:p>
    <w:tbl>
      <w:tblPr>
        <w:tblStyle w:val="TableGrid"/>
        <w:tblW w:w="0" w:type="auto"/>
        <w:tblLook w:val="04A0" w:firstRow="1" w:lastRow="0" w:firstColumn="1" w:lastColumn="0" w:noHBand="0" w:noVBand="1"/>
      </w:tblPr>
      <w:tblGrid>
        <w:gridCol w:w="2749"/>
        <w:gridCol w:w="3473"/>
        <w:gridCol w:w="2634"/>
      </w:tblGrid>
      <w:tr w:rsidR="007C3984" w:rsidRPr="008E510D" w14:paraId="0E53E02C" w14:textId="77777777" w:rsidTr="003377F2">
        <w:tc>
          <w:tcPr>
            <w:tcW w:w="0" w:type="auto"/>
            <w:hideMark/>
          </w:tcPr>
          <w:p w14:paraId="0C561773" w14:textId="77777777" w:rsidR="007C3984" w:rsidRPr="008E510D" w:rsidRDefault="007C3984" w:rsidP="00450C77">
            <w:pPr>
              <w:jc w:val="both"/>
              <w:rPr>
                <w:b/>
                <w:bCs/>
              </w:rPr>
            </w:pPr>
            <w:r w:rsidRPr="008E510D">
              <w:rPr>
                <w:b/>
                <w:bCs/>
              </w:rPr>
              <w:t>Application schema</w:t>
            </w:r>
          </w:p>
        </w:tc>
        <w:tc>
          <w:tcPr>
            <w:tcW w:w="3473" w:type="dxa"/>
            <w:hideMark/>
          </w:tcPr>
          <w:p w14:paraId="5DCE59D6" w14:textId="77777777" w:rsidR="007C3984" w:rsidRPr="008E510D" w:rsidRDefault="007C3984" w:rsidP="00450C77">
            <w:pPr>
              <w:jc w:val="both"/>
              <w:rPr>
                <w:b/>
                <w:bCs/>
              </w:rPr>
            </w:pPr>
            <w:r w:rsidRPr="008E510D">
              <w:rPr>
                <w:b/>
                <w:bCs/>
              </w:rPr>
              <w:t>Concepts reflected</w:t>
            </w:r>
          </w:p>
        </w:tc>
        <w:tc>
          <w:tcPr>
            <w:tcW w:w="2634" w:type="dxa"/>
            <w:hideMark/>
          </w:tcPr>
          <w:p w14:paraId="50595662" w14:textId="77777777" w:rsidR="007C3984" w:rsidRPr="008E510D" w:rsidRDefault="007C3984" w:rsidP="00450C77">
            <w:pPr>
              <w:jc w:val="both"/>
              <w:rPr>
                <w:b/>
                <w:bCs/>
              </w:rPr>
            </w:pPr>
            <w:r w:rsidRPr="008E510D">
              <w:rPr>
                <w:b/>
                <w:bCs/>
              </w:rPr>
              <w:t>Leaf packages included</w:t>
            </w:r>
          </w:p>
        </w:tc>
      </w:tr>
      <w:tr w:rsidR="007C3984" w:rsidRPr="008E510D" w14:paraId="51EE38B8" w14:textId="77777777" w:rsidTr="003377F2">
        <w:tc>
          <w:tcPr>
            <w:tcW w:w="0" w:type="auto"/>
            <w:hideMark/>
          </w:tcPr>
          <w:p w14:paraId="42CBA10C" w14:textId="77777777" w:rsidR="007C3984" w:rsidRPr="008E510D" w:rsidRDefault="007C3984" w:rsidP="00866323">
            <w:r w:rsidRPr="008E510D">
              <w:t>HY_HydroFeature</w:t>
            </w:r>
          </w:p>
        </w:tc>
        <w:tc>
          <w:tcPr>
            <w:tcW w:w="3473" w:type="dxa"/>
            <w:hideMark/>
          </w:tcPr>
          <w:p w14:paraId="18EE1185" w14:textId="35758F2A" w:rsidR="007C3984" w:rsidRPr="008E510D" w:rsidRDefault="007C3984" w:rsidP="00866323">
            <w:r w:rsidRPr="008E510D">
              <w:t>fundamental properties and relationships between features governed by the physical laws of Hydrology, naming of hydrologic features, location of hydrologic feature along a line</w:t>
            </w:r>
            <w:r w:rsidR="004D0877">
              <w:t>ar flowpath</w:t>
            </w:r>
          </w:p>
        </w:tc>
        <w:tc>
          <w:tcPr>
            <w:tcW w:w="2634" w:type="dxa"/>
            <w:hideMark/>
          </w:tcPr>
          <w:p w14:paraId="0419199A" w14:textId="0AD5C844" w:rsidR="004D0877" w:rsidRPr="00A558C4" w:rsidRDefault="007C3984" w:rsidP="00A558C4">
            <w:pPr>
              <w:rPr>
                <w:b/>
                <w:bCs/>
                <w:i/>
                <w:iCs/>
              </w:rPr>
            </w:pPr>
            <w:r w:rsidRPr="008E510D">
              <w:t>Named</w:t>
            </w:r>
            <w:r w:rsidR="004D0877">
              <w:t xml:space="preserve"> </w:t>
            </w:r>
            <w:r w:rsidRPr="008E510D">
              <w:t xml:space="preserve">Feature </w:t>
            </w:r>
          </w:p>
          <w:p w14:paraId="2C2094CC" w14:textId="46709432" w:rsidR="004D0877" w:rsidRPr="00A558C4" w:rsidRDefault="007C3984" w:rsidP="00A558C4">
            <w:pPr>
              <w:rPr>
                <w:b/>
                <w:bCs/>
                <w:i/>
                <w:iCs/>
              </w:rPr>
            </w:pPr>
            <w:r w:rsidRPr="008E510D">
              <w:t>Hydro</w:t>
            </w:r>
            <w:r w:rsidR="004D0877">
              <w:t xml:space="preserve"> </w:t>
            </w:r>
            <w:r w:rsidRPr="008E510D">
              <w:t xml:space="preserve">Complex </w:t>
            </w:r>
          </w:p>
          <w:p w14:paraId="0022CBB9" w14:textId="78F91E56" w:rsidR="007C3984" w:rsidRPr="00A558C4" w:rsidRDefault="007C3984" w:rsidP="00A558C4">
            <w:pPr>
              <w:rPr>
                <w:b/>
                <w:bCs/>
                <w:i/>
                <w:iCs/>
              </w:rPr>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3377F2">
        <w:tc>
          <w:tcPr>
            <w:tcW w:w="0" w:type="auto"/>
            <w:hideMark/>
          </w:tcPr>
          <w:p w14:paraId="3B02D3BF" w14:textId="77777777" w:rsidR="007C3984" w:rsidRPr="008E510D" w:rsidRDefault="007C3984" w:rsidP="00866323">
            <w:r w:rsidRPr="008E510D">
              <w:t>HY_SurfaceHydroFeature</w:t>
            </w:r>
          </w:p>
        </w:tc>
        <w:tc>
          <w:tcPr>
            <w:tcW w:w="3473" w:type="dxa"/>
            <w:hideMark/>
          </w:tcPr>
          <w:p w14:paraId="768213A3" w14:textId="6604DDA8" w:rsidR="007C3984" w:rsidRPr="008E510D" w:rsidRDefault="007C3984" w:rsidP="00866323">
            <w:r w:rsidRPr="008E510D">
              <w:t>hydrologic features on the Earth’s land surface without</w:t>
            </w:r>
            <w:r w:rsidR="004D0877">
              <w:t xml:space="preserve"> the</w:t>
            </w:r>
            <w:r w:rsidRPr="008E510D">
              <w:t xml:space="preserve"> complexity and detail of hydrologic and hydraulic models</w:t>
            </w:r>
          </w:p>
        </w:tc>
        <w:tc>
          <w:tcPr>
            <w:tcW w:w="2634" w:type="dxa"/>
            <w:hideMark/>
          </w:tcPr>
          <w:p w14:paraId="4EC59885" w14:textId="77777777" w:rsidR="00BC5D5D" w:rsidRPr="00A558C4" w:rsidRDefault="007C3984" w:rsidP="00A558C4">
            <w:pPr>
              <w:rPr>
                <w:b/>
                <w:bCs/>
                <w:i/>
                <w:iCs/>
              </w:rPr>
            </w:pPr>
            <w:r w:rsidRPr="008E510D">
              <w:t>Channel</w:t>
            </w:r>
            <w:r w:rsidR="004D0877">
              <w:t xml:space="preserve"> </w:t>
            </w:r>
            <w:r w:rsidRPr="008E510D">
              <w:t>Network</w:t>
            </w:r>
          </w:p>
          <w:p w14:paraId="765DB6BC" w14:textId="4F70D54B" w:rsidR="004D0877" w:rsidRDefault="007C3984" w:rsidP="00A558C4">
            <w:r w:rsidRPr="008E510D">
              <w:t>Hydrographic</w:t>
            </w:r>
            <w:r w:rsidR="004D0877">
              <w:t xml:space="preserve"> </w:t>
            </w:r>
            <w:r w:rsidRPr="008E510D">
              <w:t xml:space="preserve">Network </w:t>
            </w:r>
          </w:p>
          <w:p w14:paraId="7F3B5A7C" w14:textId="3C1A3AE5" w:rsidR="004D0877" w:rsidRPr="00A558C4" w:rsidRDefault="007C3984" w:rsidP="00A558C4">
            <w:pPr>
              <w:rPr>
                <w:b/>
                <w:bCs/>
                <w:i/>
                <w:iCs/>
              </w:rPr>
            </w:pPr>
            <w:r w:rsidRPr="008E510D">
              <w:t>Water</w:t>
            </w:r>
            <w:r w:rsidR="004D0877">
              <w:t xml:space="preserve"> </w:t>
            </w:r>
            <w:r w:rsidRPr="008E510D">
              <w:t>Body</w:t>
            </w:r>
            <w:r w:rsidR="004D0877">
              <w:t xml:space="preserve"> </w:t>
            </w:r>
            <w:r w:rsidR="00BC5D5D">
              <w:t>Types</w:t>
            </w:r>
          </w:p>
          <w:p w14:paraId="77383877" w14:textId="279DA663" w:rsidR="007C3984" w:rsidRPr="00A558C4" w:rsidRDefault="004D0877" w:rsidP="00A558C4">
            <w:pPr>
              <w:rPr>
                <w:b/>
                <w:bCs/>
                <w:i/>
                <w:iCs/>
              </w:rPr>
            </w:pPr>
            <w:r>
              <w:t>Storage</w:t>
            </w:r>
          </w:p>
        </w:tc>
      </w:tr>
      <w:tr w:rsidR="007C3984" w:rsidRPr="008E510D" w14:paraId="2C87843D" w14:textId="77777777" w:rsidTr="003377F2">
        <w:tc>
          <w:tcPr>
            <w:tcW w:w="0" w:type="auto"/>
            <w:hideMark/>
          </w:tcPr>
          <w:p w14:paraId="6D9E8ABE" w14:textId="77777777" w:rsidR="007C3984" w:rsidRPr="008E510D" w:rsidRDefault="007C3984" w:rsidP="00866323">
            <w:r w:rsidRPr="008E510D">
              <w:t>HY_HydrometricNetwork</w:t>
            </w:r>
          </w:p>
        </w:tc>
        <w:tc>
          <w:tcPr>
            <w:tcW w:w="3473" w:type="dxa"/>
            <w:hideMark/>
          </w:tcPr>
          <w:p w14:paraId="763D7DED" w14:textId="77777777" w:rsidR="007C3984" w:rsidRPr="008E510D" w:rsidRDefault="007C3984" w:rsidP="00866323">
            <w:r w:rsidRPr="008E510D">
              <w:t>hydrometric network of logically connected hydrometric features located on or along a hydrologic feature</w:t>
            </w:r>
          </w:p>
        </w:tc>
        <w:tc>
          <w:tcPr>
            <w:tcW w:w="2634" w:type="dxa"/>
            <w:hideMark/>
          </w:tcPr>
          <w:p w14:paraId="3014E44F" w14:textId="77777777" w:rsidR="007C3984" w:rsidRPr="008E510D" w:rsidRDefault="007C3984" w:rsidP="00866323">
            <w:r w:rsidRPr="008E510D">
              <w:t>---</w:t>
            </w:r>
          </w:p>
        </w:tc>
      </w:tr>
    </w:tbl>
    <w:p w14:paraId="6A848EF6" w14:textId="620D2804" w:rsidR="000A3859" w:rsidRPr="008E510D" w:rsidRDefault="000A3859" w:rsidP="00450C77">
      <w:pPr>
        <w:jc w:val="both"/>
      </w:pPr>
    </w:p>
    <w:p w14:paraId="7A6D5DB0" w14:textId="01F9677D"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w:t>
      </w:r>
      <w:r w:rsidR="00F368B0">
        <w:t xml:space="preserve">of </w:t>
      </w:r>
      <w:r w:rsidR="001D30AB">
        <w:t xml:space="preserve">the HY_Features hydrology model </w:t>
      </w:r>
      <w:r w:rsidR="00F368B0">
        <w:t xml:space="preserve">classes </w:t>
      </w:r>
      <w:r w:rsidRPr="008E510D">
        <w:t xml:space="preserve">into </w:t>
      </w:r>
      <w:r w:rsidR="001D30AB">
        <w:t xml:space="preserve">modules, </w:t>
      </w:r>
      <w:r w:rsidRPr="008E510D">
        <w:t>packages</w:t>
      </w:r>
      <w:r w:rsidR="001D30AB">
        <w:t>,</w:t>
      </w:r>
      <w:r w:rsidRPr="008E510D">
        <w:t xml:space="preserve"> and dependencies </w:t>
      </w:r>
      <w:r w:rsidR="00F368B0">
        <w:t>is</w:t>
      </w:r>
      <w:r w:rsidR="00F368B0" w:rsidRPr="008E510D">
        <w:t xml:space="preserve"> </w:t>
      </w:r>
      <w:r w:rsidRPr="008E510D">
        <w:t xml:space="preserve">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BC1551" w:rsidRPr="008E510D">
        <w:t xml:space="preserve">Figure </w:t>
      </w:r>
      <w:r w:rsidR="00BC1551">
        <w:rPr>
          <w:noProof/>
        </w:rPr>
        <w:t>20</w:t>
      </w:r>
      <w:r w:rsidRPr="008E510D">
        <w:fldChar w:fldCharType="end"/>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23F0F6C4">
            <wp:extent cx="5282975" cy="4663799"/>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282975" cy="4663799"/>
                    </a:xfrm>
                    <a:prstGeom prst="rect">
                      <a:avLst/>
                    </a:prstGeom>
                    <a:noFill/>
                    <a:ln>
                      <a:noFill/>
                    </a:ln>
                  </pic:spPr>
                </pic:pic>
              </a:graphicData>
            </a:graphic>
          </wp:inline>
        </w:drawing>
      </w:r>
    </w:p>
    <w:p w14:paraId="7E382078" w14:textId="21340083" w:rsidR="009D5ADB" w:rsidRPr="008E510D" w:rsidRDefault="009D5ADB" w:rsidP="00834E29">
      <w:pPr>
        <w:pStyle w:val="OGCFigure"/>
        <w:outlineLvl w:val="0"/>
      </w:pPr>
      <w:bookmarkStart w:id="106" w:name="_Ref458769526"/>
      <w:bookmarkStart w:id="107" w:name="_Toc484066557"/>
      <w:r w:rsidRPr="008E510D">
        <w:t xml:space="preserve">Figure </w:t>
      </w:r>
      <w:fldSimple w:instr=" SEQ Figure \* ARABIC ">
        <w:r w:rsidR="00BC1551">
          <w:rPr>
            <w:noProof/>
          </w:rPr>
          <w:t>20</w:t>
        </w:r>
      </w:fldSimple>
      <w:bookmarkEnd w:id="106"/>
      <w:r w:rsidRPr="008E510D">
        <w:t>: HY_Features modules and packages</w:t>
      </w:r>
      <w:bookmarkEnd w:id="107"/>
    </w:p>
    <w:p w14:paraId="50B01F79" w14:textId="68D4C1C8" w:rsidR="000324CC" w:rsidRDefault="000324CC">
      <w:r>
        <w:br w:type="page"/>
      </w:r>
    </w:p>
    <w:p w14:paraId="451B060C" w14:textId="77777777" w:rsidR="000A3859" w:rsidRPr="008E510D" w:rsidRDefault="000A3859" w:rsidP="00450C77">
      <w:pPr>
        <w:jc w:val="both"/>
      </w:pPr>
    </w:p>
    <w:bookmarkStart w:id="108" w:name="_The_HY_Features_conceptual"/>
    <w:bookmarkStart w:id="109" w:name="_Toc458775746"/>
    <w:bookmarkStart w:id="110" w:name="_Ref462332916"/>
    <w:bookmarkEnd w:id="108"/>
    <w:p w14:paraId="5FA4B9CB" w14:textId="5B0ACA37" w:rsidR="00106C0B" w:rsidRPr="008E510D" w:rsidRDefault="009A6886" w:rsidP="00834E29">
      <w:pPr>
        <w:pStyle w:val="Heading2"/>
        <w:jc w:val="both"/>
      </w:pPr>
      <w:r>
        <w:fldChar w:fldCharType="begin"/>
      </w:r>
      <w:r>
        <w:instrText xml:space="preserve"> TC \f r \l  1 </w:instrText>
      </w:r>
      <w:r>
        <w:fldChar w:fldCharType="end"/>
      </w:r>
      <w:bookmarkStart w:id="111" w:name="_Toc484604395"/>
      <w:r w:rsidR="00106C0B" w:rsidRPr="008E510D">
        <w:t xml:space="preserve">HY_Features conceptual </w:t>
      </w:r>
      <w:r w:rsidR="000324CC">
        <w:t xml:space="preserve">model </w:t>
      </w:r>
      <w:r w:rsidR="00106C0B" w:rsidRPr="008E510D">
        <w:t>conformance</w:t>
      </w:r>
      <w:bookmarkEnd w:id="111"/>
      <w:r w:rsidR="00106C0B" w:rsidRPr="008E510D">
        <w:t xml:space="preserve"> </w:t>
      </w:r>
      <w:bookmarkEnd w:id="109"/>
      <w:bookmarkEnd w:id="110"/>
    </w:p>
    <w:tbl>
      <w:tblPr>
        <w:tblStyle w:val="TableGrid"/>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3377F2" w:rsidRDefault="00A35AB1" w:rsidP="00A35AB1">
            <w:pPr>
              <w:jc w:val="both"/>
              <w:rPr>
                <w:b/>
                <w:bCs/>
                <w:color w:val="0000FF"/>
              </w:rPr>
            </w:pPr>
            <w:r w:rsidRPr="003377F2">
              <w:rPr>
                <w:rStyle w:val="Strong"/>
                <w:color w:val="0000FF"/>
              </w:rPr>
              <w:t>Requirements Class</w:t>
            </w:r>
          </w:p>
        </w:tc>
        <w:tc>
          <w:tcPr>
            <w:tcW w:w="6946" w:type="dxa"/>
            <w:hideMark/>
          </w:tcPr>
          <w:p w14:paraId="1047C371" w14:textId="0418722F" w:rsidR="00A35AB1" w:rsidRPr="0038732F" w:rsidRDefault="005577D0" w:rsidP="0038732F">
            <w:pPr>
              <w:spacing w:before="240"/>
              <w:jc w:val="both"/>
              <w:outlineLvl w:val="4"/>
              <w:rPr>
                <w:bCs/>
                <w:color w:val="0F2EFF"/>
                <w:u w:val="single"/>
              </w:rPr>
            </w:pPr>
            <w:r w:rsidRPr="0038732F">
              <w:rPr>
                <w:color w:val="0F2EFF"/>
                <w:u w:val="single"/>
              </w:rPr>
              <w:fldChar w:fldCharType="begin"/>
            </w:r>
            <w:r w:rsidRPr="0038732F">
              <w:rPr>
                <w:color w:val="0F2EFF"/>
                <w:u w:val="single"/>
              </w:rPr>
              <w:instrText xml:space="preserve"> TC </w:instrText>
            </w:r>
            <w:r w:rsidR="009A6886" w:rsidRPr="0038732F">
              <w:rPr>
                <w:color w:val="0F2EFF"/>
                <w:u w:val="single"/>
              </w:rPr>
              <w:instrText>“</w:instrText>
            </w:r>
            <w:bookmarkStart w:id="112" w:name="_Toc341100939"/>
            <w:r w:rsidR="000C42F5" w:rsidRPr="0038732F">
              <w:rPr>
                <w:color w:val="0F2EFF"/>
                <w:u w:val="single"/>
              </w:rPr>
              <w:instrText xml:space="preserve">Class: </w:instrText>
            </w:r>
            <w:r w:rsidR="009A6886" w:rsidRPr="0038732F">
              <w:rPr>
                <w:color w:val="0F2EFF"/>
              </w:rPr>
              <w:instrText>/req/hy_features_conceptual_model</w:instrText>
            </w:r>
            <w:bookmarkEnd w:id="112"/>
            <w:r w:rsidR="009A6886" w:rsidRPr="0038732F">
              <w:rPr>
                <w:rStyle w:val="Hyperlink"/>
                <w:bCs/>
                <w:color w:val="0F2EFF"/>
              </w:rPr>
              <w:instrText xml:space="preserve">” </w:instrText>
            </w:r>
            <w:r w:rsidRPr="0038732F">
              <w:rPr>
                <w:color w:val="0F2EFF"/>
                <w:u w:val="single"/>
              </w:rPr>
              <w:instrText xml:space="preserve">\f r \l  1 </w:instrText>
            </w:r>
            <w:r w:rsidRPr="0038732F">
              <w:rPr>
                <w:color w:val="0F2EFF"/>
                <w:u w:val="single"/>
              </w:rPr>
              <w:fldChar w:fldCharType="end"/>
            </w:r>
            <w:r w:rsidR="00A35AB1" w:rsidRPr="0038732F">
              <w:rPr>
                <w:color w:val="0F2EFF"/>
              </w:rPr>
              <w:t>/</w:t>
            </w:r>
            <w:proofErr w:type="spellStart"/>
            <w:r w:rsidR="00A35AB1" w:rsidRPr="0038732F">
              <w:rPr>
                <w:color w:val="0F2EFF"/>
              </w:rPr>
              <w:t>req</w:t>
            </w:r>
            <w:proofErr w:type="spellEnd"/>
            <w:r w:rsidR="00A35AB1" w:rsidRPr="0038732F">
              <w:rPr>
                <w:color w:val="0F2EFF"/>
              </w:rPr>
              <w:t>/</w:t>
            </w:r>
            <w:proofErr w:type="spellStart"/>
            <w:r w:rsidR="00A35AB1" w:rsidRPr="0038732F">
              <w:rPr>
                <w:color w:val="0F2EFF"/>
              </w:rPr>
              <w:t>hy_features_conceptual_model</w:t>
            </w:r>
            <w:proofErr w:type="spellEnd"/>
          </w:p>
        </w:tc>
      </w:tr>
      <w:tr w:rsidR="00A35AB1" w:rsidRPr="008E510D" w14:paraId="23460FFF" w14:textId="77777777" w:rsidTr="00A35AB1">
        <w:tc>
          <w:tcPr>
            <w:tcW w:w="1809" w:type="dxa"/>
            <w:hideMark/>
          </w:tcPr>
          <w:p w14:paraId="1B1203C9" w14:textId="49E9B836" w:rsidR="00A35AB1" w:rsidRPr="008E510D" w:rsidRDefault="00A35AB1" w:rsidP="00A35AB1">
            <w:pPr>
              <w:jc w:val="both"/>
            </w:pPr>
            <w:r w:rsidRPr="008E510D">
              <w:t>Target type</w:t>
            </w:r>
            <w:r w:rsidR="001C3991">
              <w:t>s</w:t>
            </w:r>
          </w:p>
        </w:tc>
        <w:tc>
          <w:tcPr>
            <w:tcW w:w="6946" w:type="dxa"/>
            <w:hideMark/>
          </w:tcPr>
          <w:p w14:paraId="264CCFE7" w14:textId="2C238E5A" w:rsidR="001C3991" w:rsidRDefault="001C3991" w:rsidP="00A35AB1">
            <w:pPr>
              <w:jc w:val="both"/>
            </w:pPr>
            <w:r>
              <w:t xml:space="preserve">1) </w:t>
            </w:r>
            <w:r w:rsidR="00A35AB1" w:rsidRPr="008E510D">
              <w:t>Implementation Schema</w:t>
            </w:r>
          </w:p>
          <w:p w14:paraId="1D28049F" w14:textId="4D402F61" w:rsidR="00A35AB1" w:rsidRPr="008E510D" w:rsidRDefault="001C3991" w:rsidP="00A35AB1">
            <w:pPr>
              <w:jc w:val="both"/>
            </w:pPr>
            <w:r>
              <w:t>2) Implementation Schema Mapping</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9905DD" w:rsidRPr="008E510D" w14:paraId="0ACB7CD9" w14:textId="77777777" w:rsidTr="003F0A22">
        <w:tc>
          <w:tcPr>
            <w:tcW w:w="1809" w:type="dxa"/>
            <w:hideMark/>
          </w:tcPr>
          <w:p w14:paraId="0F741484" w14:textId="77777777" w:rsidR="009905DD" w:rsidRPr="008E510D" w:rsidRDefault="009905DD" w:rsidP="003F0A22">
            <w:pPr>
              <w:jc w:val="both"/>
            </w:pPr>
            <w:r w:rsidRPr="008E510D">
              <w:t>Dependency</w:t>
            </w:r>
          </w:p>
        </w:tc>
        <w:tc>
          <w:tcPr>
            <w:tcW w:w="6946" w:type="dxa"/>
            <w:hideMark/>
          </w:tcPr>
          <w:p w14:paraId="7343CAE4" w14:textId="77777777" w:rsidR="009905DD" w:rsidRPr="008E510D" w:rsidRDefault="009905DD" w:rsidP="003F0A22">
            <w:pPr>
              <w:jc w:val="both"/>
            </w:pPr>
            <w:r w:rsidRPr="00E30BF1">
              <w:rPr>
                <w:color w:val="0000FF"/>
                <w:u w:val="single"/>
              </w:rPr>
              <w:t>/</w:t>
            </w:r>
            <w:proofErr w:type="spellStart"/>
            <w:r w:rsidRPr="00E30BF1">
              <w:rPr>
                <w:color w:val="0000FF"/>
                <w:u w:val="single"/>
              </w:rPr>
              <w:t>iso</w:t>
            </w:r>
            <w:proofErr w:type="spellEnd"/>
            <w:r w:rsidRPr="00E30BF1">
              <w:rPr>
                <w:color w:val="0000FF"/>
                <w:u w:val="single"/>
              </w:rPr>
              <w:t>/19103/</w:t>
            </w:r>
          </w:p>
        </w:tc>
      </w:tr>
      <w:tr w:rsidR="009905DD" w:rsidRPr="008E510D" w14:paraId="55CFFAD9" w14:textId="77777777" w:rsidTr="003F0A22">
        <w:tc>
          <w:tcPr>
            <w:tcW w:w="1809" w:type="dxa"/>
            <w:hideMark/>
          </w:tcPr>
          <w:p w14:paraId="3B815997" w14:textId="77777777" w:rsidR="009905DD" w:rsidRPr="008E510D" w:rsidRDefault="009905DD" w:rsidP="003F0A22">
            <w:pPr>
              <w:jc w:val="both"/>
            </w:pPr>
            <w:r w:rsidRPr="008E510D">
              <w:t>Dependency</w:t>
            </w:r>
          </w:p>
        </w:tc>
        <w:tc>
          <w:tcPr>
            <w:tcW w:w="6946" w:type="dxa"/>
            <w:hideMark/>
          </w:tcPr>
          <w:p w14:paraId="6C56B7A4" w14:textId="77777777" w:rsidR="009905DD" w:rsidRPr="008E510D" w:rsidRDefault="009905DD" w:rsidP="003F0A22">
            <w:pPr>
              <w:jc w:val="both"/>
            </w:pPr>
            <w:r w:rsidRPr="00E30BF1">
              <w:rPr>
                <w:color w:val="0000FF"/>
                <w:u w:val="single"/>
              </w:rPr>
              <w:t>/doc/AS/Topic1</w:t>
            </w:r>
          </w:p>
        </w:tc>
      </w:tr>
      <w:tr w:rsidR="009905DD" w:rsidRPr="008E510D" w14:paraId="1E9CD977" w14:textId="77777777" w:rsidTr="003F0A22">
        <w:tc>
          <w:tcPr>
            <w:tcW w:w="1809" w:type="dxa"/>
            <w:hideMark/>
          </w:tcPr>
          <w:p w14:paraId="26D742CE" w14:textId="77777777" w:rsidR="009905DD" w:rsidRPr="008E510D" w:rsidRDefault="009905DD" w:rsidP="003F0A22">
            <w:pPr>
              <w:jc w:val="both"/>
            </w:pPr>
            <w:r w:rsidRPr="008E510D">
              <w:t>Dependency</w:t>
            </w:r>
          </w:p>
        </w:tc>
        <w:tc>
          <w:tcPr>
            <w:tcW w:w="6946" w:type="dxa"/>
            <w:hideMark/>
          </w:tcPr>
          <w:p w14:paraId="2B2AA8DC" w14:textId="77777777" w:rsidR="009905DD" w:rsidRPr="008E510D" w:rsidRDefault="009905DD" w:rsidP="003F0A22">
            <w:pPr>
              <w:jc w:val="both"/>
            </w:pPr>
            <w:r w:rsidRPr="00E30BF1">
              <w:rPr>
                <w:color w:val="0000FF"/>
                <w:u w:val="single"/>
              </w:rPr>
              <w:t>/doc/AS/Topic2</w:t>
            </w:r>
          </w:p>
        </w:tc>
      </w:tr>
      <w:tr w:rsidR="009905DD" w:rsidRPr="008E510D" w14:paraId="0BE5939A" w14:textId="77777777" w:rsidTr="003F0A22">
        <w:tc>
          <w:tcPr>
            <w:tcW w:w="1809" w:type="dxa"/>
            <w:hideMark/>
          </w:tcPr>
          <w:p w14:paraId="024F6008" w14:textId="77777777" w:rsidR="009905DD" w:rsidRPr="008E510D" w:rsidRDefault="009905DD" w:rsidP="003F0A22">
            <w:pPr>
              <w:jc w:val="both"/>
            </w:pPr>
            <w:r w:rsidRPr="008E510D">
              <w:t>Dependency</w:t>
            </w:r>
          </w:p>
        </w:tc>
        <w:tc>
          <w:tcPr>
            <w:tcW w:w="6946" w:type="dxa"/>
            <w:hideMark/>
          </w:tcPr>
          <w:p w14:paraId="3A23D66B" w14:textId="77777777" w:rsidR="009905DD" w:rsidRPr="008E510D" w:rsidRDefault="009905DD" w:rsidP="003F0A22">
            <w:pPr>
              <w:jc w:val="both"/>
            </w:pPr>
            <w:r w:rsidRPr="00E30BF1">
              <w:rPr>
                <w:color w:val="0000FF"/>
                <w:u w:val="single"/>
              </w:rPr>
              <w:t>/doc/AS/Topic19</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582442" w:rsidP="00A35AB1">
            <w:pPr>
              <w:jc w:val="both"/>
            </w:pPr>
            <w:hyperlink r:id="rId35"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bookmarkStart w:id="113" w:name="mapping"/>
        <w:tc>
          <w:tcPr>
            <w:tcW w:w="6946" w:type="dxa"/>
            <w:hideMark/>
          </w:tcPr>
          <w:p w14:paraId="7A04B8E0" w14:textId="38E139A2" w:rsidR="009A6886" w:rsidRPr="000C42F5" w:rsidRDefault="005577D0" w:rsidP="009A6886">
            <w:pPr>
              <w:jc w:val="both"/>
              <w:rPr>
                <w:rStyle w:val="Hyperlink"/>
              </w:rPr>
            </w:pPr>
            <w:r w:rsidRPr="003377F2">
              <w:rPr>
                <w:color w:val="0000FF"/>
                <w:u w:val="single"/>
              </w:rPr>
              <w:fldChar w:fldCharType="begin"/>
            </w:r>
            <w:r w:rsidRPr="003377F2">
              <w:rPr>
                <w:color w:val="0000FF"/>
                <w:u w:val="single"/>
              </w:rPr>
              <w:instrText xml:space="preserve"> TC </w:instrText>
            </w:r>
            <w:r w:rsidR="009A6886" w:rsidRPr="003377F2">
              <w:rPr>
                <w:color w:val="0000FF"/>
                <w:u w:val="single"/>
              </w:rPr>
              <w:instrText>“</w:instrText>
            </w:r>
            <w:bookmarkStart w:id="114" w:name="_Toc341100940"/>
            <w:r w:rsidR="000C42F5">
              <w:rPr>
                <w:color w:val="0000FF"/>
                <w:u w:val="single"/>
              </w:rPr>
              <w:instrText xml:space="preserve">Req: </w:instrText>
            </w:r>
            <w:r w:rsidR="009A6886" w:rsidRPr="000C42F5">
              <w:rPr>
                <w:color w:val="0000FF"/>
                <w:u w:val="single"/>
              </w:rPr>
              <w:instrText>/req/hy_features_conceptual_model/mapping</w:instrText>
            </w:r>
            <w:bookmarkEnd w:id="114"/>
          </w:p>
          <w:p w14:paraId="27FDA139" w14:textId="093A5477" w:rsidR="00A35AB1" w:rsidRPr="000C42F5" w:rsidRDefault="009A6886" w:rsidP="00A35AB1">
            <w:pPr>
              <w:jc w:val="both"/>
              <w:rPr>
                <w:rStyle w:val="Hyperlink"/>
              </w:rPr>
            </w:pPr>
            <w:r w:rsidRPr="000C42F5">
              <w:rPr>
                <w:color w:val="0000FF"/>
                <w:u w:val="single"/>
              </w:rPr>
              <w:instrText xml:space="preserve">“ </w:instrText>
            </w:r>
            <w:r w:rsidR="005577D0" w:rsidRPr="003377F2">
              <w:rPr>
                <w:color w:val="0000FF"/>
                <w:u w:val="single"/>
              </w:rPr>
              <w:instrText xml:space="preserve">\f r \l  2 </w:instrText>
            </w:r>
            <w:r w:rsidR="005577D0" w:rsidRPr="003377F2">
              <w:rPr>
                <w:color w:val="0000FF"/>
                <w:u w:val="single"/>
              </w:rPr>
              <w:fldChar w:fldCharType="end"/>
            </w:r>
            <w:r w:rsidR="003E4BDF" w:rsidRPr="000C42F5">
              <w:rPr>
                <w:color w:val="0000FF"/>
                <w:u w:val="single"/>
              </w:rPr>
              <w:t>/</w:t>
            </w:r>
            <w:proofErr w:type="spellStart"/>
            <w:r w:rsidR="003E4BDF" w:rsidRPr="000C42F5">
              <w:rPr>
                <w:color w:val="0000FF"/>
                <w:u w:val="single"/>
              </w:rPr>
              <w:t>req</w:t>
            </w:r>
            <w:proofErr w:type="spellEnd"/>
            <w:r w:rsidR="003E4BDF" w:rsidRPr="000C42F5">
              <w:rPr>
                <w:color w:val="0000FF"/>
                <w:u w:val="single"/>
              </w:rPr>
              <w:t>/</w:t>
            </w:r>
            <w:proofErr w:type="spellStart"/>
            <w:r w:rsidR="003E4BDF" w:rsidRPr="000C42F5">
              <w:rPr>
                <w:color w:val="0000FF"/>
                <w:u w:val="single"/>
              </w:rPr>
              <w:t>hy_features_conceptual_model</w:t>
            </w:r>
            <w:proofErr w:type="spellEnd"/>
            <w:r w:rsidR="003E4BDF" w:rsidRPr="000C42F5">
              <w:rPr>
                <w:color w:val="0000FF"/>
                <w:u w:val="single"/>
              </w:rPr>
              <w:t>/mapping</w:t>
            </w:r>
          </w:p>
          <w:bookmarkEnd w:id="113"/>
          <w:p w14:paraId="356AFEA0" w14:textId="3D099B18" w:rsidR="001C3991" w:rsidRDefault="00F941F9">
            <w:pPr>
              <w:jc w:val="both"/>
            </w:pPr>
            <w:r w:rsidRPr="00B149B7">
              <w:t xml:space="preserve">An implementation schema conforming to HY_Features SHALL </w:t>
            </w:r>
            <w:r w:rsidR="00B77EBF">
              <w:t xml:space="preserve">implement </w:t>
            </w:r>
            <w:r w:rsidRPr="00B149B7">
              <w:t xml:space="preserve">one or more </w:t>
            </w:r>
            <w:r w:rsidR="001C3991">
              <w:t>f</w:t>
            </w:r>
            <w:r w:rsidRPr="00B149B7">
              <w:t xml:space="preserve">eature </w:t>
            </w:r>
            <w:r w:rsidR="001C3991">
              <w:t>t</w:t>
            </w:r>
            <w:r w:rsidR="001C3991" w:rsidRPr="00B149B7">
              <w:t xml:space="preserve">ypes </w:t>
            </w:r>
            <w:r w:rsidRPr="00B149B7">
              <w:t xml:space="preserve">defined </w:t>
            </w:r>
            <w:r w:rsidR="001C3991">
              <w:t>by</w:t>
            </w:r>
            <w:r w:rsidR="000C6B94">
              <w:t xml:space="preserve"> the HY_Features UML model in</w:t>
            </w:r>
            <w:r w:rsidR="001C3991" w:rsidRPr="00B149B7">
              <w:t xml:space="preserve"> </w:t>
            </w:r>
            <w:r w:rsidRPr="00B149B7">
              <w:t>this standard, including all mandatory properties</w:t>
            </w:r>
            <w:r w:rsidR="001C3991">
              <w:t>, associations, and default values.</w:t>
            </w:r>
          </w:p>
          <w:p w14:paraId="2F095924" w14:textId="3F2F6D4C" w:rsidR="00F941F9" w:rsidRPr="008E510D" w:rsidRDefault="001C3991">
            <w:pPr>
              <w:jc w:val="both"/>
            </w:pPr>
            <w:r>
              <w:t xml:space="preserve">A mapping </w:t>
            </w:r>
            <w:r w:rsidR="00A0584C">
              <w:t xml:space="preserve">implementation </w:t>
            </w:r>
            <w:r w:rsidRPr="00B149B7">
              <w:t xml:space="preserve">conforming to HY_Features SHALL </w:t>
            </w:r>
            <w:r>
              <w:t>implement mappings between existing feature types and one or more HY_Features feature types</w:t>
            </w:r>
            <w:r w:rsidR="000C6B94">
              <w:t xml:space="preserve"> as defined in</w:t>
            </w:r>
            <w:r>
              <w:t xml:space="preserve"> </w:t>
            </w:r>
            <w:r w:rsidR="000C6B94">
              <w:t xml:space="preserve">the HY_Features UML model in this standard, </w:t>
            </w:r>
            <w:r w:rsidRPr="00B149B7">
              <w:t>including all mandatory properties</w:t>
            </w:r>
            <w:r>
              <w:t>, associations, and default values.</w:t>
            </w:r>
          </w:p>
        </w:tc>
      </w:tr>
      <w:tr w:rsidR="0062341A" w:rsidRPr="008E510D" w14:paraId="5AD31D02" w14:textId="77777777" w:rsidTr="00A35AB1">
        <w:tc>
          <w:tcPr>
            <w:tcW w:w="1809" w:type="dxa"/>
          </w:tcPr>
          <w:p w14:paraId="105DA462" w14:textId="700CB628" w:rsidR="0062341A" w:rsidRPr="00B149B7" w:rsidRDefault="0062341A" w:rsidP="00A35AB1">
            <w:pPr>
              <w:jc w:val="both"/>
            </w:pPr>
            <w:r>
              <w:t>Requirement</w:t>
            </w:r>
          </w:p>
        </w:tc>
        <w:tc>
          <w:tcPr>
            <w:tcW w:w="6946" w:type="dxa"/>
          </w:tcPr>
          <w:p w14:paraId="6B280CD4" w14:textId="3FCCAC95" w:rsidR="00774F88" w:rsidRPr="000C42F5" w:rsidRDefault="00774F88" w:rsidP="00774F88">
            <w:pPr>
              <w:jc w:val="both"/>
              <w:rPr>
                <w:rStyle w:val="Hyperlink"/>
              </w:rPr>
            </w:pPr>
            <w:r w:rsidRPr="008C4A23">
              <w:rPr>
                <w:color w:val="0000FF"/>
                <w:u w:val="single"/>
              </w:rPr>
              <w:fldChar w:fldCharType="begin"/>
            </w:r>
            <w:r w:rsidRPr="008C4A23">
              <w:rPr>
                <w:color w:val="0000FF"/>
                <w:u w:val="single"/>
              </w:rPr>
              <w:instrText xml:space="preserve"> TC “</w:instrText>
            </w:r>
            <w:bookmarkStart w:id="115" w:name="_Toc341100941"/>
            <w:r>
              <w:rPr>
                <w:color w:val="0000FF"/>
                <w:u w:val="single"/>
              </w:rPr>
              <w:instrText xml:space="preserve">Req: </w:instrText>
            </w:r>
            <w:r w:rsidRPr="000C42F5">
              <w:rPr>
                <w:color w:val="0000FF"/>
                <w:u w:val="single"/>
              </w:rPr>
              <w:instrText>/req/hy_features_conceptual_model/</w:instrText>
            </w:r>
            <w:r>
              <w:rPr>
                <w:color w:val="0000FF"/>
                <w:u w:val="single"/>
              </w:rPr>
              <w:instrText>GF_Feature</w:instrText>
            </w:r>
            <w:bookmarkEnd w:id="115"/>
          </w:p>
          <w:p w14:paraId="2BC9D755" w14:textId="7A8111EE" w:rsidR="0062341A" w:rsidRDefault="00774F88" w:rsidP="00774F88">
            <w:pPr>
              <w:jc w:val="both"/>
              <w:rPr>
                <w:color w:val="0000FF"/>
                <w:u w:val="single"/>
              </w:rPr>
            </w:pPr>
            <w:r w:rsidRPr="000C42F5">
              <w:rPr>
                <w:color w:val="0000FF"/>
                <w:u w:val="single"/>
              </w:rPr>
              <w:instrText xml:space="preserve">“ </w:instrText>
            </w:r>
            <w:r w:rsidRPr="008C4A23">
              <w:rPr>
                <w:color w:val="0000FF"/>
                <w:u w:val="single"/>
              </w:rPr>
              <w:instrText xml:space="preserve">\f r \l  2 </w:instrText>
            </w:r>
            <w:r w:rsidRPr="008C4A23">
              <w:rPr>
                <w:color w:val="0000FF"/>
                <w:u w:val="single"/>
              </w:rPr>
              <w:fldChar w:fldCharType="end"/>
            </w:r>
            <w:r w:rsidRPr="000C42F5">
              <w:rPr>
                <w:color w:val="0000FF"/>
                <w:u w:val="single"/>
              </w:rPr>
              <w:t>/</w:t>
            </w:r>
            <w:r w:rsidR="0062341A" w:rsidRPr="000C42F5">
              <w:rPr>
                <w:color w:val="0000FF"/>
                <w:u w:val="single"/>
              </w:rPr>
              <w:t>/</w:t>
            </w:r>
            <w:proofErr w:type="spellStart"/>
            <w:r w:rsidR="0062341A" w:rsidRPr="000C42F5">
              <w:rPr>
                <w:color w:val="0000FF"/>
                <w:u w:val="single"/>
              </w:rPr>
              <w:t>req</w:t>
            </w:r>
            <w:proofErr w:type="spellEnd"/>
            <w:r w:rsidR="0062341A" w:rsidRPr="000C42F5">
              <w:rPr>
                <w:color w:val="0000FF"/>
                <w:u w:val="single"/>
              </w:rPr>
              <w:t>/</w:t>
            </w:r>
            <w:proofErr w:type="spellStart"/>
            <w:r w:rsidR="0062341A" w:rsidRPr="000C42F5">
              <w:rPr>
                <w:color w:val="0000FF"/>
                <w:u w:val="single"/>
              </w:rPr>
              <w:t>hy_features_conceptual_model</w:t>
            </w:r>
            <w:proofErr w:type="spellEnd"/>
            <w:r w:rsidR="0062341A" w:rsidRPr="000C42F5">
              <w:rPr>
                <w:color w:val="0000FF"/>
                <w:u w:val="single"/>
              </w:rPr>
              <w:t>/</w:t>
            </w:r>
            <w:proofErr w:type="spellStart"/>
            <w:r w:rsidR="0062341A">
              <w:rPr>
                <w:color w:val="0000FF"/>
                <w:u w:val="single"/>
              </w:rPr>
              <w:t>GF_Feature</w:t>
            </w:r>
            <w:proofErr w:type="spellEnd"/>
          </w:p>
          <w:p w14:paraId="7377ED2F" w14:textId="7F7F803B" w:rsidR="0062341A" w:rsidRPr="000C42F5" w:rsidRDefault="00F368B0">
            <w:pPr>
              <w:jc w:val="both"/>
              <w:rPr>
                <w:color w:val="0000FF"/>
                <w:u w:val="single"/>
              </w:rPr>
            </w:pPr>
            <w:r>
              <w:t>E</w:t>
            </w:r>
            <w:r w:rsidR="0062341A" w:rsidRPr="00EB5A8C">
              <w:t xml:space="preserve">ach </w:t>
            </w:r>
            <w:r>
              <w:t xml:space="preserve">implemented HY_Features </w:t>
            </w:r>
            <w:r w:rsidR="0062341A" w:rsidRPr="00EB5A8C">
              <w:t>feature</w:t>
            </w:r>
            <w:r w:rsidR="00E85BE3">
              <w:t xml:space="preserve"> type</w:t>
            </w:r>
            <w:r w:rsidR="0062341A" w:rsidRPr="00EB5A8C">
              <w:t xml:space="preserve"> </w:t>
            </w:r>
            <w:r w:rsidR="0062341A" w:rsidRPr="00B149B7">
              <w:t xml:space="preserve">SHALL be an instance of the </w:t>
            </w:r>
            <w:proofErr w:type="spellStart"/>
            <w:r w:rsidR="0062341A" w:rsidRPr="00B149B7">
              <w:t>GF_FeatureType</w:t>
            </w:r>
            <w:proofErr w:type="spellEnd"/>
            <w:r w:rsidR="0062341A" w:rsidRPr="00B149B7">
              <w:t xml:space="preserve"> (aka </w:t>
            </w:r>
            <w:proofErr w:type="spellStart"/>
            <w:r w:rsidR="0062341A" w:rsidRPr="00B149B7">
              <w:t>FeatureType</w:t>
            </w:r>
            <w:proofErr w:type="spellEnd"/>
            <w:r w:rsidR="0062341A" w:rsidRPr="00B149B7">
              <w:t>) «</w:t>
            </w:r>
            <w:proofErr w:type="spellStart"/>
            <w:r w:rsidR="0062341A" w:rsidRPr="00B149B7">
              <w:t>metaclass</w:t>
            </w:r>
            <w:proofErr w:type="spellEnd"/>
            <w:r w:rsidR="0062341A" w:rsidRPr="00B149B7">
              <w:t>»</w:t>
            </w:r>
          </w:p>
        </w:tc>
      </w:tr>
    </w:tbl>
    <w:p w14:paraId="4D789C3A" w14:textId="4E56DBAD" w:rsidR="00106C0B" w:rsidRDefault="00106C0B" w:rsidP="00450C77">
      <w:pPr>
        <w:pStyle w:val="NormalWeb"/>
        <w:jc w:val="both"/>
        <w:rPr>
          <w:lang w:val="en-US"/>
        </w:rPr>
      </w:pPr>
      <w:r w:rsidRPr="003F4892">
        <w:rPr>
          <w:lang w:val="en-US"/>
        </w:rPr>
        <w:t>The HY_Features model</w:t>
      </w:r>
      <w:r w:rsidR="000324CC">
        <w:rPr>
          <w:lang w:val="en-US"/>
        </w:rPr>
        <w:t xml:space="preserve"> specified in this standard</w:t>
      </w:r>
      <w:r w:rsidRPr="003F4892">
        <w:rPr>
          <w:lang w:val="en-US"/>
        </w:rPr>
        <w:t xml:space="preserve">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w:t>
      </w:r>
      <w:r w:rsidR="000C6B94">
        <w:rPr>
          <w:lang w:val="en-US"/>
        </w:rPr>
        <w:t xml:space="preserve">either </w:t>
      </w:r>
      <w:r w:rsidRPr="003F4892">
        <w:rPr>
          <w:lang w:val="en-US"/>
        </w:rPr>
        <w:t xml:space="preserve">an implementation </w:t>
      </w:r>
      <w:r w:rsidR="000C6B94">
        <w:rPr>
          <w:lang w:val="en-US"/>
        </w:rPr>
        <w:t xml:space="preserve">schema </w:t>
      </w:r>
      <w:r w:rsidRPr="003F4892">
        <w:rPr>
          <w:lang w:val="en-US"/>
        </w:rPr>
        <w:t xml:space="preserve">that </w:t>
      </w:r>
      <w:r w:rsidR="000C6B94">
        <w:rPr>
          <w:lang w:val="en-US"/>
        </w:rPr>
        <w:t>implements</w:t>
      </w:r>
      <w:r w:rsidR="000C6B94" w:rsidRPr="003F4892">
        <w:rPr>
          <w:lang w:val="en-US"/>
        </w:rPr>
        <w:t xml:space="preserve"> </w:t>
      </w:r>
      <w:r w:rsidR="00FD5E6D" w:rsidRPr="003F4892">
        <w:rPr>
          <w:lang w:val="en-US"/>
        </w:rPr>
        <w:t>concepts</w:t>
      </w:r>
      <w:r w:rsidRPr="003F4892">
        <w:rPr>
          <w:lang w:val="en-US"/>
        </w:rPr>
        <w:t xml:space="preserve"> </w:t>
      </w:r>
      <w:r w:rsidR="00FD5E6D" w:rsidRPr="003F4892">
        <w:rPr>
          <w:lang w:val="en-US"/>
        </w:rPr>
        <w:t>defined in</w:t>
      </w:r>
      <w:r w:rsidRPr="003F4892">
        <w:rPr>
          <w:lang w:val="en-US"/>
        </w:rPr>
        <w:t xml:space="preserve"> the HY_Features model</w:t>
      </w:r>
      <w:r w:rsidR="000C6B94">
        <w:rPr>
          <w:lang w:val="en-US"/>
        </w:rPr>
        <w:t>, or a schema mapping that maps between disparate existing feature types by means of common HY_Features concepts</w:t>
      </w:r>
      <w:r w:rsidRPr="003F4892">
        <w:rPr>
          <w:lang w:val="en-US"/>
        </w:rPr>
        <w:t>.</w:t>
      </w:r>
      <w:r w:rsidRPr="008E510D">
        <w:rPr>
          <w:lang w:val="en-US"/>
        </w:rPr>
        <w:t xml:space="preserve"> </w:t>
      </w:r>
    </w:p>
    <w:p w14:paraId="16FA5680" w14:textId="55AC53FF" w:rsidR="0062341A" w:rsidRPr="008E510D" w:rsidRDefault="0062341A" w:rsidP="00450C77">
      <w:pPr>
        <w:pStyle w:val="NormalWeb"/>
        <w:jc w:val="both"/>
        <w:rPr>
          <w:lang w:val="en-US"/>
        </w:rPr>
      </w:pPr>
      <w:r>
        <w:rPr>
          <w:lang w:val="en-US"/>
        </w:rPr>
        <w:t xml:space="preserve">The feature types in the HY_Features conceptual model are defined below according to the modules and leaf packages described above into which their UML classes have been grouped. </w:t>
      </w:r>
    </w:p>
    <w:p w14:paraId="37811688" w14:textId="1D9017A0" w:rsidR="00106C0B" w:rsidRPr="008E510D" w:rsidRDefault="00106C0B" w:rsidP="00450C77">
      <w:pPr>
        <w:pStyle w:val="Heading2"/>
        <w:jc w:val="both"/>
      </w:pPr>
      <w:bookmarkStart w:id="116" w:name="_Toc467163350"/>
      <w:bookmarkStart w:id="117" w:name="_Toc467226158"/>
      <w:bookmarkStart w:id="118" w:name="_Toc467163351"/>
      <w:bookmarkStart w:id="119" w:name="_Toc467226159"/>
      <w:bookmarkStart w:id="120" w:name="_Toc467163352"/>
      <w:bookmarkStart w:id="121" w:name="_Toc467226160"/>
      <w:bookmarkStart w:id="122" w:name="_Toc467163353"/>
      <w:bookmarkStart w:id="123" w:name="_Toc467226161"/>
      <w:bookmarkStart w:id="124" w:name="_Toc467163354"/>
      <w:bookmarkStart w:id="125" w:name="_Toc467226162"/>
      <w:bookmarkStart w:id="126" w:name="_Toc467163380"/>
      <w:bookmarkStart w:id="127" w:name="_Toc467226188"/>
      <w:bookmarkStart w:id="128" w:name="_Toc458775748"/>
      <w:bookmarkStart w:id="129" w:name="_Toc484604396"/>
      <w:bookmarkEnd w:id="116"/>
      <w:bookmarkEnd w:id="117"/>
      <w:bookmarkEnd w:id="118"/>
      <w:bookmarkEnd w:id="119"/>
      <w:bookmarkEnd w:id="120"/>
      <w:bookmarkEnd w:id="121"/>
      <w:bookmarkEnd w:id="122"/>
      <w:bookmarkEnd w:id="123"/>
      <w:bookmarkEnd w:id="124"/>
      <w:bookmarkEnd w:id="125"/>
      <w:bookmarkEnd w:id="126"/>
      <w:bookmarkEnd w:id="127"/>
      <w:proofErr w:type="spellStart"/>
      <w:r w:rsidRPr="008E510D">
        <w:t>Hydro</w:t>
      </w:r>
      <w:r w:rsidR="007A6369">
        <w:t>F</w:t>
      </w:r>
      <w:r w:rsidRPr="008E510D">
        <w:t>eature</w:t>
      </w:r>
      <w:proofErr w:type="spellEnd"/>
      <w:r w:rsidRPr="008E510D">
        <w:t xml:space="preserve"> </w:t>
      </w:r>
      <w:bookmarkEnd w:id="128"/>
      <w:r w:rsidR="0062341A">
        <w:t>module</w:t>
      </w:r>
      <w:bookmarkEnd w:id="129"/>
    </w:p>
    <w:p w14:paraId="48306C19" w14:textId="595157A4" w:rsidR="00855EAF" w:rsidRDefault="00855EAF" w:rsidP="00855EAF">
      <w:pPr>
        <w:pStyle w:val="NormalWeb"/>
        <w:jc w:val="both"/>
        <w:rPr>
          <w:lang w:val="en-US"/>
        </w:rPr>
      </w:pPr>
      <w:r>
        <w:rPr>
          <w:lang w:val="en-US"/>
        </w:rPr>
        <w:t xml:space="preserve">The </w:t>
      </w:r>
      <w:proofErr w:type="spellStart"/>
      <w:r>
        <w:rPr>
          <w:lang w:val="en-US"/>
        </w:rPr>
        <w:t>HydroFeature</w:t>
      </w:r>
      <w:proofErr w:type="spellEnd"/>
      <w:r>
        <w:rPr>
          <w:lang w:val="en-US"/>
        </w:rPr>
        <w:t xml:space="preserve"> </w:t>
      </w:r>
      <w:r w:rsidR="0062341A">
        <w:rPr>
          <w:lang w:val="en-US"/>
        </w:rPr>
        <w:t>module</w:t>
      </w:r>
      <w:r>
        <w:rPr>
          <w:lang w:val="en-US"/>
        </w:rPr>
        <w:t xml:space="preserve"> provides the core concepts of a named hydrologic feature</w:t>
      </w:r>
      <w:r w:rsidR="0062341A">
        <w:rPr>
          <w:lang w:val="en-US"/>
        </w:rPr>
        <w:t xml:space="preserve"> in the Named Feature</w:t>
      </w:r>
      <w:r w:rsidR="00024219">
        <w:rPr>
          <w:lang w:val="en-US"/>
        </w:rPr>
        <w:t xml:space="preserve"> (shown in Yellow)</w:t>
      </w:r>
      <w:r>
        <w:rPr>
          <w:lang w:val="en-US"/>
        </w:rPr>
        <w:t xml:space="preserve">, of a hydrologic complex </w:t>
      </w:r>
      <w:r w:rsidR="00002D2B">
        <w:rPr>
          <w:lang w:val="en-US"/>
        </w:rPr>
        <w:t>in which</w:t>
      </w:r>
      <w:r w:rsidRPr="008E510D">
        <w:rPr>
          <w:lang w:val="en-US"/>
        </w:rPr>
        <w:t xml:space="preserve"> the union of catchment and </w:t>
      </w:r>
      <w:r>
        <w:rPr>
          <w:lang w:val="en-US"/>
        </w:rPr>
        <w:t>its</w:t>
      </w:r>
      <w:r w:rsidRPr="008E510D">
        <w:rPr>
          <w:lang w:val="en-US"/>
        </w:rPr>
        <w:t xml:space="preserve"> c</w:t>
      </w:r>
      <w:r>
        <w:rPr>
          <w:lang w:val="en-US"/>
        </w:rPr>
        <w:t>ommon outlet is realized</w:t>
      </w:r>
      <w:r w:rsidR="008A22D1">
        <w:rPr>
          <w:lang w:val="en-US"/>
        </w:rPr>
        <w:t xml:space="preserve"> in several ways</w:t>
      </w:r>
      <w:r>
        <w:rPr>
          <w:lang w:val="en-US"/>
        </w:rPr>
        <w:t xml:space="preserve"> </w:t>
      </w:r>
      <w:r w:rsidR="008A22D1">
        <w:rPr>
          <w:lang w:val="en-US"/>
        </w:rPr>
        <w:t>by</w:t>
      </w:r>
      <w:r>
        <w:rPr>
          <w:lang w:val="en-US"/>
        </w:rPr>
        <w:t xml:space="preserve"> a collection of </w:t>
      </w:r>
      <w:r w:rsidRPr="008E510D">
        <w:rPr>
          <w:lang w:val="en-US"/>
        </w:rPr>
        <w:t>hydrologic features</w:t>
      </w:r>
      <w:r w:rsidR="00024219">
        <w:rPr>
          <w:lang w:val="en-US"/>
        </w:rPr>
        <w:t xml:space="preserve"> (shown in Blue)</w:t>
      </w:r>
      <w:r>
        <w:rPr>
          <w:lang w:val="en-US"/>
        </w:rPr>
        <w:t xml:space="preserve">, and of a river </w:t>
      </w:r>
      <w:r w:rsidR="00114FC3">
        <w:rPr>
          <w:lang w:val="en-US"/>
        </w:rPr>
        <w:t xml:space="preserve">referencing </w:t>
      </w:r>
      <w:r>
        <w:rPr>
          <w:lang w:val="en-US"/>
        </w:rPr>
        <w:t xml:space="preserve">system which allows </w:t>
      </w:r>
      <w:r w:rsidR="008A22D1">
        <w:rPr>
          <w:lang w:val="en-US"/>
        </w:rPr>
        <w:t>placement of</w:t>
      </w:r>
      <w:r>
        <w:rPr>
          <w:lang w:val="en-US"/>
        </w:rPr>
        <w:t xml:space="preserve"> an arbitrary </w:t>
      </w:r>
      <w:r w:rsidR="008A22D1">
        <w:rPr>
          <w:lang w:val="en-US"/>
        </w:rPr>
        <w:t xml:space="preserve">feature ‘along a river’ using </w:t>
      </w:r>
      <w:r>
        <w:rPr>
          <w:lang w:val="en-US"/>
        </w:rPr>
        <w:t xml:space="preserve">linear referencing </w:t>
      </w:r>
      <w:r w:rsidR="00024219">
        <w:rPr>
          <w:lang w:val="en-US"/>
        </w:rPr>
        <w:t xml:space="preserve">(shown in Green) </w:t>
      </w:r>
      <w:r>
        <w:rPr>
          <w:lang w:val="en-US"/>
        </w:rPr>
        <w:t xml:space="preserve">along a </w:t>
      </w:r>
      <w:r w:rsidR="00151794">
        <w:rPr>
          <w:lang w:val="en-US"/>
        </w:rPr>
        <w:t xml:space="preserve">one-dimensional </w:t>
      </w:r>
      <w:r>
        <w:rPr>
          <w:lang w:val="en-US"/>
        </w:rPr>
        <w:t>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lastRenderedPageBreak/>
        <w:drawing>
          <wp:inline distT="0" distB="0" distL="0" distR="0" wp14:anchorId="239D546F" wp14:editId="268C9D3B">
            <wp:extent cx="5448560" cy="271016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48560" cy="2710165"/>
                    </a:xfrm>
                    <a:prstGeom prst="rect">
                      <a:avLst/>
                    </a:prstGeom>
                    <a:noFill/>
                    <a:ln>
                      <a:noFill/>
                    </a:ln>
                  </pic:spPr>
                </pic:pic>
              </a:graphicData>
            </a:graphic>
          </wp:inline>
        </w:drawing>
      </w:r>
    </w:p>
    <w:p w14:paraId="794162FE" w14:textId="51F00F41" w:rsidR="00024219" w:rsidRDefault="00F60DD4" w:rsidP="00834E29">
      <w:pPr>
        <w:pStyle w:val="OGCFigure"/>
        <w:outlineLvl w:val="0"/>
      </w:pPr>
      <w:bookmarkStart w:id="130" w:name="_Ref463955372"/>
      <w:bookmarkStart w:id="131" w:name="_Toc484066558"/>
      <w:r>
        <w:t xml:space="preserve">Figure </w:t>
      </w:r>
      <w:fldSimple w:instr=" SEQ Figure \* ARABIC ">
        <w:r w:rsidR="00BC1551">
          <w:rPr>
            <w:noProof/>
          </w:rPr>
          <w:t>21</w:t>
        </w:r>
      </w:fldSimple>
      <w:bookmarkEnd w:id="130"/>
      <w:r>
        <w:t xml:space="preserve">: Hydro Feature </w:t>
      </w:r>
      <w:r w:rsidR="00627DC3">
        <w:t>Requirements</w:t>
      </w:r>
      <w:r>
        <w:t xml:space="preserve"> Class Diagram</w:t>
      </w:r>
      <w:bookmarkEnd w:id="131"/>
      <w:r w:rsidRPr="008E510D">
        <w:t xml:space="preserve"> </w:t>
      </w:r>
    </w:p>
    <w:p w14:paraId="522E8F6F" w14:textId="77777777" w:rsidR="00F60DD4" w:rsidRPr="008E510D" w:rsidRDefault="00F60DD4" w:rsidP="00A35EAE">
      <w:pPr>
        <w:pStyle w:val="OGCFigure"/>
      </w:pPr>
    </w:p>
    <w:p w14:paraId="16469529" w14:textId="0BB7DFFC" w:rsidR="000A1A34" w:rsidRDefault="00024219" w:rsidP="00A755C7">
      <w:pPr>
        <w:pStyle w:val="NormalWeb"/>
        <w:jc w:val="both"/>
        <w:rPr>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t xml:space="preserve">domain. Note that alternative code lists may be used but should be related to the terms in </w:t>
      </w:r>
      <w:r w:rsidR="00A261E4" w:rsidRPr="008E510D">
        <w:t>but should be</w:t>
      </w:r>
      <w:r w:rsidR="00A261E4">
        <w:t xml:space="preserve"> related to the terms in Annex B</w:t>
      </w:r>
      <w:r w:rsidR="00A261E4" w:rsidRPr="008E510D">
        <w:t>.</w:t>
      </w:r>
      <w:r w:rsidR="00A261E4">
        <w:t>4</w:t>
      </w:r>
      <w:r w:rsidR="00A261E4" w:rsidRPr="008E510D">
        <w:t xml:space="preserve"> using an appropriate formalism</w:t>
      </w:r>
      <w:r w:rsidR="00A261E4">
        <w:t>.</w:t>
      </w:r>
    </w:p>
    <w:p w14:paraId="5182A09A" w14:textId="2CD515FF" w:rsidR="00534974" w:rsidRPr="008E510D" w:rsidRDefault="00534974" w:rsidP="00A755C7">
      <w:pPr>
        <w:pStyle w:val="NormalWeb"/>
        <w:jc w:val="both"/>
      </w:pPr>
      <w:r w:rsidRPr="008E510D">
        <w:rPr>
          <w:noProof/>
          <w:lang w:val="en-US" w:eastAsia="en-US"/>
        </w:rPr>
        <w:drawing>
          <wp:inline distT="0" distB="0" distL="0" distR="0" wp14:anchorId="1D23DD8A" wp14:editId="6B29B173">
            <wp:extent cx="5486399" cy="2339088"/>
            <wp:effectExtent l="0" t="0" r="635"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86399" cy="2339088"/>
                    </a:xfrm>
                    <a:prstGeom prst="rect">
                      <a:avLst/>
                    </a:prstGeom>
                    <a:noFill/>
                    <a:ln>
                      <a:noFill/>
                    </a:ln>
                  </pic:spPr>
                </pic:pic>
              </a:graphicData>
            </a:graphic>
          </wp:inline>
        </w:drawing>
      </w:r>
    </w:p>
    <w:p w14:paraId="1B5814D5" w14:textId="59EB4D48" w:rsidR="00534974" w:rsidRDefault="00534974" w:rsidP="00834E29">
      <w:pPr>
        <w:pStyle w:val="OGCFigure"/>
        <w:outlineLvl w:val="0"/>
      </w:pPr>
      <w:bookmarkStart w:id="132" w:name="_Ref462736672"/>
      <w:bookmarkStart w:id="133" w:name="_Toc484066559"/>
      <w:r w:rsidRPr="008E510D">
        <w:t xml:space="preserve">Figure </w:t>
      </w:r>
      <w:fldSimple w:instr=" SEQ Figure \* ARABIC ">
        <w:r w:rsidR="00BC1551">
          <w:rPr>
            <w:noProof/>
          </w:rPr>
          <w:t>22</w:t>
        </w:r>
      </w:fldSimple>
      <w:bookmarkEnd w:id="132"/>
      <w:r w:rsidRPr="008E510D">
        <w:t>: Hydro Feature – external dependencies</w:t>
      </w:r>
      <w:bookmarkEnd w:id="133"/>
    </w:p>
    <w:p w14:paraId="6EB21525" w14:textId="012473EB" w:rsidR="0060713B" w:rsidRPr="008E510D" w:rsidRDefault="00997CEC" w:rsidP="0060713B">
      <w:pPr>
        <w:pStyle w:val="NormalWeb"/>
        <w:jc w:val="both"/>
        <w:rPr>
          <w:lang w:val="en-US"/>
        </w:rPr>
      </w:pPr>
      <w:r w:rsidRPr="00E30BF1">
        <w:rPr>
          <w:lang w:val="en-US"/>
        </w:rPr>
        <w:t>The HY_HydroFeature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27536AD1" w:rsidR="001708E4" w:rsidRPr="008E510D" w:rsidRDefault="00627DC3" w:rsidP="001708E4">
      <w:pPr>
        <w:pStyle w:val="NormalWeb"/>
        <w:jc w:val="both"/>
        <w:rPr>
          <w:lang w:val="en-US"/>
        </w:rPr>
      </w:pPr>
      <w:r>
        <w:rPr>
          <w:lang w:val="en-US"/>
        </w:rPr>
        <w:lastRenderedPageBreak/>
        <w:t>As an</w:t>
      </w:r>
      <w:r w:rsidR="001708E4">
        <w:rPr>
          <w:lang w:val="en-US"/>
        </w:rPr>
        <w:t xml:space="preserve"> instance of t</w:t>
      </w:r>
      <w:r>
        <w:rPr>
          <w:lang w:val="en-US"/>
        </w:rPr>
        <w:t xml:space="preserve">he General Feature </w:t>
      </w:r>
      <w:proofErr w:type="spellStart"/>
      <w:r>
        <w:rPr>
          <w:lang w:val="en-US"/>
        </w:rPr>
        <w:t>metaclass</w:t>
      </w:r>
      <w:proofErr w:type="spellEnd"/>
      <w:r>
        <w:rPr>
          <w:lang w:val="en-US"/>
        </w:rPr>
        <w:t xml:space="preserve"> a</w:t>
      </w:r>
      <w:r w:rsidR="001708E4">
        <w:rPr>
          <w:lang w:val="en-US"/>
        </w:rPr>
        <w:t xml:space="preserve"> feature type is identified by a unique identifier and typical properties. Typically, a hydrologic feature is additionally identified through names in common usage and through </w:t>
      </w:r>
      <w:r w:rsidR="001708E4" w:rsidRPr="008E510D">
        <w:rPr>
          <w:lang w:val="en-US"/>
        </w:rPr>
        <w:t>hydrologically significant characteristics</w:t>
      </w:r>
      <w:r w:rsidR="001708E4">
        <w:rPr>
          <w:lang w:val="en-US"/>
        </w:rPr>
        <w:t xml:space="preserve">. </w:t>
      </w:r>
    </w:p>
    <w:p w14:paraId="7F3F1639" w14:textId="46359BDB" w:rsidR="001708E4" w:rsidRPr="001B5AD0" w:rsidRDefault="001708E4" w:rsidP="00F22CC8">
      <w:pPr>
        <w:pStyle w:val="NormalWeb"/>
        <w:jc w:val="both"/>
        <w:rPr>
          <w:lang w:val="en-US"/>
        </w:rPr>
      </w:pPr>
      <w:r w:rsidRPr="008E510D">
        <w:rPr>
          <w:lang w:val="en-US"/>
        </w:rPr>
        <w:t xml:space="preserve">The </w:t>
      </w:r>
      <w:proofErr w:type="spellStart"/>
      <w:r>
        <w:rPr>
          <w:lang w:val="en-US"/>
        </w:rPr>
        <w:t>HY_HydroFeature</w:t>
      </w:r>
      <w:proofErr w:type="spellEnd"/>
      <w:r>
        <w:rPr>
          <w:lang w:val="en-US"/>
        </w:rPr>
        <w:t xml:space="preserve"> feature type </w:t>
      </w:r>
      <w:r w:rsidRPr="008E510D">
        <w:rPr>
          <w:lang w:val="en-US"/>
        </w:rPr>
        <w:t xml:space="preserve">is </w:t>
      </w:r>
      <w:r>
        <w:rPr>
          <w:lang w:val="en-US"/>
        </w:rPr>
        <w:t>specialized</w:t>
      </w:r>
      <w:r w:rsidRPr="008E510D">
        <w:rPr>
          <w:lang w:val="en-US"/>
        </w:rPr>
        <w:t xml:space="preserve"> </w:t>
      </w:r>
      <w:r w:rsidR="00017231">
        <w:rPr>
          <w:lang w:val="en-US"/>
        </w:rPr>
        <w:t>into</w:t>
      </w:r>
      <w:r w:rsidR="00017231" w:rsidRPr="008E510D">
        <w:rPr>
          <w:lang w:val="en-US"/>
        </w:rPr>
        <w:t xml:space="preserve"> </w:t>
      </w:r>
      <w:r w:rsidR="00017231">
        <w:rPr>
          <w:lang w:val="en-US"/>
        </w:rPr>
        <w:t xml:space="preserve">more </w:t>
      </w:r>
      <w:r w:rsidRPr="008E510D">
        <w:rPr>
          <w:lang w:val="en-US"/>
        </w:rPr>
        <w:t xml:space="preserve">specific feature types, which specify </w:t>
      </w:r>
      <w:r w:rsidR="00017231">
        <w:rPr>
          <w:lang w:val="en-US"/>
        </w:rPr>
        <w:t xml:space="preserve">additional </w:t>
      </w:r>
      <w:r w:rsidRPr="008E510D">
        <w:rPr>
          <w:lang w:val="en-US"/>
        </w:rPr>
        <w:t xml:space="preserve">properties </w:t>
      </w:r>
      <w:r w:rsidR="00017231">
        <w:rPr>
          <w:lang w:val="en-US"/>
        </w:rPr>
        <w:t>and represent particular</w:t>
      </w:r>
      <w:r w:rsidRPr="008E510D">
        <w:rPr>
          <w:lang w:val="en-US"/>
        </w:rPr>
        <w:t xml:space="preserve"> hydrolog</w:t>
      </w:r>
      <w:r w:rsidR="00017231">
        <w:rPr>
          <w:lang w:val="en-US"/>
        </w:rPr>
        <w:t>ic</w:t>
      </w:r>
      <w:r w:rsidRPr="008E510D">
        <w:rPr>
          <w:lang w:val="en-US"/>
        </w:rPr>
        <w:t xml:space="preserve"> phenomen</w:t>
      </w:r>
      <w:r w:rsidR="00017231">
        <w:rPr>
          <w:lang w:val="en-US"/>
        </w:rPr>
        <w:t>a</w:t>
      </w:r>
      <w:r w:rsidRPr="008E510D">
        <w:rPr>
          <w:lang w:val="en-US"/>
        </w:rPr>
        <w:t xml:space="preserve"> (</w:t>
      </w:r>
      <w:r w:rsidR="00700E20">
        <w:rPr>
          <w:lang w:val="en-US"/>
        </w:rPr>
        <w:fldChar w:fldCharType="begin"/>
      </w:r>
      <w:r w:rsidR="00700E20">
        <w:rPr>
          <w:lang w:val="en-US"/>
        </w:rPr>
        <w:instrText xml:space="preserve"> REF _Ref462910194 \h </w:instrText>
      </w:r>
      <w:r w:rsidR="00700E20">
        <w:rPr>
          <w:lang w:val="en-US"/>
        </w:rPr>
      </w:r>
      <w:r w:rsidR="00700E20">
        <w:rPr>
          <w:lang w:val="en-US"/>
        </w:rPr>
        <w:fldChar w:fldCharType="separate"/>
      </w:r>
      <w:r w:rsidR="00BC1551">
        <w:t xml:space="preserve">Figure </w:t>
      </w:r>
      <w:r w:rsidR="00BC1551">
        <w:rPr>
          <w:noProof/>
        </w:rPr>
        <w:t>23</w:t>
      </w:r>
      <w:r w:rsidR="00700E2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drawing>
          <wp:inline distT="0" distB="0" distL="0" distR="0" wp14:anchorId="5261C1C7" wp14:editId="69819793">
            <wp:extent cx="5486398" cy="4037043"/>
            <wp:effectExtent l="0" t="0" r="635"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86398" cy="4037043"/>
                    </a:xfrm>
                    <a:prstGeom prst="rect">
                      <a:avLst/>
                    </a:prstGeom>
                    <a:noFill/>
                    <a:ln>
                      <a:noFill/>
                    </a:ln>
                  </pic:spPr>
                </pic:pic>
              </a:graphicData>
            </a:graphic>
          </wp:inline>
        </w:drawing>
      </w:r>
    </w:p>
    <w:p w14:paraId="72AA70E5" w14:textId="6A41F24C" w:rsidR="007451BA" w:rsidRPr="008E510D" w:rsidRDefault="007451BA" w:rsidP="00834E29">
      <w:pPr>
        <w:pStyle w:val="OGCFigure"/>
        <w:outlineLvl w:val="0"/>
      </w:pPr>
      <w:bookmarkStart w:id="134" w:name="_Ref462910194"/>
      <w:bookmarkStart w:id="135" w:name="_Ref462910188"/>
      <w:bookmarkStart w:id="136" w:name="_Toc484066560"/>
      <w:r>
        <w:t xml:space="preserve">Figure </w:t>
      </w:r>
      <w:fldSimple w:instr=" SEQ Figure \* ARABIC ">
        <w:r w:rsidR="00BC1551">
          <w:rPr>
            <w:noProof/>
          </w:rPr>
          <w:t>23</w:t>
        </w:r>
      </w:fldSimple>
      <w:bookmarkEnd w:id="134"/>
      <w:r>
        <w:t xml:space="preserve">: </w:t>
      </w:r>
      <w:r w:rsidRPr="008E510D">
        <w:t>Hydrologic features describing separate aspects of hydrology phenomen</w:t>
      </w:r>
      <w:r w:rsidR="00175F0F">
        <w:t>a</w:t>
      </w:r>
      <w:bookmarkEnd w:id="135"/>
      <w:bookmarkEnd w:id="136"/>
    </w:p>
    <w:p w14:paraId="27B21A0D" w14:textId="77777777" w:rsidR="00CE5B26" w:rsidRDefault="006238C9" w:rsidP="006238C9">
      <w:pPr>
        <w:jc w:val="both"/>
        <w:rPr>
          <w:rStyle w:val="Strong"/>
          <w:b w:val="0"/>
        </w:rPr>
      </w:pPr>
      <w:r w:rsidRPr="008E510D">
        <w:t xml:space="preserve">The definitions </w:t>
      </w:r>
      <w:r w:rsidR="0062341A">
        <w:t>of</w:t>
      </w:r>
      <w:r w:rsidRPr="008E510D">
        <w:t xml:space="preserve"> </w:t>
      </w:r>
      <w:proofErr w:type="spellStart"/>
      <w:r w:rsidRPr="008E510D">
        <w:t>HydroFeature</w:t>
      </w:r>
      <w:proofErr w:type="spellEnd"/>
      <w:r w:rsidRPr="008E510D">
        <w:t xml:space="preserve"> </w:t>
      </w:r>
      <w:r w:rsidR="0062341A">
        <w:t>feature types</w:t>
      </w:r>
      <w:r w:rsidR="0062341A" w:rsidRPr="008E510D">
        <w:t xml:space="preserve"> </w:t>
      </w:r>
      <w:r w:rsidRPr="008E510D">
        <w:t xml:space="preserve">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Strong"/>
          <w:b w:val="0"/>
        </w:rPr>
        <w:t>.</w:t>
      </w:r>
    </w:p>
    <w:p w14:paraId="2FFB2A2D" w14:textId="77777777" w:rsidR="00CE5B26" w:rsidRDefault="00CE5B26" w:rsidP="006238C9">
      <w:pPr>
        <w:jc w:val="both"/>
        <w:rPr>
          <w:rStyle w:val="Strong"/>
          <w:b w:val="0"/>
        </w:rPr>
      </w:pPr>
    </w:p>
    <w:p w14:paraId="19D54E69" w14:textId="769E3F9C" w:rsidR="006238C9" w:rsidRDefault="006238C9" w:rsidP="006238C9">
      <w:pPr>
        <w:jc w:val="both"/>
        <w:rPr>
          <w:rStyle w:val="Strong"/>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4F3FB068" w:rsidR="00334360" w:rsidRPr="008E510D" w:rsidRDefault="0062341A" w:rsidP="00834E29">
      <w:pPr>
        <w:pStyle w:val="Heading3"/>
        <w:jc w:val="both"/>
      </w:pPr>
      <w:bookmarkStart w:id="137" w:name="_Toc484604397"/>
      <w:r>
        <w:lastRenderedPageBreak/>
        <w:t>Named Feature Package</w:t>
      </w:r>
      <w:bookmarkEnd w:id="137"/>
    </w:p>
    <w:p w14:paraId="7707CB88" w14:textId="11810E08" w:rsidR="007C5290" w:rsidRDefault="007C5290" w:rsidP="007C5290">
      <w:pPr>
        <w:pStyle w:val="NormalWeb"/>
        <w:jc w:val="both"/>
        <w:rPr>
          <w:lang w:val="en-US"/>
        </w:rPr>
      </w:pPr>
      <w:r>
        <w:rPr>
          <w:lang w:val="en-US"/>
        </w:rPr>
        <w:t>The N</w:t>
      </w:r>
      <w:r w:rsidRPr="008E510D">
        <w:rPr>
          <w:lang w:val="en-US"/>
        </w:rPr>
        <w:t xml:space="preserve">amed Feature </w:t>
      </w:r>
      <w:r w:rsidR="0062341A">
        <w:rPr>
          <w:lang w:val="en-US"/>
        </w:rPr>
        <w:t>package</w:t>
      </w:r>
      <w:r w:rsidR="0062341A" w:rsidRPr="008E510D">
        <w:rPr>
          <w:lang w:val="en-US"/>
        </w:rPr>
        <w:t xml:space="preserve"> </w:t>
      </w:r>
      <w:r w:rsidRPr="008E510D">
        <w:rPr>
          <w:lang w:val="en-US"/>
        </w:rPr>
        <w:t>(</w:t>
      </w:r>
      <w:r w:rsidR="00700E20">
        <w:rPr>
          <w:lang w:val="en-US"/>
        </w:rPr>
        <w:fldChar w:fldCharType="begin"/>
      </w:r>
      <w:r w:rsidR="00700E20">
        <w:rPr>
          <w:lang w:val="en-US"/>
        </w:rPr>
        <w:instrText xml:space="preserve"> REF _Ref462910244 \h </w:instrText>
      </w:r>
      <w:r w:rsidR="00700E20">
        <w:rPr>
          <w:lang w:val="en-US"/>
        </w:rPr>
      </w:r>
      <w:r w:rsidR="00700E20">
        <w:rPr>
          <w:lang w:val="en-US"/>
        </w:rPr>
        <w:fldChar w:fldCharType="separate"/>
      </w:r>
      <w:r w:rsidR="00BC1551" w:rsidRPr="00B4245D">
        <w:t xml:space="preserve">Figure </w:t>
      </w:r>
      <w:r w:rsidR="00BC1551">
        <w:rPr>
          <w:noProof/>
        </w:rPr>
        <w:t>24</w:t>
      </w:r>
      <w:r w:rsidR="00700E20">
        <w:rPr>
          <w:lang w:val="en-US"/>
        </w:rPr>
        <w:fldChar w:fldCharType="end"/>
      </w:r>
      <w:r w:rsidRPr="008E510D">
        <w:rPr>
          <w:lang w:val="en-US"/>
        </w:rPr>
        <w:t xml:space="preserve">) </w:t>
      </w:r>
      <w:r>
        <w:rPr>
          <w:lang w:val="en-US"/>
        </w:rPr>
        <w:t xml:space="preserve">defines the </w:t>
      </w:r>
      <w:proofErr w:type="spellStart"/>
      <w:r>
        <w:rPr>
          <w:lang w:val="en-US"/>
        </w:rPr>
        <w:t>HY_HydroFeature</w:t>
      </w:r>
      <w:proofErr w:type="spellEnd"/>
      <w:r>
        <w:rPr>
          <w:lang w:val="en-US"/>
        </w:rPr>
        <w:t xml:space="preserve"> type as </w:t>
      </w:r>
      <w:r w:rsidR="00CE5B26">
        <w:rPr>
          <w:lang w:val="en-US"/>
        </w:rPr>
        <w:t xml:space="preserve">a </w:t>
      </w:r>
      <w:r>
        <w:rPr>
          <w:lang w:val="en-US"/>
        </w:rPr>
        <w:t xml:space="preserve">basic feature </w:t>
      </w:r>
      <w:r w:rsidRPr="008E510D">
        <w:rPr>
          <w:lang w:val="en-US"/>
        </w:rPr>
        <w:t xml:space="preserve">to reflect </w:t>
      </w:r>
      <w:r w:rsidR="00CE5B26">
        <w:rPr>
          <w:lang w:val="en-US"/>
        </w:rPr>
        <w:t>the</w:t>
      </w:r>
      <w:r w:rsidRPr="008E510D">
        <w:rPr>
          <w:lang w:val="en-US"/>
        </w:rPr>
        <w:t xml:space="preserve"> properties </w:t>
      </w:r>
      <w:r w:rsidR="00CE5B26">
        <w:rPr>
          <w:lang w:val="en-US"/>
        </w:rPr>
        <w:t xml:space="preserve">that all </w:t>
      </w:r>
      <w:r w:rsidRPr="008E510D">
        <w:rPr>
          <w:lang w:val="en-US"/>
        </w:rPr>
        <w:t>hydrologic features have</w:t>
      </w:r>
      <w:r w:rsidR="001D30AB">
        <w:rPr>
          <w:lang w:val="en-US"/>
        </w:rPr>
        <w:t>,</w:t>
      </w:r>
      <w:r w:rsidRPr="008E510D">
        <w:rPr>
          <w:lang w:val="en-US"/>
        </w:rPr>
        <w:t xml:space="preser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Emphasis"/>
          <w:lang w:val="en-US"/>
        </w:rPr>
        <w:t>name</w:t>
      </w:r>
      <w:r w:rsidRPr="008E510D">
        <w:rPr>
          <w:lang w:val="en-US"/>
        </w:rPr>
        <w:t>.</w:t>
      </w:r>
    </w:p>
    <w:p w14:paraId="0709D524" w14:textId="77777777" w:rsidR="0085093F" w:rsidRDefault="0085093F" w:rsidP="007C5290">
      <w:pPr>
        <w:pStyle w:val="NormalWeb"/>
        <w:jc w:val="both"/>
        <w:rPr>
          <w:lang w:val="en-US"/>
        </w:rPr>
      </w:pPr>
    </w:p>
    <w:p w14:paraId="3BD413F8" w14:textId="47C9A4ED" w:rsidR="0085093F" w:rsidRDefault="0085093F" w:rsidP="0085093F">
      <w:pPr>
        <w:pStyle w:val="OGCtableheader"/>
      </w:pPr>
      <w:bookmarkStart w:id="138" w:name="_Toc484066586"/>
      <w:r>
        <w:t xml:space="preserve">Table </w:t>
      </w:r>
      <w:fldSimple w:instr=" SEQ Table \* ARABIC ">
        <w:r w:rsidR="000A1A34">
          <w:rPr>
            <w:noProof/>
          </w:rPr>
          <w:t>4</w:t>
        </w:r>
      </w:fldSimple>
      <w:r>
        <w:t>: HY_HydroFeature</w:t>
      </w:r>
      <w:bookmarkEnd w:id="138"/>
      <w:r>
        <w:t xml:space="preserve"> </w:t>
      </w:r>
    </w:p>
    <w:tbl>
      <w:tblPr>
        <w:tblStyle w:val="TableGrid"/>
        <w:tblW w:w="0" w:type="auto"/>
        <w:tblLook w:val="04A0" w:firstRow="1" w:lastRow="0" w:firstColumn="1" w:lastColumn="0" w:noHBand="0" w:noVBand="1"/>
      </w:tblPr>
      <w:tblGrid>
        <w:gridCol w:w="1136"/>
        <w:gridCol w:w="3473"/>
        <w:gridCol w:w="2634"/>
      </w:tblGrid>
      <w:tr w:rsidR="0085093F" w:rsidRPr="008E510D" w14:paraId="2A886695" w14:textId="77777777" w:rsidTr="009E7E9D">
        <w:tc>
          <w:tcPr>
            <w:tcW w:w="0" w:type="auto"/>
            <w:hideMark/>
          </w:tcPr>
          <w:p w14:paraId="520EDDBF" w14:textId="551AF559" w:rsidR="0085093F" w:rsidRPr="008E510D" w:rsidRDefault="0085093F" w:rsidP="009E7E9D">
            <w:pPr>
              <w:jc w:val="both"/>
              <w:rPr>
                <w:b/>
                <w:bCs/>
              </w:rPr>
            </w:pPr>
            <w:r>
              <w:rPr>
                <w:b/>
                <w:bCs/>
              </w:rPr>
              <w:t>Property</w:t>
            </w:r>
          </w:p>
        </w:tc>
        <w:tc>
          <w:tcPr>
            <w:tcW w:w="3473" w:type="dxa"/>
            <w:hideMark/>
          </w:tcPr>
          <w:p w14:paraId="1F5DBB42" w14:textId="0A6B7399" w:rsidR="0085093F" w:rsidRPr="008E510D" w:rsidRDefault="0085093F">
            <w:pPr>
              <w:jc w:val="both"/>
              <w:rPr>
                <w:b/>
                <w:bCs/>
              </w:rPr>
            </w:pPr>
            <w:r>
              <w:rPr>
                <w:b/>
                <w:bCs/>
              </w:rPr>
              <w:t>Concept</w:t>
            </w:r>
            <w:r w:rsidRPr="008E510D">
              <w:rPr>
                <w:b/>
                <w:bCs/>
              </w:rPr>
              <w:t xml:space="preserve"> </w:t>
            </w:r>
            <w:r>
              <w:rPr>
                <w:b/>
                <w:bCs/>
              </w:rPr>
              <w:t>or definition</w:t>
            </w:r>
          </w:p>
        </w:tc>
        <w:tc>
          <w:tcPr>
            <w:tcW w:w="2634" w:type="dxa"/>
            <w:hideMark/>
          </w:tcPr>
          <w:p w14:paraId="69E5A8C4" w14:textId="421F59ED" w:rsidR="0085093F" w:rsidRPr="008E510D" w:rsidRDefault="0085093F">
            <w:pPr>
              <w:jc w:val="both"/>
              <w:rPr>
                <w:b/>
                <w:bCs/>
              </w:rPr>
            </w:pPr>
            <w:r>
              <w:rPr>
                <w:b/>
                <w:bCs/>
              </w:rPr>
              <w:t>Relation</w:t>
            </w:r>
          </w:p>
        </w:tc>
      </w:tr>
      <w:tr w:rsidR="0085093F" w:rsidRPr="008E510D" w14:paraId="764D5FB3" w14:textId="77777777" w:rsidTr="009E7E9D">
        <w:tc>
          <w:tcPr>
            <w:tcW w:w="0" w:type="auto"/>
            <w:hideMark/>
          </w:tcPr>
          <w:p w14:paraId="4DD433E0" w14:textId="5E7024CC" w:rsidR="0085093F" w:rsidRPr="008E510D" w:rsidRDefault="0085093F" w:rsidP="009E7E9D">
            <w:r w:rsidRPr="008E510D">
              <w:rPr>
                <w:rStyle w:val="Emphasis"/>
              </w:rPr>
              <w:t>name</w:t>
            </w:r>
          </w:p>
        </w:tc>
        <w:tc>
          <w:tcPr>
            <w:tcW w:w="3473" w:type="dxa"/>
            <w:hideMark/>
          </w:tcPr>
          <w:p w14:paraId="60D6F8BB" w14:textId="72115090" w:rsidR="0085093F" w:rsidRPr="008E510D" w:rsidRDefault="0085093F" w:rsidP="009E7E9D">
            <w:r w:rsidRPr="008E510D">
              <w:t>name given to the hydrologic feature in cultural, political or historical context</w:t>
            </w:r>
          </w:p>
        </w:tc>
        <w:tc>
          <w:tcPr>
            <w:tcW w:w="2634" w:type="dxa"/>
            <w:hideMark/>
          </w:tcPr>
          <w:p w14:paraId="7DDF3050" w14:textId="0130D698" w:rsidR="0085093F" w:rsidRPr="008E510D" w:rsidRDefault="0085093F" w:rsidP="00E575DD">
            <w:r>
              <w:t>Association</w:t>
            </w:r>
          </w:p>
        </w:tc>
      </w:tr>
    </w:tbl>
    <w:p w14:paraId="4755146E" w14:textId="77777777" w:rsidR="0085093F" w:rsidRDefault="0085093F" w:rsidP="00E575DD">
      <w:pPr>
        <w:rPr>
          <w:rStyle w:val="Strong"/>
        </w:rPr>
      </w:pPr>
    </w:p>
    <w:p w14:paraId="06C0E9C3" w14:textId="7688D22F" w:rsidR="0085093F" w:rsidRDefault="0085093F" w:rsidP="0085093F">
      <w:r>
        <w:rPr>
          <w:rStyle w:val="Strong"/>
          <w:b w:val="0"/>
        </w:rPr>
        <w:t xml:space="preserve">This </w:t>
      </w:r>
      <w:r>
        <w:t xml:space="preserve">links a </w:t>
      </w:r>
      <w:r w:rsidRPr="008E510D">
        <w:t xml:space="preserve">HY_HydroFeature </w:t>
      </w:r>
      <w:r>
        <w:t xml:space="preserve">object to zero or more </w:t>
      </w:r>
      <w:proofErr w:type="spellStart"/>
      <w:r w:rsidR="007C5290">
        <w:t>HY_HydroFeatureName</w:t>
      </w:r>
      <w:proofErr w:type="spellEnd"/>
      <w:r>
        <w:t xml:space="preserve"> objects</w:t>
      </w:r>
      <w:r w:rsidR="007C5290" w:rsidRPr="008E510D">
        <w:t>.</w:t>
      </w:r>
      <w:r>
        <w:t xml:space="preserve"> </w:t>
      </w:r>
    </w:p>
    <w:p w14:paraId="13282931" w14:textId="2DDFD1E3" w:rsidR="0085093F" w:rsidRPr="00B149B7" w:rsidRDefault="0085093F" w:rsidP="0085093F">
      <w:r w:rsidRPr="00EB5A8C">
        <w:t xml:space="preserve">The </w:t>
      </w:r>
      <w:proofErr w:type="spellStart"/>
      <w:r w:rsidRPr="00EB5A8C">
        <w:t>HY_H</w:t>
      </w:r>
      <w:r w:rsidR="00CE5B26">
        <w:t>ydroFeatureName</w:t>
      </w:r>
      <w:proofErr w:type="spellEnd"/>
      <w:r w:rsidR="00CE5B26">
        <w:t xml:space="preserve"> type provides a</w:t>
      </w:r>
      <w:r w:rsidRPr="00EB5A8C">
        <w:t xml:space="preserve">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1B303539" w14:textId="237679B7" w:rsidR="0085093F" w:rsidRDefault="0085093F" w:rsidP="00A755C7"/>
    <w:p w14:paraId="305CD244" w14:textId="77777777" w:rsidR="00B4245D" w:rsidRPr="00B4245D" w:rsidRDefault="00B4245D" w:rsidP="00B4245D">
      <w:pPr>
        <w:pStyle w:val="OGCFigure"/>
      </w:pPr>
      <w:r w:rsidRPr="00B4245D">
        <w:rPr>
          <w:noProof/>
        </w:rPr>
        <w:drawing>
          <wp:inline distT="0" distB="0" distL="0" distR="0" wp14:anchorId="58816EAB" wp14:editId="5156BD34">
            <wp:extent cx="3619498" cy="2676523"/>
            <wp:effectExtent l="0" t="0" r="63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619498" cy="2676523"/>
                    </a:xfrm>
                    <a:prstGeom prst="rect">
                      <a:avLst/>
                    </a:prstGeom>
                    <a:noFill/>
                    <a:ln>
                      <a:noFill/>
                    </a:ln>
                  </pic:spPr>
                </pic:pic>
              </a:graphicData>
            </a:graphic>
          </wp:inline>
        </w:drawing>
      </w:r>
    </w:p>
    <w:p w14:paraId="650BD0BC" w14:textId="353A2247" w:rsidR="00DC6FF6" w:rsidRDefault="00B4245D" w:rsidP="00834E29">
      <w:pPr>
        <w:pStyle w:val="OGCFigure"/>
        <w:outlineLvl w:val="0"/>
      </w:pPr>
      <w:bookmarkStart w:id="139" w:name="_Ref462910244"/>
      <w:bookmarkStart w:id="140" w:name="_Toc484066561"/>
      <w:r w:rsidRPr="00B4245D">
        <w:t xml:space="preserve">Figure </w:t>
      </w:r>
      <w:fldSimple w:instr=" SEQ Figure \* ARABIC ">
        <w:r w:rsidR="00BC1551">
          <w:rPr>
            <w:noProof/>
          </w:rPr>
          <w:t>24</w:t>
        </w:r>
      </w:fldSimple>
      <w:bookmarkEnd w:id="139"/>
      <w:r w:rsidRPr="00B4245D">
        <w:t>: Nam</w:t>
      </w:r>
      <w:r w:rsidRPr="007451BA">
        <w:t>ed Feature (UML class diagram)</w:t>
      </w:r>
      <w:bookmarkEnd w:id="140"/>
    </w:p>
    <w:p w14:paraId="7D6D471A" w14:textId="77777777" w:rsidR="00E535D8" w:rsidRPr="007451BA" w:rsidRDefault="00E535D8" w:rsidP="00B4245D">
      <w:pPr>
        <w:pStyle w:val="OGCFigure"/>
      </w:pPr>
    </w:p>
    <w:p w14:paraId="67A90705" w14:textId="77777777" w:rsidR="00EB5A8C" w:rsidRDefault="00882BF5" w:rsidP="00EB5A8C">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08400004" w14:textId="7F4FED56" w:rsidR="0085093F" w:rsidRDefault="0085093F" w:rsidP="0085093F">
      <w:pPr>
        <w:pStyle w:val="OGCtableheader"/>
      </w:pPr>
      <w:bookmarkStart w:id="141" w:name="_Toc484066587"/>
      <w:r>
        <w:t xml:space="preserve">Table </w:t>
      </w:r>
      <w:fldSimple w:instr=" SEQ Table \* ARABIC ">
        <w:r w:rsidR="000A1A34">
          <w:rPr>
            <w:noProof/>
          </w:rPr>
          <w:t>5</w:t>
        </w:r>
      </w:fldSimple>
      <w:r>
        <w:t xml:space="preserve">: </w:t>
      </w:r>
      <w:proofErr w:type="spellStart"/>
      <w:r>
        <w:t>HY_HydroFeature</w:t>
      </w:r>
      <w:r w:rsidR="00415CC7">
        <w:t>Name</w:t>
      </w:r>
      <w:bookmarkEnd w:id="141"/>
      <w:proofErr w:type="spellEnd"/>
      <w:r>
        <w:t xml:space="preserve"> </w:t>
      </w:r>
    </w:p>
    <w:tbl>
      <w:tblPr>
        <w:tblStyle w:val="TableGrid"/>
        <w:tblW w:w="0" w:type="auto"/>
        <w:tblLook w:val="04A0" w:firstRow="1" w:lastRow="0" w:firstColumn="1" w:lastColumn="0" w:noHBand="0" w:noVBand="1"/>
      </w:tblPr>
      <w:tblGrid>
        <w:gridCol w:w="1696"/>
        <w:gridCol w:w="4198"/>
        <w:gridCol w:w="1226"/>
        <w:gridCol w:w="1736"/>
      </w:tblGrid>
      <w:tr w:rsidR="00415CC7" w:rsidRPr="008E510D" w14:paraId="7BAB0FD7" w14:textId="4BFABA8E" w:rsidTr="00415CC7">
        <w:tc>
          <w:tcPr>
            <w:tcW w:w="1696" w:type="dxa"/>
            <w:hideMark/>
          </w:tcPr>
          <w:p w14:paraId="1A4D3C86" w14:textId="77777777" w:rsidR="0085093F" w:rsidRPr="008E510D" w:rsidRDefault="0085093F" w:rsidP="009E7E9D">
            <w:pPr>
              <w:jc w:val="both"/>
              <w:rPr>
                <w:b/>
                <w:bCs/>
              </w:rPr>
            </w:pPr>
            <w:r>
              <w:rPr>
                <w:b/>
                <w:bCs/>
              </w:rPr>
              <w:t>Property</w:t>
            </w:r>
          </w:p>
        </w:tc>
        <w:tc>
          <w:tcPr>
            <w:tcW w:w="4198" w:type="dxa"/>
            <w:hideMark/>
          </w:tcPr>
          <w:p w14:paraId="20179475" w14:textId="77777777" w:rsidR="0085093F" w:rsidRPr="008E510D" w:rsidRDefault="0085093F" w:rsidP="009E7E9D">
            <w:pPr>
              <w:jc w:val="both"/>
              <w:rPr>
                <w:b/>
                <w:bCs/>
              </w:rPr>
            </w:pPr>
            <w:r>
              <w:rPr>
                <w:b/>
                <w:bCs/>
              </w:rPr>
              <w:t>Concept</w:t>
            </w:r>
            <w:r w:rsidRPr="008E510D">
              <w:rPr>
                <w:b/>
                <w:bCs/>
              </w:rPr>
              <w:t xml:space="preserve"> </w:t>
            </w:r>
            <w:r>
              <w:rPr>
                <w:b/>
                <w:bCs/>
              </w:rPr>
              <w:t>or definition</w:t>
            </w:r>
          </w:p>
        </w:tc>
        <w:tc>
          <w:tcPr>
            <w:tcW w:w="1226" w:type="dxa"/>
            <w:hideMark/>
          </w:tcPr>
          <w:p w14:paraId="43A713B0" w14:textId="77777777" w:rsidR="0085093F" w:rsidRPr="008E510D" w:rsidRDefault="0085093F" w:rsidP="009E7E9D">
            <w:pPr>
              <w:jc w:val="both"/>
              <w:rPr>
                <w:b/>
                <w:bCs/>
              </w:rPr>
            </w:pPr>
            <w:r>
              <w:rPr>
                <w:b/>
                <w:bCs/>
              </w:rPr>
              <w:t>Relation</w:t>
            </w:r>
          </w:p>
        </w:tc>
        <w:tc>
          <w:tcPr>
            <w:tcW w:w="1736" w:type="dxa"/>
          </w:tcPr>
          <w:p w14:paraId="6CD3BAFE" w14:textId="26726915" w:rsidR="0085093F" w:rsidRDefault="0085093F" w:rsidP="009E7E9D">
            <w:pPr>
              <w:jc w:val="both"/>
              <w:rPr>
                <w:b/>
                <w:bCs/>
              </w:rPr>
            </w:pPr>
            <w:r>
              <w:rPr>
                <w:b/>
                <w:bCs/>
              </w:rPr>
              <w:t>Type</w:t>
            </w:r>
          </w:p>
        </w:tc>
      </w:tr>
      <w:tr w:rsidR="00415CC7" w:rsidRPr="008E510D" w14:paraId="3B9EE0A4" w14:textId="11B98136" w:rsidTr="00415CC7">
        <w:tc>
          <w:tcPr>
            <w:tcW w:w="1696" w:type="dxa"/>
            <w:hideMark/>
          </w:tcPr>
          <w:p w14:paraId="6C8BA131" w14:textId="77777777" w:rsidR="0085093F" w:rsidRPr="008E510D" w:rsidRDefault="0085093F" w:rsidP="009E7E9D">
            <w:r w:rsidRPr="008E510D">
              <w:rPr>
                <w:rStyle w:val="Emphasis"/>
              </w:rPr>
              <w:t>name</w:t>
            </w:r>
          </w:p>
        </w:tc>
        <w:tc>
          <w:tcPr>
            <w:tcW w:w="4198" w:type="dxa"/>
            <w:hideMark/>
          </w:tcPr>
          <w:p w14:paraId="43B3B8D5" w14:textId="0141C195" w:rsidR="0085093F" w:rsidRPr="008E510D" w:rsidRDefault="0085093F" w:rsidP="009E7E9D">
            <w:r>
              <w:t>the</w:t>
            </w:r>
            <w:r w:rsidRPr="00EB5A8C">
              <w:t xml:space="preserve"> individual name used in a country or region under the conditions of</w:t>
            </w:r>
            <w:r>
              <w:t xml:space="preserve"> </w:t>
            </w:r>
            <w:r w:rsidRPr="00EB5A8C">
              <w:t xml:space="preserve">nation and </w:t>
            </w:r>
            <w:r w:rsidRPr="00EB5A8C">
              <w:lastRenderedPageBreak/>
              <w:t>language</w:t>
            </w:r>
          </w:p>
        </w:tc>
        <w:tc>
          <w:tcPr>
            <w:tcW w:w="1226" w:type="dxa"/>
            <w:hideMark/>
          </w:tcPr>
          <w:p w14:paraId="60C689BC" w14:textId="7F411858" w:rsidR="0085093F" w:rsidRPr="008E510D" w:rsidRDefault="00415CC7" w:rsidP="009E7E9D">
            <w:r>
              <w:lastRenderedPageBreak/>
              <w:t>Attribute</w:t>
            </w:r>
          </w:p>
        </w:tc>
        <w:tc>
          <w:tcPr>
            <w:tcW w:w="1736" w:type="dxa"/>
          </w:tcPr>
          <w:p w14:paraId="149EAD7E" w14:textId="52AC30BE" w:rsidR="0085093F" w:rsidRDefault="0085093F" w:rsidP="009E7E9D">
            <w:proofErr w:type="spellStart"/>
            <w:r>
              <w:t>CharacterString</w:t>
            </w:r>
            <w:proofErr w:type="spellEnd"/>
          </w:p>
        </w:tc>
      </w:tr>
      <w:tr w:rsidR="00415CC7" w:rsidRPr="008E510D" w14:paraId="3678043C" w14:textId="77777777" w:rsidTr="00415CC7">
        <w:tc>
          <w:tcPr>
            <w:tcW w:w="1696" w:type="dxa"/>
          </w:tcPr>
          <w:p w14:paraId="4B6DC1B0" w14:textId="35473FA6" w:rsidR="00415CC7" w:rsidRPr="008E510D" w:rsidRDefault="00415CC7" w:rsidP="009E7E9D">
            <w:pPr>
              <w:rPr>
                <w:rStyle w:val="Emphasis"/>
              </w:rPr>
            </w:pPr>
            <w:proofErr w:type="spellStart"/>
            <w:r>
              <w:rPr>
                <w:rStyle w:val="Emphasis"/>
              </w:rPr>
              <w:lastRenderedPageBreak/>
              <w:t>namesPart</w:t>
            </w:r>
            <w:proofErr w:type="spellEnd"/>
          </w:p>
        </w:tc>
        <w:tc>
          <w:tcPr>
            <w:tcW w:w="4198" w:type="dxa"/>
          </w:tcPr>
          <w:p w14:paraId="4CAC4A7D" w14:textId="0372F3E4" w:rsidR="00415CC7" w:rsidRDefault="00415CC7" w:rsidP="009E7E9D">
            <w:r>
              <w:t>indicates</w:t>
            </w:r>
            <w:r w:rsidRPr="00EB5A8C">
              <w:t xml:space="preserve"> whether the name applies to a part of feature only or not, using the</w:t>
            </w:r>
            <w:r>
              <w:t xml:space="preserve"> </w:t>
            </w:r>
            <w:r w:rsidRPr="00EB5A8C">
              <w:t>Boolean value type</w:t>
            </w:r>
          </w:p>
        </w:tc>
        <w:tc>
          <w:tcPr>
            <w:tcW w:w="1226" w:type="dxa"/>
          </w:tcPr>
          <w:p w14:paraId="08B2772E" w14:textId="6C0312B8" w:rsidR="00415CC7" w:rsidRDefault="00415CC7" w:rsidP="009E7E9D">
            <w:r>
              <w:t>Attribute</w:t>
            </w:r>
          </w:p>
        </w:tc>
        <w:tc>
          <w:tcPr>
            <w:tcW w:w="1736" w:type="dxa"/>
          </w:tcPr>
          <w:p w14:paraId="4192C40D" w14:textId="026801C8" w:rsidR="00415CC7" w:rsidRDefault="00415CC7" w:rsidP="009E7E9D">
            <w:proofErr w:type="spellStart"/>
            <w:r>
              <w:t>CharacterString</w:t>
            </w:r>
            <w:proofErr w:type="spellEnd"/>
          </w:p>
        </w:tc>
      </w:tr>
      <w:tr w:rsidR="00415CC7" w:rsidRPr="008E510D" w14:paraId="262E9BE3" w14:textId="77777777" w:rsidTr="00415CC7">
        <w:tc>
          <w:tcPr>
            <w:tcW w:w="1696" w:type="dxa"/>
          </w:tcPr>
          <w:p w14:paraId="699A8E7C" w14:textId="651F2C1B" w:rsidR="00415CC7" w:rsidRDefault="00415CC7" w:rsidP="009E7E9D">
            <w:pPr>
              <w:rPr>
                <w:rStyle w:val="Emphasis"/>
              </w:rPr>
            </w:pPr>
            <w:proofErr w:type="spellStart"/>
            <w:r>
              <w:rPr>
                <w:rStyle w:val="Emphasis"/>
              </w:rPr>
              <w:t>preferredBy</w:t>
            </w:r>
            <w:proofErr w:type="spellEnd"/>
          </w:p>
        </w:tc>
        <w:tc>
          <w:tcPr>
            <w:tcW w:w="4198" w:type="dxa"/>
          </w:tcPr>
          <w:p w14:paraId="69591691" w14:textId="1CC3F395" w:rsidR="00415CC7" w:rsidRDefault="00415CC7" w:rsidP="009E7E9D">
            <w:r w:rsidRPr="00EB5A8C">
              <w:t>specifies that the name is the preferred name according to the named entity</w:t>
            </w:r>
            <w:r>
              <w:t xml:space="preserve">. The </w:t>
            </w:r>
            <w:proofErr w:type="spellStart"/>
            <w:r w:rsidRPr="00EB5A8C">
              <w:t>CI_Responsib</w:t>
            </w:r>
            <w:r>
              <w:t>ility</w:t>
            </w:r>
            <w:proofErr w:type="spellEnd"/>
            <w:r w:rsidRPr="00EB5A8C">
              <w:t xml:space="preserve"> type</w:t>
            </w:r>
            <w:r>
              <w:t xml:space="preserve"> may be used to further structure the information about the responsible party and their role</w:t>
            </w:r>
          </w:p>
        </w:tc>
        <w:tc>
          <w:tcPr>
            <w:tcW w:w="1226" w:type="dxa"/>
          </w:tcPr>
          <w:p w14:paraId="19C3AB9E" w14:textId="022D8318" w:rsidR="00415CC7" w:rsidRDefault="00415CC7" w:rsidP="009E7E9D">
            <w:r w:rsidRPr="00AD2BC2">
              <w:t>Attribute</w:t>
            </w:r>
          </w:p>
        </w:tc>
        <w:tc>
          <w:tcPr>
            <w:tcW w:w="1736" w:type="dxa"/>
          </w:tcPr>
          <w:p w14:paraId="029B984E" w14:textId="6B190081" w:rsidR="00415CC7" w:rsidRDefault="00415CC7" w:rsidP="009E7E9D">
            <w:proofErr w:type="spellStart"/>
            <w:r>
              <w:t>CharacterString</w:t>
            </w:r>
            <w:proofErr w:type="spellEnd"/>
          </w:p>
        </w:tc>
      </w:tr>
      <w:tr w:rsidR="00415CC7" w:rsidRPr="008E510D" w14:paraId="55C29016" w14:textId="77777777" w:rsidTr="00415CC7">
        <w:tc>
          <w:tcPr>
            <w:tcW w:w="1696" w:type="dxa"/>
          </w:tcPr>
          <w:p w14:paraId="660045FE" w14:textId="241E8FAF" w:rsidR="00415CC7" w:rsidRDefault="00415CC7" w:rsidP="009E7E9D">
            <w:pPr>
              <w:rPr>
                <w:rStyle w:val="Emphasis"/>
              </w:rPr>
            </w:pPr>
            <w:r>
              <w:rPr>
                <w:rStyle w:val="Emphasis"/>
              </w:rPr>
              <w:t>usage</w:t>
            </w:r>
          </w:p>
        </w:tc>
        <w:tc>
          <w:tcPr>
            <w:tcW w:w="4198" w:type="dxa"/>
          </w:tcPr>
          <w:p w14:paraId="338A0EAB" w14:textId="2E6E4A33" w:rsidR="00415CC7" w:rsidRDefault="00415CC7" w:rsidP="009E7E9D">
            <w:r w:rsidRPr="00EB5A8C">
              <w:t xml:space="preserve">expresses the </w:t>
            </w:r>
            <w:r>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t>. A</w:t>
            </w:r>
            <w:r w:rsidRPr="008E510D">
              <w:t>lternative code lists may be used but should be</w:t>
            </w:r>
            <w:r>
              <w:t xml:space="preserve"> related to the terms in Annex B</w:t>
            </w:r>
            <w:r w:rsidRPr="008E510D">
              <w:t>.</w:t>
            </w:r>
            <w:r>
              <w:t>4</w:t>
            </w:r>
            <w:r w:rsidRPr="008E510D">
              <w:t xml:space="preserve"> using an appropriate formalism</w:t>
            </w:r>
            <w:r w:rsidR="00A261E4">
              <w:t>.</w:t>
            </w:r>
          </w:p>
        </w:tc>
        <w:tc>
          <w:tcPr>
            <w:tcW w:w="1226" w:type="dxa"/>
          </w:tcPr>
          <w:p w14:paraId="52619774" w14:textId="270ADD0D" w:rsidR="00415CC7" w:rsidRDefault="00415CC7" w:rsidP="009E7E9D">
            <w:r w:rsidRPr="00AD2BC2">
              <w:t>Attribute</w:t>
            </w:r>
          </w:p>
        </w:tc>
        <w:tc>
          <w:tcPr>
            <w:tcW w:w="1736" w:type="dxa"/>
          </w:tcPr>
          <w:p w14:paraId="04FC151C" w14:textId="393541EA" w:rsidR="00415CC7" w:rsidRDefault="00415CC7" w:rsidP="009E7E9D">
            <w:proofErr w:type="spellStart"/>
            <w:r>
              <w:t>CharacterString</w:t>
            </w:r>
            <w:proofErr w:type="spellEnd"/>
          </w:p>
        </w:tc>
      </w:tr>
      <w:tr w:rsidR="00415CC7" w:rsidRPr="008E510D" w14:paraId="1711E5B3" w14:textId="77777777" w:rsidTr="00415CC7">
        <w:tc>
          <w:tcPr>
            <w:tcW w:w="1696" w:type="dxa"/>
          </w:tcPr>
          <w:p w14:paraId="69ADA1EA" w14:textId="24A5C165" w:rsidR="00415CC7" w:rsidRDefault="00415CC7" w:rsidP="009E7E9D">
            <w:pPr>
              <w:rPr>
                <w:rStyle w:val="Emphasis"/>
              </w:rPr>
            </w:pPr>
            <w:proofErr w:type="spellStart"/>
            <w:r>
              <w:rPr>
                <w:rStyle w:val="Emphasis"/>
              </w:rPr>
              <w:t>variantSpelling</w:t>
            </w:r>
            <w:proofErr w:type="spellEnd"/>
          </w:p>
        </w:tc>
        <w:tc>
          <w:tcPr>
            <w:tcW w:w="4198" w:type="dxa"/>
          </w:tcPr>
          <w:p w14:paraId="45298F56" w14:textId="26A5A585" w:rsidR="00415CC7" w:rsidRDefault="00415CC7" w:rsidP="009E7E9D">
            <w:r w:rsidRPr="00AB3658">
              <w:t>i</w:t>
            </w:r>
            <w:r>
              <w:t>ndicates</w:t>
            </w:r>
            <w:r w:rsidRPr="00AB3658">
              <w:t xml:space="preserve"> whether the name is a variant spelling or not using the Boolean</w:t>
            </w:r>
            <w:r w:rsidRPr="00162765">
              <w:t xml:space="preserve"> value type</w:t>
            </w:r>
          </w:p>
        </w:tc>
        <w:tc>
          <w:tcPr>
            <w:tcW w:w="1226" w:type="dxa"/>
          </w:tcPr>
          <w:p w14:paraId="666C9D59" w14:textId="66CF1171" w:rsidR="00415CC7" w:rsidRDefault="00415CC7" w:rsidP="009E7E9D">
            <w:r w:rsidRPr="00AD2BC2">
              <w:t>Attribute</w:t>
            </w:r>
          </w:p>
        </w:tc>
        <w:tc>
          <w:tcPr>
            <w:tcW w:w="1736" w:type="dxa"/>
          </w:tcPr>
          <w:p w14:paraId="6FDD47A1" w14:textId="4B2E8AFE" w:rsidR="00415CC7" w:rsidRDefault="00415CC7" w:rsidP="009E7E9D">
            <w:proofErr w:type="spellStart"/>
            <w:r>
              <w:t>CharacterString</w:t>
            </w:r>
            <w:proofErr w:type="spellEnd"/>
          </w:p>
        </w:tc>
      </w:tr>
    </w:tbl>
    <w:p w14:paraId="05C6D332" w14:textId="77777777" w:rsidR="0085093F" w:rsidRDefault="0085093F" w:rsidP="00EB5A8C"/>
    <w:p w14:paraId="1EAC4BAA" w14:textId="433B6B2E" w:rsidR="00334360" w:rsidRPr="003E594B" w:rsidRDefault="00334360" w:rsidP="00834E29">
      <w:pPr>
        <w:pStyle w:val="Heading3"/>
        <w:jc w:val="both"/>
      </w:pPr>
      <w:bookmarkStart w:id="142" w:name="_Toc458775750"/>
      <w:bookmarkStart w:id="143" w:name="_Toc484604398"/>
      <w:r w:rsidRPr="003E594B">
        <w:t xml:space="preserve">The </w:t>
      </w:r>
      <w:proofErr w:type="spellStart"/>
      <w:r w:rsidRPr="003E594B">
        <w:t>HydroComplex</w:t>
      </w:r>
      <w:proofErr w:type="spellEnd"/>
      <w:r w:rsidRPr="003E594B">
        <w:t xml:space="preserve"> </w:t>
      </w:r>
      <w:bookmarkEnd w:id="142"/>
      <w:r w:rsidR="0062341A">
        <w:t>package</w:t>
      </w:r>
      <w:bookmarkEnd w:id="143"/>
    </w:p>
    <w:p w14:paraId="10EA657D" w14:textId="6AB5E162" w:rsidR="00CF0CE0" w:rsidRDefault="00334360" w:rsidP="00450C77">
      <w:pPr>
        <w:pStyle w:val="NormalWeb"/>
        <w:jc w:val="both"/>
        <w:rPr>
          <w:lang w:val="en-US"/>
        </w:rPr>
      </w:pPr>
      <w:r w:rsidRPr="008E510D">
        <w:rPr>
          <w:lang w:val="en-US"/>
        </w:rPr>
        <w:t xml:space="preserve">The Hydro Complex </w:t>
      </w:r>
      <w:r w:rsidR="001D30AB">
        <w:rPr>
          <w:lang w:val="en-US"/>
        </w:rPr>
        <w:t>package</w:t>
      </w:r>
      <w:r w:rsidR="001D30AB" w:rsidRPr="008E510D">
        <w:rPr>
          <w:lang w:val="en-US"/>
        </w:rPr>
        <w:t xml:space="preserve"> </w:t>
      </w:r>
      <w:r w:rsidR="001D30AB">
        <w:rPr>
          <w:lang w:val="en-US"/>
        </w:rPr>
        <w:t>is</w:t>
      </w:r>
      <w:r w:rsidR="001D30AB" w:rsidRPr="008E510D">
        <w:rPr>
          <w:lang w:val="en-US"/>
        </w:rPr>
        <w:t xml:space="preserve"> </w:t>
      </w:r>
      <w:r w:rsidRPr="008E510D">
        <w:rPr>
          <w:lang w:val="en-US"/>
        </w:rPr>
        <w:t xml:space="preserve">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w:t>
      </w:r>
      <w:r w:rsidR="00F60E4F">
        <w:rPr>
          <w:lang w:val="en-US"/>
        </w:rPr>
        <w:t>hydro nexuses</w:t>
      </w:r>
      <w:r w:rsidRPr="008E510D">
        <w:rPr>
          <w:lang w:val="en-US"/>
        </w:rPr>
        <w:t xml:space="preserve">)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w:t>
      </w:r>
      <w:r w:rsidR="00F60E4F">
        <w:rPr>
          <w:lang w:val="en-US"/>
        </w:rPr>
        <w:t xml:space="preserve">hydro nexuses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w:t>
      </w:r>
      <w:r w:rsidR="00D6608C">
        <w:rPr>
          <w:lang w:val="en-US"/>
        </w:rPr>
        <w:t>the topological closure of an abstract</w:t>
      </w:r>
      <w:r w:rsidR="00CF0CE0">
        <w:rPr>
          <w:lang w:val="en-US"/>
        </w:rPr>
        <w:t xml:space="preserve"> catchment and its </w:t>
      </w:r>
      <w:r w:rsidR="00F60E4F">
        <w:rPr>
          <w:lang w:val="en-US"/>
        </w:rPr>
        <w:t>inflow and outflow hydro nexuses</w:t>
      </w:r>
      <w:r w:rsidR="00CF0CE0">
        <w:rPr>
          <w:lang w:val="en-US"/>
        </w:rPr>
        <w:t xml:space="preserve">. </w:t>
      </w:r>
      <w:r w:rsidR="000C1474">
        <w:rPr>
          <w:lang w:val="en-US"/>
        </w:rPr>
        <w:t xml:space="preserve">The </w:t>
      </w:r>
      <w:r w:rsidR="00CF0CE0">
        <w:rPr>
          <w:lang w:val="en-US"/>
        </w:rPr>
        <w:t>catchment topology</w:t>
      </w:r>
      <w:r w:rsidR="00FA201E">
        <w:rPr>
          <w:lang w:val="en-US"/>
        </w:rPr>
        <w:t xml:space="preserve"> pattern, </w:t>
      </w:r>
      <w:r w:rsidR="00E64218">
        <w:rPr>
          <w:lang w:val="en-US"/>
        </w:rPr>
        <w:t xml:space="preserve">which could, be expressed </w:t>
      </w:r>
      <w:r w:rsidR="00FA201E">
        <w:rPr>
          <w:lang w:val="en-US"/>
        </w:rPr>
        <w:t xml:space="preserve">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E64218">
        <w:rPr>
          <w:lang w:val="en-US"/>
        </w:rPr>
        <w:t xml:space="preserve"> networks</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5E945A98" w:rsidR="00334360" w:rsidRPr="008E510D" w:rsidRDefault="00334360" w:rsidP="00450C77">
      <w:pPr>
        <w:pStyle w:val="NormalWeb"/>
        <w:jc w:val="both"/>
        <w:rPr>
          <w:lang w:val="en-US"/>
        </w:rPr>
      </w:pPr>
      <w:r w:rsidRPr="008E510D">
        <w:rPr>
          <w:lang w:val="en-US"/>
        </w:rPr>
        <w:t>The Hydro Complex model also allows catchments to be recognized through reference to a</w:t>
      </w:r>
      <w:r w:rsidR="00F60E4F">
        <w:rPr>
          <w:lang w:val="en-US"/>
        </w:rPr>
        <w:t xml:space="preserve"> hydro nexus</w:t>
      </w:r>
      <w:r w:rsidRPr="008E510D">
        <w:rPr>
          <w:lang w:val="en-US"/>
        </w:rPr>
        <w:t xml:space="preserve">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834E29">
      <w:pPr>
        <w:pStyle w:val="Heading4"/>
        <w:jc w:val="both"/>
      </w:pPr>
      <w:r w:rsidRPr="008E510D">
        <w:t>Catchment</w:t>
      </w:r>
    </w:p>
    <w:p w14:paraId="29C9AF89" w14:textId="586E2A80" w:rsidR="00AB3658" w:rsidRPr="008E510D" w:rsidRDefault="00AB3658" w:rsidP="00AB3658">
      <w:pPr>
        <w:pStyle w:val="Normal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00E64218">
        <w:rPr>
          <w:lang w:val="en-US"/>
        </w:rPr>
        <w:t xml:space="preserve"> of a catchment through</w:t>
      </w:r>
      <w:r w:rsidR="00F60E4F">
        <w:rPr>
          <w:lang w:val="en-US"/>
        </w:rPr>
        <w:t xml:space="preserve"> inflow and outflow</w:t>
      </w:r>
      <w:r w:rsidRPr="008E510D">
        <w:rPr>
          <w:lang w:val="en-US"/>
        </w:rPr>
        <w:t xml:space="preserve"> </w:t>
      </w:r>
      <w:r w:rsidR="00F60E4F">
        <w:rPr>
          <w:lang w:val="en-US"/>
        </w:rPr>
        <w:t xml:space="preserve">hydro nexus </w:t>
      </w:r>
      <w:r w:rsidRPr="008E510D">
        <w:rPr>
          <w:lang w:val="en-US"/>
        </w:rPr>
        <w:t>feature</w:t>
      </w:r>
      <w:r w:rsidR="00F60E4F">
        <w:rPr>
          <w:lang w:val="en-US"/>
        </w:rPr>
        <w:t>s</w:t>
      </w:r>
      <w:r w:rsidRPr="008E510D">
        <w:rPr>
          <w:lang w:val="en-US"/>
        </w:rPr>
        <w:t xml:space="preserv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BC1551">
        <w:t xml:space="preserve">Figure </w:t>
      </w:r>
      <w:r w:rsidR="00BC1551">
        <w:rPr>
          <w:noProof/>
        </w:rPr>
        <w:t>25</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BC1551">
        <w:t xml:space="preserve">Figure </w:t>
      </w:r>
      <w:r w:rsidR="00BC1551">
        <w:rPr>
          <w:noProof/>
        </w:rPr>
        <w:t>26</w:t>
      </w:r>
      <w:r w:rsidR="001B5AD0">
        <w:rPr>
          <w:lang w:val="en-US"/>
        </w:rPr>
        <w:fldChar w:fldCharType="end"/>
      </w:r>
      <w:r w:rsidRPr="001B5AD0">
        <w:rPr>
          <w:lang w:val="en-US"/>
        </w:rPr>
        <w:t xml:space="preserve">). </w:t>
      </w:r>
      <w:r w:rsidRPr="008E510D">
        <w:rPr>
          <w:lang w:val="en-US"/>
        </w:rPr>
        <w:t xml:space="preserve">Conceptually, each catchment has an </w:t>
      </w:r>
      <w:r w:rsidR="00F60E4F" w:rsidRPr="008E510D">
        <w:rPr>
          <w:lang w:val="en-US"/>
        </w:rPr>
        <w:t>out</w:t>
      </w:r>
      <w:r w:rsidR="00F60E4F">
        <w:rPr>
          <w:lang w:val="en-US"/>
        </w:rPr>
        <w:t>flow hydro nexus</w:t>
      </w:r>
      <w:r w:rsidRPr="008E510D">
        <w:rPr>
          <w:lang w:val="en-US"/>
        </w:rPr>
        <w:t xml:space="preserve">, and any </w:t>
      </w:r>
      <w:r w:rsidR="00F60E4F">
        <w:rPr>
          <w:lang w:val="en-US"/>
        </w:rPr>
        <w:t>hydro nexus</w:t>
      </w:r>
      <w:r w:rsidR="00F60E4F" w:rsidRPr="008E510D">
        <w:rPr>
          <w:lang w:val="en-US"/>
        </w:rPr>
        <w:t xml:space="preserve"> </w:t>
      </w:r>
      <w:r w:rsidRPr="008E510D">
        <w:rPr>
          <w:lang w:val="en-US"/>
        </w:rPr>
        <w:t xml:space="preserve">has a corresponding catchment, even if catchment and/or </w:t>
      </w:r>
      <w:r w:rsidR="00F60E4F">
        <w:rPr>
          <w:lang w:val="en-US"/>
        </w:rPr>
        <w:t>hydro nexus</w:t>
      </w:r>
      <w:r w:rsidR="00F60E4F" w:rsidRPr="008E510D">
        <w:rPr>
          <w:lang w:val="en-US"/>
        </w:rPr>
        <w:t xml:space="preserve"> </w:t>
      </w:r>
      <w:r w:rsidRPr="008E510D">
        <w:rPr>
          <w:lang w:val="en-US"/>
        </w:rPr>
        <w:t xml:space="preserve">may not be present in a particular application. A catchment interacts with upper and lower catchments via associated </w:t>
      </w:r>
      <w:r w:rsidR="00F60E4F">
        <w:rPr>
          <w:lang w:val="en-US"/>
        </w:rPr>
        <w:t>hydro nexuses</w:t>
      </w:r>
      <w:r w:rsidRPr="008E510D">
        <w:rPr>
          <w:lang w:val="en-US"/>
        </w:rPr>
        <w:t xml:space="preserve">, and ultimately contributes flow to the </w:t>
      </w:r>
      <w:r w:rsidR="00F60E4F">
        <w:rPr>
          <w:lang w:val="en-US"/>
        </w:rPr>
        <w:t xml:space="preserve">hydro </w:t>
      </w:r>
      <w:r w:rsidR="00F60E4F">
        <w:rPr>
          <w:lang w:val="en-US"/>
        </w:rPr>
        <w:lastRenderedPageBreak/>
        <w:t>nexus</w:t>
      </w:r>
      <w:r w:rsidR="00F60E4F" w:rsidRPr="008E510D">
        <w:rPr>
          <w:lang w:val="en-US"/>
        </w:rPr>
        <w:t xml:space="preserve"> </w:t>
      </w:r>
      <w:r w:rsidRPr="008E510D">
        <w:rPr>
          <w:lang w:val="en-US"/>
        </w:rPr>
        <w:t xml:space="preserve">of a containing catchment. The catchment should be understood as the logical link between </w:t>
      </w:r>
      <w:r>
        <w:rPr>
          <w:lang w:val="en-US"/>
        </w:rPr>
        <w:t xml:space="preserve">two </w:t>
      </w:r>
      <w:r w:rsidR="00F60E4F">
        <w:rPr>
          <w:lang w:val="en-US"/>
        </w:rPr>
        <w:t>hydro nexuses</w:t>
      </w:r>
      <w:r w:rsidRPr="008E510D">
        <w:rPr>
          <w:lang w:val="en-US"/>
        </w:rPr>
        <w:t>.</w:t>
      </w:r>
    </w:p>
    <w:p w14:paraId="26034CA2" w14:textId="77777777" w:rsidR="007451BA" w:rsidRDefault="007451BA" w:rsidP="007451BA">
      <w:pPr>
        <w:pStyle w:val="OGCFigure"/>
      </w:pPr>
      <w:r>
        <w:rPr>
          <w:noProof/>
        </w:rPr>
        <w:drawing>
          <wp:inline distT="0" distB="0" distL="0" distR="0" wp14:anchorId="2FF8AF1D" wp14:editId="147271AF">
            <wp:extent cx="4749455" cy="3711638"/>
            <wp:effectExtent l="0" t="0" r="0" b="31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49455" cy="3711638"/>
                    </a:xfrm>
                    <a:prstGeom prst="rect">
                      <a:avLst/>
                    </a:prstGeom>
                    <a:noFill/>
                    <a:ln>
                      <a:noFill/>
                    </a:ln>
                  </pic:spPr>
                </pic:pic>
              </a:graphicData>
            </a:graphic>
          </wp:inline>
        </w:drawing>
      </w:r>
    </w:p>
    <w:p w14:paraId="03145E24" w14:textId="5D5CD059" w:rsidR="007451BA" w:rsidRDefault="007451BA" w:rsidP="00834E29">
      <w:pPr>
        <w:pStyle w:val="OGCFigure"/>
        <w:outlineLvl w:val="0"/>
      </w:pPr>
      <w:bookmarkStart w:id="144" w:name="_Ref462910280"/>
      <w:bookmarkStart w:id="145" w:name="_Toc484066562"/>
      <w:r>
        <w:t xml:space="preserve">Figure </w:t>
      </w:r>
      <w:fldSimple w:instr=" SEQ Figure \* ARABIC ">
        <w:r w:rsidR="00BC1551">
          <w:rPr>
            <w:noProof/>
          </w:rPr>
          <w:t>25</w:t>
        </w:r>
      </w:fldSimple>
      <w:bookmarkEnd w:id="144"/>
      <w:r>
        <w:t>: Catchment model (UML class diagram)</w:t>
      </w:r>
      <w:bookmarkEnd w:id="145"/>
    </w:p>
    <w:p w14:paraId="69919ED6" w14:textId="7B936DCF" w:rsidR="00992987" w:rsidRDefault="00992987" w:rsidP="00992987">
      <w:pPr>
        <w:pStyle w:val="NormalWeb"/>
        <w:jc w:val="both"/>
        <w:rPr>
          <w:lang w:val="en-US"/>
        </w:rPr>
      </w:pPr>
      <w:r>
        <w:rPr>
          <w:lang w:val="en-US"/>
        </w:rPr>
        <w:t xml:space="preserve">The HY_Catchment feature type captures the union </w:t>
      </w:r>
      <w:r w:rsidR="007D57FE">
        <w:rPr>
          <w:lang w:val="en-US"/>
        </w:rPr>
        <w:t xml:space="preserve">of catchment and </w:t>
      </w:r>
      <w:r w:rsidR="00F60E4F">
        <w:rPr>
          <w:lang w:val="en-US"/>
        </w:rPr>
        <w:t>hydro nexus</w:t>
      </w:r>
      <w:r>
        <w:rPr>
          <w:lang w:val="en-US"/>
        </w:rPr>
        <w:t xml:space="preserve">, and </w:t>
      </w:r>
      <w:r w:rsidR="007D57FE">
        <w:rPr>
          <w:lang w:val="en-US"/>
        </w:rPr>
        <w:t xml:space="preserve">the </w:t>
      </w:r>
      <w:r>
        <w:rPr>
          <w:lang w:val="en-US"/>
        </w:rPr>
        <w:t>multiple realization</w:t>
      </w:r>
      <w:r w:rsidR="00D6608C">
        <w:rPr>
          <w:lang w:val="en-US"/>
        </w:rPr>
        <w:t>s</w:t>
      </w:r>
      <w:r>
        <w:rPr>
          <w:lang w:val="en-US"/>
        </w:rPr>
        <w:t xml:space="preserve"> of the </w:t>
      </w:r>
      <w:r w:rsidR="00D6608C">
        <w:rPr>
          <w:lang w:val="en-US"/>
        </w:rPr>
        <w:t xml:space="preserve">holistic </w:t>
      </w:r>
      <w:r>
        <w:rPr>
          <w:lang w:val="en-US"/>
        </w:rPr>
        <w:t>catchment</w:t>
      </w:r>
      <w:r w:rsidR="00D6608C">
        <w:rPr>
          <w:lang w:val="en-US"/>
        </w:rPr>
        <w:t xml:space="preserve"> concept</w:t>
      </w:r>
      <w:r>
        <w:rPr>
          <w:lang w:val="en-US"/>
        </w:rPr>
        <w:t xml:space="preserve">. </w:t>
      </w:r>
      <w:r w:rsidRPr="00992987">
        <w:rPr>
          <w:lang w:val="en-US"/>
        </w:rPr>
        <w:t>These realizations include both topological realizations, as well as their geometr</w:t>
      </w:r>
      <w:r w:rsidR="00E85BE3">
        <w:rPr>
          <w:lang w:val="en-US"/>
        </w:rPr>
        <w:t>ic representation. HY_Catchment</w:t>
      </w:r>
      <w:r w:rsidR="00DD4F28">
        <w:rPr>
          <w:lang w:val="en-US"/>
        </w:rPr>
        <w:t xml:space="preserve"> may be</w:t>
      </w:r>
      <w:r w:rsidRPr="00992987">
        <w:rPr>
          <w:lang w:val="en-US"/>
        </w:rPr>
        <w:t xml:space="preserve"> further </w:t>
      </w:r>
      <w:r w:rsidR="00DD4F28" w:rsidRPr="00992987">
        <w:rPr>
          <w:lang w:val="en-US"/>
        </w:rPr>
        <w:t>specializ</w:t>
      </w:r>
      <w:r w:rsidR="00DD4F28">
        <w:rPr>
          <w:lang w:val="en-US"/>
        </w:rPr>
        <w:t>ed</w:t>
      </w:r>
      <w:r w:rsidR="00DD4F28" w:rsidRPr="00992987">
        <w:rPr>
          <w:lang w:val="en-US"/>
        </w:rPr>
        <w:t xml:space="preserve"> </w:t>
      </w:r>
      <w:r w:rsidRPr="00992987">
        <w:rPr>
          <w:lang w:val="en-US"/>
        </w:rPr>
        <w:t>with respect to catchment interaction.</w:t>
      </w:r>
      <w:r w:rsidRPr="008E510D">
        <w:rPr>
          <w:lang w:val="en-US"/>
        </w:rPr>
        <w:t xml:space="preserve"> </w:t>
      </w:r>
    </w:p>
    <w:p w14:paraId="7B81109B" w14:textId="156155F5" w:rsidR="00D03383" w:rsidRDefault="0004665B" w:rsidP="0004665B">
      <w:pPr>
        <w:pStyle w:val="NormalWeb"/>
        <w:jc w:val="both"/>
        <w:rPr>
          <w:lang w:val="en-US"/>
        </w:rPr>
      </w:pPr>
      <w:r w:rsidRPr="008E510D">
        <w:rPr>
          <w:lang w:val="en-US"/>
        </w:rPr>
        <w:t xml:space="preserve">The </w:t>
      </w:r>
      <w:proofErr w:type="spellStart"/>
      <w:r w:rsidRPr="00A261E4">
        <w:rPr>
          <w:lang w:val="en-US"/>
        </w:rPr>
        <w:t>HY_Catchment</w:t>
      </w:r>
      <w:proofErr w:type="spellEnd"/>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BC1551">
        <w:t xml:space="preserve">Figure </w:t>
      </w:r>
      <w:r w:rsidR="00BC1551">
        <w:rPr>
          <w:noProof/>
        </w:rPr>
        <w:t>26</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Emphasis"/>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Emphasis"/>
          <w:lang w:val="en-US"/>
        </w:rPr>
        <w:t>code</w:t>
      </w:r>
      <w:r w:rsidRPr="008E510D">
        <w:rPr>
          <w:lang w:val="en-US"/>
        </w:rPr>
        <w:t xml:space="preserve"> attribute and the associations: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w:t>
      </w:r>
      <w:proofErr w:type="spellStart"/>
      <w:r w:rsidR="00151794">
        <w:rPr>
          <w:rStyle w:val="Emphasis"/>
          <w:lang w:val="en-US"/>
        </w:rPr>
        <w:t>catchmentRealization</w:t>
      </w:r>
      <w:proofErr w:type="spellEnd"/>
      <w:r w:rsidRPr="008E510D">
        <w:rPr>
          <w:lang w:val="en-US"/>
        </w:rPr>
        <w:t>.</w:t>
      </w:r>
    </w:p>
    <w:p w14:paraId="1EF1F1E2" w14:textId="4D466B5B" w:rsidR="00BD35D9" w:rsidRDefault="00BD35D9" w:rsidP="00BD35D9">
      <w:pPr>
        <w:pStyle w:val="OGCtableheader"/>
      </w:pPr>
      <w:bookmarkStart w:id="146" w:name="_Toc484066588"/>
      <w:r>
        <w:t xml:space="preserve">Table </w:t>
      </w:r>
      <w:fldSimple w:instr=" SEQ Table \* ARABIC ">
        <w:r w:rsidR="000A1A34">
          <w:rPr>
            <w:noProof/>
          </w:rPr>
          <w:t>6</w:t>
        </w:r>
      </w:fldSimple>
      <w:r>
        <w:t>: HY_</w:t>
      </w:r>
      <w:r w:rsidR="00CD51A2">
        <w:t>Catchment</w:t>
      </w:r>
      <w:bookmarkEnd w:id="146"/>
      <w:r>
        <w:t xml:space="preserve"> </w:t>
      </w:r>
    </w:p>
    <w:tbl>
      <w:tblPr>
        <w:tblStyle w:val="TableGrid"/>
        <w:tblW w:w="0" w:type="auto"/>
        <w:tblLook w:val="04A0" w:firstRow="1" w:lastRow="0" w:firstColumn="1" w:lastColumn="0" w:noHBand="0" w:noVBand="1"/>
      </w:tblPr>
      <w:tblGrid>
        <w:gridCol w:w="2296"/>
        <w:gridCol w:w="5115"/>
        <w:gridCol w:w="1350"/>
      </w:tblGrid>
      <w:tr w:rsidR="00CD51A2" w:rsidRPr="008E510D" w14:paraId="26ECBAD4" w14:textId="77777777" w:rsidTr="00CD51A2">
        <w:tc>
          <w:tcPr>
            <w:tcW w:w="2283" w:type="dxa"/>
            <w:hideMark/>
          </w:tcPr>
          <w:p w14:paraId="42D93EB9" w14:textId="77777777" w:rsidR="00CD51A2" w:rsidRPr="008E510D" w:rsidRDefault="00CD51A2" w:rsidP="00BD35D9">
            <w:pPr>
              <w:jc w:val="both"/>
              <w:rPr>
                <w:b/>
                <w:bCs/>
              </w:rPr>
            </w:pPr>
            <w:r>
              <w:rPr>
                <w:b/>
                <w:bCs/>
              </w:rPr>
              <w:t>Property</w:t>
            </w:r>
          </w:p>
        </w:tc>
        <w:tc>
          <w:tcPr>
            <w:tcW w:w="5115" w:type="dxa"/>
            <w:hideMark/>
          </w:tcPr>
          <w:p w14:paraId="23480DF5" w14:textId="77777777" w:rsidR="00CD51A2" w:rsidRPr="008E510D" w:rsidRDefault="00CD51A2" w:rsidP="00BD35D9">
            <w:pPr>
              <w:jc w:val="both"/>
              <w:rPr>
                <w:b/>
                <w:bCs/>
              </w:rPr>
            </w:pPr>
            <w:r>
              <w:rPr>
                <w:b/>
                <w:bCs/>
              </w:rPr>
              <w:t>Concept</w:t>
            </w:r>
            <w:r w:rsidRPr="008E510D">
              <w:rPr>
                <w:b/>
                <w:bCs/>
              </w:rPr>
              <w:t xml:space="preserve"> </w:t>
            </w:r>
            <w:r>
              <w:rPr>
                <w:b/>
                <w:bCs/>
              </w:rPr>
              <w:t>or definition</w:t>
            </w:r>
          </w:p>
        </w:tc>
        <w:tc>
          <w:tcPr>
            <w:tcW w:w="1350" w:type="dxa"/>
            <w:hideMark/>
          </w:tcPr>
          <w:p w14:paraId="1E4C462C" w14:textId="77777777" w:rsidR="00CD51A2" w:rsidRPr="008E510D" w:rsidRDefault="00CD51A2" w:rsidP="00BD35D9">
            <w:pPr>
              <w:jc w:val="both"/>
              <w:rPr>
                <w:b/>
                <w:bCs/>
              </w:rPr>
            </w:pPr>
            <w:r>
              <w:rPr>
                <w:b/>
                <w:bCs/>
              </w:rPr>
              <w:t>Relation</w:t>
            </w:r>
          </w:p>
        </w:tc>
      </w:tr>
      <w:tr w:rsidR="00CD51A2" w:rsidRPr="008E510D" w14:paraId="06FBCAE5" w14:textId="77777777" w:rsidTr="00CD51A2">
        <w:tc>
          <w:tcPr>
            <w:tcW w:w="2283" w:type="dxa"/>
            <w:hideMark/>
          </w:tcPr>
          <w:p w14:paraId="62C812E2" w14:textId="36388962" w:rsidR="00CD51A2" w:rsidRPr="008E510D" w:rsidRDefault="00CD51A2" w:rsidP="00BD35D9">
            <w:r>
              <w:rPr>
                <w:rStyle w:val="Emphasis"/>
              </w:rPr>
              <w:t>code</w:t>
            </w:r>
          </w:p>
        </w:tc>
        <w:tc>
          <w:tcPr>
            <w:tcW w:w="5115" w:type="dxa"/>
            <w:hideMark/>
          </w:tcPr>
          <w:p w14:paraId="308946F6" w14:textId="5021FC7F" w:rsidR="00CD51A2" w:rsidRPr="008E510D" w:rsidRDefault="00CD51A2" w:rsidP="00817838">
            <w:r w:rsidRPr="00040D04">
              <w:t>unique identifier to the catchment in given context. T</w:t>
            </w:r>
            <w:r w:rsidRPr="00040D04" w:rsidDel="0074022F">
              <w:t>he code attribute sh</w:t>
            </w:r>
            <w:r w:rsidRPr="00040D04">
              <w:t>ould</w:t>
            </w:r>
            <w:r w:rsidRPr="00040D04" w:rsidDel="0074022F">
              <w:t xml:space="preserve"> be implemented using a controlled classification or coding system. </w:t>
            </w:r>
            <w:r w:rsidRPr="00040D04">
              <w:t xml:space="preserve">Example: WMO Basin Codes. </w:t>
            </w:r>
          </w:p>
        </w:tc>
        <w:tc>
          <w:tcPr>
            <w:tcW w:w="1350" w:type="dxa"/>
            <w:hideMark/>
          </w:tcPr>
          <w:p w14:paraId="1D74238F" w14:textId="77777777" w:rsidR="00CD51A2" w:rsidRPr="008E510D" w:rsidRDefault="00CD51A2" w:rsidP="00BD35D9">
            <w:r>
              <w:t>Attribute</w:t>
            </w:r>
          </w:p>
        </w:tc>
      </w:tr>
      <w:tr w:rsidR="00CD51A2" w:rsidRPr="008E510D" w14:paraId="4019B985" w14:textId="77777777" w:rsidTr="00CD51A2">
        <w:tc>
          <w:tcPr>
            <w:tcW w:w="2283" w:type="dxa"/>
          </w:tcPr>
          <w:p w14:paraId="04A3792E" w14:textId="2269884E" w:rsidR="00CD51A2" w:rsidRPr="008E510D" w:rsidRDefault="00CD51A2" w:rsidP="00BD35D9">
            <w:pPr>
              <w:rPr>
                <w:rStyle w:val="Emphasis"/>
              </w:rPr>
            </w:pPr>
            <w:r>
              <w:rPr>
                <w:rStyle w:val="Emphasis"/>
              </w:rPr>
              <w:t>outflow and inflow</w:t>
            </w:r>
          </w:p>
        </w:tc>
        <w:tc>
          <w:tcPr>
            <w:tcW w:w="5115" w:type="dxa"/>
          </w:tcPr>
          <w:p w14:paraId="0E6C7FDA" w14:textId="63D9CD60" w:rsidR="00CD51A2" w:rsidRDefault="00F60E4F" w:rsidP="00BD35D9">
            <w:r>
              <w:t>hydro nexus</w:t>
            </w:r>
            <w:r w:rsidRPr="00CD51A2">
              <w:t xml:space="preserve"> </w:t>
            </w:r>
            <w:r w:rsidR="00CD51A2" w:rsidRPr="00CD51A2">
              <w:t xml:space="preserve">in terms of an outflow of the contributing catchment, or inflow to the receiving catchment. For a dendritic network of catchments, </w:t>
            </w:r>
            <w:r w:rsidR="00CD51A2" w:rsidRPr="00CD51A2">
              <w:lastRenderedPageBreak/>
              <w:t>the outflow of a contributing catchment coincides with the inflow to a receiving catchment. This supports description of upstream-downstream relationships between catchments.</w:t>
            </w:r>
          </w:p>
        </w:tc>
        <w:tc>
          <w:tcPr>
            <w:tcW w:w="1350" w:type="dxa"/>
          </w:tcPr>
          <w:p w14:paraId="73719320" w14:textId="616DDD42" w:rsidR="00CD51A2" w:rsidRDefault="00CD51A2" w:rsidP="00BD35D9">
            <w:r>
              <w:lastRenderedPageBreak/>
              <w:t>Association</w:t>
            </w:r>
          </w:p>
        </w:tc>
      </w:tr>
      <w:tr w:rsidR="00CD51A2" w:rsidRPr="008E510D" w14:paraId="54EE8A81" w14:textId="77777777" w:rsidTr="00CD51A2">
        <w:tc>
          <w:tcPr>
            <w:tcW w:w="2283" w:type="dxa"/>
          </w:tcPr>
          <w:p w14:paraId="35EF0313" w14:textId="0FAA3577" w:rsidR="00CD51A2" w:rsidRPr="00CD51A2" w:rsidRDefault="00CD51A2" w:rsidP="00BD35D9">
            <w:pPr>
              <w:rPr>
                <w:rStyle w:val="Emphasis"/>
              </w:rPr>
            </w:pPr>
            <w:proofErr w:type="spellStart"/>
            <w:r w:rsidRPr="00CD51A2">
              <w:rPr>
                <w:i/>
                <w:iCs/>
              </w:rPr>
              <w:lastRenderedPageBreak/>
              <w:t>containingCatchment</w:t>
            </w:r>
            <w:proofErr w:type="spellEnd"/>
            <w:r w:rsidRPr="00CD51A2">
              <w:rPr>
                <w:i/>
                <w:iCs/>
              </w:rPr>
              <w:t xml:space="preserve"> and </w:t>
            </w:r>
            <w:proofErr w:type="spellStart"/>
            <w:r w:rsidRPr="00CD51A2">
              <w:rPr>
                <w:i/>
                <w:iCs/>
              </w:rPr>
              <w:t>containedCatchment</w:t>
            </w:r>
            <w:proofErr w:type="spellEnd"/>
          </w:p>
        </w:tc>
        <w:tc>
          <w:tcPr>
            <w:tcW w:w="5115" w:type="dxa"/>
          </w:tcPr>
          <w:p w14:paraId="2D55CEFD" w14:textId="6D4DF55E" w:rsidR="00CD51A2" w:rsidRDefault="00CD51A2" w:rsidP="00695BE7">
            <w:r w:rsidRPr="00CD51A2">
              <w:t xml:space="preserve">nesting of catchments in a simple “is-in” containment hierarchy as typically used for </w:t>
            </w:r>
            <w:r w:rsidR="00695BE7">
              <w:t xml:space="preserve">nested </w:t>
            </w:r>
            <w:r w:rsidRPr="00CD51A2">
              <w:t xml:space="preserve">organization of management and reporting units. </w:t>
            </w:r>
          </w:p>
        </w:tc>
        <w:tc>
          <w:tcPr>
            <w:tcW w:w="1350" w:type="dxa"/>
          </w:tcPr>
          <w:p w14:paraId="4FF286A4" w14:textId="7AEF2D1D" w:rsidR="00CD51A2" w:rsidRDefault="00CD51A2" w:rsidP="00BD35D9">
            <w:r>
              <w:t>Association</w:t>
            </w:r>
          </w:p>
        </w:tc>
      </w:tr>
      <w:tr w:rsidR="00CD51A2" w:rsidRPr="008E510D" w14:paraId="21AEAAA3" w14:textId="77777777" w:rsidTr="00CD51A2">
        <w:tc>
          <w:tcPr>
            <w:tcW w:w="2283" w:type="dxa"/>
          </w:tcPr>
          <w:p w14:paraId="5DF38BD3" w14:textId="3DAABDDF" w:rsidR="00CD51A2" w:rsidRPr="00CD51A2" w:rsidRDefault="00CD51A2" w:rsidP="00CD51A2">
            <w:pPr>
              <w:rPr>
                <w:b/>
                <w:i/>
              </w:rPr>
            </w:pPr>
            <w:proofErr w:type="spellStart"/>
            <w:r w:rsidRPr="00CD51A2">
              <w:rPr>
                <w:rStyle w:val="Strong"/>
                <w:b w:val="0"/>
                <w:bCs w:val="0"/>
                <w:i/>
              </w:rPr>
              <w:t>conjointCatchment</w:t>
            </w:r>
            <w:proofErr w:type="spellEnd"/>
            <w:r w:rsidRPr="00CD51A2">
              <w:rPr>
                <w:b/>
                <w:i/>
              </w:rPr>
              <w:t xml:space="preserve"> </w:t>
            </w:r>
          </w:p>
          <w:p w14:paraId="5D69B1DD" w14:textId="77777777" w:rsidR="00CD51A2" w:rsidRPr="00CD51A2" w:rsidRDefault="00CD51A2" w:rsidP="00CD51A2">
            <w:pPr>
              <w:jc w:val="right"/>
            </w:pPr>
          </w:p>
        </w:tc>
        <w:tc>
          <w:tcPr>
            <w:tcW w:w="5115" w:type="dxa"/>
          </w:tcPr>
          <w:p w14:paraId="7F098D5A" w14:textId="61A5433C" w:rsidR="00CD51A2" w:rsidRDefault="00CD51A2" w:rsidP="00F60E4F">
            <w:r w:rsidRPr="00CD51A2">
              <w:t>catchment interacting with another catchment ac</w:t>
            </w:r>
            <w:r w:rsidR="00E64218">
              <w:t xml:space="preserve">ross an internal boundary, and </w:t>
            </w:r>
            <w:r w:rsidRPr="00CD51A2">
              <w:t>contributing together with these</w:t>
            </w:r>
            <w:r w:rsidRPr="00CD51A2" w:rsidDel="003D0498">
              <w:t xml:space="preserve"> to a</w:t>
            </w:r>
            <w:r w:rsidRPr="00CD51A2">
              <w:t xml:space="preserve"> single, common </w:t>
            </w:r>
            <w:r w:rsidR="00F60E4F">
              <w:t>hydro nexus</w:t>
            </w:r>
            <w:r w:rsidRPr="00CD51A2">
              <w:t xml:space="preserve">. This internal boundary may be a divide separating adjacent catchments, or a diffuse divide between non-delineated sub-catchments within an encompassing catchment, or a fictive boundary between distant catchments. </w:t>
            </w:r>
            <w:r w:rsidRPr="00CD51A2" w:rsidDel="003D0498">
              <w:t>A</w:t>
            </w:r>
            <w:r w:rsidRPr="00CD51A2">
              <w:t xml:space="preserve"> </w:t>
            </w:r>
            <w:r w:rsidRPr="00CD51A2" w:rsidDel="003D0498">
              <w:t>dendritic network of catchments</w:t>
            </w:r>
            <w:r w:rsidRPr="00CD51A2">
              <w:t xml:space="preserve"> provided</w:t>
            </w:r>
            <w:r w:rsidRPr="00CD51A2" w:rsidDel="003D0498">
              <w:t xml:space="preserve">, where each catchment is determined by its single outflow, this association </w:t>
            </w:r>
            <w:r w:rsidRPr="00CD51A2">
              <w:t>can</w:t>
            </w:r>
            <w:r w:rsidRPr="00CD51A2" w:rsidDel="003D0498">
              <w:t xml:space="preserve"> be used to summarize </w:t>
            </w:r>
            <w:r w:rsidRPr="00CD51A2">
              <w:t xml:space="preserve">diffuse </w:t>
            </w:r>
            <w:r w:rsidRPr="00CD51A2" w:rsidDel="003D0498">
              <w:t xml:space="preserve">inflow into </w:t>
            </w:r>
            <w:r w:rsidRPr="00CD51A2">
              <w:t>a</w:t>
            </w:r>
            <w:r w:rsidRPr="00CD51A2" w:rsidDel="003D0498">
              <w:t xml:space="preserve"> catchment, as </w:t>
            </w:r>
            <w:r w:rsidRPr="00CD51A2">
              <w:t xml:space="preserve">typical for </w:t>
            </w:r>
            <w:r w:rsidRPr="00CD51A2" w:rsidDel="003D0498">
              <w:t>headwater catchments</w:t>
            </w:r>
            <w:r w:rsidRPr="00CD51A2">
              <w:t>, or spread outflow occurring for example in estuary catchments.</w:t>
            </w:r>
          </w:p>
        </w:tc>
        <w:tc>
          <w:tcPr>
            <w:tcW w:w="1350" w:type="dxa"/>
          </w:tcPr>
          <w:p w14:paraId="38F379D6" w14:textId="640F0336" w:rsidR="00CD51A2" w:rsidRPr="00CD51A2" w:rsidRDefault="00CD51A2" w:rsidP="00CD51A2">
            <w:r>
              <w:t>Association</w:t>
            </w:r>
            <w:r w:rsidRPr="00CD51A2">
              <w:t xml:space="preserve"> </w:t>
            </w:r>
          </w:p>
        </w:tc>
      </w:tr>
      <w:tr w:rsidR="00CD51A2" w:rsidRPr="008E510D" w14:paraId="2C380744" w14:textId="77777777" w:rsidTr="00CD51A2">
        <w:tc>
          <w:tcPr>
            <w:tcW w:w="2283" w:type="dxa"/>
          </w:tcPr>
          <w:p w14:paraId="44D4F99E" w14:textId="604938F5" w:rsidR="00CD51A2" w:rsidRPr="00CD51A2" w:rsidRDefault="00CD51A2" w:rsidP="00BD35D9">
            <w:pPr>
              <w:rPr>
                <w:rStyle w:val="Emphasis"/>
                <w:i w:val="0"/>
              </w:rPr>
            </w:pPr>
            <w:proofErr w:type="spellStart"/>
            <w:r w:rsidRPr="00CD51A2">
              <w:rPr>
                <w:bCs/>
                <w:i/>
              </w:rPr>
              <w:t>upperCatchment</w:t>
            </w:r>
            <w:proofErr w:type="spellEnd"/>
            <w:r w:rsidRPr="00CD51A2">
              <w:rPr>
                <w:i/>
              </w:rPr>
              <w:t xml:space="preserve"> and </w:t>
            </w:r>
            <w:proofErr w:type="spellStart"/>
            <w:r w:rsidRPr="00CD51A2">
              <w:rPr>
                <w:bCs/>
                <w:i/>
              </w:rPr>
              <w:t>lowerCatchment</w:t>
            </w:r>
            <w:proofErr w:type="spellEnd"/>
          </w:p>
        </w:tc>
        <w:tc>
          <w:tcPr>
            <w:tcW w:w="5115" w:type="dxa"/>
          </w:tcPr>
          <w:p w14:paraId="39790A66" w14:textId="77F68154" w:rsidR="00CD51A2" w:rsidRDefault="00CD51A2" w:rsidP="00BD35D9">
            <w:r w:rsidRPr="00CD51A2">
              <w:t>neighboring catchment immediately above or below of the catchment. This allows to trace the catchment network in an upstream direction from mouth to source, or downstream from source to mouth.</w:t>
            </w:r>
          </w:p>
        </w:tc>
        <w:tc>
          <w:tcPr>
            <w:tcW w:w="1350" w:type="dxa"/>
          </w:tcPr>
          <w:p w14:paraId="7390C963" w14:textId="0CFD87E9" w:rsidR="00CD51A2" w:rsidRDefault="00CD51A2" w:rsidP="00BD35D9">
            <w:r>
              <w:t>Association</w:t>
            </w:r>
          </w:p>
        </w:tc>
      </w:tr>
      <w:tr w:rsidR="002A00D1" w:rsidRPr="008E510D" w14:paraId="271EE557" w14:textId="77777777" w:rsidTr="00CD51A2">
        <w:tc>
          <w:tcPr>
            <w:tcW w:w="2283" w:type="dxa"/>
          </w:tcPr>
          <w:p w14:paraId="557F488F" w14:textId="72387125" w:rsidR="002A00D1" w:rsidRPr="002A00D1" w:rsidRDefault="00151794" w:rsidP="00BD35D9">
            <w:pPr>
              <w:rPr>
                <w:bCs/>
                <w:i/>
              </w:rPr>
            </w:pPr>
            <w:proofErr w:type="spellStart"/>
            <w:r>
              <w:rPr>
                <w:bCs/>
                <w:i/>
              </w:rPr>
              <w:t>catchmentR</w:t>
            </w:r>
            <w:r w:rsidRPr="002A00D1">
              <w:rPr>
                <w:bCs/>
                <w:i/>
              </w:rPr>
              <w:t>ealization</w:t>
            </w:r>
            <w:proofErr w:type="spellEnd"/>
          </w:p>
        </w:tc>
        <w:tc>
          <w:tcPr>
            <w:tcW w:w="5115" w:type="dxa"/>
          </w:tcPr>
          <w:p w14:paraId="0F0F7350" w14:textId="4954881C" w:rsidR="002A00D1" w:rsidRPr="00CD51A2" w:rsidRDefault="002A00D1" w:rsidP="00D6608C">
            <w:r w:rsidRPr="002A00D1">
              <w:t xml:space="preserve">topological or geographic feature which realizes the catchment </w:t>
            </w:r>
            <w:r w:rsidR="00D6608C">
              <w:t>concept</w:t>
            </w:r>
            <w:r w:rsidRPr="002A00D1">
              <w:t>.</w:t>
            </w:r>
          </w:p>
        </w:tc>
        <w:tc>
          <w:tcPr>
            <w:tcW w:w="1350" w:type="dxa"/>
          </w:tcPr>
          <w:p w14:paraId="5EC783FA" w14:textId="629212A9" w:rsidR="002A00D1" w:rsidRDefault="002A00D1" w:rsidP="00BD35D9">
            <w:r>
              <w:t>Association</w:t>
            </w:r>
          </w:p>
        </w:tc>
      </w:tr>
    </w:tbl>
    <w:p w14:paraId="5E675CE3" w14:textId="77777777" w:rsidR="007451BA" w:rsidRDefault="007451BA" w:rsidP="007451BA">
      <w:pPr>
        <w:pStyle w:val="OGCFigure"/>
      </w:pPr>
      <w:r>
        <w:rPr>
          <w:noProof/>
        </w:rPr>
        <w:drawing>
          <wp:inline distT="0" distB="0" distL="0" distR="0" wp14:anchorId="6ED3BF38" wp14:editId="016B2AF6">
            <wp:extent cx="2943224" cy="2834215"/>
            <wp:effectExtent l="0" t="0" r="0" b="44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43224" cy="2834215"/>
                    </a:xfrm>
                    <a:prstGeom prst="rect">
                      <a:avLst/>
                    </a:prstGeom>
                    <a:noFill/>
                    <a:ln>
                      <a:noFill/>
                    </a:ln>
                  </pic:spPr>
                </pic:pic>
              </a:graphicData>
            </a:graphic>
          </wp:inline>
        </w:drawing>
      </w:r>
    </w:p>
    <w:p w14:paraId="73DC2AE7" w14:textId="54F84F7B" w:rsidR="00002E89" w:rsidRDefault="007451BA" w:rsidP="00834E29">
      <w:pPr>
        <w:pStyle w:val="OGCFigure"/>
        <w:outlineLvl w:val="0"/>
      </w:pPr>
      <w:bookmarkStart w:id="147" w:name="_Ref462910290"/>
      <w:bookmarkStart w:id="148" w:name="_Toc484066563"/>
      <w:r>
        <w:t xml:space="preserve">Figure </w:t>
      </w:r>
      <w:fldSimple w:instr=" SEQ Figure \* ARABIC ">
        <w:r w:rsidR="00BC1551">
          <w:rPr>
            <w:noProof/>
          </w:rPr>
          <w:t>26</w:t>
        </w:r>
      </w:fldSimple>
      <w:bookmarkEnd w:id="147"/>
      <w:r>
        <w:t>: Catchment and outfall (UML class diagram)</w:t>
      </w:r>
      <w:bookmarkEnd w:id="148"/>
    </w:p>
    <w:p w14:paraId="311FCB73" w14:textId="77777777" w:rsidR="007451BA" w:rsidRPr="008E510D" w:rsidRDefault="007451BA" w:rsidP="007451BA">
      <w:pPr>
        <w:pStyle w:val="OGCFigure"/>
      </w:pPr>
    </w:p>
    <w:p w14:paraId="71D43F16" w14:textId="77777777" w:rsidR="007451BA" w:rsidRDefault="007451BA" w:rsidP="007451BA">
      <w:pPr>
        <w:pStyle w:val="OGCFigure"/>
      </w:pPr>
      <w:r>
        <w:rPr>
          <w:noProof/>
        </w:rPr>
        <w:drawing>
          <wp:inline distT="0" distB="0" distL="0" distR="0" wp14:anchorId="6982D88D" wp14:editId="6683F35C">
            <wp:extent cx="2914647" cy="1343023"/>
            <wp:effectExtent l="0" t="0" r="63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914647" cy="1343023"/>
                    </a:xfrm>
                    <a:prstGeom prst="rect">
                      <a:avLst/>
                    </a:prstGeom>
                    <a:noFill/>
                    <a:ln>
                      <a:noFill/>
                    </a:ln>
                  </pic:spPr>
                </pic:pic>
              </a:graphicData>
            </a:graphic>
          </wp:inline>
        </w:drawing>
      </w:r>
    </w:p>
    <w:p w14:paraId="7436E799" w14:textId="5CE749EF" w:rsidR="007451BA" w:rsidRPr="008E510D" w:rsidRDefault="007451BA" w:rsidP="00834E29">
      <w:pPr>
        <w:pStyle w:val="OGCFigure"/>
        <w:outlineLvl w:val="0"/>
      </w:pPr>
      <w:bookmarkStart w:id="149" w:name="_Toc484066564"/>
      <w:r>
        <w:t xml:space="preserve">Figure </w:t>
      </w:r>
      <w:fldSimple w:instr=" SEQ Figure \* ARABIC ">
        <w:r w:rsidR="00BC1551">
          <w:rPr>
            <w:noProof/>
          </w:rPr>
          <w:t>27</w:t>
        </w:r>
      </w:fldSimple>
      <w:r>
        <w:t xml:space="preserve">: </w:t>
      </w:r>
      <w:r w:rsidRPr="008E510D">
        <w:t>Containing / contained catchment (UML class diagram</w:t>
      </w:r>
      <w:r>
        <w:t>)</w:t>
      </w:r>
      <w:bookmarkEnd w:id="149"/>
    </w:p>
    <w:p w14:paraId="670E0F72" w14:textId="77777777" w:rsidR="001214AF" w:rsidRPr="008E510D" w:rsidRDefault="001214AF" w:rsidP="006D2CB5">
      <w:pPr>
        <w:pStyle w:val="OGCFigure"/>
      </w:pPr>
    </w:p>
    <w:p w14:paraId="087FF23D" w14:textId="292DD02F" w:rsidR="00B817B2" w:rsidRDefault="00B817B2" w:rsidP="00B817B2">
      <w:pPr>
        <w:pStyle w:val="OGCFigure"/>
      </w:pPr>
      <w:r>
        <w:rPr>
          <w:noProof/>
        </w:rPr>
        <w:drawing>
          <wp:inline distT="0" distB="0" distL="0" distR="0" wp14:anchorId="40079C89" wp14:editId="1E513E78">
            <wp:extent cx="2771772" cy="1019174"/>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771772" cy="1019174"/>
                    </a:xfrm>
                    <a:prstGeom prst="rect">
                      <a:avLst/>
                    </a:prstGeom>
                    <a:noFill/>
                    <a:ln>
                      <a:noFill/>
                    </a:ln>
                  </pic:spPr>
                </pic:pic>
              </a:graphicData>
            </a:graphic>
          </wp:inline>
        </w:drawing>
      </w:r>
    </w:p>
    <w:p w14:paraId="217BE564" w14:textId="199FC968" w:rsidR="00B817B2" w:rsidRDefault="00B817B2" w:rsidP="00834E29">
      <w:pPr>
        <w:pStyle w:val="OGCFigure"/>
        <w:outlineLvl w:val="0"/>
      </w:pPr>
      <w:bookmarkStart w:id="150" w:name="_Toc484066565"/>
      <w:r>
        <w:t xml:space="preserve">Figure </w:t>
      </w:r>
      <w:fldSimple w:instr=" SEQ Figure \* ARABIC ">
        <w:r w:rsidR="00214695">
          <w:rPr>
            <w:noProof/>
          </w:rPr>
          <w:t>29</w:t>
        </w:r>
      </w:fldSimple>
      <w:r>
        <w:t xml:space="preserve">: </w:t>
      </w:r>
      <w:r w:rsidRPr="008E510D">
        <w:t>Conjoint catchment (UML class diagram</w:t>
      </w:r>
      <w:r>
        <w:t>)</w:t>
      </w:r>
      <w:bookmarkEnd w:id="150"/>
    </w:p>
    <w:p w14:paraId="0B44E26C" w14:textId="77777777" w:rsidR="00DC6FF6" w:rsidRPr="008E510D" w:rsidRDefault="00DC6FF6" w:rsidP="006D2CB5">
      <w:pPr>
        <w:pStyle w:val="OGCFigure"/>
      </w:pPr>
    </w:p>
    <w:p w14:paraId="08564122" w14:textId="7AB0A705" w:rsidR="00B817B2" w:rsidRDefault="00B817B2" w:rsidP="00B817B2">
      <w:pPr>
        <w:pStyle w:val="OGCFigure"/>
      </w:pPr>
      <w:r>
        <w:rPr>
          <w:noProof/>
        </w:rPr>
        <w:drawing>
          <wp:inline distT="0" distB="0" distL="0" distR="0" wp14:anchorId="161E0FE5" wp14:editId="0E87FC29">
            <wp:extent cx="2666998" cy="1447798"/>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666998" cy="1447798"/>
                    </a:xfrm>
                    <a:prstGeom prst="rect">
                      <a:avLst/>
                    </a:prstGeom>
                    <a:noFill/>
                    <a:ln>
                      <a:noFill/>
                    </a:ln>
                  </pic:spPr>
                </pic:pic>
              </a:graphicData>
            </a:graphic>
          </wp:inline>
        </w:drawing>
      </w:r>
    </w:p>
    <w:p w14:paraId="3B3798C9" w14:textId="0CA65636" w:rsidR="00B817B2" w:rsidRDefault="00B817B2" w:rsidP="00834E29">
      <w:pPr>
        <w:pStyle w:val="OGCFigure"/>
        <w:outlineLvl w:val="0"/>
      </w:pPr>
      <w:bookmarkStart w:id="151" w:name="_Toc484066566"/>
      <w:r>
        <w:t xml:space="preserve">Figure </w:t>
      </w:r>
      <w:fldSimple w:instr=" SEQ Figure \* ARABIC ">
        <w:r w:rsidR="00BC1551">
          <w:rPr>
            <w:noProof/>
          </w:rPr>
          <w:t>29</w:t>
        </w:r>
      </w:fldSimple>
      <w:r>
        <w:t xml:space="preserve">: </w:t>
      </w:r>
      <w:r w:rsidRPr="008E510D">
        <w:t>Upper / lower catchment (UML class diagram</w:t>
      </w:r>
      <w:r>
        <w:t>)</w:t>
      </w:r>
      <w:bookmarkEnd w:id="151"/>
    </w:p>
    <w:p w14:paraId="00D2AFC4" w14:textId="77777777" w:rsidR="00002E89" w:rsidRPr="008E510D" w:rsidRDefault="00002E89" w:rsidP="006D2CB5">
      <w:pPr>
        <w:pStyle w:val="OGCFigure"/>
      </w:pPr>
    </w:p>
    <w:p w14:paraId="21A39CE4" w14:textId="05FAA99C" w:rsidR="00D11AB2" w:rsidRPr="008C473D" w:rsidRDefault="00D11AB2" w:rsidP="00834E29">
      <w:pPr>
        <w:pStyle w:val="Heading4"/>
        <w:jc w:val="both"/>
      </w:pPr>
      <w:r w:rsidRPr="008C473D">
        <w:t>Catchment Aggregate</w:t>
      </w:r>
    </w:p>
    <w:p w14:paraId="3096FD2C" w14:textId="1C1136BB" w:rsidR="00320041" w:rsidRDefault="00D11AB2" w:rsidP="00450C77">
      <w:pPr>
        <w:pStyle w:val="Normal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614086">
        <w:t xml:space="preserve">Figure </w:t>
      </w:r>
      <w:r w:rsidR="00614086">
        <w:rPr>
          <w:noProof/>
        </w:rPr>
        <w:t>30</w:t>
      </w:r>
      <w:r w:rsidR="00874BCD">
        <w:rPr>
          <w:lang w:val="en-US"/>
        </w:rPr>
        <w:fldChar w:fldCharType="end"/>
      </w:r>
      <w:r w:rsidRPr="008E510D">
        <w:rPr>
          <w:lang w:val="en-US"/>
        </w:rPr>
        <w:t xml:space="preserve">) specializes the </w:t>
      </w:r>
      <w:proofErr w:type="spellStart"/>
      <w:r w:rsidRPr="008E510D">
        <w:rPr>
          <w:lang w:val="en-US"/>
        </w:rPr>
        <w:t>HY_Catchment</w:t>
      </w:r>
      <w:proofErr w:type="spellEnd"/>
      <w:r w:rsidRPr="008E510D">
        <w:rPr>
          <w:lang w:val="en-US"/>
        </w:rPr>
        <w:t xml:space="preserve"> </w:t>
      </w:r>
      <w:r w:rsidR="00320041">
        <w:rPr>
          <w:lang w:val="en-US"/>
        </w:rPr>
        <w:t xml:space="preserve">type </w:t>
      </w:r>
      <w:r w:rsidRPr="008E510D">
        <w:rPr>
          <w:lang w:val="en-US"/>
        </w:rPr>
        <w:t xml:space="preserve">as </w:t>
      </w:r>
      <w:r w:rsidR="00E64218">
        <w:rPr>
          <w:lang w:val="en-US"/>
        </w:rPr>
        <w:t xml:space="preserve">a </w:t>
      </w:r>
      <w:r w:rsidRPr="008E510D">
        <w:rPr>
          <w:lang w:val="en-US"/>
        </w:rPr>
        <w:t xml:space="preserve">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'nillable' outflow of interior catchments. Nillable is meant</w:t>
      </w:r>
      <w:r w:rsidR="00320041">
        <w:rPr>
          <w:lang w:val="en-US"/>
        </w:rPr>
        <w:t xml:space="preserve"> here </w:t>
      </w:r>
      <w:r w:rsidRPr="008E510D">
        <w:rPr>
          <w:lang w:val="en-US"/>
        </w:rPr>
        <w:t xml:space="preserve">to signify that the </w:t>
      </w:r>
      <w:r w:rsidR="00F60E4F">
        <w:rPr>
          <w:lang w:val="en-US"/>
        </w:rPr>
        <w:t>hydro nexus</w:t>
      </w:r>
      <w:r w:rsidR="00F60E4F" w:rsidRPr="008E510D">
        <w:rPr>
          <w:lang w:val="en-US"/>
        </w:rPr>
        <w:t xml:space="preserve">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NormalWeb"/>
        <w:jc w:val="both"/>
        <w:rPr>
          <w:lang w:val="en-US"/>
        </w:rPr>
      </w:pPr>
      <w:r>
        <w:rPr>
          <w:lang w:val="en-US"/>
        </w:rPr>
        <w:t>Being a special type of the HY_Catchment, t</w:t>
      </w:r>
      <w:r w:rsidR="00D11AB2" w:rsidRPr="008E510D">
        <w:rPr>
          <w:lang w:val="en-US"/>
        </w:rPr>
        <w:t xml:space="preserve">he catchment aggregate may be part of a containing catchment at the next higher level of hierarchy, which consists of similar-scale neighboring catchments. The catchment aggregate does not necessarily imply a series of </w:t>
      </w:r>
      <w:r w:rsidR="00D11AB2" w:rsidRPr="008E510D">
        <w:rPr>
          <w:lang w:val="en-US"/>
        </w:rPr>
        <w:lastRenderedPageBreak/>
        <w:t>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drawing>
          <wp:inline distT="0" distB="0" distL="0" distR="0" wp14:anchorId="315A6071" wp14:editId="0BD69A20">
            <wp:extent cx="3962399" cy="4371973"/>
            <wp:effectExtent l="0" t="0" r="63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2399" cy="4371973"/>
                    </a:xfrm>
                    <a:prstGeom prst="rect">
                      <a:avLst/>
                    </a:prstGeom>
                    <a:noFill/>
                    <a:ln>
                      <a:noFill/>
                    </a:ln>
                  </pic:spPr>
                </pic:pic>
              </a:graphicData>
            </a:graphic>
          </wp:inline>
        </w:drawing>
      </w:r>
    </w:p>
    <w:p w14:paraId="4F5B8530" w14:textId="2947395E" w:rsidR="00B817B2" w:rsidRDefault="00B817B2" w:rsidP="00834E29">
      <w:pPr>
        <w:pStyle w:val="OGCFigure"/>
        <w:outlineLvl w:val="0"/>
      </w:pPr>
      <w:bookmarkStart w:id="152" w:name="_Ref462910330"/>
      <w:bookmarkStart w:id="153" w:name="_Toc484066567"/>
      <w:r>
        <w:t xml:space="preserve">Figure </w:t>
      </w:r>
      <w:fldSimple w:instr=" SEQ Figure \* ARABIC ">
        <w:r w:rsidR="00BC1551">
          <w:rPr>
            <w:noProof/>
          </w:rPr>
          <w:t>30</w:t>
        </w:r>
      </w:fldSimple>
      <w:bookmarkEnd w:id="152"/>
      <w:r>
        <w:t xml:space="preserve">: </w:t>
      </w:r>
      <w:r w:rsidRPr="008E510D">
        <w:t>Catchment aggregate (UML class diagram</w:t>
      </w:r>
      <w:r>
        <w:t>)</w:t>
      </w:r>
      <w:bookmarkEnd w:id="153"/>
    </w:p>
    <w:p w14:paraId="051170BC" w14:textId="768AEE2F" w:rsidR="00B817B2" w:rsidRPr="008E510D" w:rsidRDefault="00B817B2" w:rsidP="006D2CB5">
      <w:pPr>
        <w:pStyle w:val="OGCFigure"/>
      </w:pPr>
    </w:p>
    <w:p w14:paraId="1B8DA702" w14:textId="266DE218" w:rsidR="00D11AB2" w:rsidRDefault="00D11AB2" w:rsidP="00450C77">
      <w:pPr>
        <w:pStyle w:val="Normal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proofErr w:type="spellStart"/>
      <w:r w:rsidR="00151794">
        <w:rPr>
          <w:rStyle w:val="Emphasis"/>
          <w:lang w:val="en-US"/>
        </w:rPr>
        <w:t>catchmentRealization</w:t>
      </w:r>
      <w:proofErr w:type="spellEnd"/>
      <w:r w:rsidR="00151794" w:rsidRPr="008E510D">
        <w:rPr>
          <w:lang w:val="en-US"/>
        </w:rPr>
        <w:t xml:space="preserve"> </w:t>
      </w:r>
      <w:r w:rsidRPr="008E510D">
        <w:rPr>
          <w:lang w:val="en-US"/>
        </w:rPr>
        <w:t xml:space="preserve">properties, and </w:t>
      </w:r>
      <w:r w:rsidR="00330D23">
        <w:rPr>
          <w:lang w:val="en-US"/>
        </w:rPr>
        <w:t>has</w:t>
      </w:r>
      <w:r w:rsidRPr="008E510D">
        <w:rPr>
          <w:lang w:val="en-US"/>
        </w:rPr>
        <w:t xml:space="preserve"> </w:t>
      </w:r>
      <w:proofErr w:type="spellStart"/>
      <w:r w:rsidRPr="008E510D">
        <w:rPr>
          <w:rStyle w:val="Emphasis"/>
          <w:lang w:val="en-US"/>
        </w:rPr>
        <w:t>exorheicDrainage</w:t>
      </w:r>
      <w:proofErr w:type="spellEnd"/>
      <w:r w:rsidRPr="008E510D">
        <w:rPr>
          <w:lang w:val="en-US"/>
        </w:rPr>
        <w:t xml:space="preserve"> and </w:t>
      </w:r>
      <w:proofErr w:type="spellStart"/>
      <w:r w:rsidRPr="008E510D">
        <w:rPr>
          <w:rStyle w:val="Emphasis"/>
          <w:lang w:val="en-US"/>
        </w:rPr>
        <w:t>endorheicDrainage</w:t>
      </w:r>
      <w:proofErr w:type="spellEnd"/>
      <w:r w:rsidR="00330D23">
        <w:rPr>
          <w:rStyle w:val="Emphasis"/>
          <w:lang w:val="en-US"/>
        </w:rPr>
        <w:t xml:space="preserve"> </w:t>
      </w:r>
      <w:r w:rsidR="00330D23" w:rsidRPr="00330D23">
        <w:rPr>
          <w:rStyle w:val="Emphasis"/>
          <w:i w:val="0"/>
          <w:lang w:val="en-US"/>
        </w:rPr>
        <w:t>associations</w:t>
      </w:r>
      <w:r w:rsidRPr="008E510D">
        <w:rPr>
          <w:lang w:val="en-US"/>
        </w:rPr>
        <w:t xml:space="preserve">. </w:t>
      </w:r>
    </w:p>
    <w:p w14:paraId="1794CEC4" w14:textId="0CCB54EB" w:rsidR="00817838" w:rsidRDefault="00817838" w:rsidP="00817838">
      <w:pPr>
        <w:pStyle w:val="OGCtableheader"/>
      </w:pPr>
      <w:bookmarkStart w:id="154" w:name="_Toc484066589"/>
      <w:r>
        <w:t xml:space="preserve">Table </w:t>
      </w:r>
      <w:fldSimple w:instr=" SEQ Table \* ARABIC ">
        <w:r w:rsidR="000A1A34">
          <w:rPr>
            <w:noProof/>
          </w:rPr>
          <w:t>7</w:t>
        </w:r>
      </w:fldSimple>
      <w:r>
        <w:t xml:space="preserve">: </w:t>
      </w:r>
      <w:proofErr w:type="spellStart"/>
      <w:r>
        <w:t>HY_CatchmentAggregate</w:t>
      </w:r>
      <w:bookmarkEnd w:id="154"/>
      <w:proofErr w:type="spellEnd"/>
    </w:p>
    <w:tbl>
      <w:tblPr>
        <w:tblStyle w:val="TableGrid"/>
        <w:tblW w:w="0" w:type="auto"/>
        <w:tblLook w:val="04A0" w:firstRow="1" w:lastRow="0" w:firstColumn="1" w:lastColumn="0" w:noHBand="0" w:noVBand="1"/>
      </w:tblPr>
      <w:tblGrid>
        <w:gridCol w:w="2283"/>
        <w:gridCol w:w="5115"/>
        <w:gridCol w:w="1350"/>
      </w:tblGrid>
      <w:tr w:rsidR="00817838" w:rsidRPr="008E510D" w14:paraId="3BBDEFBD" w14:textId="77777777" w:rsidTr="000352BA">
        <w:tc>
          <w:tcPr>
            <w:tcW w:w="2283" w:type="dxa"/>
            <w:hideMark/>
          </w:tcPr>
          <w:p w14:paraId="42CCF1D2" w14:textId="77777777" w:rsidR="00817838" w:rsidRPr="008E510D" w:rsidRDefault="00817838" w:rsidP="000352BA">
            <w:pPr>
              <w:jc w:val="both"/>
              <w:rPr>
                <w:b/>
                <w:bCs/>
              </w:rPr>
            </w:pPr>
            <w:r>
              <w:rPr>
                <w:b/>
                <w:bCs/>
              </w:rPr>
              <w:t>Property</w:t>
            </w:r>
          </w:p>
        </w:tc>
        <w:tc>
          <w:tcPr>
            <w:tcW w:w="5115" w:type="dxa"/>
            <w:hideMark/>
          </w:tcPr>
          <w:p w14:paraId="4B65DD1B" w14:textId="77777777" w:rsidR="00817838" w:rsidRPr="008E510D" w:rsidRDefault="00817838" w:rsidP="000352BA">
            <w:pPr>
              <w:jc w:val="both"/>
              <w:rPr>
                <w:b/>
                <w:bCs/>
              </w:rPr>
            </w:pPr>
            <w:r>
              <w:rPr>
                <w:b/>
                <w:bCs/>
              </w:rPr>
              <w:t>Concept</w:t>
            </w:r>
            <w:r w:rsidRPr="008E510D">
              <w:rPr>
                <w:b/>
                <w:bCs/>
              </w:rPr>
              <w:t xml:space="preserve"> </w:t>
            </w:r>
            <w:r>
              <w:rPr>
                <w:b/>
                <w:bCs/>
              </w:rPr>
              <w:t>or definition</w:t>
            </w:r>
          </w:p>
        </w:tc>
        <w:tc>
          <w:tcPr>
            <w:tcW w:w="1350" w:type="dxa"/>
            <w:hideMark/>
          </w:tcPr>
          <w:p w14:paraId="1DE02A28" w14:textId="77777777" w:rsidR="00817838" w:rsidRPr="008E510D" w:rsidRDefault="00817838" w:rsidP="000352BA">
            <w:pPr>
              <w:jc w:val="both"/>
              <w:rPr>
                <w:b/>
                <w:bCs/>
              </w:rPr>
            </w:pPr>
            <w:r>
              <w:rPr>
                <w:b/>
                <w:bCs/>
              </w:rPr>
              <w:t>Relation</w:t>
            </w:r>
          </w:p>
        </w:tc>
      </w:tr>
      <w:tr w:rsidR="00817838" w:rsidRPr="008E510D" w14:paraId="0B0569CC" w14:textId="77777777" w:rsidTr="000352BA">
        <w:tc>
          <w:tcPr>
            <w:tcW w:w="2283" w:type="dxa"/>
            <w:hideMark/>
          </w:tcPr>
          <w:p w14:paraId="00A2E9C6" w14:textId="0E636F7A" w:rsidR="00817838" w:rsidRPr="008E510D" w:rsidRDefault="00817838" w:rsidP="000352BA">
            <w:proofErr w:type="spellStart"/>
            <w:r w:rsidRPr="000352BA">
              <w:rPr>
                <w:rStyle w:val="Strong"/>
                <w:b w:val="0"/>
                <w:i/>
              </w:rPr>
              <w:t>exorheicDrainage</w:t>
            </w:r>
            <w:proofErr w:type="spellEnd"/>
          </w:p>
        </w:tc>
        <w:tc>
          <w:tcPr>
            <w:tcW w:w="5115" w:type="dxa"/>
            <w:hideMark/>
          </w:tcPr>
          <w:p w14:paraId="04EF08AE" w14:textId="4E51C840" w:rsidR="00817838" w:rsidRPr="008E510D" w:rsidRDefault="00817838" w:rsidP="00817838">
            <w:r w:rsidRPr="00817838">
              <w:t>should be used to identify an exorheic</w:t>
            </w:r>
            <w:r w:rsidR="00E64218">
              <w:t>-</w:t>
            </w:r>
            <w:r w:rsidRPr="00817838">
              <w:t xml:space="preserve">drained catchment which is not, but may be temporarily connected to enveloping catchments. </w:t>
            </w:r>
          </w:p>
        </w:tc>
        <w:tc>
          <w:tcPr>
            <w:tcW w:w="1350" w:type="dxa"/>
            <w:hideMark/>
          </w:tcPr>
          <w:p w14:paraId="612CB415" w14:textId="77777777" w:rsidR="00817838" w:rsidRPr="008E510D" w:rsidRDefault="00817838" w:rsidP="000352BA">
            <w:r>
              <w:t>Association</w:t>
            </w:r>
          </w:p>
        </w:tc>
      </w:tr>
      <w:tr w:rsidR="00817838" w:rsidRPr="008E510D" w14:paraId="3E74ADF3" w14:textId="77777777" w:rsidTr="00E64218">
        <w:trPr>
          <w:trHeight w:val="809"/>
        </w:trPr>
        <w:tc>
          <w:tcPr>
            <w:tcW w:w="2283" w:type="dxa"/>
          </w:tcPr>
          <w:p w14:paraId="69B87B5E" w14:textId="0F03F4D0" w:rsidR="00817838" w:rsidRPr="008E510D" w:rsidRDefault="00817838" w:rsidP="000352BA">
            <w:pPr>
              <w:rPr>
                <w:rStyle w:val="Emphasis"/>
              </w:rPr>
            </w:pPr>
            <w:proofErr w:type="spellStart"/>
            <w:r w:rsidRPr="000352BA">
              <w:rPr>
                <w:rStyle w:val="Strong"/>
                <w:b w:val="0"/>
                <w:i/>
              </w:rPr>
              <w:t>endorheicDrainage</w:t>
            </w:r>
            <w:proofErr w:type="spellEnd"/>
          </w:p>
        </w:tc>
        <w:tc>
          <w:tcPr>
            <w:tcW w:w="5115" w:type="dxa"/>
          </w:tcPr>
          <w:p w14:paraId="6561B131" w14:textId="5CAAA6BC" w:rsidR="00817838" w:rsidRDefault="00817838" w:rsidP="000352BA">
            <w:pPr>
              <w:pStyle w:val="NormalWeb"/>
              <w:jc w:val="both"/>
            </w:pPr>
            <w:r w:rsidRPr="00817838">
              <w:t>should b</w:t>
            </w:r>
            <w:r w:rsidR="00E64218">
              <w:t>e used to identify an endorheic-</w:t>
            </w:r>
            <w:r w:rsidRPr="00817838">
              <w:t>d</w:t>
            </w:r>
            <w:r w:rsidR="00E64218">
              <w:t>rained catchment, which is</w:t>
            </w:r>
            <w:r w:rsidRPr="00817838">
              <w:t xml:space="preserve"> permanently connected</w:t>
            </w:r>
            <w:r w:rsidRPr="00817838">
              <w:rPr>
                <w:bCs/>
              </w:rPr>
              <w:t xml:space="preserve"> to the enveloping aggregate</w:t>
            </w:r>
            <w:r w:rsidRPr="00817838">
              <w:t xml:space="preserve">. </w:t>
            </w:r>
          </w:p>
        </w:tc>
        <w:tc>
          <w:tcPr>
            <w:tcW w:w="1350" w:type="dxa"/>
          </w:tcPr>
          <w:p w14:paraId="6FD7A227" w14:textId="45946A35" w:rsidR="00817838" w:rsidRDefault="00817838" w:rsidP="000352BA">
            <w:r>
              <w:t>Association</w:t>
            </w:r>
          </w:p>
        </w:tc>
      </w:tr>
    </w:tbl>
    <w:p w14:paraId="0ED18981" w14:textId="77777777" w:rsidR="00817838" w:rsidRPr="008E510D" w:rsidRDefault="00817838" w:rsidP="00450C77">
      <w:pPr>
        <w:pStyle w:val="NormalWeb"/>
        <w:jc w:val="both"/>
        <w:rPr>
          <w:lang w:val="en-US"/>
        </w:rPr>
      </w:pPr>
    </w:p>
    <w:p w14:paraId="10F55612" w14:textId="37244C49" w:rsidR="00D11AB2" w:rsidRPr="008E510D" w:rsidRDefault="00D11AB2" w:rsidP="00834E29">
      <w:pPr>
        <w:pStyle w:val="Heading4"/>
        <w:jc w:val="both"/>
      </w:pPr>
      <w:r w:rsidRPr="008E510D">
        <w:lastRenderedPageBreak/>
        <w:t>Dendritic Catchment</w:t>
      </w:r>
    </w:p>
    <w:p w14:paraId="2EA1BDE6" w14:textId="1C0020CD" w:rsidR="00A81F60" w:rsidRDefault="00D11AB2" w:rsidP="00450C77">
      <w:pPr>
        <w:pStyle w:val="Normal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614086">
        <w:t xml:space="preserve">Figure </w:t>
      </w:r>
      <w:r w:rsidR="00614086">
        <w:rPr>
          <w:noProof/>
        </w:rPr>
        <w:t>31</w:t>
      </w:r>
      <w:r w:rsidR="00874BCD">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49322A98">
            <wp:extent cx="4067173" cy="2838449"/>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067173" cy="2838449"/>
                    </a:xfrm>
                    <a:prstGeom prst="rect">
                      <a:avLst/>
                    </a:prstGeom>
                    <a:noFill/>
                    <a:ln>
                      <a:noFill/>
                    </a:ln>
                  </pic:spPr>
                </pic:pic>
              </a:graphicData>
            </a:graphic>
          </wp:inline>
        </w:drawing>
      </w:r>
    </w:p>
    <w:p w14:paraId="42EFF606" w14:textId="132C867E" w:rsidR="00B817B2" w:rsidRPr="008E510D" w:rsidRDefault="00B817B2" w:rsidP="00834E29">
      <w:pPr>
        <w:pStyle w:val="OGCFigure"/>
        <w:outlineLvl w:val="0"/>
      </w:pPr>
      <w:bookmarkStart w:id="155" w:name="_Ref462910340"/>
      <w:bookmarkStart w:id="156" w:name="_Toc484066568"/>
      <w:r>
        <w:t xml:space="preserve">Figure </w:t>
      </w:r>
      <w:fldSimple w:instr=" SEQ Figure \* ARABIC ">
        <w:r w:rsidR="00BC1551">
          <w:rPr>
            <w:noProof/>
          </w:rPr>
          <w:t>31</w:t>
        </w:r>
      </w:fldSimple>
      <w:bookmarkEnd w:id="155"/>
      <w:r>
        <w:t xml:space="preserve">: </w:t>
      </w:r>
      <w:r w:rsidRPr="008E510D">
        <w:t>Dendritic catchment (UML class diagram</w:t>
      </w:r>
      <w:r>
        <w:t>)</w:t>
      </w:r>
      <w:bookmarkEnd w:id="156"/>
    </w:p>
    <w:p w14:paraId="44E35E5B" w14:textId="4D119C62" w:rsidR="00B817B2" w:rsidRPr="00FF37ED" w:rsidRDefault="00B817B2" w:rsidP="00B817B2">
      <w:pPr>
        <w:pStyle w:val="Caption"/>
        <w:jc w:val="both"/>
        <w:rPr>
          <w:highlight w:val="yellow"/>
          <w:lang w:val="en-US"/>
        </w:rPr>
      </w:pPr>
    </w:p>
    <w:p w14:paraId="05CDB643" w14:textId="74421C5C" w:rsidR="00D11AB2" w:rsidRDefault="00D11AB2" w:rsidP="00450C77">
      <w:pPr>
        <w:pStyle w:val="Normal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005B0252">
        <w:rPr>
          <w:rStyle w:val="Emphasis"/>
          <w:lang w:val="en-US"/>
        </w:rPr>
        <w:t>containing</w:t>
      </w:r>
      <w:r w:rsidRPr="008E510D">
        <w:rPr>
          <w:rStyle w:val="Emphasis"/>
          <w:lang w:val="en-US"/>
        </w:rPr>
        <w:t>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proofErr w:type="spellStart"/>
      <w:r w:rsidR="00151794">
        <w:rPr>
          <w:rStyle w:val="Emphasis"/>
          <w:lang w:val="en-US"/>
        </w:rPr>
        <w:t>catchmentRealization</w:t>
      </w:r>
      <w:proofErr w:type="spellEnd"/>
      <w:r w:rsidR="00151794" w:rsidRPr="008E510D">
        <w:rPr>
          <w:lang w:val="en-US"/>
        </w:rPr>
        <w:t xml:space="preserve"> </w:t>
      </w:r>
      <w:r w:rsidRPr="008E510D">
        <w:rPr>
          <w:lang w:val="en-US"/>
        </w:rPr>
        <w:t xml:space="preserve">properties, and </w:t>
      </w:r>
      <w:r w:rsidR="00330D23">
        <w:rPr>
          <w:lang w:val="en-US"/>
        </w:rPr>
        <w:t>has an</w:t>
      </w:r>
      <w:r w:rsidRPr="008E510D">
        <w:rPr>
          <w:lang w:val="en-US"/>
        </w:rPr>
        <w:t xml:space="preserve"> </w:t>
      </w:r>
      <w:proofErr w:type="spellStart"/>
      <w:r w:rsidRPr="008E510D">
        <w:rPr>
          <w:rStyle w:val="Emphasis"/>
          <w:lang w:val="en-US"/>
        </w:rPr>
        <w:t>encompassingCatchment</w:t>
      </w:r>
      <w:proofErr w:type="spellEnd"/>
      <w:r w:rsidR="00330D23" w:rsidRPr="00330D23">
        <w:rPr>
          <w:rStyle w:val="Emphasis"/>
          <w:i w:val="0"/>
          <w:lang w:val="en-US"/>
        </w:rPr>
        <w:t xml:space="preserve"> association</w:t>
      </w:r>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r w:rsidR="00B86035" w:rsidRPr="00FF37ED">
        <w:rPr>
          <w:i/>
          <w:lang w:val="en-US"/>
        </w:rPr>
        <w:t>single</w:t>
      </w:r>
      <w:r w:rsidR="00151794">
        <w:rPr>
          <w:i/>
          <w:lang w:val="en-US"/>
        </w:rPr>
        <w:t>-o</w:t>
      </w:r>
      <w:r w:rsidR="00151794" w:rsidRPr="00FF37ED">
        <w:rPr>
          <w:i/>
          <w:lang w:val="en-US"/>
        </w:rPr>
        <w:t>utflow</w:t>
      </w:r>
      <w:r w:rsidR="00B86035" w:rsidRPr="00FF37ED">
        <w:rPr>
          <w:i/>
          <w:lang w:val="en-US"/>
        </w:rPr>
        <w:t xml:space="preserve">, </w:t>
      </w:r>
      <w:r w:rsidR="00151794">
        <w:rPr>
          <w:i/>
          <w:lang w:val="en-US"/>
        </w:rPr>
        <w:t>single-</w:t>
      </w:r>
      <w:r w:rsidR="00B86035" w:rsidRPr="00FF37ED">
        <w:rPr>
          <w:i/>
          <w:lang w:val="en-US"/>
        </w:rPr>
        <w:t>receiving</w:t>
      </w:r>
      <w:r w:rsidR="00151794">
        <w:rPr>
          <w:i/>
          <w:lang w:val="en-US"/>
        </w:rPr>
        <w:t>-c</w:t>
      </w:r>
      <w:r w:rsidR="00B86035" w:rsidRPr="00FF37ED">
        <w:rPr>
          <w:i/>
          <w:lang w:val="en-US"/>
        </w:rPr>
        <w:t xml:space="preserve">atchment </w:t>
      </w:r>
      <w:r w:rsidR="00E85BE3">
        <w:rPr>
          <w:lang w:val="en-US"/>
        </w:rPr>
        <w:t>and</w:t>
      </w:r>
      <w:r w:rsidR="00B86035" w:rsidRPr="00FF37ED">
        <w:rPr>
          <w:i/>
          <w:lang w:val="en-US"/>
        </w:rPr>
        <w:t xml:space="preserve"> </w:t>
      </w:r>
      <w:r w:rsidR="00151794">
        <w:rPr>
          <w:i/>
          <w:lang w:val="en-US"/>
        </w:rPr>
        <w:t>single-</w:t>
      </w:r>
      <w:r w:rsidR="00B86035" w:rsidRPr="00FF37ED">
        <w:rPr>
          <w:i/>
          <w:lang w:val="en-US"/>
        </w:rPr>
        <w:t>lower</w:t>
      </w:r>
      <w:r w:rsidR="00151794">
        <w:rPr>
          <w:i/>
          <w:lang w:val="en-US"/>
        </w:rPr>
        <w:t>-</w:t>
      </w:r>
      <w:r w:rsidR="00B86035" w:rsidRPr="00FF37ED">
        <w:rPr>
          <w:i/>
          <w:lang w:val="en-US"/>
        </w:rPr>
        <w:t>catchment</w:t>
      </w:r>
      <w:r w:rsidR="00B86035" w:rsidRPr="00FF37ED">
        <w:rPr>
          <w:lang w:val="en-US"/>
        </w:rPr>
        <w:t xml:space="preserve"> constraints.</w:t>
      </w:r>
    </w:p>
    <w:p w14:paraId="22C875F1" w14:textId="354E8A35" w:rsidR="00B65C28" w:rsidRDefault="00B65C28" w:rsidP="00B65C28">
      <w:pPr>
        <w:pStyle w:val="OGCtableheader"/>
      </w:pPr>
      <w:bookmarkStart w:id="157" w:name="_Toc484066590"/>
      <w:r>
        <w:t xml:space="preserve">Table </w:t>
      </w:r>
      <w:fldSimple w:instr=" SEQ Table \* ARABIC ">
        <w:r w:rsidR="000A1A34">
          <w:rPr>
            <w:noProof/>
          </w:rPr>
          <w:t>8</w:t>
        </w:r>
      </w:fldSimple>
      <w:r>
        <w:t xml:space="preserve">: </w:t>
      </w:r>
      <w:proofErr w:type="spellStart"/>
      <w:r>
        <w:t>HY_DendriticCatchment</w:t>
      </w:r>
      <w:bookmarkEnd w:id="157"/>
      <w:proofErr w:type="spellEnd"/>
      <w:r>
        <w:t xml:space="preserve"> </w:t>
      </w:r>
    </w:p>
    <w:tbl>
      <w:tblPr>
        <w:tblStyle w:val="TableGrid"/>
        <w:tblW w:w="0" w:type="auto"/>
        <w:tblLook w:val="04A0" w:firstRow="1" w:lastRow="0" w:firstColumn="1" w:lastColumn="0" w:noHBand="0" w:noVBand="1"/>
      </w:tblPr>
      <w:tblGrid>
        <w:gridCol w:w="2616"/>
        <w:gridCol w:w="4890"/>
        <w:gridCol w:w="1350"/>
      </w:tblGrid>
      <w:tr w:rsidR="00B65C28" w:rsidRPr="008E510D" w14:paraId="78521FDF" w14:textId="77777777" w:rsidTr="000352BA">
        <w:tc>
          <w:tcPr>
            <w:tcW w:w="2283" w:type="dxa"/>
            <w:hideMark/>
          </w:tcPr>
          <w:p w14:paraId="7F615EB0" w14:textId="77777777" w:rsidR="00B65C28" w:rsidRPr="008E510D" w:rsidRDefault="00B65C28" w:rsidP="000352BA">
            <w:pPr>
              <w:jc w:val="both"/>
              <w:rPr>
                <w:b/>
                <w:bCs/>
              </w:rPr>
            </w:pPr>
            <w:r>
              <w:rPr>
                <w:b/>
                <w:bCs/>
              </w:rPr>
              <w:t>Property</w:t>
            </w:r>
          </w:p>
        </w:tc>
        <w:tc>
          <w:tcPr>
            <w:tcW w:w="5115" w:type="dxa"/>
            <w:hideMark/>
          </w:tcPr>
          <w:p w14:paraId="557A725C" w14:textId="77777777" w:rsidR="00B65C28" w:rsidRPr="008E510D" w:rsidRDefault="00B65C28" w:rsidP="000352BA">
            <w:pPr>
              <w:jc w:val="both"/>
              <w:rPr>
                <w:b/>
                <w:bCs/>
              </w:rPr>
            </w:pPr>
            <w:r>
              <w:rPr>
                <w:b/>
                <w:bCs/>
              </w:rPr>
              <w:t>Concept</w:t>
            </w:r>
            <w:r w:rsidRPr="008E510D">
              <w:rPr>
                <w:b/>
                <w:bCs/>
              </w:rPr>
              <w:t xml:space="preserve"> </w:t>
            </w:r>
            <w:r>
              <w:rPr>
                <w:b/>
                <w:bCs/>
              </w:rPr>
              <w:t>or definition</w:t>
            </w:r>
          </w:p>
        </w:tc>
        <w:tc>
          <w:tcPr>
            <w:tcW w:w="1350" w:type="dxa"/>
            <w:hideMark/>
          </w:tcPr>
          <w:p w14:paraId="558206F7" w14:textId="77777777" w:rsidR="00B65C28" w:rsidRPr="008E510D" w:rsidRDefault="00B65C28" w:rsidP="000352BA">
            <w:pPr>
              <w:jc w:val="both"/>
              <w:rPr>
                <w:b/>
                <w:bCs/>
              </w:rPr>
            </w:pPr>
            <w:r>
              <w:rPr>
                <w:b/>
                <w:bCs/>
              </w:rPr>
              <w:t>Relation</w:t>
            </w:r>
          </w:p>
        </w:tc>
      </w:tr>
      <w:tr w:rsidR="00B65C28" w:rsidRPr="008E510D" w14:paraId="3BC1F149" w14:textId="77777777" w:rsidTr="000352BA">
        <w:tc>
          <w:tcPr>
            <w:tcW w:w="2283" w:type="dxa"/>
            <w:hideMark/>
          </w:tcPr>
          <w:p w14:paraId="019DAEAB" w14:textId="2E1CC9DA" w:rsidR="00B65C28" w:rsidRPr="000352BA" w:rsidRDefault="00B65C28" w:rsidP="000352BA">
            <w:pPr>
              <w:rPr>
                <w:b/>
                <w:i/>
              </w:rPr>
            </w:pPr>
            <w:proofErr w:type="spellStart"/>
            <w:r w:rsidRPr="000352BA">
              <w:rPr>
                <w:rStyle w:val="Strong"/>
                <w:b w:val="0"/>
                <w:i/>
              </w:rPr>
              <w:t>encompassingCatchment</w:t>
            </w:r>
            <w:proofErr w:type="spellEnd"/>
          </w:p>
        </w:tc>
        <w:tc>
          <w:tcPr>
            <w:tcW w:w="5115" w:type="dxa"/>
            <w:hideMark/>
          </w:tcPr>
          <w:p w14:paraId="194284F4" w14:textId="545687BD" w:rsidR="00B65C28" w:rsidRPr="008E510D" w:rsidRDefault="00B65C28" w:rsidP="00B65C28">
            <w:r w:rsidRPr="00B65C28">
              <w:t>identifies the catchment encompassing one or more dendritic catchments contributing together flow to the common outlet.</w:t>
            </w:r>
          </w:p>
        </w:tc>
        <w:tc>
          <w:tcPr>
            <w:tcW w:w="1350" w:type="dxa"/>
            <w:hideMark/>
          </w:tcPr>
          <w:p w14:paraId="27F34C46" w14:textId="26FFE559" w:rsidR="00B65C28" w:rsidRPr="008E510D" w:rsidRDefault="00817838" w:rsidP="000352BA">
            <w:r>
              <w:t>Association</w:t>
            </w:r>
          </w:p>
        </w:tc>
      </w:tr>
      <w:tr w:rsidR="00B65C28" w:rsidRPr="008E510D" w14:paraId="0EE32CCF" w14:textId="77777777" w:rsidTr="000352BA">
        <w:tc>
          <w:tcPr>
            <w:tcW w:w="2283" w:type="dxa"/>
          </w:tcPr>
          <w:p w14:paraId="1A52432B" w14:textId="0DD10F3D" w:rsidR="00B65C28" w:rsidRPr="000352BA" w:rsidRDefault="00B65C28" w:rsidP="000352BA">
            <w:pPr>
              <w:rPr>
                <w:rStyle w:val="Emphasis"/>
                <w:i w:val="0"/>
              </w:rPr>
            </w:pPr>
            <w:r w:rsidRPr="000352BA">
              <w:rPr>
                <w:i/>
              </w:rPr>
              <w:t>single-Outflow</w:t>
            </w:r>
          </w:p>
        </w:tc>
        <w:tc>
          <w:tcPr>
            <w:tcW w:w="5115" w:type="dxa"/>
          </w:tcPr>
          <w:p w14:paraId="60E788E8" w14:textId="4AF67BA7" w:rsidR="00B65C28" w:rsidRDefault="00B65C28" w:rsidP="00D6608C">
            <w:pPr>
              <w:pStyle w:val="NormalWeb"/>
              <w:jc w:val="both"/>
            </w:pPr>
            <w:r>
              <w:rPr>
                <w:lang w:val="en-US"/>
              </w:rPr>
              <w:t>defines a cardinality of ‘1’ indicating that the dendritic catchment contributes to one and only one single outflow. A single outflow</w:t>
            </w:r>
            <w:r w:rsidRPr="008E510D">
              <w:rPr>
                <w:lang w:val="en-US"/>
              </w:rPr>
              <w:t xml:space="preserve"> can be unknown</w:t>
            </w:r>
            <w:r>
              <w:rPr>
                <w:lang w:val="en-US"/>
              </w:rPr>
              <w:t xml:space="preserve"> (nillable</w:t>
            </w:r>
            <w:r w:rsidRPr="008E510D">
              <w:rPr>
                <w:lang w:val="en-US"/>
              </w:rPr>
              <w:t>)</w:t>
            </w:r>
            <w:r>
              <w:rPr>
                <w:lang w:val="en-US"/>
              </w:rPr>
              <w:t xml:space="preserve"> in a particular application, </w:t>
            </w:r>
            <w:r>
              <w:rPr>
                <w:lang w:val="en-US"/>
              </w:rPr>
              <w:lastRenderedPageBreak/>
              <w:t>for example in case of a delta to which a virtual outflow is assigned. An implementation SHOULD unambiguously specify whether the outflow exists, or is nillable.</w:t>
            </w:r>
            <w:r w:rsidRPr="008E510D">
              <w:rPr>
                <w:lang w:val="en-US"/>
              </w:rPr>
              <w:t xml:space="preserve"> </w:t>
            </w:r>
          </w:p>
        </w:tc>
        <w:tc>
          <w:tcPr>
            <w:tcW w:w="1350" w:type="dxa"/>
          </w:tcPr>
          <w:p w14:paraId="2D7C26A4" w14:textId="38FB3177" w:rsidR="00B65C28" w:rsidRDefault="00817838" w:rsidP="000352BA">
            <w:r>
              <w:lastRenderedPageBreak/>
              <w:t>Constraint</w:t>
            </w:r>
          </w:p>
        </w:tc>
      </w:tr>
      <w:tr w:rsidR="00B65C28" w:rsidRPr="008E510D" w14:paraId="5B52F2FF" w14:textId="77777777" w:rsidTr="000352BA">
        <w:tc>
          <w:tcPr>
            <w:tcW w:w="2283" w:type="dxa"/>
          </w:tcPr>
          <w:p w14:paraId="22136794" w14:textId="201DBA2B" w:rsidR="00B65C28" w:rsidRPr="000352BA" w:rsidRDefault="00B65C28" w:rsidP="000352BA">
            <w:pPr>
              <w:rPr>
                <w:rStyle w:val="Emphasis"/>
                <w:i w:val="0"/>
              </w:rPr>
            </w:pPr>
            <w:r w:rsidRPr="000352BA">
              <w:rPr>
                <w:i/>
              </w:rPr>
              <w:lastRenderedPageBreak/>
              <w:t>single-Receiving-Catchment</w:t>
            </w:r>
          </w:p>
        </w:tc>
        <w:tc>
          <w:tcPr>
            <w:tcW w:w="5115" w:type="dxa"/>
          </w:tcPr>
          <w:p w14:paraId="5D795A54" w14:textId="6CF29B91" w:rsidR="00B65C28" w:rsidRPr="00CD51A2" w:rsidRDefault="00B65C28" w:rsidP="00D6608C">
            <w:pPr>
              <w:tabs>
                <w:tab w:val="left" w:pos="1080"/>
              </w:tabs>
            </w:pPr>
            <w:r w:rsidRPr="00B65C28">
              <w:t>defines a cardinality of ‘1’ indicating that one and only one single catchment receives flow via the outflow of the catchment. A receiving catchment can be unknown (nillable) in a particular application, for example in case of the latest catchment contributing flow to the ocean or an internal sink. An implementation SHOULD unambiguously specify whether the receiving catchment exists, or is nillable.</w:t>
            </w:r>
          </w:p>
        </w:tc>
        <w:tc>
          <w:tcPr>
            <w:tcW w:w="1350" w:type="dxa"/>
          </w:tcPr>
          <w:p w14:paraId="138B1FE3" w14:textId="20B3E07C" w:rsidR="00B65C28" w:rsidRDefault="00817838" w:rsidP="000352BA">
            <w:r>
              <w:t>Constraint</w:t>
            </w:r>
          </w:p>
        </w:tc>
      </w:tr>
      <w:tr w:rsidR="00B65C28" w:rsidRPr="008E510D" w14:paraId="70318853" w14:textId="77777777" w:rsidTr="000352BA">
        <w:tc>
          <w:tcPr>
            <w:tcW w:w="2283" w:type="dxa"/>
          </w:tcPr>
          <w:p w14:paraId="4210F757" w14:textId="42A99A63" w:rsidR="00B65C28" w:rsidRPr="000352BA" w:rsidRDefault="00B65C28" w:rsidP="000352BA">
            <w:pPr>
              <w:rPr>
                <w:rStyle w:val="Emphasis"/>
                <w:i w:val="0"/>
              </w:rPr>
            </w:pPr>
            <w:r w:rsidRPr="000352BA">
              <w:rPr>
                <w:i/>
              </w:rPr>
              <w:t>single-Lower-Catchment</w:t>
            </w:r>
          </w:p>
        </w:tc>
        <w:tc>
          <w:tcPr>
            <w:tcW w:w="5115" w:type="dxa"/>
          </w:tcPr>
          <w:p w14:paraId="1FED8E0A" w14:textId="346114AC" w:rsidR="00B65C28" w:rsidRPr="00CD51A2" w:rsidRDefault="00B65C28" w:rsidP="00D6608C">
            <w:r w:rsidRPr="00B65C28">
              <w:t>defines a cardinality of ‘1’ indicating that one and only one lower catchment exists neighboring the catchment. A lower catchment can be unknown (nillable) in a particular application, for example in case of the latest catchment contributing flow to the ocean or an internal sink. An implementation SHOULD unambiguously specify whether the lower catchment exists, or is nillable.</w:t>
            </w:r>
          </w:p>
        </w:tc>
        <w:tc>
          <w:tcPr>
            <w:tcW w:w="1350" w:type="dxa"/>
          </w:tcPr>
          <w:p w14:paraId="776EC968" w14:textId="2FB7B8B5" w:rsidR="00B65C28" w:rsidRDefault="00817838" w:rsidP="000352BA">
            <w:r>
              <w:t>Constraint</w:t>
            </w:r>
          </w:p>
        </w:tc>
      </w:tr>
    </w:tbl>
    <w:p w14:paraId="7946751D" w14:textId="0797E486" w:rsidR="00D11AB2" w:rsidRPr="008E510D" w:rsidRDefault="00D11AB2" w:rsidP="00834E29">
      <w:pPr>
        <w:pStyle w:val="Heading4"/>
        <w:jc w:val="both"/>
      </w:pPr>
      <w:r w:rsidRPr="008E510D">
        <w:t>Interior Catchment</w:t>
      </w:r>
    </w:p>
    <w:p w14:paraId="1F07D864" w14:textId="5EDD2318" w:rsidR="00D11AB2" w:rsidRDefault="00D11AB2" w:rsidP="00450C77">
      <w:pPr>
        <w:pStyle w:val="Normal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614086">
        <w:t xml:space="preserve">Figure </w:t>
      </w:r>
      <w:r w:rsidR="00614086">
        <w:rPr>
          <w:noProof/>
        </w:rPr>
        <w:t>32</w:t>
      </w:r>
      <w:r w:rsidR="00874BCD">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16997BA7">
            <wp:extent cx="3962398" cy="2600324"/>
            <wp:effectExtent l="0" t="0" r="63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2398" cy="2600324"/>
                    </a:xfrm>
                    <a:prstGeom prst="rect">
                      <a:avLst/>
                    </a:prstGeom>
                    <a:noFill/>
                    <a:ln>
                      <a:noFill/>
                    </a:ln>
                  </pic:spPr>
                </pic:pic>
              </a:graphicData>
            </a:graphic>
          </wp:inline>
        </w:drawing>
      </w:r>
    </w:p>
    <w:p w14:paraId="525C6AB3" w14:textId="15F73402" w:rsidR="00B817B2" w:rsidRPr="008E510D" w:rsidRDefault="00B817B2" w:rsidP="00834E29">
      <w:pPr>
        <w:pStyle w:val="OGCFigure"/>
        <w:outlineLvl w:val="0"/>
      </w:pPr>
      <w:bookmarkStart w:id="158" w:name="_Ref462910349"/>
      <w:bookmarkStart w:id="159" w:name="_Toc484066569"/>
      <w:r>
        <w:lastRenderedPageBreak/>
        <w:t xml:space="preserve">Figure </w:t>
      </w:r>
      <w:fldSimple w:instr=" SEQ Figure \* ARABIC ">
        <w:r w:rsidR="00BC1551">
          <w:rPr>
            <w:noProof/>
          </w:rPr>
          <w:t>32</w:t>
        </w:r>
      </w:fldSimple>
      <w:bookmarkEnd w:id="158"/>
      <w:r>
        <w:t xml:space="preserve">: </w:t>
      </w:r>
      <w:r w:rsidRPr="008E510D">
        <w:t>Interior catchment (UML class diagram)</w:t>
      </w:r>
      <w:bookmarkEnd w:id="159"/>
    </w:p>
    <w:p w14:paraId="72D29311" w14:textId="4253E8C5" w:rsidR="00D11AB2" w:rsidRDefault="00D11AB2" w:rsidP="00450C77">
      <w:pPr>
        <w:pStyle w:val="NormalWeb"/>
        <w:jc w:val="both"/>
        <w:rPr>
          <w:lang w:val="en-US"/>
        </w:rPr>
      </w:pPr>
      <w:proofErr w:type="spellStart"/>
      <w:r w:rsidRPr="008E510D">
        <w:rPr>
          <w:lang w:val="en-US"/>
        </w:rPr>
        <w:t>HY_InteriorCatchment</w:t>
      </w:r>
      <w:proofErr w:type="spellEnd"/>
      <w:r w:rsidRPr="008E510D">
        <w:rPr>
          <w:lang w:val="en-US"/>
        </w:rPr>
        <w:t xml:space="preserve">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proofErr w:type="spellStart"/>
      <w:r w:rsidR="00151794">
        <w:rPr>
          <w:rStyle w:val="Emphasis"/>
          <w:lang w:val="en-US"/>
        </w:rPr>
        <w:t>catchmentRealization</w:t>
      </w:r>
      <w:proofErr w:type="spellEnd"/>
      <w:r w:rsidRPr="008E510D">
        <w:rPr>
          <w:lang w:val="en-US"/>
        </w:rPr>
        <w:t xml:space="preserve"> properties, and </w:t>
      </w:r>
      <w:r w:rsidR="009D03D5">
        <w:rPr>
          <w:lang w:val="en-US"/>
        </w:rPr>
        <w:t>has an</w:t>
      </w:r>
      <w:r w:rsidRPr="008E510D">
        <w:rPr>
          <w:lang w:val="en-US"/>
        </w:rPr>
        <w:t xml:space="preserve"> </w:t>
      </w:r>
      <w:proofErr w:type="spellStart"/>
      <w:r w:rsidRPr="008E510D">
        <w:rPr>
          <w:rStyle w:val="Emphasis"/>
          <w:lang w:val="en-US"/>
        </w:rPr>
        <w:t>envelopingCatchment</w:t>
      </w:r>
      <w:proofErr w:type="spellEnd"/>
      <w:r w:rsidR="009D03D5">
        <w:rPr>
          <w:rStyle w:val="Emphasis"/>
          <w:lang w:val="en-US"/>
        </w:rPr>
        <w:t xml:space="preserve"> </w:t>
      </w:r>
      <w:r w:rsidR="009D03D5">
        <w:rPr>
          <w:rStyle w:val="Emphasis"/>
          <w:i w:val="0"/>
          <w:lang w:val="en-US"/>
        </w:rPr>
        <w:t>association</w:t>
      </w:r>
      <w:r w:rsidRPr="008E510D">
        <w:rPr>
          <w:lang w:val="en-US"/>
        </w:rPr>
        <w:t>.</w:t>
      </w:r>
      <w:r w:rsidR="00147024">
        <w:rPr>
          <w:lang w:val="en-US"/>
        </w:rPr>
        <w:t xml:space="preserve"> A </w:t>
      </w:r>
      <w:r w:rsidR="00147024" w:rsidRPr="00147024">
        <w:rPr>
          <w:i/>
          <w:lang w:val="en-US"/>
        </w:rPr>
        <w:t>nillable-outflow</w:t>
      </w:r>
      <w:r w:rsidR="00147024">
        <w:rPr>
          <w:lang w:val="en-US"/>
        </w:rPr>
        <w:t xml:space="preserve"> constraint emphasizes the non-existing outflow. </w:t>
      </w:r>
    </w:p>
    <w:p w14:paraId="0ABA3BE7" w14:textId="65A09B86" w:rsidR="000352BA" w:rsidRDefault="000352BA" w:rsidP="000352BA">
      <w:pPr>
        <w:pStyle w:val="OGCtableheader"/>
      </w:pPr>
      <w:bookmarkStart w:id="160" w:name="_Toc484066591"/>
      <w:r>
        <w:t xml:space="preserve">Table </w:t>
      </w:r>
      <w:fldSimple w:instr=" SEQ Table \* ARABIC ">
        <w:r w:rsidR="000A1A34">
          <w:rPr>
            <w:noProof/>
          </w:rPr>
          <w:t>9</w:t>
        </w:r>
      </w:fldSimple>
      <w:r>
        <w:t>: HY_</w:t>
      </w:r>
      <w:r w:rsidRPr="000352BA">
        <w:t xml:space="preserve"> </w:t>
      </w:r>
      <w:proofErr w:type="spellStart"/>
      <w:r w:rsidRPr="008E510D">
        <w:t>InteriorCatchment</w:t>
      </w:r>
      <w:bookmarkEnd w:id="160"/>
      <w:proofErr w:type="spellEnd"/>
    </w:p>
    <w:tbl>
      <w:tblPr>
        <w:tblStyle w:val="TableGrid"/>
        <w:tblW w:w="0" w:type="auto"/>
        <w:tblLook w:val="04A0" w:firstRow="1" w:lastRow="0" w:firstColumn="1" w:lastColumn="0" w:noHBand="0" w:noVBand="1"/>
      </w:tblPr>
      <w:tblGrid>
        <w:gridCol w:w="2309"/>
        <w:gridCol w:w="5115"/>
        <w:gridCol w:w="1350"/>
      </w:tblGrid>
      <w:tr w:rsidR="000352BA" w:rsidRPr="008E510D" w14:paraId="7F055A4A" w14:textId="77777777" w:rsidTr="000352BA">
        <w:tc>
          <w:tcPr>
            <w:tcW w:w="2283" w:type="dxa"/>
            <w:hideMark/>
          </w:tcPr>
          <w:p w14:paraId="2598BC33" w14:textId="77777777" w:rsidR="000352BA" w:rsidRPr="008E510D" w:rsidRDefault="000352BA" w:rsidP="000352BA">
            <w:pPr>
              <w:jc w:val="both"/>
              <w:rPr>
                <w:b/>
                <w:bCs/>
              </w:rPr>
            </w:pPr>
            <w:r>
              <w:rPr>
                <w:b/>
                <w:bCs/>
              </w:rPr>
              <w:t>Property</w:t>
            </w:r>
          </w:p>
        </w:tc>
        <w:tc>
          <w:tcPr>
            <w:tcW w:w="5115" w:type="dxa"/>
            <w:hideMark/>
          </w:tcPr>
          <w:p w14:paraId="6F78BB9A" w14:textId="77777777" w:rsidR="000352BA" w:rsidRPr="008E510D" w:rsidRDefault="000352BA" w:rsidP="000352BA">
            <w:pPr>
              <w:jc w:val="both"/>
              <w:rPr>
                <w:b/>
                <w:bCs/>
              </w:rPr>
            </w:pPr>
            <w:r>
              <w:rPr>
                <w:b/>
                <w:bCs/>
              </w:rPr>
              <w:t>Concept</w:t>
            </w:r>
            <w:r w:rsidRPr="008E510D">
              <w:rPr>
                <w:b/>
                <w:bCs/>
              </w:rPr>
              <w:t xml:space="preserve"> </w:t>
            </w:r>
            <w:r>
              <w:rPr>
                <w:b/>
                <w:bCs/>
              </w:rPr>
              <w:t>or definition</w:t>
            </w:r>
          </w:p>
        </w:tc>
        <w:tc>
          <w:tcPr>
            <w:tcW w:w="1350" w:type="dxa"/>
            <w:hideMark/>
          </w:tcPr>
          <w:p w14:paraId="05C2034D" w14:textId="77777777" w:rsidR="000352BA" w:rsidRPr="008E510D" w:rsidRDefault="000352BA" w:rsidP="000352BA">
            <w:pPr>
              <w:jc w:val="both"/>
              <w:rPr>
                <w:b/>
                <w:bCs/>
              </w:rPr>
            </w:pPr>
            <w:r>
              <w:rPr>
                <w:b/>
                <w:bCs/>
              </w:rPr>
              <w:t>Relation</w:t>
            </w:r>
          </w:p>
        </w:tc>
      </w:tr>
      <w:tr w:rsidR="000352BA" w:rsidRPr="008E510D" w14:paraId="0D8A245F" w14:textId="77777777" w:rsidTr="000352BA">
        <w:tc>
          <w:tcPr>
            <w:tcW w:w="2283" w:type="dxa"/>
            <w:hideMark/>
          </w:tcPr>
          <w:p w14:paraId="0B65C75E" w14:textId="03B47879" w:rsidR="000352BA" w:rsidRPr="000352BA" w:rsidRDefault="000352BA" w:rsidP="000352BA">
            <w:pPr>
              <w:rPr>
                <w:b/>
                <w:i/>
              </w:rPr>
            </w:pPr>
            <w:proofErr w:type="spellStart"/>
            <w:r w:rsidRPr="000352BA">
              <w:rPr>
                <w:rStyle w:val="Strong"/>
                <w:b w:val="0"/>
                <w:i/>
              </w:rPr>
              <w:t>envelopingCatchment</w:t>
            </w:r>
            <w:proofErr w:type="spellEnd"/>
          </w:p>
        </w:tc>
        <w:tc>
          <w:tcPr>
            <w:tcW w:w="5115" w:type="dxa"/>
            <w:hideMark/>
          </w:tcPr>
          <w:p w14:paraId="5A9E05A3" w14:textId="34B78E98" w:rsidR="000352BA" w:rsidRPr="008E510D" w:rsidRDefault="00DF6EEB" w:rsidP="000352BA">
            <w:r w:rsidRPr="00DF6EEB">
              <w:t xml:space="preserve">identifies a catchment surrounding the interior catchment. </w:t>
            </w:r>
          </w:p>
        </w:tc>
        <w:tc>
          <w:tcPr>
            <w:tcW w:w="1350" w:type="dxa"/>
            <w:hideMark/>
          </w:tcPr>
          <w:p w14:paraId="7B4B29A9" w14:textId="77777777" w:rsidR="000352BA" w:rsidRPr="008E510D" w:rsidRDefault="000352BA" w:rsidP="000352BA">
            <w:r>
              <w:t>Association</w:t>
            </w:r>
          </w:p>
        </w:tc>
      </w:tr>
      <w:tr w:rsidR="000352BA" w:rsidRPr="008E510D" w14:paraId="083B3D43" w14:textId="77777777" w:rsidTr="000352BA">
        <w:tc>
          <w:tcPr>
            <w:tcW w:w="2283" w:type="dxa"/>
          </w:tcPr>
          <w:p w14:paraId="07A1FA40" w14:textId="5C6968A1" w:rsidR="000352BA" w:rsidRPr="000352BA" w:rsidRDefault="000352BA" w:rsidP="000352BA">
            <w:pPr>
              <w:rPr>
                <w:rStyle w:val="Emphasis"/>
                <w:i w:val="0"/>
              </w:rPr>
            </w:pPr>
            <w:r w:rsidRPr="000352BA">
              <w:rPr>
                <w:rStyle w:val="Strong"/>
                <w:b w:val="0"/>
                <w:i/>
              </w:rPr>
              <w:t>nillable</w:t>
            </w:r>
            <w:r>
              <w:rPr>
                <w:rStyle w:val="Strong"/>
              </w:rPr>
              <w:t>-</w:t>
            </w:r>
            <w:r w:rsidRPr="000352BA">
              <w:rPr>
                <w:rStyle w:val="Strong"/>
                <w:b w:val="0"/>
                <w:i/>
              </w:rPr>
              <w:t>outflow</w:t>
            </w:r>
          </w:p>
        </w:tc>
        <w:tc>
          <w:tcPr>
            <w:tcW w:w="5115" w:type="dxa"/>
          </w:tcPr>
          <w:p w14:paraId="6C0A2364" w14:textId="442301FC" w:rsidR="000352BA" w:rsidRDefault="00DF6EEB" w:rsidP="00DF6EEB">
            <w:pPr>
              <w:pStyle w:val="NormalWeb"/>
            </w:pPr>
            <w:r w:rsidRPr="00DF6EEB">
              <w:t>defines a cardinality of ‘0’ indicating the not existing outflow.</w:t>
            </w:r>
            <w:r w:rsidRPr="00DF6EEB" w:rsidDel="003A7274">
              <w:t xml:space="preserve"> </w:t>
            </w:r>
          </w:p>
        </w:tc>
        <w:tc>
          <w:tcPr>
            <w:tcW w:w="1350" w:type="dxa"/>
          </w:tcPr>
          <w:p w14:paraId="5BFCB1BB" w14:textId="77777777" w:rsidR="000352BA" w:rsidRDefault="000352BA" w:rsidP="000352BA">
            <w:r>
              <w:t>Constraint</w:t>
            </w:r>
          </w:p>
        </w:tc>
      </w:tr>
    </w:tbl>
    <w:p w14:paraId="504A8578" w14:textId="0775BC46" w:rsidR="00D11AB2" w:rsidRPr="008E510D" w:rsidRDefault="00F60E4F" w:rsidP="00834E29">
      <w:pPr>
        <w:pStyle w:val="Heading4"/>
        <w:jc w:val="both"/>
      </w:pPr>
      <w:r>
        <w:t>Hydro Nexus</w:t>
      </w:r>
    </w:p>
    <w:p w14:paraId="4FA8BEAC" w14:textId="261D720C" w:rsidR="00056156" w:rsidRDefault="00D11AB2" w:rsidP="00450C77">
      <w:pPr>
        <w:pStyle w:val="NormalWeb"/>
        <w:jc w:val="both"/>
        <w:rPr>
          <w:lang w:val="en-US"/>
        </w:rPr>
      </w:pPr>
      <w:r w:rsidRPr="008E510D">
        <w:rPr>
          <w:lang w:val="en-US"/>
        </w:rPr>
        <w:t xml:space="preserve">The </w:t>
      </w:r>
      <w:proofErr w:type="spellStart"/>
      <w:r w:rsidRPr="008E510D">
        <w:rPr>
          <w:lang w:val="en-US"/>
        </w:rPr>
        <w:t>HY_</w:t>
      </w:r>
      <w:r w:rsidR="002D0177">
        <w:rPr>
          <w:lang w:val="en-US"/>
        </w:rPr>
        <w:t>Hydro</w:t>
      </w:r>
      <w:r w:rsidR="00974268">
        <w:rPr>
          <w:lang w:val="en-US"/>
        </w:rPr>
        <w:t>Nexus</w:t>
      </w:r>
      <w:proofErr w:type="spellEnd"/>
      <w:r w:rsidR="002D0177" w:rsidRPr="008E510D">
        <w:rPr>
          <w:lang w:val="en-US"/>
        </w:rPr>
        <w:t xml:space="preserve"> </w:t>
      </w:r>
      <w:r w:rsidRPr="008E510D">
        <w:rPr>
          <w:lang w:val="en-US"/>
        </w:rPr>
        <w:t>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614086">
        <w:t xml:space="preserve">Figure </w:t>
      </w:r>
      <w:r w:rsidR="00614086">
        <w:rPr>
          <w:noProof/>
        </w:rPr>
        <w:t>33</w:t>
      </w:r>
      <w:r w:rsidR="00874BCD">
        <w:rPr>
          <w:lang w:val="en-US"/>
        </w:rPr>
        <w:fldChar w:fldCharType="end"/>
      </w:r>
      <w:r w:rsidRPr="001B5AD0">
        <w:rPr>
          <w:lang w:val="en-US"/>
        </w:rPr>
        <w:t xml:space="preserve">) conceptualizes </w:t>
      </w:r>
      <w:r w:rsidR="000D662B">
        <w:rPr>
          <w:lang w:val="en-US"/>
        </w:rPr>
        <w:t>a</w:t>
      </w:r>
      <w:r w:rsidRPr="001B5AD0">
        <w:rPr>
          <w:lang w:val="en-US"/>
        </w:rPr>
        <w:t xml:space="preserve"> hydrologically determined </w:t>
      </w:r>
      <w:r w:rsidR="00974268">
        <w:rPr>
          <w:lang w:val="en-US"/>
        </w:rPr>
        <w:t>nexus</w:t>
      </w:r>
      <w:r w:rsidR="00974268" w:rsidRPr="001B5AD0">
        <w:rPr>
          <w:lang w:val="en-US"/>
        </w:rPr>
        <w:t xml:space="preserve"> </w:t>
      </w:r>
      <w:r w:rsidRPr="001B5AD0">
        <w:rPr>
          <w:lang w:val="en-US"/>
        </w:rPr>
        <w:t>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614086">
        <w:t xml:space="preserve">Figure </w:t>
      </w:r>
      <w:r w:rsidR="00614086">
        <w:rPr>
          <w:noProof/>
        </w:rPr>
        <w:t>26</w:t>
      </w:r>
      <w:r w:rsidR="00874BCD">
        <w:rPr>
          <w:lang w:val="en-US"/>
        </w:rPr>
        <w:fldChar w:fldCharType="end"/>
      </w:r>
      <w:r w:rsidRPr="001B5AD0">
        <w:rPr>
          <w:lang w:val="en-US"/>
        </w:rPr>
        <w:t xml:space="preserve">). </w:t>
      </w:r>
      <w:r w:rsidRPr="008E510D">
        <w:rPr>
          <w:lang w:val="en-US"/>
        </w:rPr>
        <w:t xml:space="preserve">The </w:t>
      </w:r>
      <w:r w:rsidR="00974268">
        <w:rPr>
          <w:lang w:val="en-US"/>
        </w:rPr>
        <w:t>hydro nexus</w:t>
      </w:r>
      <w:r w:rsidR="00974268" w:rsidRPr="008E510D">
        <w:rPr>
          <w:lang w:val="en-US"/>
        </w:rPr>
        <w:t xml:space="preserve"> </w:t>
      </w:r>
      <w:r w:rsidRPr="008E510D">
        <w:rPr>
          <w:lang w:val="en-US"/>
        </w:rPr>
        <w:t xml:space="preserve">represents the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w:t>
      </w:r>
      <w:r w:rsidR="00974268">
        <w:rPr>
          <w:lang w:val="en-US"/>
        </w:rPr>
        <w:t>hydro nexus</w:t>
      </w:r>
      <w:r w:rsidRPr="008E510D">
        <w:rPr>
          <w:lang w:val="en-US"/>
        </w:rPr>
        <w:t>. Through</w:t>
      </w:r>
      <w:r w:rsidR="000D662B">
        <w:rPr>
          <w:lang w:val="en-US"/>
        </w:rPr>
        <w:t xml:space="preserve"> shared</w:t>
      </w:r>
      <w:r w:rsidRPr="008E510D">
        <w:rPr>
          <w:lang w:val="en-US"/>
        </w:rPr>
        <w:t xml:space="preserve"> identity, each </w:t>
      </w:r>
      <w:r w:rsidR="00974268">
        <w:rPr>
          <w:lang w:val="en-US"/>
        </w:rPr>
        <w:t>hydro nexus</w:t>
      </w:r>
      <w:r w:rsidR="00974268" w:rsidRPr="008E510D">
        <w:rPr>
          <w:lang w:val="en-US"/>
        </w:rPr>
        <w:t xml:space="preserve"> </w:t>
      </w:r>
      <w:r w:rsidRPr="008E510D">
        <w:rPr>
          <w:lang w:val="en-US"/>
        </w:rPr>
        <w:t xml:space="preserve">feature may </w:t>
      </w:r>
      <w:r w:rsidR="00974268">
        <w:rPr>
          <w:lang w:val="en-US"/>
        </w:rPr>
        <w:t xml:space="preserve">be </w:t>
      </w:r>
      <w:r w:rsidRPr="008E510D">
        <w:rPr>
          <w:lang w:val="en-US"/>
        </w:rPr>
        <w:t>associate</w:t>
      </w:r>
      <w:r w:rsidR="00974268">
        <w:rPr>
          <w:lang w:val="en-US"/>
        </w:rPr>
        <w:t>d with</w:t>
      </w:r>
      <w:r w:rsidRPr="008E510D">
        <w:rPr>
          <w:lang w:val="en-US"/>
        </w:rPr>
        <w:t xml:space="preserve"> different</w:t>
      </w:r>
      <w:r w:rsidR="00974268">
        <w:rPr>
          <w:lang w:val="en-US"/>
        </w:rPr>
        <w:t xml:space="preserve"> </w:t>
      </w:r>
      <w:r w:rsidR="000D662B">
        <w:rPr>
          <w:lang w:val="en-US"/>
        </w:rPr>
        <w:t>realizations within a</w:t>
      </w:r>
      <w:r w:rsidRPr="008E510D">
        <w:rPr>
          <w:lang w:val="en-US"/>
        </w:rPr>
        <w:t xml:space="preserve"> hydrologic complex given that each realization has the same hydrologic </w:t>
      </w:r>
      <w:r w:rsidR="000D662B">
        <w:rPr>
          <w:lang w:val="en-US"/>
        </w:rPr>
        <w:t>function or characteristics</w:t>
      </w:r>
      <w:r w:rsidRPr="008E510D">
        <w:rPr>
          <w:lang w:val="en-US"/>
        </w:rPr>
        <w:t xml:space="preserve">.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3A2C0F0F" w:rsidR="00D11AB2" w:rsidRDefault="00A067D6" w:rsidP="00450C77">
      <w:pPr>
        <w:pStyle w:val="NormalWeb"/>
        <w:jc w:val="both"/>
        <w:rPr>
          <w:lang w:val="en-US"/>
        </w:rPr>
      </w:pPr>
      <w:r>
        <w:rPr>
          <w:lang w:val="en-US"/>
        </w:rPr>
        <w:t>P</w:t>
      </w:r>
      <w:r w:rsidR="00056156" w:rsidRPr="008E510D">
        <w:rPr>
          <w:lang w:val="en-US"/>
        </w:rPr>
        <w:t>laced</w:t>
      </w:r>
      <w:r>
        <w:rPr>
          <w:lang w:val="en-US"/>
        </w:rPr>
        <w:t xml:space="preserve"> </w:t>
      </w:r>
      <w:r w:rsidR="00D6608C">
        <w:rPr>
          <w:lang w:val="en-US"/>
        </w:rPr>
        <w:t>topologically</w:t>
      </w:r>
      <w:r w:rsidR="00056156" w:rsidRPr="008E510D">
        <w:rPr>
          <w:lang w:val="en-US"/>
        </w:rPr>
        <w:t xml:space="preserve"> </w:t>
      </w:r>
      <w:r>
        <w:rPr>
          <w:lang w:val="en-US"/>
        </w:rPr>
        <w:t>relative</w:t>
      </w:r>
      <w:r w:rsidR="00056156" w:rsidRPr="008E510D">
        <w:rPr>
          <w:lang w:val="en-US"/>
        </w:rPr>
        <w:t xml:space="preserve"> to a catchment which links inflow and outflow, </w:t>
      </w:r>
      <w:r w:rsidR="00974268">
        <w:rPr>
          <w:lang w:val="en-US"/>
        </w:rPr>
        <w:t>a hydro nexus</w:t>
      </w:r>
      <w:r w:rsidR="00056156" w:rsidRPr="008E510D">
        <w:rPr>
          <w:lang w:val="en-US"/>
        </w:rPr>
        <w:t xml:space="preserve"> has a position relative to another </w:t>
      </w:r>
      <w:r w:rsidR="00974268">
        <w:rPr>
          <w:lang w:val="en-US"/>
        </w:rPr>
        <w:t>hydro nexus</w:t>
      </w:r>
      <w:r w:rsidR="00974268" w:rsidRPr="008E510D">
        <w:rPr>
          <w:lang w:val="en-US"/>
        </w:rPr>
        <w:t xml:space="preserve"> </w:t>
      </w:r>
      <w:r w:rsidR="00056156" w:rsidRPr="008E510D">
        <w:rPr>
          <w:lang w:val="en-US"/>
        </w:rPr>
        <w:t xml:space="preserve">that is 'fixed' </w:t>
      </w:r>
      <w:r w:rsidR="00270059">
        <w:rPr>
          <w:lang w:val="en-US"/>
        </w:rPr>
        <w:t xml:space="preserve">in the network </w:t>
      </w:r>
      <w:r w:rsidR="00056156" w:rsidRPr="008E510D">
        <w:rPr>
          <w:lang w:val="en-US"/>
        </w:rPr>
        <w:t>by the catchment</w:t>
      </w:r>
      <w:r w:rsidR="00270059">
        <w:rPr>
          <w:lang w:val="en-US"/>
        </w:rPr>
        <w:t>s it is associated with.</w:t>
      </w:r>
      <w:r w:rsidR="00026E27">
        <w:rPr>
          <w:lang w:val="en-US"/>
        </w:rPr>
        <w:t xml:space="preserve"> </w:t>
      </w:r>
      <w:r w:rsidR="00270059">
        <w:rPr>
          <w:lang w:val="en-US"/>
        </w:rPr>
        <w:t>Additionally, t</w:t>
      </w:r>
      <w:r w:rsidR="00026E27">
        <w:rPr>
          <w:lang w:val="en-US"/>
        </w:rPr>
        <w:t xml:space="preserve">he </w:t>
      </w:r>
      <w:r w:rsidR="00423F3C">
        <w:rPr>
          <w:lang w:val="en-US"/>
        </w:rPr>
        <w:t>union</w:t>
      </w:r>
      <w:r w:rsidR="00026E27">
        <w:rPr>
          <w:lang w:val="en-US"/>
        </w:rPr>
        <w:t xml:space="preserve"> of catchment and </w:t>
      </w:r>
      <w:r w:rsidR="00974268">
        <w:rPr>
          <w:lang w:val="en-US"/>
        </w:rPr>
        <w:t>hydro nexus</w:t>
      </w:r>
      <w:r w:rsidR="00270059">
        <w:rPr>
          <w:lang w:val="en-US"/>
        </w:rPr>
        <w:t xml:space="preserve">(es) </w:t>
      </w:r>
      <w:r w:rsidR="00423F3C">
        <w:rPr>
          <w:lang w:val="en-US"/>
        </w:rPr>
        <w:t xml:space="preserve">can be used to define </w:t>
      </w:r>
      <w:r w:rsidR="00026E27">
        <w:rPr>
          <w:lang w:val="en-US"/>
        </w:rPr>
        <w:t>a linear river reference system</w:t>
      </w:r>
      <w:r w:rsidR="00270059">
        <w:rPr>
          <w:lang w:val="en-US"/>
        </w:rPr>
        <w:t>, where</w:t>
      </w:r>
      <w:r w:rsidR="00026E27">
        <w:rPr>
          <w:lang w:val="en-US"/>
        </w:rPr>
        <w:t xml:space="preserve"> </w:t>
      </w:r>
      <w:r w:rsidR="00270059">
        <w:rPr>
          <w:lang w:val="en-US"/>
        </w:rPr>
        <w:t>an inflow or outflow node is the</w:t>
      </w:r>
      <w:r w:rsidR="00026E27">
        <w:rPr>
          <w:lang w:val="en-US"/>
        </w:rPr>
        <w:t xml:space="preserve"> origin and the flowpath realizing t</w:t>
      </w:r>
      <w:r w:rsidR="00270059">
        <w:rPr>
          <w:lang w:val="en-US"/>
        </w:rPr>
        <w:t>he catchment is the</w:t>
      </w:r>
      <w:r w:rsidR="00026E27">
        <w:rPr>
          <w:lang w:val="en-US"/>
        </w:rPr>
        <w:t xml:space="preserve">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72999B2E">
            <wp:extent cx="5486399" cy="2478279"/>
            <wp:effectExtent l="0" t="0" r="63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6399" cy="2478279"/>
                    </a:xfrm>
                    <a:prstGeom prst="rect">
                      <a:avLst/>
                    </a:prstGeom>
                    <a:noFill/>
                    <a:ln>
                      <a:noFill/>
                    </a:ln>
                  </pic:spPr>
                </pic:pic>
              </a:graphicData>
            </a:graphic>
          </wp:inline>
        </w:drawing>
      </w:r>
    </w:p>
    <w:p w14:paraId="11AFA0AF" w14:textId="7D928BAF" w:rsidR="00B817B2" w:rsidRDefault="00B817B2" w:rsidP="00834E29">
      <w:pPr>
        <w:pStyle w:val="OGCFigure"/>
        <w:outlineLvl w:val="0"/>
      </w:pPr>
      <w:bookmarkStart w:id="161" w:name="_Ref462910358"/>
      <w:bookmarkStart w:id="162" w:name="_Toc484066570"/>
      <w:r>
        <w:t xml:space="preserve">Figure </w:t>
      </w:r>
      <w:fldSimple w:instr=" SEQ Figure \* ARABIC ">
        <w:r w:rsidR="00BC1551">
          <w:rPr>
            <w:noProof/>
          </w:rPr>
          <w:t>33</w:t>
        </w:r>
      </w:fldSimple>
      <w:bookmarkEnd w:id="161"/>
      <w:r>
        <w:t xml:space="preserve">: </w:t>
      </w:r>
      <w:r w:rsidR="00E36B17">
        <w:t>Hydro nexus</w:t>
      </w:r>
      <w:r w:rsidR="00E36B17" w:rsidRPr="00C96558">
        <w:t xml:space="preserve"> </w:t>
      </w:r>
      <w:r w:rsidRPr="00C96558">
        <w:t>(UML class diagram)</w:t>
      </w:r>
      <w:bookmarkEnd w:id="162"/>
    </w:p>
    <w:p w14:paraId="151C2741" w14:textId="3D23138C" w:rsidR="00033C57" w:rsidRDefault="00372327" w:rsidP="00505D54">
      <w:pPr>
        <w:pStyle w:val="NormalWeb"/>
        <w:jc w:val="both"/>
      </w:pPr>
      <w:proofErr w:type="spellStart"/>
      <w:r>
        <w:t>HY_</w:t>
      </w:r>
      <w:r w:rsidR="00E36B17">
        <w:t>HydroNexus</w:t>
      </w:r>
      <w:proofErr w:type="spellEnd"/>
      <w:r w:rsidR="00E36B17">
        <w:t xml:space="preserve"> </w:t>
      </w:r>
      <w:r w:rsidR="00033C57" w:rsidRPr="008E510D">
        <w:t xml:space="preserve">carries the associations: </w:t>
      </w:r>
      <w:proofErr w:type="spellStart"/>
      <w:r w:rsidR="00033C57" w:rsidRPr="008E510D">
        <w:rPr>
          <w:rStyle w:val="Emphasis"/>
        </w:rPr>
        <w:t>contributingCatchment</w:t>
      </w:r>
      <w:proofErr w:type="spellEnd"/>
      <w:r w:rsidR="00033C57" w:rsidRPr="008E510D">
        <w:t xml:space="preserve">, </w:t>
      </w:r>
      <w:proofErr w:type="spellStart"/>
      <w:r w:rsidR="00033C57" w:rsidRPr="008E510D">
        <w:rPr>
          <w:rStyle w:val="Emphasis"/>
        </w:rPr>
        <w:t>receivingCatchment</w:t>
      </w:r>
      <w:proofErr w:type="spellEnd"/>
      <w:r w:rsidR="00033C57" w:rsidRPr="008E510D">
        <w:t xml:space="preserve">, and </w:t>
      </w:r>
      <w:proofErr w:type="spellStart"/>
      <w:r w:rsidR="00E36B17">
        <w:rPr>
          <w:rStyle w:val="Emphasis"/>
        </w:rPr>
        <w:t>nexusRealization</w:t>
      </w:r>
      <w:proofErr w:type="spellEnd"/>
      <w:r w:rsidR="00033C57" w:rsidRPr="008E510D">
        <w:t xml:space="preserve">. </w:t>
      </w:r>
    </w:p>
    <w:p w14:paraId="43BA6984" w14:textId="01230E3A" w:rsidR="00D01866" w:rsidRDefault="00D01866" w:rsidP="00D01866">
      <w:pPr>
        <w:pStyle w:val="OGCtableheader"/>
      </w:pPr>
      <w:bookmarkStart w:id="163" w:name="_Toc484066592"/>
      <w:r>
        <w:t xml:space="preserve">Table </w:t>
      </w:r>
      <w:fldSimple w:instr=" SEQ Table \* ARABIC ">
        <w:r w:rsidR="000A1A34">
          <w:rPr>
            <w:noProof/>
          </w:rPr>
          <w:t>10</w:t>
        </w:r>
      </w:fldSimple>
      <w:r>
        <w:t xml:space="preserve">: </w:t>
      </w:r>
      <w:proofErr w:type="spellStart"/>
      <w:r>
        <w:t>HY_</w:t>
      </w:r>
      <w:r w:rsidR="00DD4F28">
        <w:t>HydroNexus</w:t>
      </w:r>
      <w:bookmarkEnd w:id="163"/>
      <w:proofErr w:type="spellEnd"/>
    </w:p>
    <w:tbl>
      <w:tblPr>
        <w:tblStyle w:val="TableGrid"/>
        <w:tblW w:w="0" w:type="auto"/>
        <w:tblLook w:val="04A0" w:firstRow="1" w:lastRow="0" w:firstColumn="1" w:lastColumn="0" w:noHBand="0" w:noVBand="1"/>
      </w:tblPr>
      <w:tblGrid>
        <w:gridCol w:w="2443"/>
        <w:gridCol w:w="5063"/>
        <w:gridCol w:w="1350"/>
      </w:tblGrid>
      <w:tr w:rsidR="00D01866" w:rsidRPr="008E510D" w14:paraId="786A8AC8" w14:textId="77777777" w:rsidTr="008F1961">
        <w:tc>
          <w:tcPr>
            <w:tcW w:w="2443" w:type="dxa"/>
            <w:hideMark/>
          </w:tcPr>
          <w:p w14:paraId="616EC8AA" w14:textId="77777777" w:rsidR="00D01866" w:rsidRPr="008E510D" w:rsidRDefault="00D01866" w:rsidP="00EF6B54">
            <w:pPr>
              <w:jc w:val="both"/>
              <w:rPr>
                <w:b/>
                <w:bCs/>
              </w:rPr>
            </w:pPr>
            <w:r>
              <w:rPr>
                <w:b/>
                <w:bCs/>
              </w:rPr>
              <w:t>Property</w:t>
            </w:r>
          </w:p>
        </w:tc>
        <w:tc>
          <w:tcPr>
            <w:tcW w:w="5063" w:type="dxa"/>
            <w:hideMark/>
          </w:tcPr>
          <w:p w14:paraId="7215082F" w14:textId="77777777" w:rsidR="00D01866" w:rsidRPr="008E510D" w:rsidRDefault="00D01866" w:rsidP="00EF6B54">
            <w:pPr>
              <w:jc w:val="both"/>
              <w:rPr>
                <w:b/>
                <w:bCs/>
              </w:rPr>
            </w:pPr>
            <w:r>
              <w:rPr>
                <w:b/>
                <w:bCs/>
              </w:rPr>
              <w:t>Concept</w:t>
            </w:r>
            <w:r w:rsidRPr="008E510D">
              <w:rPr>
                <w:b/>
                <w:bCs/>
              </w:rPr>
              <w:t xml:space="preserve"> </w:t>
            </w:r>
            <w:r>
              <w:rPr>
                <w:b/>
                <w:bCs/>
              </w:rPr>
              <w:t>or definition</w:t>
            </w:r>
          </w:p>
        </w:tc>
        <w:tc>
          <w:tcPr>
            <w:tcW w:w="1350" w:type="dxa"/>
            <w:hideMark/>
          </w:tcPr>
          <w:p w14:paraId="2BE7D887" w14:textId="77777777" w:rsidR="00D01866" w:rsidRPr="008E510D" w:rsidRDefault="00D01866" w:rsidP="00EF6B54">
            <w:pPr>
              <w:jc w:val="both"/>
              <w:rPr>
                <w:b/>
                <w:bCs/>
              </w:rPr>
            </w:pPr>
            <w:r>
              <w:rPr>
                <w:b/>
                <w:bCs/>
              </w:rPr>
              <w:t>Relation</w:t>
            </w:r>
          </w:p>
        </w:tc>
      </w:tr>
      <w:tr w:rsidR="00D01866" w:rsidRPr="008E510D" w14:paraId="2E3586A9" w14:textId="77777777" w:rsidTr="008F1961">
        <w:tc>
          <w:tcPr>
            <w:tcW w:w="2443" w:type="dxa"/>
            <w:hideMark/>
          </w:tcPr>
          <w:p w14:paraId="2A5B0F65" w14:textId="5DF6FC3B" w:rsidR="00D01866" w:rsidRPr="000C043D" w:rsidRDefault="00D01866" w:rsidP="00EF6B54">
            <w:pPr>
              <w:rPr>
                <w:b/>
                <w:i/>
              </w:rPr>
            </w:pPr>
            <w:proofErr w:type="spellStart"/>
            <w:r w:rsidRPr="000C043D">
              <w:rPr>
                <w:rStyle w:val="Strong"/>
                <w:b w:val="0"/>
                <w:i/>
              </w:rPr>
              <w:t>contributingCatchment</w:t>
            </w:r>
            <w:proofErr w:type="spellEnd"/>
          </w:p>
        </w:tc>
        <w:tc>
          <w:tcPr>
            <w:tcW w:w="5063" w:type="dxa"/>
            <w:hideMark/>
          </w:tcPr>
          <w:p w14:paraId="026A6F89" w14:textId="4A3EA007" w:rsidR="00D01866" w:rsidRPr="008E510D" w:rsidRDefault="00D01866" w:rsidP="005D28A0">
            <w:pPr>
              <w:pStyle w:val="NormalWeb"/>
              <w:jc w:val="both"/>
            </w:pPr>
            <w:r w:rsidRPr="005D28A0">
              <w:rPr>
                <w:lang w:val="en-US"/>
              </w:rPr>
              <w:t>identifies the catchment that contributes flow to this outfall. This allows connect</w:t>
            </w:r>
            <w:r w:rsidR="005D28A0" w:rsidRPr="005D28A0">
              <w:rPr>
                <w:lang w:val="en-US"/>
              </w:rPr>
              <w:t>ion of</w:t>
            </w:r>
            <w:r w:rsidRPr="005D28A0">
              <w:rPr>
                <w:lang w:val="en-US"/>
              </w:rPr>
              <w:t xml:space="preserve"> a catchment's outflow to an identified inflow and to determine its position through referencing the inflow.</w:t>
            </w:r>
            <w:r w:rsidRPr="00D01866">
              <w:t xml:space="preserve"> </w:t>
            </w:r>
          </w:p>
        </w:tc>
        <w:tc>
          <w:tcPr>
            <w:tcW w:w="1350" w:type="dxa"/>
            <w:hideMark/>
          </w:tcPr>
          <w:p w14:paraId="48458614" w14:textId="77777777" w:rsidR="00D01866" w:rsidRPr="008E510D" w:rsidRDefault="00D01866" w:rsidP="00EF6B54">
            <w:r>
              <w:t>Association</w:t>
            </w:r>
          </w:p>
        </w:tc>
      </w:tr>
      <w:tr w:rsidR="00D01866" w:rsidRPr="008E510D" w14:paraId="29029AC7" w14:textId="77777777" w:rsidTr="008F1961">
        <w:tc>
          <w:tcPr>
            <w:tcW w:w="2443" w:type="dxa"/>
          </w:tcPr>
          <w:p w14:paraId="567BC042" w14:textId="23CD8412" w:rsidR="00D01866" w:rsidRPr="000C043D" w:rsidRDefault="00D01866" w:rsidP="00EF6B54">
            <w:pPr>
              <w:rPr>
                <w:rStyle w:val="Emphasis"/>
                <w:b/>
                <w:i w:val="0"/>
              </w:rPr>
            </w:pPr>
            <w:proofErr w:type="spellStart"/>
            <w:r w:rsidRPr="000C043D">
              <w:rPr>
                <w:rStyle w:val="Strong"/>
                <w:b w:val="0"/>
                <w:i/>
              </w:rPr>
              <w:t>receivingCatchment</w:t>
            </w:r>
            <w:proofErr w:type="spellEnd"/>
          </w:p>
        </w:tc>
        <w:tc>
          <w:tcPr>
            <w:tcW w:w="5063" w:type="dxa"/>
          </w:tcPr>
          <w:p w14:paraId="648B8D06" w14:textId="12C10170" w:rsidR="00D01866" w:rsidRPr="00D01866" w:rsidRDefault="00D01866" w:rsidP="00EF6B54">
            <w:pPr>
              <w:pStyle w:val="NormalWeb"/>
              <w:jc w:val="both"/>
              <w:rPr>
                <w:lang w:val="en-US"/>
              </w:rPr>
            </w:pPr>
            <w:r>
              <w:rPr>
                <w:lang w:val="en-US"/>
              </w:rPr>
              <w:t>identifies the</w:t>
            </w:r>
            <w:r w:rsidRPr="008E510D">
              <w:rPr>
                <w:lang w:val="en-US"/>
              </w:rPr>
              <w:t xml:space="preserve"> catchment that receives flow from </w:t>
            </w:r>
            <w:r>
              <w:rPr>
                <w:lang w:val="en-US"/>
              </w:rPr>
              <w:t>this outfall</w:t>
            </w:r>
            <w:r w:rsidRPr="008E510D">
              <w:rPr>
                <w:lang w:val="en-US"/>
              </w:rPr>
              <w:t xml:space="preserve">. This allows </w:t>
            </w:r>
            <w:r>
              <w:rPr>
                <w:lang w:val="en-US"/>
              </w:rPr>
              <w:t>connect</w:t>
            </w:r>
            <w:r w:rsidR="005D28A0">
              <w:rPr>
                <w:lang w:val="en-US"/>
              </w:rPr>
              <w:t>ion of</w:t>
            </w:r>
            <w:r w:rsidRPr="008E510D">
              <w:rPr>
                <w:lang w:val="en-US"/>
              </w:rPr>
              <w:t xml:space="preserve"> a catchment's inflow to an identified outflow and to determine its position through referencing </w:t>
            </w:r>
            <w:r>
              <w:rPr>
                <w:lang w:val="en-US"/>
              </w:rPr>
              <w:t>the outflow.</w:t>
            </w:r>
            <w:r w:rsidRPr="008E510D">
              <w:rPr>
                <w:lang w:val="en-US"/>
              </w:rPr>
              <w:t xml:space="preserve"> </w:t>
            </w:r>
          </w:p>
        </w:tc>
        <w:tc>
          <w:tcPr>
            <w:tcW w:w="1350" w:type="dxa"/>
          </w:tcPr>
          <w:p w14:paraId="58AE1258" w14:textId="1A929FDD" w:rsidR="00D01866" w:rsidRDefault="00D01866" w:rsidP="00EF6B54">
            <w:r>
              <w:t>Association</w:t>
            </w:r>
          </w:p>
        </w:tc>
      </w:tr>
      <w:tr w:rsidR="00D01866" w:rsidRPr="008E510D" w14:paraId="3316DCCF" w14:textId="77777777" w:rsidTr="008F1961">
        <w:tc>
          <w:tcPr>
            <w:tcW w:w="2443" w:type="dxa"/>
          </w:tcPr>
          <w:p w14:paraId="6F89DE9B" w14:textId="50E7AAD2" w:rsidR="00D01866" w:rsidRPr="000C043D" w:rsidRDefault="00151794" w:rsidP="009D63E9">
            <w:pPr>
              <w:rPr>
                <w:b/>
                <w:i/>
              </w:rPr>
            </w:pPr>
            <w:proofErr w:type="spellStart"/>
            <w:r>
              <w:rPr>
                <w:rStyle w:val="Strong"/>
                <w:b w:val="0"/>
                <w:i/>
              </w:rPr>
              <w:t>nexus</w:t>
            </w:r>
            <w:r w:rsidRPr="000C043D">
              <w:rPr>
                <w:rStyle w:val="Strong"/>
                <w:b w:val="0"/>
                <w:i/>
              </w:rPr>
              <w:t>Realization</w:t>
            </w:r>
            <w:proofErr w:type="spellEnd"/>
            <w:r w:rsidRPr="000C043D">
              <w:rPr>
                <w:b/>
                <w:i/>
              </w:rPr>
              <w:t xml:space="preserve"> </w:t>
            </w:r>
          </w:p>
        </w:tc>
        <w:tc>
          <w:tcPr>
            <w:tcW w:w="5063" w:type="dxa"/>
          </w:tcPr>
          <w:p w14:paraId="3A4075D3" w14:textId="05511CE4" w:rsidR="00D01866" w:rsidRPr="00D01866" w:rsidRDefault="00D01866" w:rsidP="00836A5C">
            <w:pPr>
              <w:pStyle w:val="NormalWeb"/>
              <w:jc w:val="both"/>
              <w:rPr>
                <w:lang w:val="en-US"/>
              </w:rPr>
            </w:pPr>
            <w:r>
              <w:rPr>
                <w:lang w:val="en-US"/>
              </w:rPr>
              <w:t>identifies</w:t>
            </w:r>
            <w:r w:rsidRPr="008E510D">
              <w:rPr>
                <w:lang w:val="en-US"/>
              </w:rPr>
              <w:t xml:space="preserve"> a </w:t>
            </w:r>
            <w:r>
              <w:rPr>
                <w:lang w:val="en-US"/>
              </w:rPr>
              <w:t>hydrologic feature</w:t>
            </w:r>
            <w:r w:rsidRPr="008E510D">
              <w:rPr>
                <w:lang w:val="en-US"/>
              </w:rPr>
              <w:t xml:space="preserve"> which realizes the </w:t>
            </w:r>
            <w:r w:rsidR="00151794">
              <w:rPr>
                <w:lang w:val="en-US"/>
              </w:rPr>
              <w:t>hydro nexus</w:t>
            </w:r>
            <w:r>
              <w:rPr>
                <w:lang w:val="en-US"/>
              </w:rPr>
              <w:t xml:space="preserve">. </w:t>
            </w:r>
            <w:r w:rsidR="00836A5C">
              <w:rPr>
                <w:lang w:val="en-US"/>
              </w:rPr>
              <w:t xml:space="preserve">A topological nexus realization </w:t>
            </w:r>
            <w:r>
              <w:rPr>
                <w:lang w:val="en-US"/>
              </w:rPr>
              <w:t>is</w:t>
            </w:r>
            <w:r w:rsidRPr="008E510D">
              <w:rPr>
                <w:lang w:val="en-US"/>
              </w:rPr>
              <w:t xml:space="preserve"> of lower dimension than the realization of the corresponding catchment.</w:t>
            </w:r>
            <w:r>
              <w:rPr>
                <w:lang w:val="en-US"/>
              </w:rPr>
              <w:t xml:space="preserve"> Example: an outflow node realizing the </w:t>
            </w:r>
            <w:r w:rsidR="00151794">
              <w:rPr>
                <w:lang w:val="en-US"/>
              </w:rPr>
              <w:t xml:space="preserve">nexus would be </w:t>
            </w:r>
            <w:r>
              <w:rPr>
                <w:lang w:val="en-US"/>
              </w:rPr>
              <w:t xml:space="preserve">of lower dimension than the flowpath </w:t>
            </w:r>
            <w:r w:rsidR="009D63E9">
              <w:rPr>
                <w:lang w:val="en-US"/>
              </w:rPr>
              <w:t xml:space="preserve">edge </w:t>
            </w:r>
            <w:r>
              <w:rPr>
                <w:lang w:val="en-US"/>
              </w:rPr>
              <w:t xml:space="preserve">realizing the contributing catchment. </w:t>
            </w:r>
          </w:p>
        </w:tc>
        <w:tc>
          <w:tcPr>
            <w:tcW w:w="1350" w:type="dxa"/>
          </w:tcPr>
          <w:p w14:paraId="53ABCA48" w14:textId="0DB0A331" w:rsidR="00D01866" w:rsidRPr="00D01866" w:rsidRDefault="00D01866" w:rsidP="00D01866">
            <w:r>
              <w:t>Association</w:t>
            </w:r>
          </w:p>
        </w:tc>
      </w:tr>
    </w:tbl>
    <w:p w14:paraId="4A95B82A" w14:textId="679481CF" w:rsidR="00033C57" w:rsidRPr="008E510D" w:rsidRDefault="00033C57" w:rsidP="00834E29">
      <w:pPr>
        <w:pStyle w:val="Heading4"/>
        <w:jc w:val="both"/>
      </w:pPr>
      <w:r w:rsidRPr="008E510D">
        <w:t>Catchment Realization</w:t>
      </w:r>
    </w:p>
    <w:p w14:paraId="5482B059" w14:textId="11CEBAC2" w:rsidR="00D11D52" w:rsidRDefault="00033C57" w:rsidP="00450C77">
      <w:pPr>
        <w:pStyle w:val="Normal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614086">
        <w:t xml:space="preserve">Figure </w:t>
      </w:r>
      <w:r w:rsidR="00614086">
        <w:rPr>
          <w:noProof/>
        </w:rPr>
        <w:t>34</w:t>
      </w:r>
      <w:r w:rsidR="00874BCD">
        <w:rPr>
          <w:lang w:val="en-US"/>
        </w:rPr>
        <w:fldChar w:fldCharType="end"/>
      </w:r>
      <w:r w:rsidRPr="008E510D">
        <w:rPr>
          <w:lang w:val="en-US"/>
        </w:rPr>
        <w:t xml:space="preserve">) </w:t>
      </w:r>
      <w:r w:rsidR="00491596">
        <w:rPr>
          <w:lang w:val="en-US"/>
        </w:rPr>
        <w:t>is based on</w:t>
      </w:r>
      <w:r w:rsidRPr="008E510D">
        <w:rPr>
          <w:lang w:val="en-US"/>
        </w:rPr>
        <w:t xml:space="preserve"> the </w:t>
      </w:r>
      <w:r w:rsidR="00D6608C">
        <w:rPr>
          <w:lang w:val="en-US"/>
        </w:rPr>
        <w:t xml:space="preserve">idea </w:t>
      </w:r>
      <w:r w:rsidR="00465DF6">
        <w:rPr>
          <w:lang w:val="en-US"/>
        </w:rPr>
        <w:t xml:space="preserve">that </w:t>
      </w:r>
      <w:r w:rsidR="00491596">
        <w:rPr>
          <w:lang w:val="en-US"/>
        </w:rPr>
        <w:t>there are multiple hydrology-specific perspectives of the</w:t>
      </w:r>
      <w:r w:rsidR="00D6608C">
        <w:rPr>
          <w:lang w:val="en-US"/>
        </w:rPr>
        <w:t xml:space="preserve"> holistic </w:t>
      </w:r>
      <w:r w:rsidRPr="008E510D">
        <w:rPr>
          <w:lang w:val="en-US"/>
        </w:rPr>
        <w:t>catchment</w:t>
      </w:r>
      <w:r w:rsidR="00D6608C">
        <w:rPr>
          <w:lang w:val="en-US"/>
        </w:rPr>
        <w:t xml:space="preserve"> concept</w:t>
      </w:r>
      <w:r w:rsidR="00D86557">
        <w:rPr>
          <w:lang w:val="en-US"/>
        </w:rPr>
        <w:t xml:space="preserve"> that are </w:t>
      </w:r>
      <w:r w:rsidRPr="008E510D">
        <w:rPr>
          <w:lang w:val="en-US"/>
        </w:rPr>
        <w:t xml:space="preserve">used to describe a catchment as a unit of study shared across sub-domains and studies. </w:t>
      </w:r>
    </w:p>
    <w:p w14:paraId="05880982" w14:textId="19BC1D68" w:rsidR="00D11D52" w:rsidRPr="008E510D" w:rsidRDefault="00D86557" w:rsidP="00D11D52">
      <w:pPr>
        <w:pStyle w:val="NormalWeb"/>
        <w:jc w:val="both"/>
        <w:rPr>
          <w:lang w:val="en-US"/>
        </w:rPr>
      </w:pPr>
      <w:r>
        <w:rPr>
          <w:lang w:val="en-US"/>
        </w:rPr>
        <w:lastRenderedPageBreak/>
        <w:t>A given catchment realization exists within</w:t>
      </w:r>
      <w:r w:rsidR="00033C57" w:rsidRPr="008E510D">
        <w:rPr>
          <w:lang w:val="en-US"/>
        </w:rPr>
        <w:t xml:space="preserve"> a hydrologic complex in that, if a catchment realization exists, </w:t>
      </w:r>
      <w:r w:rsidR="00465DF6">
        <w:rPr>
          <w:lang w:val="en-US"/>
        </w:rPr>
        <w:t>it</w:t>
      </w:r>
      <w:r w:rsidR="000C6BB2">
        <w:rPr>
          <w:lang w:val="en-US"/>
        </w:rPr>
        <w:t xml:space="preserve"> exists </w:t>
      </w:r>
      <w:r w:rsidR="00033C57" w:rsidRPr="008E510D">
        <w:rPr>
          <w:lang w:val="en-US"/>
        </w:rPr>
        <w:t xml:space="preserve">in the same hydrologic complex as the catchment </w:t>
      </w:r>
      <w:r w:rsidR="000C6BB2">
        <w:rPr>
          <w:lang w:val="en-US"/>
        </w:rPr>
        <w:t>it</w:t>
      </w:r>
      <w:r w:rsidR="000C6BB2" w:rsidRPr="008E510D">
        <w:rPr>
          <w:lang w:val="en-US"/>
        </w:rPr>
        <w:t xml:space="preserve"> </w:t>
      </w:r>
      <w:r w:rsidR="00033C57" w:rsidRPr="008E510D">
        <w:rPr>
          <w:lang w:val="en-US"/>
        </w:rPr>
        <w:t>realize</w:t>
      </w:r>
      <w:r w:rsidR="000C6BB2">
        <w:rPr>
          <w:lang w:val="en-US"/>
        </w:rPr>
        <w:t>s</w:t>
      </w:r>
      <w:r w:rsidR="00033C57" w:rsidRPr="008E510D">
        <w:rPr>
          <w:lang w:val="en-US"/>
        </w:rPr>
        <w:t xml:space="preserve">. In this way, any realization of a catchment </w:t>
      </w:r>
      <w:r w:rsidR="00465DF6">
        <w:rPr>
          <w:lang w:val="en-US"/>
        </w:rPr>
        <w:t>has the same</w:t>
      </w:r>
      <w:r w:rsidR="00D11D52">
        <w:rPr>
          <w:lang w:val="en-US"/>
        </w:rPr>
        <w:t xml:space="preserve"> </w:t>
      </w:r>
      <w:r w:rsidR="00033C57" w:rsidRPr="008E510D">
        <w:rPr>
          <w:lang w:val="en-US"/>
        </w:rPr>
        <w:t xml:space="preserve">hydrologic determination </w:t>
      </w:r>
      <w:r w:rsidR="00D11D52">
        <w:rPr>
          <w:lang w:val="en-US"/>
        </w:rPr>
        <w:t>of</w:t>
      </w:r>
      <w:r w:rsidR="00D11D52" w:rsidRPr="008E510D">
        <w:rPr>
          <w:lang w:val="en-US"/>
        </w:rPr>
        <w:t xml:space="preserve"> </w:t>
      </w:r>
      <w:r w:rsidR="00033C57" w:rsidRPr="008E510D">
        <w:rPr>
          <w:lang w:val="en-US"/>
        </w:rPr>
        <w:t>the catchment</w:t>
      </w:r>
      <w:r w:rsidR="00465DF6">
        <w:rPr>
          <w:lang w:val="en-US"/>
        </w:rPr>
        <w:t xml:space="preserve"> it realizes. If a </w:t>
      </w:r>
      <w:r w:rsidR="00033C57" w:rsidRPr="008E510D">
        <w:rPr>
          <w:lang w:val="en-US"/>
        </w:rPr>
        <w:t xml:space="preserve">catchment is connected with other catchments via </w:t>
      </w:r>
      <w:r w:rsidR="009A7AD0">
        <w:rPr>
          <w:lang w:val="en-US"/>
        </w:rPr>
        <w:t>inflow and/or outflow hydro nexuses</w:t>
      </w:r>
      <w:r w:rsidR="00033C57" w:rsidRPr="008E510D">
        <w:rPr>
          <w:lang w:val="en-US"/>
        </w:rPr>
        <w:t xml:space="preserve">, </w:t>
      </w:r>
      <w:r w:rsidR="00465DF6">
        <w:rPr>
          <w:lang w:val="en-US"/>
        </w:rPr>
        <w:t>its</w:t>
      </w:r>
      <w:r w:rsidR="00033C57" w:rsidRPr="008E510D">
        <w:rPr>
          <w:lang w:val="en-US"/>
        </w:rPr>
        <w:t xml:space="preserve"> realizations are also connected. </w:t>
      </w:r>
      <w:r w:rsidR="00D11D52" w:rsidRPr="00D11D52">
        <w:rPr>
          <w:lang w:val="en-US"/>
        </w:rPr>
        <w:t xml:space="preserve">A realization of the logical catchment is always of higher topological dimension than the realization of the corresponding </w:t>
      </w:r>
      <w:r w:rsidR="009A7AD0">
        <w:rPr>
          <w:lang w:val="en-US"/>
        </w:rPr>
        <w:t>hydro nexus</w:t>
      </w:r>
      <w:r w:rsidR="009A7AD0" w:rsidRPr="00D11D52">
        <w:rPr>
          <w:lang w:val="en-US"/>
        </w:rPr>
        <w:t xml:space="preserve"> </w:t>
      </w:r>
      <w:r w:rsidR="00D11D52" w:rsidRPr="00D11D52">
        <w:rPr>
          <w:lang w:val="en-US"/>
        </w:rPr>
        <w:t>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drawing>
          <wp:inline distT="0" distB="0" distL="0" distR="0" wp14:anchorId="4E3DE095" wp14:editId="0B8DF5CA">
            <wp:extent cx="5479659" cy="3194064"/>
            <wp:effectExtent l="0" t="0" r="6985" b="63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479659" cy="3194064"/>
                    </a:xfrm>
                    <a:prstGeom prst="rect">
                      <a:avLst/>
                    </a:prstGeom>
                    <a:noFill/>
                    <a:ln>
                      <a:noFill/>
                    </a:ln>
                  </pic:spPr>
                </pic:pic>
              </a:graphicData>
            </a:graphic>
          </wp:inline>
        </w:drawing>
      </w:r>
    </w:p>
    <w:p w14:paraId="2813C353" w14:textId="5A3858CE" w:rsidR="00033C57" w:rsidRPr="008E510D" w:rsidRDefault="00B817B2" w:rsidP="00834E29">
      <w:pPr>
        <w:pStyle w:val="OGCFigure"/>
        <w:outlineLvl w:val="0"/>
      </w:pPr>
      <w:bookmarkStart w:id="164" w:name="_Ref462910384"/>
      <w:bookmarkStart w:id="165" w:name="_Toc484066571"/>
      <w:r>
        <w:t xml:space="preserve">Figure </w:t>
      </w:r>
      <w:fldSimple w:instr=" SEQ Figure \* ARABIC ">
        <w:r w:rsidR="00BC1551">
          <w:rPr>
            <w:noProof/>
          </w:rPr>
          <w:t>34</w:t>
        </w:r>
      </w:fldSimple>
      <w:bookmarkEnd w:id="164"/>
      <w:r>
        <w:t xml:space="preserve">: </w:t>
      </w:r>
      <w:r w:rsidRPr="008E510D">
        <w:t>Catchment realization and its specialization (UML class diagram</w:t>
      </w:r>
      <w:r w:rsidRPr="00571B2C">
        <w:rPr>
          <w:rStyle w:val="Hyperlink"/>
          <w:color w:val="auto"/>
          <w:u w:val="none"/>
        </w:rPr>
        <w:t>)</w:t>
      </w:r>
      <w:bookmarkEnd w:id="165"/>
    </w:p>
    <w:p w14:paraId="29825AE1" w14:textId="10AC8B39" w:rsidR="000C7924" w:rsidRDefault="00033C57" w:rsidP="00450C77">
      <w:pPr>
        <w:pStyle w:val="Normal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w:t>
      </w:r>
      <w:r w:rsidR="00700E20">
        <w:rPr>
          <w:lang w:val="en-US"/>
        </w:rPr>
        <w:t>-</w:t>
      </w:r>
      <w:r w:rsidRPr="008E510D">
        <w:rPr>
          <w:lang w:val="en-US"/>
        </w:rPr>
        <w:t xml:space="preserve"> or 4</w:t>
      </w:r>
      <w:r w:rsidR="00700E20">
        <w:rPr>
          <w:lang w:val="en-US"/>
        </w:rPr>
        <w:t>-</w:t>
      </w:r>
      <w:r w:rsidRPr="008E510D">
        <w:rPr>
          <w:lang w:val="en-US"/>
        </w:rPr>
        <w:t xml:space="preserve">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w:t>
      </w:r>
      <w:r w:rsidR="00901A19">
        <w:rPr>
          <w:lang w:val="en-US"/>
        </w:rPr>
        <w:t>a</w:t>
      </w:r>
      <w:r w:rsidR="009D63E9" w:rsidRPr="008E510D">
        <w:rPr>
          <w:lang w:val="en-US"/>
        </w:rPr>
        <w:t xml:space="preserve"> </w:t>
      </w:r>
      <w:r w:rsidR="009D63E9" w:rsidRPr="008F1961">
        <w:rPr>
          <w:i/>
          <w:lang w:val="en-US"/>
        </w:rPr>
        <w:t xml:space="preserve">shape </w:t>
      </w:r>
      <w:r w:rsidR="00901A19" w:rsidRPr="00901A19">
        <w:rPr>
          <w:lang w:val="en-US"/>
        </w:rPr>
        <w:t>attribute</w:t>
      </w:r>
      <w:r w:rsidR="00901A19">
        <w:rPr>
          <w:i/>
          <w:lang w:val="en-US"/>
        </w:rPr>
        <w:t xml:space="preserve"> </w:t>
      </w:r>
      <w:r w:rsidR="009D63E9">
        <w:rPr>
          <w:lang w:val="en-US"/>
        </w:rPr>
        <w:t xml:space="preserve">and </w:t>
      </w:r>
      <w:r w:rsidR="003968E1">
        <w:rPr>
          <w:lang w:val="en-US"/>
        </w:rPr>
        <w:t>as a</w:t>
      </w:r>
      <w:r w:rsidR="000C7924" w:rsidRPr="008E510D">
        <w:rPr>
          <w:lang w:val="en-US"/>
        </w:rPr>
        <w:t xml:space="preserve"> </w:t>
      </w:r>
      <w:proofErr w:type="spellStart"/>
      <w:r w:rsidR="002C3C8A">
        <w:rPr>
          <w:rStyle w:val="Emphasis"/>
          <w:lang w:val="en-US"/>
        </w:rPr>
        <w:t>realized</w:t>
      </w:r>
      <w:r w:rsidR="000C7924" w:rsidRPr="008E510D">
        <w:rPr>
          <w:rStyle w:val="Emphasis"/>
          <w:lang w:val="en-US"/>
        </w:rPr>
        <w:t>Catchment</w:t>
      </w:r>
      <w:proofErr w:type="spellEnd"/>
      <w:r w:rsidR="003968E1">
        <w:rPr>
          <w:rStyle w:val="Emphasis"/>
          <w:lang w:val="en-US"/>
        </w:rPr>
        <w:t xml:space="preserve"> </w:t>
      </w:r>
      <w:r w:rsidR="003968E1">
        <w:rPr>
          <w:rStyle w:val="Emphasis"/>
          <w:i w:val="0"/>
          <w:lang w:val="en-US"/>
        </w:rPr>
        <w:t>association</w:t>
      </w:r>
      <w:r w:rsidR="00D11D52">
        <w:rPr>
          <w:lang w:val="en-US"/>
        </w:rPr>
        <w:t>.</w:t>
      </w:r>
      <w:r w:rsidR="000C7924" w:rsidRPr="008E510D">
        <w:rPr>
          <w:lang w:val="en-US"/>
        </w:rPr>
        <w:t xml:space="preserve"> </w:t>
      </w:r>
    </w:p>
    <w:p w14:paraId="437CE0D6" w14:textId="32C6C745" w:rsidR="00733BF8" w:rsidRDefault="00733BF8" w:rsidP="00733BF8">
      <w:pPr>
        <w:pStyle w:val="OGCtableheader"/>
      </w:pPr>
      <w:bookmarkStart w:id="166" w:name="_Toc484066593"/>
      <w:r>
        <w:t xml:space="preserve">Table </w:t>
      </w:r>
      <w:fldSimple w:instr=" SEQ Table \* ARABIC ">
        <w:r w:rsidR="000A1A34">
          <w:rPr>
            <w:noProof/>
          </w:rPr>
          <w:t>11</w:t>
        </w:r>
      </w:fldSimple>
      <w:r>
        <w:t xml:space="preserve">: </w:t>
      </w:r>
      <w:proofErr w:type="spellStart"/>
      <w:r>
        <w:t>HY_</w:t>
      </w:r>
      <w:r w:rsidR="002320A2">
        <w:t>CatchmentRealization</w:t>
      </w:r>
      <w:bookmarkEnd w:id="166"/>
      <w:proofErr w:type="spellEnd"/>
      <w:r>
        <w:t xml:space="preserve"> </w:t>
      </w:r>
    </w:p>
    <w:tbl>
      <w:tblPr>
        <w:tblStyle w:val="TableGrid"/>
        <w:tblW w:w="0" w:type="auto"/>
        <w:tblLook w:val="04A0" w:firstRow="1" w:lastRow="0" w:firstColumn="1" w:lastColumn="0" w:noHBand="0" w:noVBand="1"/>
      </w:tblPr>
      <w:tblGrid>
        <w:gridCol w:w="2283"/>
        <w:gridCol w:w="5115"/>
        <w:gridCol w:w="1350"/>
      </w:tblGrid>
      <w:tr w:rsidR="00733BF8" w:rsidRPr="008E510D" w14:paraId="28ABE9AE" w14:textId="77777777" w:rsidTr="00EF6B54">
        <w:tc>
          <w:tcPr>
            <w:tcW w:w="2283" w:type="dxa"/>
            <w:hideMark/>
          </w:tcPr>
          <w:p w14:paraId="28CA3867" w14:textId="77777777" w:rsidR="00733BF8" w:rsidRPr="008E510D" w:rsidRDefault="00733BF8" w:rsidP="00EF6B54">
            <w:pPr>
              <w:jc w:val="both"/>
              <w:rPr>
                <w:b/>
                <w:bCs/>
              </w:rPr>
            </w:pPr>
            <w:r>
              <w:rPr>
                <w:b/>
                <w:bCs/>
              </w:rPr>
              <w:t>Property</w:t>
            </w:r>
          </w:p>
        </w:tc>
        <w:tc>
          <w:tcPr>
            <w:tcW w:w="5115" w:type="dxa"/>
            <w:hideMark/>
          </w:tcPr>
          <w:p w14:paraId="70E285E8" w14:textId="77777777" w:rsidR="00733BF8" w:rsidRPr="008E510D" w:rsidRDefault="00733BF8" w:rsidP="00EF6B54">
            <w:pPr>
              <w:jc w:val="both"/>
              <w:rPr>
                <w:b/>
                <w:bCs/>
              </w:rPr>
            </w:pPr>
            <w:r>
              <w:rPr>
                <w:b/>
                <w:bCs/>
              </w:rPr>
              <w:t>Concept</w:t>
            </w:r>
            <w:r w:rsidRPr="008E510D">
              <w:rPr>
                <w:b/>
                <w:bCs/>
              </w:rPr>
              <w:t xml:space="preserve"> </w:t>
            </w:r>
            <w:r>
              <w:rPr>
                <w:b/>
                <w:bCs/>
              </w:rPr>
              <w:t>or definition</w:t>
            </w:r>
          </w:p>
        </w:tc>
        <w:tc>
          <w:tcPr>
            <w:tcW w:w="1350" w:type="dxa"/>
            <w:hideMark/>
          </w:tcPr>
          <w:p w14:paraId="3D3801DA" w14:textId="77777777" w:rsidR="00733BF8" w:rsidRPr="008E510D" w:rsidRDefault="00733BF8" w:rsidP="00EF6B54">
            <w:pPr>
              <w:jc w:val="both"/>
              <w:rPr>
                <w:b/>
                <w:bCs/>
              </w:rPr>
            </w:pPr>
            <w:r>
              <w:rPr>
                <w:b/>
                <w:bCs/>
              </w:rPr>
              <w:t>Relation</w:t>
            </w:r>
          </w:p>
        </w:tc>
      </w:tr>
      <w:tr w:rsidR="009D63E9" w:rsidRPr="008E510D" w14:paraId="0A385987" w14:textId="77777777" w:rsidTr="00504712">
        <w:tc>
          <w:tcPr>
            <w:tcW w:w="2283" w:type="dxa"/>
            <w:hideMark/>
          </w:tcPr>
          <w:p w14:paraId="02BE6F82" w14:textId="77777777" w:rsidR="009D63E9" w:rsidRPr="00A85D8D" w:rsidRDefault="009D63E9" w:rsidP="00504712">
            <w:pPr>
              <w:rPr>
                <w:b/>
                <w:i/>
              </w:rPr>
            </w:pPr>
            <w:r w:rsidRPr="00A85D8D">
              <w:rPr>
                <w:rStyle w:val="Strong"/>
                <w:b w:val="0"/>
                <w:i/>
              </w:rPr>
              <w:t>shape</w:t>
            </w:r>
          </w:p>
        </w:tc>
        <w:tc>
          <w:tcPr>
            <w:tcW w:w="5115" w:type="dxa"/>
            <w:hideMark/>
          </w:tcPr>
          <w:p w14:paraId="5EC88A64" w14:textId="2F2DF607" w:rsidR="009D63E9" w:rsidRPr="008E510D" w:rsidRDefault="009D63E9" w:rsidP="009D63E9">
            <w:r w:rsidRPr="00D240E1">
              <w:t xml:space="preserve">linear geometric representation of </w:t>
            </w:r>
            <w:r>
              <w:t xml:space="preserve">a particular catchment realization.  </w:t>
            </w:r>
          </w:p>
        </w:tc>
        <w:tc>
          <w:tcPr>
            <w:tcW w:w="1350" w:type="dxa"/>
            <w:hideMark/>
          </w:tcPr>
          <w:p w14:paraId="4E721910" w14:textId="77777777" w:rsidR="009D63E9" w:rsidRPr="008E510D" w:rsidRDefault="009D63E9" w:rsidP="00504712">
            <w:r>
              <w:t>Attribute</w:t>
            </w:r>
          </w:p>
        </w:tc>
      </w:tr>
      <w:tr w:rsidR="00733BF8" w:rsidRPr="008E510D" w14:paraId="3E4F46D5" w14:textId="77777777" w:rsidTr="00EF6B54">
        <w:tc>
          <w:tcPr>
            <w:tcW w:w="2283" w:type="dxa"/>
            <w:hideMark/>
          </w:tcPr>
          <w:p w14:paraId="663077C0" w14:textId="7A8E2967" w:rsidR="00733BF8" w:rsidRPr="000352BA" w:rsidRDefault="00733BF8" w:rsidP="00EF6B54">
            <w:pPr>
              <w:rPr>
                <w:b/>
                <w:i/>
              </w:rPr>
            </w:pPr>
            <w:proofErr w:type="spellStart"/>
            <w:r w:rsidRPr="00733BF8">
              <w:rPr>
                <w:rStyle w:val="Strong"/>
                <w:b w:val="0"/>
                <w:i/>
              </w:rPr>
              <w:t>realizedCatchment</w:t>
            </w:r>
            <w:proofErr w:type="spellEnd"/>
          </w:p>
        </w:tc>
        <w:tc>
          <w:tcPr>
            <w:tcW w:w="5115" w:type="dxa"/>
            <w:hideMark/>
          </w:tcPr>
          <w:p w14:paraId="6C6EDBC9" w14:textId="7F63EB1A" w:rsidR="00733BF8" w:rsidRPr="00733BF8" w:rsidRDefault="00733BF8" w:rsidP="00733BF8">
            <w:pPr>
              <w:pStyle w:val="NormalWeb"/>
              <w:jc w:val="both"/>
              <w:rPr>
                <w:lang w:val="en-US"/>
              </w:rPr>
            </w:pPr>
            <w:r>
              <w:rPr>
                <w:lang w:val="en-US"/>
              </w:rPr>
              <w:t xml:space="preserve">identifies </w:t>
            </w:r>
            <w:r w:rsidRPr="008E510D">
              <w:rPr>
                <w:lang w:val="en-US"/>
              </w:rPr>
              <w:t xml:space="preserve">the </w:t>
            </w:r>
            <w:r>
              <w:rPr>
                <w:lang w:val="en-US"/>
              </w:rPr>
              <w:t xml:space="preserve">one and only one </w:t>
            </w:r>
            <w:r w:rsidRPr="008E510D">
              <w:rPr>
                <w:lang w:val="en-US"/>
              </w:rPr>
              <w:t>catchment</w:t>
            </w:r>
            <w:r>
              <w:rPr>
                <w:lang w:val="en-US"/>
              </w:rPr>
              <w:t xml:space="preserve"> that is realized by a particular feature</w:t>
            </w:r>
            <w:r w:rsidRPr="008E510D">
              <w:rPr>
                <w:lang w:val="en-US"/>
              </w:rPr>
              <w:t xml:space="preserve">. Referencing the hydrologic complex </w:t>
            </w:r>
            <w:r>
              <w:rPr>
                <w:lang w:val="en-US"/>
              </w:rPr>
              <w:t>containing</w:t>
            </w:r>
            <w:r w:rsidRPr="008E510D">
              <w:rPr>
                <w:lang w:val="en-US"/>
              </w:rPr>
              <w:t xml:space="preserve"> the catchment and </w:t>
            </w:r>
            <w:r>
              <w:rPr>
                <w:lang w:val="en-US"/>
              </w:rPr>
              <w:t xml:space="preserve">all of </w:t>
            </w:r>
            <w:r w:rsidRPr="008E510D">
              <w:rPr>
                <w:lang w:val="en-US"/>
              </w:rPr>
              <w:t xml:space="preserve">its realizations, </w:t>
            </w:r>
            <w:r>
              <w:rPr>
                <w:lang w:val="en-US"/>
              </w:rPr>
              <w:t>supports</w:t>
            </w:r>
            <w:r w:rsidRPr="008E510D">
              <w:rPr>
                <w:lang w:val="en-US"/>
              </w:rPr>
              <w:t xml:space="preserve"> a catchment's </w:t>
            </w:r>
            <w:r w:rsidRPr="008E510D">
              <w:rPr>
                <w:lang w:val="en-US"/>
              </w:rPr>
              <w:lastRenderedPageBreak/>
              <w:t xml:space="preserve">existence to be recognized and linked to multiple realizations without the complexity and full detail of a scientific model. By referencing </w:t>
            </w:r>
            <w:r>
              <w:rPr>
                <w:lang w:val="en-US"/>
              </w:rPr>
              <w:t>the catchment topology</w:t>
            </w:r>
            <w:r w:rsidRPr="008E510D">
              <w:rPr>
                <w:lang w:val="en-US"/>
              </w:rPr>
              <w:t>, topological relationships can be established a</w:t>
            </w:r>
            <w:r>
              <w:rPr>
                <w:lang w:val="en-US"/>
              </w:rPr>
              <w:t>nd common identifiers assigned.</w:t>
            </w:r>
          </w:p>
        </w:tc>
        <w:tc>
          <w:tcPr>
            <w:tcW w:w="1350" w:type="dxa"/>
            <w:hideMark/>
          </w:tcPr>
          <w:p w14:paraId="73F2A275" w14:textId="77777777" w:rsidR="00733BF8" w:rsidRPr="008E510D" w:rsidRDefault="00733BF8" w:rsidP="00EF6B54">
            <w:r>
              <w:lastRenderedPageBreak/>
              <w:t>Association</w:t>
            </w:r>
          </w:p>
        </w:tc>
      </w:tr>
    </w:tbl>
    <w:p w14:paraId="0142FCAF" w14:textId="7F257C5D" w:rsidR="00033C57" w:rsidRDefault="002B2109" w:rsidP="00450C77">
      <w:pPr>
        <w:pStyle w:val="NormalWeb"/>
        <w:jc w:val="both"/>
        <w:rPr>
          <w:lang w:val="en-US"/>
        </w:rPr>
      </w:pPr>
      <w:r>
        <w:rPr>
          <w:lang w:val="en-US"/>
        </w:rPr>
        <w:lastRenderedPageBreak/>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a catchment specifically as a path connecting the inflow and outflow of the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catchment, and is understood as an edge bounded by an inflow node and an outflow node, and corresponding to left-bank and right-bank 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r w:rsidR="00901A19" w:rsidRPr="00901A19">
        <w:rPr>
          <w:i/>
          <w:lang w:val="en-US"/>
        </w:rPr>
        <w:t>shape</w:t>
      </w:r>
      <w:r w:rsidR="00901A19">
        <w:rPr>
          <w:lang w:val="en-US"/>
        </w:rPr>
        <w:t xml:space="preserve"> and the </w:t>
      </w:r>
      <w:proofErr w:type="spellStart"/>
      <w:r w:rsidR="002C3C8A">
        <w:rPr>
          <w:rStyle w:val="Emphasis"/>
          <w:lang w:val="en-US"/>
        </w:rPr>
        <w:t>realized</w:t>
      </w:r>
      <w:r w:rsidR="00033C57" w:rsidRPr="008E510D">
        <w:rPr>
          <w:rStyle w:val="Emphasis"/>
          <w:lang w:val="en-US"/>
        </w:rPr>
        <w:t>Catchment</w:t>
      </w:r>
      <w:proofErr w:type="spellEnd"/>
      <w:r w:rsidR="00033C57" w:rsidRPr="008E510D">
        <w:rPr>
          <w:lang w:val="en-US"/>
        </w:rPr>
        <w:t xml:space="preserve"> </w:t>
      </w:r>
      <w:r w:rsidR="00901A19">
        <w:rPr>
          <w:lang w:val="en-US"/>
        </w:rPr>
        <w:t>properties</w:t>
      </w:r>
      <w:r w:rsidR="0049222C">
        <w:rPr>
          <w:lang w:val="en-US"/>
        </w:rPr>
        <w:t xml:space="preserve">. </w:t>
      </w:r>
      <w:r w:rsidR="00901A19">
        <w:rPr>
          <w:lang w:val="en-US"/>
        </w:rPr>
        <w:t xml:space="preserve">The </w:t>
      </w:r>
      <w:r w:rsidR="009921C8">
        <w:rPr>
          <w:lang w:val="en-US"/>
        </w:rPr>
        <w:t xml:space="preserve">optional </w:t>
      </w:r>
      <w:r w:rsidR="00901A19" w:rsidRPr="00901A19">
        <w:rPr>
          <w:i/>
          <w:lang w:val="en-US"/>
        </w:rPr>
        <w:t>shape</w:t>
      </w:r>
      <w:r w:rsidR="00901A19">
        <w:rPr>
          <w:lang w:val="en-US"/>
        </w:rPr>
        <w:t xml:space="preserve"> of the flowpath is usually a single curve. </w:t>
      </w:r>
    </w:p>
    <w:p w14:paraId="7BDD708D" w14:textId="282C2C0F" w:rsidR="00EF6B54" w:rsidRDefault="00033C57" w:rsidP="00E36B17">
      <w:pPr>
        <w:pStyle w:val="NormalWeb"/>
        <w:jc w:val="both"/>
      </w:pPr>
      <w:r w:rsidRPr="008E510D">
        <w:rPr>
          <w:lang w:val="en-US"/>
        </w:rPr>
        <w:t xml:space="preserve">The </w:t>
      </w:r>
      <w:proofErr w:type="spellStart"/>
      <w:r w:rsidRPr="00F20882">
        <w:rPr>
          <w:b/>
          <w:lang w:val="en-US"/>
        </w:rPr>
        <w:t>HY_</w:t>
      </w:r>
      <w:r w:rsidR="00E36B17" w:rsidRPr="00F20882">
        <w:rPr>
          <w:b/>
          <w:lang w:val="en-US"/>
        </w:rPr>
        <w:t>Catchment</w:t>
      </w:r>
      <w:r w:rsidR="00E36B17">
        <w:rPr>
          <w:b/>
          <w:lang w:val="en-US"/>
        </w:rPr>
        <w:t>Divide</w:t>
      </w:r>
      <w:proofErr w:type="spellEnd"/>
      <w:r w:rsidR="00E36B17" w:rsidRPr="008E510D">
        <w:rPr>
          <w:lang w:val="en-US"/>
        </w:rPr>
        <w:t xml:space="preserve"> </w:t>
      </w:r>
      <w:r w:rsidRPr="008E510D">
        <w:rPr>
          <w:lang w:val="en-US"/>
        </w:rPr>
        <w:t xml:space="preserve">feature type </w:t>
      </w:r>
      <w:r w:rsidR="00E80059">
        <w:t xml:space="preserve">realizes </w:t>
      </w:r>
      <w:r w:rsidR="007F498E">
        <w:t>a</w:t>
      </w:r>
      <w:r w:rsidR="00B67EBE">
        <w:t xml:space="preserve"> catchment specifically as catchment boundary connecting the inflow and outflow of th</w:t>
      </w:r>
      <w:r w:rsidR="00E80059">
        <w:t xml:space="preserve">e catchment it realizes, whereby inflow and outflow may overlay. </w:t>
      </w:r>
      <w:r w:rsidR="00F20882">
        <w:t xml:space="preserve">Implying a linear 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r w:rsidR="00D86557">
        <w:rPr>
          <w:lang w:val="en-US"/>
        </w:rPr>
        <w:t>Through g</w:t>
      </w:r>
      <w:r w:rsidR="00D86557" w:rsidRPr="008E510D">
        <w:rPr>
          <w:lang w:val="en-US"/>
        </w:rPr>
        <w:t>eneralization</w:t>
      </w:r>
      <w:r w:rsidR="00D86557">
        <w:rPr>
          <w:lang w:val="en-US"/>
        </w:rPr>
        <w:t>,</w:t>
      </w:r>
      <w:r w:rsidR="00D86557" w:rsidRPr="008E510D">
        <w:rPr>
          <w:lang w:val="en-US"/>
        </w:rPr>
        <w:t xml:space="preserve"> </w:t>
      </w:r>
      <w:proofErr w:type="spellStart"/>
      <w:r w:rsidRPr="008E510D">
        <w:rPr>
          <w:lang w:val="en-US"/>
        </w:rPr>
        <w:t>HY_</w:t>
      </w:r>
      <w:r w:rsidR="00E36B17" w:rsidRPr="008E510D">
        <w:rPr>
          <w:lang w:val="en-US"/>
        </w:rPr>
        <w:t>Catchment</w:t>
      </w:r>
      <w:r w:rsidR="00E36B17">
        <w:rPr>
          <w:lang w:val="en-US"/>
        </w:rPr>
        <w:t>Divide</w:t>
      </w:r>
      <w:proofErr w:type="spellEnd"/>
      <w:r w:rsidR="00E36B17" w:rsidRPr="008E510D">
        <w:rPr>
          <w:lang w:val="en-US"/>
        </w:rPr>
        <w:t xml:space="preserve"> </w:t>
      </w:r>
      <w:r w:rsidRPr="008E510D">
        <w:rPr>
          <w:lang w:val="en-US"/>
        </w:rPr>
        <w:t xml:space="preserve">inherits </w:t>
      </w:r>
      <w:r w:rsidR="00901A19">
        <w:rPr>
          <w:lang w:val="en-US"/>
        </w:rPr>
        <w:t xml:space="preserve">the </w:t>
      </w:r>
      <w:r w:rsidR="00901A19" w:rsidRPr="00901A19">
        <w:rPr>
          <w:i/>
          <w:lang w:val="en-US"/>
        </w:rPr>
        <w:t>shape</w:t>
      </w:r>
      <w:r w:rsidR="00901A19">
        <w:rPr>
          <w:lang w:val="en-US"/>
        </w:rPr>
        <w:t xml:space="preserve"> and the </w:t>
      </w:r>
      <w:proofErr w:type="spellStart"/>
      <w:r w:rsidR="00901A19">
        <w:rPr>
          <w:rStyle w:val="Emphasis"/>
          <w:lang w:val="en-US"/>
        </w:rPr>
        <w:t>realized</w:t>
      </w:r>
      <w:r w:rsidR="00901A19" w:rsidRPr="008E510D">
        <w:rPr>
          <w:rStyle w:val="Emphasis"/>
          <w:lang w:val="en-US"/>
        </w:rPr>
        <w:t>Catchment</w:t>
      </w:r>
      <w:proofErr w:type="spellEnd"/>
      <w:r w:rsidR="00901A19" w:rsidRPr="008E510D">
        <w:rPr>
          <w:lang w:val="en-US"/>
        </w:rPr>
        <w:t xml:space="preserve"> </w:t>
      </w:r>
      <w:r w:rsidR="00901A19">
        <w:rPr>
          <w:lang w:val="en-US"/>
        </w:rPr>
        <w:t xml:space="preserve">properties. The </w:t>
      </w:r>
      <w:r w:rsidR="00901A19" w:rsidRPr="00901A19">
        <w:rPr>
          <w:i/>
          <w:lang w:val="en-US"/>
        </w:rPr>
        <w:t>shape</w:t>
      </w:r>
      <w:r w:rsidR="00901A19">
        <w:rPr>
          <w:lang w:val="en-US"/>
        </w:rPr>
        <w:t xml:space="preserve"> of the catchment divide may be implemented as a composition of succeeding curves or a polygon ring. </w:t>
      </w:r>
    </w:p>
    <w:p w14:paraId="40D76872" w14:textId="0948A6C0" w:rsidR="00033C57" w:rsidRDefault="00033C57" w:rsidP="00E761E7">
      <w:pPr>
        <w:pStyle w:val="NormalWeb"/>
        <w:jc w:val="both"/>
      </w:pPr>
      <w:r w:rsidRPr="008E510D">
        <w:t xml:space="preserve">The </w:t>
      </w:r>
      <w:proofErr w:type="spellStart"/>
      <w:r w:rsidRPr="00B41C54">
        <w:rPr>
          <w:b/>
        </w:rPr>
        <w:t>HY_CatchmentArea</w:t>
      </w:r>
      <w:proofErr w:type="spellEnd"/>
      <w:r w:rsidRPr="008E510D">
        <w:t xml:space="preserve"> feature type </w:t>
      </w:r>
      <w:r w:rsidR="00F20882">
        <w:t>realizes a catchment specifically as a catchment area connecting the inflow and outflow of the catchment it realizes</w:t>
      </w:r>
      <w:r w:rsidR="00B41C54">
        <w:t>.</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w:t>
      </w:r>
      <w:r w:rsidR="00E761E7">
        <w:t>.</w:t>
      </w:r>
      <w:r w:rsidR="00F20882">
        <w:t xml:space="preserve"> T</w:t>
      </w:r>
      <w:r w:rsidR="00B41C54">
        <w:t>opologically, t</w:t>
      </w:r>
      <w:r w:rsidR="00F20882">
        <w:t>he catchment area connecting</w:t>
      </w:r>
      <w:r w:rsidR="00465DF6">
        <w:t xml:space="preserve"> the inflow and outflow of the</w:t>
      </w:r>
      <w:r w:rsidR="00F20882">
        <w:t xml:space="preserve">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area having</w:t>
      </w:r>
      <w:r w:rsidR="00BB295C">
        <w:t xml:space="preserve"> a common outlet for its runoff. </w:t>
      </w:r>
      <w:r w:rsidR="00BB295C">
        <w:rPr>
          <w:lang w:val="en-US"/>
        </w:rPr>
        <w:t>Through g</w:t>
      </w:r>
      <w:r w:rsidR="00BB295C" w:rsidRPr="008E510D">
        <w:rPr>
          <w:lang w:val="en-US"/>
        </w:rPr>
        <w:t>eneralization</w:t>
      </w:r>
      <w:r w:rsidR="00BB295C">
        <w:rPr>
          <w:lang w:val="en-US"/>
        </w:rPr>
        <w:t>,</w:t>
      </w:r>
      <w:r w:rsidR="004E2941" w:rsidRPr="004E2941">
        <w:t xml:space="preserve"> </w:t>
      </w:r>
      <w:proofErr w:type="spellStart"/>
      <w:r w:rsidRPr="008E510D">
        <w:t>HY_CatchmentArea</w:t>
      </w:r>
      <w:proofErr w:type="spellEnd"/>
      <w:r w:rsidRPr="008E510D">
        <w:t xml:space="preserve"> inherits </w:t>
      </w:r>
      <w:r w:rsidR="00BB295C">
        <w:t>t</w:t>
      </w:r>
      <w:r w:rsidRPr="008E510D">
        <w:t xml:space="preserve">he </w:t>
      </w:r>
      <w:r w:rsidR="00901A19" w:rsidRPr="00901A19">
        <w:rPr>
          <w:i/>
          <w:lang w:val="en-US"/>
        </w:rPr>
        <w:t>shape</w:t>
      </w:r>
      <w:r w:rsidR="00901A19">
        <w:rPr>
          <w:lang w:val="en-US"/>
        </w:rPr>
        <w:t xml:space="preserve"> and the </w:t>
      </w:r>
      <w:proofErr w:type="spellStart"/>
      <w:r w:rsidR="00901A19">
        <w:rPr>
          <w:rStyle w:val="Emphasis"/>
          <w:lang w:val="en-US"/>
        </w:rPr>
        <w:t>realized</w:t>
      </w:r>
      <w:r w:rsidR="00901A19" w:rsidRPr="008E510D">
        <w:rPr>
          <w:rStyle w:val="Emphasis"/>
          <w:lang w:val="en-US"/>
        </w:rPr>
        <w:t>Catchment</w:t>
      </w:r>
      <w:proofErr w:type="spellEnd"/>
      <w:r w:rsidR="00901A19" w:rsidRPr="008E510D">
        <w:rPr>
          <w:lang w:val="en-US"/>
        </w:rPr>
        <w:t xml:space="preserve"> </w:t>
      </w:r>
      <w:r w:rsidR="00901A19">
        <w:rPr>
          <w:lang w:val="en-US"/>
        </w:rPr>
        <w:t xml:space="preserve">properties. The </w:t>
      </w:r>
      <w:r w:rsidR="009921C8">
        <w:rPr>
          <w:lang w:val="en-US"/>
        </w:rPr>
        <w:t xml:space="preserve">optional </w:t>
      </w:r>
      <w:r w:rsidR="00901A19" w:rsidRPr="00901A19">
        <w:rPr>
          <w:i/>
          <w:lang w:val="en-US"/>
        </w:rPr>
        <w:t>shape</w:t>
      </w:r>
      <w:r w:rsidR="00217BF5">
        <w:rPr>
          <w:lang w:val="en-US"/>
        </w:rPr>
        <w:t xml:space="preserve"> of the catchment</w:t>
      </w:r>
      <w:r w:rsidR="00901A19">
        <w:rPr>
          <w:lang w:val="en-US"/>
        </w:rPr>
        <w:t xml:space="preserve"> may b</w:t>
      </w:r>
      <w:r w:rsidR="00BB295C">
        <w:rPr>
          <w:lang w:val="en-US"/>
        </w:rPr>
        <w:t>e implemented as a surface.</w:t>
      </w:r>
    </w:p>
    <w:p w14:paraId="049284E8" w14:textId="40289132" w:rsidR="00033C57" w:rsidRPr="00901A19" w:rsidRDefault="00033C57" w:rsidP="00901A19">
      <w:pPr>
        <w:pStyle w:val="NormalWeb"/>
        <w:jc w:val="both"/>
        <w:rPr>
          <w:lang w:val="en-US"/>
        </w:rPr>
      </w:pPr>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t xml:space="preserve">realizes a catchment as a network of connected hydrologic features. </w:t>
      </w:r>
      <w:r w:rsidR="005A2A63" w:rsidRPr="005A2A63">
        <w:t xml:space="preserve">Such a network realizes the hierarchical network of logically connected catchments contained in a </w:t>
      </w:r>
      <w:r w:rsidR="00695BE7">
        <w:t>larger</w:t>
      </w:r>
      <w:r w:rsidR="005A2A63" w:rsidRPr="005A2A63">
        <w:t xml:space="preserve"> catchment. It may be a sequence of flowpat</w:t>
      </w:r>
      <w:r w:rsidR="00217BF5">
        <w:t>hs,</w:t>
      </w:r>
      <w:r w:rsidR="005A2A63" w:rsidRPr="005A2A63">
        <w:t xml:space="preserve"> an aggregate of catchment areas or a mesh of catchment </w:t>
      </w:r>
      <w:r w:rsidR="00901A19">
        <w:t>divides</w:t>
      </w:r>
      <w:r w:rsidR="005A2A63" w:rsidRPr="005A2A63">
        <w:t xml:space="preserve">. </w:t>
      </w:r>
      <w:proofErr w:type="spellStart"/>
      <w:r w:rsidR="00C75B19" w:rsidRPr="004E2941">
        <w:t>HY_HydroNetwork</w:t>
      </w:r>
      <w:proofErr w:type="spellEnd"/>
      <w:r w:rsidR="00C75B19" w:rsidRPr="004E2941">
        <w:t xml:space="preserve"> feature type specializes </w:t>
      </w:r>
      <w:proofErr w:type="spellStart"/>
      <w:r w:rsidR="00C75B19" w:rsidRPr="004E2941">
        <w:t>HY_CatchmentRealization</w:t>
      </w:r>
      <w:proofErr w:type="spellEnd"/>
      <w:r w:rsidR="005A2A63" w:rsidRPr="004E2941">
        <w:t>.</w:t>
      </w:r>
      <w:r w:rsidR="00C75B19" w:rsidRPr="004E2941">
        <w:t xml:space="preserve"> </w:t>
      </w:r>
      <w:r w:rsidR="005A2A63" w:rsidRPr="004E2941">
        <w:t xml:space="preserve">Through </w:t>
      </w:r>
      <w:r w:rsidR="005A2A63" w:rsidRPr="005A2A63">
        <w:t>generalization it</w:t>
      </w:r>
      <w:r w:rsidRPr="005A2A63">
        <w:t xml:space="preserve"> inherits the </w:t>
      </w:r>
      <w:r w:rsidR="00901A19" w:rsidRPr="00901A19">
        <w:rPr>
          <w:i/>
          <w:lang w:val="en-US"/>
        </w:rPr>
        <w:t>shape</w:t>
      </w:r>
      <w:r w:rsidR="00901A19">
        <w:rPr>
          <w:lang w:val="en-US"/>
        </w:rPr>
        <w:t xml:space="preserve"> and the </w:t>
      </w:r>
      <w:proofErr w:type="spellStart"/>
      <w:r w:rsidR="00901A19">
        <w:rPr>
          <w:rStyle w:val="Emphasis"/>
          <w:lang w:val="en-US"/>
        </w:rPr>
        <w:t>realized</w:t>
      </w:r>
      <w:r w:rsidR="00901A19" w:rsidRPr="008E510D">
        <w:rPr>
          <w:rStyle w:val="Emphasis"/>
          <w:lang w:val="en-US"/>
        </w:rPr>
        <w:t>Catchment</w:t>
      </w:r>
      <w:proofErr w:type="spellEnd"/>
      <w:r w:rsidR="00901A19" w:rsidRPr="008E510D">
        <w:rPr>
          <w:lang w:val="en-US"/>
        </w:rPr>
        <w:t xml:space="preserve"> </w:t>
      </w:r>
      <w:r w:rsidR="00901A19">
        <w:rPr>
          <w:lang w:val="en-US"/>
        </w:rPr>
        <w:t xml:space="preserve">properties, </w:t>
      </w:r>
      <w:r w:rsidRPr="005A2A63">
        <w:t xml:space="preserve">and carries the associations </w:t>
      </w:r>
      <w:proofErr w:type="spellStart"/>
      <w:r w:rsidRPr="005A2A63">
        <w:rPr>
          <w:rStyle w:val="Emphasis"/>
        </w:rPr>
        <w:t>flowpath</w:t>
      </w:r>
      <w:proofErr w:type="spellEnd"/>
      <w:r w:rsidRPr="005A2A63">
        <w:t xml:space="preserve">, </w:t>
      </w:r>
      <w:proofErr w:type="spellStart"/>
      <w:r w:rsidR="00E36B17" w:rsidRPr="005A2A63">
        <w:rPr>
          <w:rStyle w:val="Emphasis"/>
        </w:rPr>
        <w:t>catchment</w:t>
      </w:r>
      <w:r w:rsidR="00E36B17">
        <w:rPr>
          <w:rStyle w:val="Emphasis"/>
        </w:rPr>
        <w:t>Divide</w:t>
      </w:r>
      <w:proofErr w:type="spellEnd"/>
      <w:r w:rsidR="00E36B17" w:rsidRPr="005A2A63">
        <w:t xml:space="preserve"> </w:t>
      </w:r>
      <w:r w:rsidRPr="005A2A63">
        <w:t xml:space="preserve">and </w:t>
      </w:r>
      <w:proofErr w:type="spellStart"/>
      <w:r w:rsidRPr="005A2A63">
        <w:rPr>
          <w:rStyle w:val="Emphasis"/>
        </w:rPr>
        <w:t>catchmentArea</w:t>
      </w:r>
      <w:proofErr w:type="spellEnd"/>
      <w:r w:rsidRPr="008E510D">
        <w:t xml:space="preserve">. </w:t>
      </w:r>
      <w:r w:rsidR="009921C8">
        <w:rPr>
          <w:lang w:val="en-US"/>
        </w:rPr>
        <w:t xml:space="preserve">The optional </w:t>
      </w:r>
      <w:r w:rsidR="009921C8" w:rsidRPr="00901A19">
        <w:rPr>
          <w:i/>
          <w:lang w:val="en-US"/>
        </w:rPr>
        <w:t>shape</w:t>
      </w:r>
      <w:r w:rsidR="009921C8">
        <w:rPr>
          <w:lang w:val="en-US"/>
        </w:rPr>
        <w:t xml:space="preserve"> of the is usually given through the individual geometry of the network parts. </w:t>
      </w:r>
    </w:p>
    <w:p w14:paraId="694C678D" w14:textId="49F89F34" w:rsidR="00754A98" w:rsidRDefault="00754A98" w:rsidP="00754A98">
      <w:pPr>
        <w:pStyle w:val="OGCtableheader"/>
      </w:pPr>
      <w:bookmarkStart w:id="167" w:name="_Toc484066594"/>
      <w:r>
        <w:t xml:space="preserve">Table </w:t>
      </w:r>
      <w:fldSimple w:instr=" SEQ Table \* ARABIC ">
        <w:r w:rsidR="00A818C3">
          <w:rPr>
            <w:noProof/>
          </w:rPr>
          <w:t>12</w:t>
        </w:r>
      </w:fldSimple>
      <w:r>
        <w:t xml:space="preserve">: </w:t>
      </w:r>
      <w:proofErr w:type="spellStart"/>
      <w:r>
        <w:t>HY_</w:t>
      </w:r>
      <w:r w:rsidR="00CC60B7">
        <w:t>HydroNetwork</w:t>
      </w:r>
      <w:bookmarkEnd w:id="167"/>
      <w:proofErr w:type="spellEnd"/>
    </w:p>
    <w:tbl>
      <w:tblPr>
        <w:tblStyle w:val="TableGrid"/>
        <w:tblW w:w="0" w:type="auto"/>
        <w:tblLook w:val="04A0" w:firstRow="1" w:lastRow="0" w:firstColumn="1" w:lastColumn="0" w:noHBand="0" w:noVBand="1"/>
      </w:tblPr>
      <w:tblGrid>
        <w:gridCol w:w="2283"/>
        <w:gridCol w:w="5115"/>
        <w:gridCol w:w="1350"/>
      </w:tblGrid>
      <w:tr w:rsidR="00754A98" w:rsidRPr="008E510D" w14:paraId="13DAA82F" w14:textId="77777777" w:rsidTr="00754A98">
        <w:tc>
          <w:tcPr>
            <w:tcW w:w="2283" w:type="dxa"/>
            <w:hideMark/>
          </w:tcPr>
          <w:p w14:paraId="332D6B4F" w14:textId="77777777" w:rsidR="00754A98" w:rsidRPr="008E510D" w:rsidRDefault="00754A98" w:rsidP="00754A98">
            <w:pPr>
              <w:jc w:val="both"/>
              <w:rPr>
                <w:b/>
                <w:bCs/>
              </w:rPr>
            </w:pPr>
            <w:r>
              <w:rPr>
                <w:b/>
                <w:bCs/>
              </w:rPr>
              <w:lastRenderedPageBreak/>
              <w:t>Property</w:t>
            </w:r>
          </w:p>
        </w:tc>
        <w:tc>
          <w:tcPr>
            <w:tcW w:w="5115" w:type="dxa"/>
            <w:hideMark/>
          </w:tcPr>
          <w:p w14:paraId="707A7C6E" w14:textId="77777777" w:rsidR="00754A98" w:rsidRPr="008E510D" w:rsidRDefault="00754A98" w:rsidP="00754A98">
            <w:pPr>
              <w:jc w:val="both"/>
              <w:rPr>
                <w:b/>
                <w:bCs/>
              </w:rPr>
            </w:pPr>
            <w:r>
              <w:rPr>
                <w:b/>
                <w:bCs/>
              </w:rPr>
              <w:t>Concept</w:t>
            </w:r>
            <w:r w:rsidRPr="008E510D">
              <w:rPr>
                <w:b/>
                <w:bCs/>
              </w:rPr>
              <w:t xml:space="preserve"> </w:t>
            </w:r>
            <w:r>
              <w:rPr>
                <w:b/>
                <w:bCs/>
              </w:rPr>
              <w:t>or definition</w:t>
            </w:r>
          </w:p>
        </w:tc>
        <w:tc>
          <w:tcPr>
            <w:tcW w:w="1350" w:type="dxa"/>
            <w:hideMark/>
          </w:tcPr>
          <w:p w14:paraId="260473C9" w14:textId="77777777" w:rsidR="00754A98" w:rsidRPr="008E510D" w:rsidRDefault="00754A98" w:rsidP="00754A98">
            <w:pPr>
              <w:jc w:val="both"/>
              <w:rPr>
                <w:b/>
                <w:bCs/>
              </w:rPr>
            </w:pPr>
            <w:r>
              <w:rPr>
                <w:b/>
                <w:bCs/>
              </w:rPr>
              <w:t>Relation</w:t>
            </w:r>
          </w:p>
        </w:tc>
      </w:tr>
      <w:tr w:rsidR="00754A98" w:rsidRPr="008E510D" w14:paraId="34129CB5" w14:textId="77777777" w:rsidTr="00754A98">
        <w:tc>
          <w:tcPr>
            <w:tcW w:w="2283" w:type="dxa"/>
            <w:hideMark/>
          </w:tcPr>
          <w:p w14:paraId="2345A0AB" w14:textId="22155BC8" w:rsidR="00754A98" w:rsidRPr="00754A98" w:rsidRDefault="00754A98" w:rsidP="007B655A">
            <w:pPr>
              <w:spacing w:before="100" w:beforeAutospacing="1" w:after="100" w:afterAutospacing="1"/>
              <w:rPr>
                <w:i/>
              </w:rPr>
            </w:pPr>
            <w:r w:rsidRPr="00754A98">
              <w:rPr>
                <w:i/>
              </w:rPr>
              <w:t xml:space="preserve">flowpath </w:t>
            </w:r>
          </w:p>
        </w:tc>
        <w:tc>
          <w:tcPr>
            <w:tcW w:w="5115" w:type="dxa"/>
            <w:hideMark/>
          </w:tcPr>
          <w:p w14:paraId="3E73E729" w14:textId="4274A0B2" w:rsidR="00754A98" w:rsidRPr="008E510D" w:rsidRDefault="007B655A" w:rsidP="007B655A">
            <w:pPr>
              <w:spacing w:before="100" w:beforeAutospacing="1" w:after="100" w:afterAutospacing="1"/>
            </w:pPr>
            <w:r w:rsidRPr="005A2A63">
              <w:t xml:space="preserve">flowpath </w:t>
            </w:r>
            <w:r>
              <w:t xml:space="preserve">that participates in the </w:t>
            </w:r>
            <w:r w:rsidRPr="005A2A63">
              <w:t>network.</w:t>
            </w:r>
          </w:p>
        </w:tc>
        <w:tc>
          <w:tcPr>
            <w:tcW w:w="1350" w:type="dxa"/>
            <w:hideMark/>
          </w:tcPr>
          <w:p w14:paraId="7F77DAD2" w14:textId="77777777" w:rsidR="00754A98" w:rsidRPr="008E510D" w:rsidRDefault="00754A98" w:rsidP="007B655A">
            <w:pPr>
              <w:spacing w:before="100" w:beforeAutospacing="1" w:after="100" w:afterAutospacing="1"/>
            </w:pPr>
            <w:r>
              <w:t>Association</w:t>
            </w:r>
          </w:p>
        </w:tc>
      </w:tr>
      <w:tr w:rsidR="00754A98" w:rsidRPr="008E510D" w14:paraId="449BB5DF" w14:textId="77777777" w:rsidTr="00754A98">
        <w:tc>
          <w:tcPr>
            <w:tcW w:w="2283" w:type="dxa"/>
          </w:tcPr>
          <w:p w14:paraId="23A16EC6" w14:textId="4342280B" w:rsidR="00754A98" w:rsidRPr="00754A98" w:rsidRDefault="00754A98" w:rsidP="007B655A">
            <w:pPr>
              <w:spacing w:before="100" w:beforeAutospacing="1" w:after="100" w:afterAutospacing="1"/>
              <w:rPr>
                <w:i/>
              </w:rPr>
            </w:pPr>
          </w:p>
        </w:tc>
        <w:tc>
          <w:tcPr>
            <w:tcW w:w="5115" w:type="dxa"/>
          </w:tcPr>
          <w:p w14:paraId="67C433CA" w14:textId="44138381" w:rsidR="00754A98" w:rsidRPr="00D01866" w:rsidRDefault="00754A98" w:rsidP="007B655A">
            <w:pPr>
              <w:pStyle w:val="NormalWeb"/>
              <w:jc w:val="both"/>
              <w:rPr>
                <w:lang w:val="en-US"/>
              </w:rPr>
            </w:pPr>
          </w:p>
        </w:tc>
        <w:tc>
          <w:tcPr>
            <w:tcW w:w="1350" w:type="dxa"/>
          </w:tcPr>
          <w:p w14:paraId="6D03C4A4" w14:textId="2BC4C224" w:rsidR="00754A98" w:rsidRDefault="00754A98" w:rsidP="007B655A">
            <w:pPr>
              <w:spacing w:before="100" w:beforeAutospacing="1" w:after="100" w:afterAutospacing="1"/>
            </w:pPr>
          </w:p>
        </w:tc>
      </w:tr>
      <w:tr w:rsidR="00754A98" w:rsidRPr="008E510D" w14:paraId="3DBACFCA" w14:textId="77777777" w:rsidTr="00754A98">
        <w:tc>
          <w:tcPr>
            <w:tcW w:w="2283" w:type="dxa"/>
          </w:tcPr>
          <w:p w14:paraId="249D143D" w14:textId="2D01F97F" w:rsidR="00754A98" w:rsidRPr="00754A98" w:rsidRDefault="00754A98" w:rsidP="007B655A">
            <w:pPr>
              <w:spacing w:before="100" w:beforeAutospacing="1" w:after="100" w:afterAutospacing="1"/>
              <w:rPr>
                <w:rStyle w:val="Emphasis"/>
                <w:i w:val="0"/>
              </w:rPr>
            </w:pPr>
            <w:proofErr w:type="spellStart"/>
            <w:r w:rsidRPr="00754A98">
              <w:rPr>
                <w:i/>
              </w:rPr>
              <w:t>catchmentBoundary</w:t>
            </w:r>
            <w:proofErr w:type="spellEnd"/>
          </w:p>
        </w:tc>
        <w:tc>
          <w:tcPr>
            <w:tcW w:w="5115" w:type="dxa"/>
          </w:tcPr>
          <w:p w14:paraId="391E350A" w14:textId="36003EC3" w:rsidR="00754A98" w:rsidRPr="00CD51A2" w:rsidRDefault="007B655A" w:rsidP="007B655A">
            <w:pPr>
              <w:spacing w:before="100" w:beforeAutospacing="1" w:after="100" w:afterAutospacing="1"/>
            </w:pPr>
            <w:r>
              <w:t xml:space="preserve">catchment boundary that participates in the </w:t>
            </w:r>
            <w:r w:rsidRPr="005A2A63">
              <w:t>network</w:t>
            </w:r>
            <w:r>
              <w:t>.</w:t>
            </w:r>
            <w:r w:rsidRPr="005A2A63" w:rsidDel="008523D2">
              <w:t xml:space="preserve"> </w:t>
            </w:r>
          </w:p>
        </w:tc>
        <w:tc>
          <w:tcPr>
            <w:tcW w:w="1350" w:type="dxa"/>
          </w:tcPr>
          <w:p w14:paraId="56E5820B" w14:textId="77777777" w:rsidR="00754A98" w:rsidRPr="00D01866" w:rsidRDefault="00754A98" w:rsidP="007B655A">
            <w:pPr>
              <w:spacing w:before="100" w:beforeAutospacing="1" w:after="100" w:afterAutospacing="1"/>
            </w:pPr>
            <w:r>
              <w:t>Association</w:t>
            </w:r>
            <w:r w:rsidRPr="00D01866">
              <w:t xml:space="preserve"> </w:t>
            </w:r>
          </w:p>
        </w:tc>
      </w:tr>
      <w:tr w:rsidR="00754A98" w:rsidRPr="008E510D" w14:paraId="72619F86" w14:textId="77777777" w:rsidTr="00754A98">
        <w:tc>
          <w:tcPr>
            <w:tcW w:w="2283" w:type="dxa"/>
          </w:tcPr>
          <w:p w14:paraId="226553FD" w14:textId="2453CA15" w:rsidR="00754A98" w:rsidRPr="00754A98" w:rsidRDefault="00754A98" w:rsidP="007B655A">
            <w:pPr>
              <w:spacing w:before="100" w:beforeAutospacing="1" w:after="100" w:afterAutospacing="1"/>
              <w:rPr>
                <w:i/>
              </w:rPr>
            </w:pPr>
            <w:proofErr w:type="spellStart"/>
            <w:r w:rsidRPr="00754A98">
              <w:rPr>
                <w:i/>
              </w:rPr>
              <w:t>catchmentArea</w:t>
            </w:r>
            <w:proofErr w:type="spellEnd"/>
            <w:r w:rsidRPr="00754A98">
              <w:rPr>
                <w:i/>
              </w:rPr>
              <w:t xml:space="preserve"> </w:t>
            </w:r>
          </w:p>
        </w:tc>
        <w:tc>
          <w:tcPr>
            <w:tcW w:w="5115" w:type="dxa"/>
          </w:tcPr>
          <w:p w14:paraId="33E4A5DD" w14:textId="4D8428B2" w:rsidR="00754A98" w:rsidRPr="00D01866" w:rsidRDefault="007B655A" w:rsidP="007B655A">
            <w:pPr>
              <w:pStyle w:val="NormalWeb"/>
              <w:jc w:val="both"/>
              <w:rPr>
                <w:lang w:val="en-US"/>
              </w:rPr>
            </w:pPr>
            <w:r>
              <w:t xml:space="preserve">catchment area that participates in the </w:t>
            </w:r>
            <w:r w:rsidRPr="005A2A63">
              <w:t>network.</w:t>
            </w:r>
          </w:p>
        </w:tc>
        <w:tc>
          <w:tcPr>
            <w:tcW w:w="1350" w:type="dxa"/>
          </w:tcPr>
          <w:p w14:paraId="65BBD830" w14:textId="77777777" w:rsidR="00754A98" w:rsidRPr="00D01866" w:rsidRDefault="00754A98" w:rsidP="007B655A">
            <w:pPr>
              <w:spacing w:before="100" w:beforeAutospacing="1" w:after="100" w:afterAutospacing="1"/>
            </w:pPr>
            <w:r>
              <w:t>Association</w:t>
            </w:r>
          </w:p>
        </w:tc>
      </w:tr>
    </w:tbl>
    <w:p w14:paraId="04017C05" w14:textId="2555D30E" w:rsidR="00033C57" w:rsidRDefault="00033C57" w:rsidP="004E2941">
      <w:pPr>
        <w:pStyle w:val="Normal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r w:rsidR="00DD4F28" w:rsidRPr="00901A19">
        <w:rPr>
          <w:i/>
          <w:lang w:val="en-US"/>
        </w:rPr>
        <w:t>shape</w:t>
      </w:r>
      <w:r w:rsidR="00DD4F28">
        <w:rPr>
          <w:lang w:val="en-US"/>
        </w:rPr>
        <w:t xml:space="preserve"> attribute and the </w:t>
      </w:r>
      <w:proofErr w:type="spellStart"/>
      <w:r w:rsidR="002C3C8A" w:rsidRPr="004E2941">
        <w:rPr>
          <w:rStyle w:val="Emphasis"/>
          <w:lang w:val="en-US"/>
        </w:rPr>
        <w:t>realized</w:t>
      </w:r>
      <w:r w:rsidRPr="004E2941">
        <w:rPr>
          <w:rStyle w:val="Emphasis"/>
          <w:lang w:val="en-US"/>
        </w:rPr>
        <w:t>Catchment</w:t>
      </w:r>
      <w:proofErr w:type="spellEnd"/>
      <w:r w:rsidRPr="004E2941">
        <w:rPr>
          <w:lang w:val="en-US"/>
        </w:rPr>
        <w:t xml:space="preserve"> association</w:t>
      </w:r>
      <w:r w:rsidRPr="008E510D">
        <w:rPr>
          <w:lang w:val="en-US"/>
        </w:rPr>
        <w:t>.</w:t>
      </w:r>
    </w:p>
    <w:p w14:paraId="47FF8716" w14:textId="445874F2" w:rsidR="00033C57" w:rsidRPr="008E510D" w:rsidRDefault="00E36B17" w:rsidP="00834E29">
      <w:pPr>
        <w:pStyle w:val="Heading4"/>
        <w:jc w:val="both"/>
      </w:pPr>
      <w:r>
        <w:t>Hydro Location</w:t>
      </w:r>
    </w:p>
    <w:p w14:paraId="30EE2478" w14:textId="36712061"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w:t>
      </w:r>
      <w:r w:rsidR="00E36B17">
        <w:rPr>
          <w:lang w:val="en-US"/>
        </w:rPr>
        <w:t>HydroLocation</w:t>
      </w:r>
      <w:proofErr w:type="spellEnd"/>
      <w:r w:rsidR="00E36B17" w:rsidRPr="008E510D">
        <w:rPr>
          <w:lang w:val="en-US"/>
        </w:rPr>
        <w:t xml:space="preserve"> </w:t>
      </w:r>
      <w:r w:rsidRPr="008E510D">
        <w:rPr>
          <w:lang w:val="en-US"/>
        </w:rPr>
        <w:t>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614086">
        <w:t xml:space="preserve">Figure </w:t>
      </w:r>
      <w:r w:rsidR="00614086">
        <w:rPr>
          <w:noProof/>
        </w:rPr>
        <w:t>35</w:t>
      </w:r>
      <w:r w:rsidR="00874BCD">
        <w:rPr>
          <w:lang w:val="en-US"/>
        </w:rPr>
        <w:fldChar w:fldCharType="end"/>
      </w:r>
      <w:r w:rsidRPr="008E510D">
        <w:rPr>
          <w:lang w:val="en-US"/>
        </w:rPr>
        <w:t xml:space="preserve">) conceptualizes the idea that </w:t>
      </w:r>
      <w:r w:rsidR="006A520F">
        <w:rPr>
          <w:lang w:val="en-US"/>
        </w:rPr>
        <w:t>a</w:t>
      </w:r>
      <w:r w:rsidR="00250561">
        <w:rPr>
          <w:lang w:val="en-US"/>
        </w:rPr>
        <w:t xml:space="preserve"> hydro nexus</w:t>
      </w:r>
      <w:r w:rsidRPr="008E510D">
        <w:rPr>
          <w:lang w:val="en-US"/>
        </w:rPr>
        <w:t xml:space="preserve"> can be realized by practically any feature of interest. </w:t>
      </w:r>
      <w:r w:rsidR="00C82430">
        <w:rPr>
          <w:lang w:val="en-US"/>
        </w:rPr>
        <w:t>T</w:t>
      </w:r>
      <w:r w:rsidRPr="008E510D">
        <w:rPr>
          <w:lang w:val="en-US"/>
        </w:rPr>
        <w:t xml:space="preserve">he </w:t>
      </w:r>
      <w:r w:rsidR="00250561">
        <w:rPr>
          <w:lang w:val="en-US"/>
        </w:rPr>
        <w:t>hydro nexus</w:t>
      </w:r>
      <w:r w:rsidR="00250561" w:rsidRPr="008E510D">
        <w:rPr>
          <w:lang w:val="en-US"/>
        </w:rPr>
        <w:t xml:space="preserve"> </w:t>
      </w:r>
      <w:r w:rsidR="00C82430">
        <w:rPr>
          <w:lang w:val="en-US"/>
        </w:rPr>
        <w:t xml:space="preserve">concept is used to </w:t>
      </w:r>
      <w:r w:rsidRPr="008E510D">
        <w:rPr>
          <w:lang w:val="en-US"/>
        </w:rPr>
        <w:t>define the hydrologic determination of a catchment</w:t>
      </w:r>
      <w:r w:rsidR="00C82430">
        <w:rPr>
          <w:lang w:val="en-US"/>
        </w:rPr>
        <w:t xml:space="preserve"> but, like the catchment concept, does not have inherent realization(s).</w:t>
      </w:r>
      <w:r w:rsidRPr="008E510D">
        <w:rPr>
          <w:lang w:val="en-US"/>
        </w:rPr>
        <w:t xml:space="preserve"> Any </w:t>
      </w:r>
      <w:r w:rsidR="00250561">
        <w:rPr>
          <w:lang w:val="en-US"/>
        </w:rPr>
        <w:t xml:space="preserve">hydrologically significant </w:t>
      </w:r>
      <w:r w:rsidRPr="008E510D">
        <w:rPr>
          <w:lang w:val="en-US"/>
        </w:rPr>
        <w:t xml:space="preserve">feature that can be identified as (said to be) the </w:t>
      </w:r>
      <w:r w:rsidR="00250561">
        <w:rPr>
          <w:lang w:val="en-US"/>
        </w:rPr>
        <w:t>outlet</w:t>
      </w:r>
      <w:r w:rsidR="00250561" w:rsidRPr="008E510D">
        <w:rPr>
          <w:lang w:val="en-US"/>
        </w:rPr>
        <w:t xml:space="preserve"> </w:t>
      </w:r>
      <w:r w:rsidRPr="008E510D">
        <w:rPr>
          <w:lang w:val="en-US"/>
        </w:rPr>
        <w:t xml:space="preserve">of a catchment may realize the </w:t>
      </w:r>
      <w:r w:rsidR="00250561">
        <w:rPr>
          <w:lang w:val="en-US"/>
        </w:rPr>
        <w:t>hydro nexus</w:t>
      </w:r>
      <w:r w:rsidRPr="008E510D">
        <w:rPr>
          <w:lang w:val="en-US"/>
        </w:rPr>
        <w:t>. Typically</w:t>
      </w:r>
      <w:r w:rsidR="00217BF5">
        <w:rPr>
          <w:lang w:val="en-US"/>
        </w:rPr>
        <w:t>,</w:t>
      </w:r>
      <w:r w:rsidRPr="008E510D">
        <w:rPr>
          <w:lang w:val="en-US"/>
        </w:rPr>
        <w:t xml:space="preserve"> this will be a permanent, stable location that is fixed and/or referenced by coordinates. </w:t>
      </w:r>
    </w:p>
    <w:p w14:paraId="3AF9E264" w14:textId="5E6D4B1F" w:rsidR="00033C57" w:rsidRPr="008E510D" w:rsidRDefault="00033C57" w:rsidP="00450C77">
      <w:pPr>
        <w:pStyle w:val="NormalWeb"/>
        <w:jc w:val="both"/>
        <w:rPr>
          <w:lang w:val="en-US"/>
        </w:rPr>
      </w:pPr>
      <w:r w:rsidRPr="008E510D">
        <w:rPr>
          <w:lang w:val="en-US"/>
        </w:rPr>
        <w:t>Landmarks such as confluences, points corresponding to vertical sections, or the position of a monitoring station on a river are typical realizations</w:t>
      </w:r>
      <w:r w:rsidR="00250561">
        <w:rPr>
          <w:lang w:val="en-US"/>
        </w:rPr>
        <w:t xml:space="preserve"> of the hydro nexus</w:t>
      </w:r>
      <w:r w:rsidRPr="008E510D">
        <w:rPr>
          <w:lang w:val="en-US"/>
        </w:rPr>
        <w:t xml:space="preserve">. Other kinds of </w:t>
      </w:r>
      <w:r w:rsidR="00A818C3">
        <w:rPr>
          <w:lang w:val="en-US"/>
        </w:rPr>
        <w:t>hydro nexus</w:t>
      </w:r>
      <w:r w:rsidR="00A818C3" w:rsidRPr="008E510D">
        <w:rPr>
          <w:lang w:val="en-US"/>
        </w:rPr>
        <w:t xml:space="preserve"> </w:t>
      </w:r>
      <w:r w:rsidRPr="008E510D">
        <w:rPr>
          <w:lang w:val="en-US"/>
        </w:rPr>
        <w:t>realizations that don't carry normal surface water characteristics as defined in this standard, e.g. a spring where groundwater enters the surface, an arbitrary point p</w:t>
      </w:r>
      <w:r w:rsidR="004B6AFE">
        <w:rPr>
          <w:lang w:val="en-US"/>
        </w:rPr>
        <w:t>rojected onto the surface, or a</w:t>
      </w:r>
      <w:r w:rsidRPr="008E510D">
        <w:rPr>
          <w:lang w:val="en-US"/>
        </w:rPr>
        <w:t xml:space="preserve"> </w:t>
      </w:r>
      <w:r w:rsidR="00250561">
        <w:rPr>
          <w:lang w:val="en-US"/>
        </w:rPr>
        <w:t>nexus</w:t>
      </w:r>
      <w:r w:rsidR="00250561" w:rsidRPr="008E510D">
        <w:rPr>
          <w:lang w:val="en-US"/>
        </w:rPr>
        <w:t xml:space="preserve"> </w:t>
      </w:r>
      <w:r w:rsidRPr="008E510D">
        <w:rPr>
          <w:lang w:val="en-US"/>
        </w:rPr>
        <w:t xml:space="preserve">that collects many disjoint locations may use or specialize the general </w:t>
      </w:r>
      <w:proofErr w:type="spellStart"/>
      <w:r w:rsidR="00E36B17" w:rsidRPr="008E510D">
        <w:rPr>
          <w:lang w:val="en-US"/>
        </w:rPr>
        <w:t>HY_</w:t>
      </w:r>
      <w:r w:rsidR="00E36B17">
        <w:rPr>
          <w:lang w:val="en-US"/>
        </w:rPr>
        <w:t>HydroLocation</w:t>
      </w:r>
      <w:proofErr w:type="spellEnd"/>
      <w:r w:rsidR="00E36B17" w:rsidRPr="008E510D">
        <w:rPr>
          <w:lang w:val="en-US"/>
        </w:rPr>
        <w:t xml:space="preserve"> </w:t>
      </w:r>
      <w:r w:rsidRPr="008E510D">
        <w:rPr>
          <w:lang w:val="en-US"/>
        </w:rPr>
        <w:t xml:space="preserve">type. </w:t>
      </w:r>
    </w:p>
    <w:p w14:paraId="1F6EE528" w14:textId="115EA027" w:rsidR="00033C57" w:rsidRDefault="00033C57" w:rsidP="00450C77">
      <w:pPr>
        <w:pStyle w:val="NormalWeb"/>
        <w:jc w:val="both"/>
        <w:rPr>
          <w:lang w:val="en-US"/>
        </w:rPr>
      </w:pPr>
      <w:r w:rsidRPr="008E510D">
        <w:rPr>
          <w:lang w:val="en-US"/>
        </w:rPr>
        <w:t xml:space="preserve">Topologically, the </w:t>
      </w:r>
      <w:proofErr w:type="spellStart"/>
      <w:r w:rsidR="00E36B17" w:rsidRPr="008E510D">
        <w:rPr>
          <w:lang w:val="en-US"/>
        </w:rPr>
        <w:t>HY_</w:t>
      </w:r>
      <w:r w:rsidR="00E36B17">
        <w:rPr>
          <w:lang w:val="en-US"/>
        </w:rPr>
        <w:t>HydroLocation</w:t>
      </w:r>
      <w:proofErr w:type="spellEnd"/>
      <w:r w:rsidR="00E36B17" w:rsidRPr="008E510D">
        <w:rPr>
          <w:lang w:val="en-US"/>
        </w:rPr>
        <w:t xml:space="preserve"> </w:t>
      </w:r>
      <w:r w:rsidRPr="008E510D">
        <w:rPr>
          <w:lang w:val="en-US"/>
        </w:rPr>
        <w:t xml:space="preserve">should be understood to be the boundary of the corresponding catchment, and always of lower topological dimension than the catchment. Even though the topological realization of </w:t>
      </w:r>
      <w:r w:rsidR="00250561">
        <w:rPr>
          <w:lang w:val="en-US"/>
        </w:rPr>
        <w:t>a hydro nexus</w:t>
      </w:r>
      <w:r w:rsidRPr="008E510D">
        <w:rPr>
          <w:lang w:val="en-US"/>
        </w:rPr>
        <w:t xml:space="preserve"> is typically as a node between catchment edges, </w:t>
      </w:r>
      <w:r w:rsidR="00250561">
        <w:rPr>
          <w:lang w:val="en-US"/>
        </w:rPr>
        <w:t xml:space="preserve">a nexus </w:t>
      </w:r>
      <w:r w:rsidRPr="008E510D">
        <w:rPr>
          <w:lang w:val="en-US"/>
        </w:rPr>
        <w:t>realization may also have any geometric representation, including a single point.</w:t>
      </w:r>
    </w:p>
    <w:p w14:paraId="13A63F38" w14:textId="0F03FC6F" w:rsidR="00A95978" w:rsidRDefault="00A95978" w:rsidP="00450C77">
      <w:pPr>
        <w:pStyle w:val="NormalWeb"/>
        <w:jc w:val="both"/>
        <w:rPr>
          <w:lang w:val="en-US"/>
        </w:rPr>
      </w:pPr>
      <w:r>
        <w:rPr>
          <w:lang w:val="en-US"/>
        </w:rPr>
        <w:t xml:space="preserve">In many cases, </w:t>
      </w:r>
      <w:proofErr w:type="spellStart"/>
      <w:r>
        <w:rPr>
          <w:lang w:val="en-US"/>
        </w:rPr>
        <w:t>HY_HydroLocations</w:t>
      </w:r>
      <w:proofErr w:type="spellEnd"/>
      <w:r>
        <w:rPr>
          <w:lang w:val="en-US"/>
        </w:rPr>
        <w:t xml:space="preserve"> are known but corresponding catchments and hydro nexuses are not defined. For example, stream gages that are part of a catchment dataset whose hydro nexus features are realized by confluences. Both the stream gages and confluences are </w:t>
      </w:r>
      <w:proofErr w:type="spellStart"/>
      <w:r>
        <w:rPr>
          <w:lang w:val="en-US"/>
        </w:rPr>
        <w:t>HY_HydroLocations</w:t>
      </w:r>
      <w:proofErr w:type="spellEnd"/>
      <w:r>
        <w:rPr>
          <w:lang w:val="en-US"/>
        </w:rPr>
        <w:t xml:space="preserve">, but the stream gages’ hydro nexus features are not defined. Using this concept, </w:t>
      </w:r>
      <w:proofErr w:type="spellStart"/>
      <w:r>
        <w:rPr>
          <w:lang w:val="en-US"/>
        </w:rPr>
        <w:t>HY_HydroLocation</w:t>
      </w:r>
      <w:proofErr w:type="spellEnd"/>
      <w:r>
        <w:rPr>
          <w:lang w:val="en-US"/>
        </w:rPr>
        <w:t xml:space="preserve"> is expected to be used to link between datasets that have </w:t>
      </w:r>
      <w:r w:rsidR="00CD485F">
        <w:rPr>
          <w:lang w:val="en-US"/>
        </w:rPr>
        <w:t xml:space="preserve">catchments delineated for </w:t>
      </w:r>
      <w:r>
        <w:rPr>
          <w:lang w:val="en-US"/>
        </w:rPr>
        <w:t xml:space="preserve">different </w:t>
      </w:r>
      <w:proofErr w:type="spellStart"/>
      <w:r w:rsidR="00CD485F">
        <w:rPr>
          <w:lang w:val="en-US"/>
        </w:rPr>
        <w:t>HY_HydroLocations</w:t>
      </w:r>
      <w:proofErr w:type="spellEnd"/>
      <w:r w:rsidR="00CD485F">
        <w:rPr>
          <w:lang w:val="en-US"/>
        </w:rPr>
        <w:t>.</w:t>
      </w:r>
    </w:p>
    <w:p w14:paraId="4DF20984" w14:textId="77777777" w:rsidR="00C20518" w:rsidRDefault="00C20518" w:rsidP="00C20518">
      <w:pPr>
        <w:pStyle w:val="OGCFigure"/>
      </w:pPr>
      <w:r>
        <w:rPr>
          <w:noProof/>
        </w:rPr>
        <w:lastRenderedPageBreak/>
        <w:drawing>
          <wp:inline distT="0" distB="0" distL="0" distR="0" wp14:anchorId="181F747C" wp14:editId="37E2EF50">
            <wp:extent cx="5473816" cy="2535664"/>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73816" cy="2535664"/>
                    </a:xfrm>
                    <a:prstGeom prst="rect">
                      <a:avLst/>
                    </a:prstGeom>
                    <a:noFill/>
                    <a:ln>
                      <a:noFill/>
                    </a:ln>
                  </pic:spPr>
                </pic:pic>
              </a:graphicData>
            </a:graphic>
          </wp:inline>
        </w:drawing>
      </w:r>
    </w:p>
    <w:p w14:paraId="3A0CDC5A" w14:textId="6477A1E8" w:rsidR="00C20518" w:rsidRDefault="00C20518" w:rsidP="00834E29">
      <w:pPr>
        <w:pStyle w:val="OGCFigure"/>
        <w:outlineLvl w:val="0"/>
      </w:pPr>
      <w:bookmarkStart w:id="168" w:name="_Ref462910459"/>
      <w:bookmarkStart w:id="169" w:name="_Toc484066572"/>
      <w:r>
        <w:t xml:space="preserve">Figure </w:t>
      </w:r>
      <w:fldSimple w:instr=" SEQ Figure \* ARABIC ">
        <w:r w:rsidR="00BC1551">
          <w:rPr>
            <w:noProof/>
          </w:rPr>
          <w:t>35</w:t>
        </w:r>
      </w:fldSimple>
      <w:bookmarkEnd w:id="168"/>
      <w:r>
        <w:t xml:space="preserve">: </w:t>
      </w:r>
      <w:r w:rsidR="008F1961">
        <w:t xml:space="preserve">Hydro Nexus Realization - </w:t>
      </w:r>
      <w:proofErr w:type="spellStart"/>
      <w:r w:rsidR="008F1961">
        <w:t>HydroLocation</w:t>
      </w:r>
      <w:proofErr w:type="spellEnd"/>
      <w:r w:rsidRPr="008E510D">
        <w:t xml:space="preserve"> (UML class diagram)</w:t>
      </w:r>
      <w:bookmarkEnd w:id="169"/>
    </w:p>
    <w:p w14:paraId="2C3B27B7" w14:textId="6F5D8600" w:rsidR="00033C57" w:rsidRDefault="00E36B17" w:rsidP="00450C77">
      <w:pPr>
        <w:pStyle w:val="NormalWeb"/>
        <w:jc w:val="both"/>
        <w:rPr>
          <w:lang w:val="en-US"/>
        </w:rPr>
      </w:pPr>
      <w:proofErr w:type="spellStart"/>
      <w:r w:rsidRPr="008E510D">
        <w:rPr>
          <w:lang w:val="en-US"/>
        </w:rPr>
        <w:t>HY_</w:t>
      </w:r>
      <w:r>
        <w:rPr>
          <w:lang w:val="en-US"/>
        </w:rPr>
        <w:t>HydroLocation</w:t>
      </w:r>
      <w:proofErr w:type="spellEnd"/>
      <w:r w:rsidRPr="008E510D">
        <w:rPr>
          <w:lang w:val="en-US"/>
        </w:rPr>
        <w:t xml:space="preserve"> </w:t>
      </w:r>
      <w:r w:rsidR="00033C57" w:rsidRPr="008E510D">
        <w:rPr>
          <w:lang w:val="en-US"/>
        </w:rPr>
        <w:t xml:space="preserve">carries </w:t>
      </w:r>
      <w:r w:rsidR="00D31B47" w:rsidRPr="008E510D">
        <w:rPr>
          <w:lang w:val="en-US"/>
        </w:rPr>
        <w:t xml:space="preserve">two attributes: </w:t>
      </w:r>
      <w:r w:rsidR="00D31B47" w:rsidRPr="008E510D">
        <w:rPr>
          <w:rStyle w:val="Emphasis"/>
          <w:lang w:val="en-US"/>
        </w:rPr>
        <w:t>shape</w:t>
      </w:r>
      <w:r w:rsidR="00D31B47" w:rsidRPr="008E510D">
        <w:rPr>
          <w:lang w:val="en-US"/>
        </w:rPr>
        <w:t xml:space="preserve"> and </w:t>
      </w:r>
      <w:proofErr w:type="spellStart"/>
      <w:r w:rsidR="00D31B47">
        <w:rPr>
          <w:rStyle w:val="Emphasis"/>
          <w:lang w:val="en-US"/>
        </w:rPr>
        <w:t>hydroLocation</w:t>
      </w:r>
      <w:r w:rsidR="00D31B47" w:rsidRPr="008E510D">
        <w:rPr>
          <w:rStyle w:val="Emphasis"/>
          <w:lang w:val="en-US"/>
        </w:rPr>
        <w:t>Type</w:t>
      </w:r>
      <w:proofErr w:type="spellEnd"/>
      <w:r w:rsidR="009C30E5">
        <w:rPr>
          <w:lang w:val="en-US"/>
        </w:rPr>
        <w:t>. It</w:t>
      </w:r>
      <w:r w:rsidR="00D31B47">
        <w:rPr>
          <w:lang w:val="en-US"/>
        </w:rPr>
        <w:t xml:space="preserve"> </w:t>
      </w:r>
      <w:r w:rsidR="00535628">
        <w:rPr>
          <w:lang w:val="en-US"/>
        </w:rPr>
        <w:t xml:space="preserve">has </w:t>
      </w:r>
      <w:proofErr w:type="spellStart"/>
      <w:r w:rsidR="00250561" w:rsidRPr="000448A9">
        <w:rPr>
          <w:i/>
          <w:lang w:val="en-US"/>
        </w:rPr>
        <w:t>reference</w:t>
      </w:r>
      <w:r w:rsidR="00250561">
        <w:rPr>
          <w:i/>
          <w:lang w:val="en-US"/>
        </w:rPr>
        <w:t>dPosition</w:t>
      </w:r>
      <w:proofErr w:type="spellEnd"/>
      <w:r w:rsidR="00250561" w:rsidRPr="008E510D">
        <w:rPr>
          <w:lang w:val="en-US"/>
        </w:rPr>
        <w:t xml:space="preserve"> </w:t>
      </w:r>
      <w:r w:rsidR="00535628">
        <w:rPr>
          <w:lang w:val="en-US"/>
        </w:rPr>
        <w:t>and</w:t>
      </w:r>
      <w:r w:rsidR="00033C57" w:rsidRPr="008E510D">
        <w:rPr>
          <w:lang w:val="en-US"/>
        </w:rPr>
        <w:t xml:space="preserve"> </w:t>
      </w:r>
      <w:proofErr w:type="spellStart"/>
      <w:r>
        <w:rPr>
          <w:rStyle w:val="Emphasis"/>
          <w:lang w:val="en-US"/>
        </w:rPr>
        <w:t>realizedNexus</w:t>
      </w:r>
      <w:proofErr w:type="spellEnd"/>
      <w:r w:rsidRPr="008E510D">
        <w:rPr>
          <w:lang w:val="en-US"/>
        </w:rPr>
        <w:t xml:space="preserve"> </w:t>
      </w:r>
      <w:r w:rsidR="00535628">
        <w:rPr>
          <w:lang w:val="en-US"/>
        </w:rPr>
        <w:t xml:space="preserve">associations </w:t>
      </w:r>
      <w:r w:rsidR="00033C57" w:rsidRPr="008E510D">
        <w:rPr>
          <w:lang w:val="en-US"/>
        </w:rPr>
        <w:t xml:space="preserve">implying the </w:t>
      </w:r>
      <w:r w:rsidR="00033C57" w:rsidRPr="00250561">
        <w:rPr>
          <w:rStyle w:val="Emphasis"/>
          <w:i w:val="0"/>
          <w:lang w:val="en-US"/>
        </w:rPr>
        <w:t>hydro</w:t>
      </w:r>
      <w:r w:rsidR="00250561">
        <w:rPr>
          <w:rStyle w:val="Emphasis"/>
          <w:i w:val="0"/>
          <w:lang w:val="en-US"/>
        </w:rPr>
        <w:t>-c</w:t>
      </w:r>
      <w:r w:rsidR="00250561" w:rsidRPr="00250561">
        <w:rPr>
          <w:rStyle w:val="Emphasis"/>
          <w:i w:val="0"/>
          <w:lang w:val="en-US"/>
        </w:rPr>
        <w:t>omplex</w:t>
      </w:r>
      <w:r w:rsidR="00250561" w:rsidRPr="00250561">
        <w:rPr>
          <w:i/>
          <w:lang w:val="en-US"/>
        </w:rPr>
        <w:t xml:space="preserve"> </w:t>
      </w:r>
      <w:r w:rsidR="00033C57" w:rsidRPr="008E510D">
        <w:rPr>
          <w:lang w:val="en-US"/>
        </w:rPr>
        <w:t>feature collection</w:t>
      </w:r>
      <w:r w:rsidR="00D31B47">
        <w:rPr>
          <w:lang w:val="en-US"/>
        </w:rPr>
        <w:t>.</w:t>
      </w:r>
    </w:p>
    <w:p w14:paraId="5F2AFF31" w14:textId="7F5799A2" w:rsidR="002168BF" w:rsidRDefault="002168BF" w:rsidP="002168BF">
      <w:pPr>
        <w:pStyle w:val="OGCtableheader"/>
      </w:pPr>
      <w:bookmarkStart w:id="170" w:name="_Toc484066595"/>
      <w:r>
        <w:t xml:space="preserve">Table </w:t>
      </w:r>
      <w:fldSimple w:instr=" SEQ Table \* ARABIC ">
        <w:r w:rsidR="000D41B1">
          <w:rPr>
            <w:noProof/>
          </w:rPr>
          <w:t>13</w:t>
        </w:r>
      </w:fldSimple>
      <w:r>
        <w:t xml:space="preserve">: </w:t>
      </w:r>
      <w:proofErr w:type="spellStart"/>
      <w:r>
        <w:t>HY_</w:t>
      </w:r>
      <w:r w:rsidR="00D31B47">
        <w:t>HydroLocation</w:t>
      </w:r>
      <w:bookmarkEnd w:id="170"/>
      <w:proofErr w:type="spellEnd"/>
    </w:p>
    <w:tbl>
      <w:tblPr>
        <w:tblStyle w:val="TableGrid"/>
        <w:tblW w:w="0" w:type="auto"/>
        <w:tblLook w:val="04A0" w:firstRow="1" w:lastRow="0" w:firstColumn="1" w:lastColumn="0" w:noHBand="0" w:noVBand="1"/>
      </w:tblPr>
      <w:tblGrid>
        <w:gridCol w:w="4016"/>
        <w:gridCol w:w="3490"/>
        <w:gridCol w:w="1350"/>
      </w:tblGrid>
      <w:tr w:rsidR="002168BF" w:rsidRPr="008E510D" w14:paraId="5AECCD6C" w14:textId="77777777" w:rsidTr="00D31B47">
        <w:tc>
          <w:tcPr>
            <w:tcW w:w="4016" w:type="dxa"/>
            <w:hideMark/>
          </w:tcPr>
          <w:p w14:paraId="0F8CF037" w14:textId="77777777" w:rsidR="002168BF" w:rsidRPr="008E510D" w:rsidRDefault="002168BF" w:rsidP="006D0E8F">
            <w:pPr>
              <w:spacing w:before="100" w:beforeAutospacing="1" w:after="100" w:afterAutospacing="1"/>
              <w:jc w:val="both"/>
              <w:rPr>
                <w:b/>
                <w:bCs/>
              </w:rPr>
            </w:pPr>
            <w:r>
              <w:rPr>
                <w:b/>
                <w:bCs/>
              </w:rPr>
              <w:t>Property</w:t>
            </w:r>
          </w:p>
        </w:tc>
        <w:tc>
          <w:tcPr>
            <w:tcW w:w="3490" w:type="dxa"/>
            <w:hideMark/>
          </w:tcPr>
          <w:p w14:paraId="2CE839A9" w14:textId="77777777" w:rsidR="002168BF" w:rsidRPr="008E510D" w:rsidRDefault="002168BF"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3F8CD67" w14:textId="77777777" w:rsidR="002168BF" w:rsidRPr="008E510D" w:rsidRDefault="002168BF" w:rsidP="006D0E8F">
            <w:pPr>
              <w:spacing w:before="100" w:beforeAutospacing="1" w:after="100" w:afterAutospacing="1"/>
              <w:jc w:val="both"/>
              <w:rPr>
                <w:b/>
                <w:bCs/>
              </w:rPr>
            </w:pPr>
            <w:r>
              <w:rPr>
                <w:b/>
                <w:bCs/>
              </w:rPr>
              <w:t>Relation</w:t>
            </w:r>
          </w:p>
        </w:tc>
      </w:tr>
      <w:tr w:rsidR="002168BF" w:rsidRPr="008E510D" w14:paraId="12A4CEA4" w14:textId="77777777" w:rsidTr="00D31B47">
        <w:tc>
          <w:tcPr>
            <w:tcW w:w="4016" w:type="dxa"/>
            <w:hideMark/>
          </w:tcPr>
          <w:p w14:paraId="49917C61" w14:textId="77777777" w:rsidR="002168BF" w:rsidRPr="00EF6B54" w:rsidRDefault="002168BF" w:rsidP="002168BF">
            <w:pPr>
              <w:spacing w:before="100" w:beforeAutospacing="1" w:after="100" w:afterAutospacing="1"/>
              <w:rPr>
                <w:b/>
                <w:i/>
              </w:rPr>
            </w:pPr>
            <w:r w:rsidRPr="00EF6B54">
              <w:rPr>
                <w:rStyle w:val="Strong"/>
                <w:b w:val="0"/>
                <w:i/>
              </w:rPr>
              <w:t>shape</w:t>
            </w:r>
            <w:r w:rsidRPr="00EF6B54">
              <w:rPr>
                <w:b/>
                <w:i/>
              </w:rPr>
              <w:t xml:space="preserve"> </w:t>
            </w:r>
          </w:p>
        </w:tc>
        <w:tc>
          <w:tcPr>
            <w:tcW w:w="3490" w:type="dxa"/>
            <w:hideMark/>
          </w:tcPr>
          <w:p w14:paraId="6D5D6E67" w14:textId="34D279D5" w:rsidR="002168BF" w:rsidRPr="008E510D" w:rsidRDefault="002168BF" w:rsidP="00E36B17">
            <w:pPr>
              <w:spacing w:before="100" w:beforeAutospacing="1" w:after="100" w:afterAutospacing="1"/>
              <w:jc w:val="both"/>
            </w:pPr>
            <w:r w:rsidRPr="008E510D">
              <w:t xml:space="preserve">geometric representation of the realized </w:t>
            </w:r>
            <w:r w:rsidR="00E36B17">
              <w:t>nexus</w:t>
            </w:r>
            <w:r>
              <w:t>.</w:t>
            </w:r>
          </w:p>
        </w:tc>
        <w:tc>
          <w:tcPr>
            <w:tcW w:w="1350" w:type="dxa"/>
            <w:hideMark/>
          </w:tcPr>
          <w:p w14:paraId="3461451A" w14:textId="643724C1" w:rsidR="002168BF" w:rsidRPr="008E510D" w:rsidRDefault="00E524BD" w:rsidP="002168BF">
            <w:pPr>
              <w:spacing w:before="100" w:beforeAutospacing="1" w:after="100" w:afterAutospacing="1"/>
            </w:pPr>
            <w:r>
              <w:t>Attribute</w:t>
            </w:r>
          </w:p>
        </w:tc>
      </w:tr>
      <w:tr w:rsidR="002168BF" w:rsidRPr="008E510D" w14:paraId="1C7D372E" w14:textId="77777777" w:rsidTr="00D31B47">
        <w:tc>
          <w:tcPr>
            <w:tcW w:w="4016" w:type="dxa"/>
          </w:tcPr>
          <w:p w14:paraId="57981509" w14:textId="75D0F5D3" w:rsidR="002168BF" w:rsidRPr="002168BF" w:rsidRDefault="00E36B17" w:rsidP="002168BF">
            <w:pPr>
              <w:spacing w:before="100" w:beforeAutospacing="1" w:after="100" w:afterAutospacing="1"/>
              <w:rPr>
                <w:rStyle w:val="Emphasis"/>
                <w:b/>
                <w:i w:val="0"/>
              </w:rPr>
            </w:pPr>
            <w:proofErr w:type="spellStart"/>
            <w:r>
              <w:rPr>
                <w:rStyle w:val="Strong"/>
                <w:b w:val="0"/>
                <w:i/>
              </w:rPr>
              <w:t>hydroLocation</w:t>
            </w:r>
            <w:r w:rsidRPr="002168BF">
              <w:rPr>
                <w:rStyle w:val="Strong"/>
                <w:b w:val="0"/>
                <w:i/>
              </w:rPr>
              <w:t>Type</w:t>
            </w:r>
            <w:proofErr w:type="spellEnd"/>
          </w:p>
        </w:tc>
        <w:tc>
          <w:tcPr>
            <w:tcW w:w="3490" w:type="dxa"/>
          </w:tcPr>
          <w:p w14:paraId="006BE19A" w14:textId="2A5B18E5" w:rsidR="002168BF" w:rsidRPr="00EF6B54" w:rsidRDefault="002168BF" w:rsidP="00E36B17">
            <w:pPr>
              <w:spacing w:before="100" w:beforeAutospacing="1" w:after="100" w:afterAutospacing="1"/>
            </w:pPr>
            <w:r w:rsidRPr="00EB5A8C">
              <w:t xml:space="preserve">expresses the </w:t>
            </w:r>
            <w:r>
              <w:t xml:space="preserve">type of the realized </w:t>
            </w:r>
            <w:r w:rsidR="00E36B17">
              <w:t>nexus</w:t>
            </w:r>
            <w:r w:rsidRPr="00EB5A8C">
              <w:t xml:space="preserve">, using a term from the </w:t>
            </w:r>
            <w:proofErr w:type="spellStart"/>
            <w:r w:rsidRPr="00EB5A8C">
              <w:t>HY_</w:t>
            </w:r>
            <w:r w:rsidR="00E36B17">
              <w:t>HydroLocation</w:t>
            </w:r>
            <w:r w:rsidR="00E36B17" w:rsidRPr="008E510D">
              <w:t>Type</w:t>
            </w:r>
            <w:proofErr w:type="spellEnd"/>
            <w:r w:rsidR="00E36B17" w:rsidRPr="008E510D">
              <w:t xml:space="preserve"> </w:t>
            </w:r>
            <w:r w:rsidRPr="008E510D">
              <w:t>code</w:t>
            </w:r>
            <w:r>
              <w:t xml:space="preserve"> </w:t>
            </w:r>
            <w:r w:rsidRPr="008E510D">
              <w:t>list</w:t>
            </w:r>
            <w:r w:rsidRPr="00EB5A8C">
              <w:t>, or a controlled vocabulary</w:t>
            </w:r>
            <w:r>
              <w:t xml:space="preserve">. </w:t>
            </w:r>
            <w:r w:rsidRPr="008E510D">
              <w:t>Alternative code lists may be used but should be</w:t>
            </w:r>
            <w:r>
              <w:t xml:space="preserve"> related to the terms in Annex B</w:t>
            </w:r>
            <w:r w:rsidRPr="008E510D">
              <w:t>.1 using an appropriate formalism.</w:t>
            </w:r>
          </w:p>
        </w:tc>
        <w:tc>
          <w:tcPr>
            <w:tcW w:w="1350" w:type="dxa"/>
          </w:tcPr>
          <w:p w14:paraId="3E821D86" w14:textId="5FE0C152" w:rsidR="002168BF" w:rsidRPr="002168BF" w:rsidRDefault="002168BF" w:rsidP="002168BF">
            <w:pPr>
              <w:spacing w:before="100" w:beforeAutospacing="1" w:after="100" w:afterAutospacing="1"/>
            </w:pPr>
            <w:r>
              <w:t>Attribute</w:t>
            </w:r>
          </w:p>
        </w:tc>
      </w:tr>
      <w:tr w:rsidR="00D31B47" w:rsidRPr="008E510D" w14:paraId="22F15130" w14:textId="77777777" w:rsidTr="00D31B47">
        <w:tc>
          <w:tcPr>
            <w:tcW w:w="4016" w:type="dxa"/>
          </w:tcPr>
          <w:p w14:paraId="56D3029A" w14:textId="3250A6F4" w:rsidR="00D31B47" w:rsidRPr="00EF6B54" w:rsidRDefault="00250561" w:rsidP="00250561">
            <w:pPr>
              <w:spacing w:before="100" w:beforeAutospacing="1" w:after="100" w:afterAutospacing="1"/>
              <w:rPr>
                <w:rStyle w:val="Strong"/>
                <w:b w:val="0"/>
                <w:i/>
              </w:rPr>
            </w:pPr>
            <w:proofErr w:type="spellStart"/>
            <w:r>
              <w:rPr>
                <w:rStyle w:val="Strong"/>
                <w:b w:val="0"/>
                <w:i/>
              </w:rPr>
              <w:t>referencedPosition</w:t>
            </w:r>
            <w:proofErr w:type="spellEnd"/>
          </w:p>
        </w:tc>
        <w:tc>
          <w:tcPr>
            <w:tcW w:w="3490" w:type="dxa"/>
          </w:tcPr>
          <w:p w14:paraId="7817C514" w14:textId="73AD6F43" w:rsidR="00D31B47" w:rsidRPr="008E510D" w:rsidRDefault="00504712" w:rsidP="00A818C3">
            <w:pPr>
              <w:spacing w:before="100" w:beforeAutospacing="1" w:after="100" w:afterAutospacing="1"/>
              <w:jc w:val="both"/>
            </w:pPr>
            <w:r w:rsidRPr="009C30E5">
              <w:t>position expressed as measured or otherwise described distance from a known, already located referent. Commonly, this is used to locate a feature of interest such as a hydrometric station in relation to a catchment's outlet fixed by co-ordinates.</w:t>
            </w:r>
          </w:p>
        </w:tc>
        <w:tc>
          <w:tcPr>
            <w:tcW w:w="1350" w:type="dxa"/>
          </w:tcPr>
          <w:p w14:paraId="42F09783" w14:textId="60F2E522" w:rsidR="00D31B47" w:rsidRDefault="009C30E5" w:rsidP="00F45A2F">
            <w:pPr>
              <w:spacing w:before="100" w:beforeAutospacing="1" w:after="100" w:afterAutospacing="1"/>
            </w:pPr>
            <w:r>
              <w:t>Association</w:t>
            </w:r>
          </w:p>
        </w:tc>
      </w:tr>
      <w:tr w:rsidR="002168BF" w:rsidRPr="008E510D" w14:paraId="3C044942" w14:textId="77777777" w:rsidTr="00D31B47">
        <w:tc>
          <w:tcPr>
            <w:tcW w:w="4016" w:type="dxa"/>
          </w:tcPr>
          <w:p w14:paraId="3B07434B" w14:textId="50E0538F" w:rsidR="002168BF" w:rsidRPr="002168BF" w:rsidRDefault="00E36B17" w:rsidP="00E36B17">
            <w:pPr>
              <w:spacing w:before="100" w:beforeAutospacing="1" w:after="100" w:afterAutospacing="1"/>
              <w:rPr>
                <w:rStyle w:val="Strong"/>
                <w:b w:val="0"/>
                <w:i/>
              </w:rPr>
            </w:pPr>
            <w:proofErr w:type="spellStart"/>
            <w:r w:rsidRPr="002168BF">
              <w:rPr>
                <w:rStyle w:val="Strong"/>
                <w:b w:val="0"/>
                <w:i/>
              </w:rPr>
              <w:t>realized</w:t>
            </w:r>
            <w:r>
              <w:rPr>
                <w:rStyle w:val="Strong"/>
                <w:b w:val="0"/>
                <w:i/>
              </w:rPr>
              <w:t>Nexus</w:t>
            </w:r>
            <w:proofErr w:type="spellEnd"/>
          </w:p>
        </w:tc>
        <w:tc>
          <w:tcPr>
            <w:tcW w:w="3490" w:type="dxa"/>
          </w:tcPr>
          <w:p w14:paraId="20AD72CF" w14:textId="7691A536" w:rsidR="002168BF" w:rsidRPr="002168BF" w:rsidRDefault="002168BF" w:rsidP="00E36B17">
            <w:pPr>
              <w:pStyle w:val="NormalWeb"/>
              <w:jc w:val="both"/>
              <w:rPr>
                <w:lang w:val="en-US"/>
              </w:rPr>
            </w:pPr>
            <w:r>
              <w:rPr>
                <w:lang w:val="en-US"/>
              </w:rPr>
              <w:t xml:space="preserve">identifies </w:t>
            </w:r>
            <w:r w:rsidRPr="008E510D">
              <w:rPr>
                <w:lang w:val="en-US"/>
              </w:rPr>
              <w:t xml:space="preserve">the </w:t>
            </w:r>
            <w:r>
              <w:rPr>
                <w:lang w:val="en-US"/>
              </w:rPr>
              <w:t xml:space="preserve">one and only one </w:t>
            </w:r>
            <w:r w:rsidR="00E36B17">
              <w:rPr>
                <w:lang w:val="en-US"/>
              </w:rPr>
              <w:t xml:space="preserve">nexus </w:t>
            </w:r>
            <w:r>
              <w:rPr>
                <w:lang w:val="en-US"/>
              </w:rPr>
              <w:t>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E36B17">
              <w:rPr>
                <w:lang w:val="en-US"/>
              </w:rPr>
              <w:t>hydro nexus</w:t>
            </w:r>
            <w:r w:rsidR="00E36B17" w:rsidRPr="008E510D">
              <w:rPr>
                <w:lang w:val="en-US"/>
              </w:rPr>
              <w:t xml:space="preserve"> </w:t>
            </w:r>
            <w:r w:rsidRPr="008E510D">
              <w:rPr>
                <w:lang w:val="en-US"/>
              </w:rPr>
              <w:t xml:space="preserve">and </w:t>
            </w:r>
            <w:r>
              <w:rPr>
                <w:lang w:val="en-US"/>
              </w:rPr>
              <w:lastRenderedPageBreak/>
              <w:t xml:space="preserve">all of </w:t>
            </w:r>
            <w:r w:rsidRPr="008E510D">
              <w:rPr>
                <w:lang w:val="en-US"/>
              </w:rPr>
              <w:t xml:space="preserve">its realizations, </w:t>
            </w:r>
            <w:r>
              <w:rPr>
                <w:lang w:val="en-US"/>
              </w:rPr>
              <w:t>supports</w:t>
            </w:r>
            <w:r w:rsidRPr="008E510D">
              <w:rPr>
                <w:lang w:val="en-US"/>
              </w:rPr>
              <w:t xml:space="preserve"> </w:t>
            </w:r>
            <w:r>
              <w:rPr>
                <w:lang w:val="en-US"/>
              </w:rPr>
              <w:t xml:space="preserve">an arbitrary feature of interest </w:t>
            </w:r>
            <w:r w:rsidRPr="008E510D">
              <w:rPr>
                <w:lang w:val="en-US"/>
              </w:rPr>
              <w:t xml:space="preserve">to be recognized </w:t>
            </w:r>
            <w:r>
              <w:rPr>
                <w:lang w:val="en-US"/>
              </w:rPr>
              <w:t xml:space="preserve">as </w:t>
            </w:r>
            <w:r w:rsidR="00E36B17">
              <w:rPr>
                <w:lang w:val="en-US"/>
              </w:rPr>
              <w:t xml:space="preserve">outlet </w:t>
            </w:r>
            <w:r>
              <w:rPr>
                <w:lang w:val="en-US"/>
              </w:rPr>
              <w:t xml:space="preserve">of a catchment, </w:t>
            </w:r>
            <w:r w:rsidRPr="008E510D">
              <w:rPr>
                <w:lang w:val="en-US"/>
              </w:rPr>
              <w:t xml:space="preserve">and </w:t>
            </w:r>
            <w:r>
              <w:rPr>
                <w:lang w:val="en-US"/>
              </w:rPr>
              <w:t xml:space="preserve">to be placed using the river </w:t>
            </w:r>
            <w:r w:rsidR="00E36B17">
              <w:rPr>
                <w:lang w:val="en-US"/>
              </w:rPr>
              <w:t>referencing</w:t>
            </w:r>
            <w:r>
              <w:rPr>
                <w:lang w:val="en-US"/>
              </w:rPr>
              <w:t xml:space="preserve"> defined in this standard.</w:t>
            </w:r>
            <w:r w:rsidRPr="008E510D">
              <w:rPr>
                <w:lang w:val="en-US"/>
              </w:rPr>
              <w:t xml:space="preserve"> </w:t>
            </w:r>
          </w:p>
        </w:tc>
        <w:tc>
          <w:tcPr>
            <w:tcW w:w="1350" w:type="dxa"/>
          </w:tcPr>
          <w:p w14:paraId="6AA8C184" w14:textId="77777777" w:rsidR="002168BF" w:rsidRDefault="002168BF" w:rsidP="002168BF">
            <w:pPr>
              <w:spacing w:before="100" w:beforeAutospacing="1" w:after="100" w:afterAutospacing="1"/>
            </w:pPr>
            <w:r>
              <w:lastRenderedPageBreak/>
              <w:t>Association</w:t>
            </w:r>
          </w:p>
          <w:p w14:paraId="391A2B84" w14:textId="77777777" w:rsidR="002168BF" w:rsidRDefault="002168BF" w:rsidP="002168BF">
            <w:pPr>
              <w:spacing w:before="100" w:beforeAutospacing="1" w:after="100" w:afterAutospacing="1"/>
            </w:pPr>
          </w:p>
        </w:tc>
      </w:tr>
    </w:tbl>
    <w:p w14:paraId="2D1E9DB1" w14:textId="2D6D4B88" w:rsidR="00033C57" w:rsidRPr="008E510D" w:rsidRDefault="00033C57" w:rsidP="00834E29">
      <w:pPr>
        <w:pStyle w:val="Heading3"/>
        <w:jc w:val="both"/>
      </w:pPr>
      <w:r w:rsidRPr="008E510D">
        <w:lastRenderedPageBreak/>
        <w:t xml:space="preserve"> </w:t>
      </w:r>
      <w:bookmarkStart w:id="171" w:name="_Toc484604399"/>
      <w:bookmarkStart w:id="172" w:name="_Toc458775751"/>
      <w:r w:rsidRPr="008E510D">
        <w:t xml:space="preserve">River </w:t>
      </w:r>
      <w:r w:rsidR="00E36B17">
        <w:t>Referencing</w:t>
      </w:r>
      <w:bookmarkEnd w:id="171"/>
      <w:r w:rsidRPr="008E510D">
        <w:t xml:space="preserve"> </w:t>
      </w:r>
      <w:bookmarkEnd w:id="172"/>
    </w:p>
    <w:p w14:paraId="0A944DCB" w14:textId="0E5DD0BB" w:rsidR="00033C57" w:rsidRPr="008E510D" w:rsidRDefault="00033C57" w:rsidP="00450C77">
      <w:pPr>
        <w:pStyle w:val="NormalWeb"/>
        <w:jc w:val="both"/>
        <w:rPr>
          <w:lang w:val="en-US"/>
        </w:rPr>
      </w:pPr>
      <w:r w:rsidRPr="008E510D">
        <w:rPr>
          <w:lang w:val="en-US"/>
        </w:rPr>
        <w:t xml:space="preserve">The River </w:t>
      </w:r>
      <w:r w:rsidR="00E36B17">
        <w:rPr>
          <w:lang w:val="en-US"/>
        </w:rPr>
        <w:t>Referencing</w:t>
      </w:r>
      <w:r w:rsidR="005E132D">
        <w:rPr>
          <w:lang w:val="en-US"/>
        </w:rPr>
        <w:t xml:space="preserve"> model</w:t>
      </w:r>
      <w:r w:rsidRPr="008E510D">
        <w:rPr>
          <w:lang w:val="en-US"/>
        </w:rPr>
        <w:t xml:space="preserve">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614086">
        <w:t xml:space="preserve">Figure </w:t>
      </w:r>
      <w:r w:rsidR="00614086">
        <w:rPr>
          <w:noProof/>
        </w:rPr>
        <w:t>36</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w:t>
      </w:r>
      <w:r w:rsidR="005E132D">
        <w:rPr>
          <w:lang w:val="en-US"/>
        </w:rPr>
        <w:t>model defines a</w:t>
      </w:r>
      <w:r w:rsidRPr="008E510D">
        <w:rPr>
          <w:lang w:val="en-US"/>
        </w:rPr>
        <w:t xml:space="preserve"> linear river referenc</w:t>
      </w:r>
      <w:r w:rsidR="00A818C3">
        <w:rPr>
          <w:lang w:val="en-US"/>
        </w:rPr>
        <w:t>ing</w:t>
      </w:r>
      <w:r w:rsidR="00703A77">
        <w:rPr>
          <w:lang w:val="en-US"/>
        </w:rPr>
        <w:t xml:space="preserve"> </w:t>
      </w:r>
      <w:r w:rsidR="005E132D">
        <w:rPr>
          <w:lang w:val="en-US"/>
        </w:rPr>
        <w:t xml:space="preserve">system </w:t>
      </w:r>
      <w:r w:rsidRPr="008E510D">
        <w:rPr>
          <w:lang w:val="en-US"/>
        </w:rPr>
        <w:t xml:space="preserve">whose linear shape is given by a flowpath realizing the catchment between </w:t>
      </w:r>
      <w:r w:rsidR="00C028C5">
        <w:rPr>
          <w:lang w:val="en-US"/>
        </w:rPr>
        <w:t xml:space="preserve">its </w:t>
      </w:r>
      <w:r w:rsidR="00496195">
        <w:rPr>
          <w:lang w:val="en-US"/>
        </w:rPr>
        <w:t>inflow and outflow</w:t>
      </w:r>
      <w:r w:rsidRPr="008E510D">
        <w:rPr>
          <w:lang w:val="en-US"/>
        </w:rPr>
        <w:t>. It i</w:t>
      </w:r>
      <w:r w:rsidR="00465DF6">
        <w:rPr>
          <w:lang w:val="en-US"/>
        </w:rPr>
        <w:t>s important to note, that each</w:t>
      </w:r>
      <w:r w:rsidRPr="008E510D">
        <w:rPr>
          <w:lang w:val="en-US"/>
        </w:rPr>
        <w:t xml:space="preserve"> catchment has its own reference system, </w:t>
      </w:r>
      <w:r w:rsidR="00696B45">
        <w:rPr>
          <w:lang w:val="en-US"/>
        </w:rPr>
        <w:t>which define</w:t>
      </w:r>
      <w:r w:rsidR="00C25F4E">
        <w:rPr>
          <w:lang w:val="en-US"/>
        </w:rPr>
        <w:t>s</w:t>
      </w:r>
      <w:r w:rsidR="00696B45">
        <w:rPr>
          <w:lang w:val="en-US"/>
        </w:rPr>
        <w:t xml:space="preserve"> the </w:t>
      </w:r>
      <w:r w:rsidR="00C25F4E">
        <w:rPr>
          <w:lang w:val="en-US"/>
        </w:rPr>
        <w:t xml:space="preserve">start (origin) and the </w:t>
      </w:r>
      <w:r w:rsidR="00696B45">
        <w:rPr>
          <w:lang w:val="en-US"/>
        </w:rPr>
        <w:t xml:space="preserve">orientation of the linear flowpath </w:t>
      </w:r>
      <w:r w:rsidR="00C25F4E">
        <w:rPr>
          <w:lang w:val="en-US"/>
        </w:rPr>
        <w:t>(axis) along which the distance from a known referent can be measured.</w:t>
      </w:r>
      <w:r w:rsidRPr="008E510D">
        <w:rPr>
          <w:lang w:val="en-US"/>
        </w:rPr>
        <w:t xml:space="preserve"> </w:t>
      </w:r>
      <w:r w:rsidR="00A818C3">
        <w:rPr>
          <w:lang w:val="en-US"/>
        </w:rPr>
        <w:t>A</w:t>
      </w:r>
      <w:r w:rsidR="00A818C3">
        <w:t xml:space="preserve">n </w:t>
      </w:r>
      <w:r w:rsidR="00A818C3">
        <w:rPr>
          <w:lang w:val="en-US"/>
        </w:rPr>
        <w:t xml:space="preserve">implementation SHOULD unambiguously specify </w:t>
      </w:r>
      <w:r w:rsidR="00696B45">
        <w:rPr>
          <w:lang w:val="en-US"/>
        </w:rPr>
        <w:t xml:space="preserve">whether the direction of </w:t>
      </w:r>
      <w:r w:rsidR="00C25F4E">
        <w:rPr>
          <w:lang w:val="en-US"/>
        </w:rPr>
        <w:t xml:space="preserve">the </w:t>
      </w:r>
      <w:r w:rsidR="00696B45">
        <w:rPr>
          <w:lang w:val="en-US"/>
        </w:rPr>
        <w:t xml:space="preserve">measure (from referent) </w:t>
      </w:r>
      <w:r w:rsidR="00C25F4E">
        <w:rPr>
          <w:lang w:val="en-US"/>
        </w:rPr>
        <w:t xml:space="preserve">is with </w:t>
      </w:r>
      <w:r w:rsidR="00696B45">
        <w:rPr>
          <w:lang w:val="en-US"/>
        </w:rPr>
        <w:t xml:space="preserve">the </w:t>
      </w:r>
      <w:r w:rsidR="00C67C28">
        <w:rPr>
          <w:lang w:val="en-US"/>
        </w:rPr>
        <w:t xml:space="preserve">catchment-specific </w:t>
      </w:r>
      <w:r w:rsidR="00696B45">
        <w:t>orientation</w:t>
      </w:r>
      <w:r w:rsidR="00A818C3">
        <w:t xml:space="preserve"> of the flowpath</w:t>
      </w:r>
      <w:r w:rsidR="00992351">
        <w:t xml:space="preserve">, or </w:t>
      </w:r>
      <w:r w:rsidR="00992351">
        <w:rPr>
          <w:lang w:val="en-US"/>
        </w:rPr>
        <w:t>opposite to this</w:t>
      </w:r>
      <w:r w:rsidR="00C25F4E">
        <w:t>.</w:t>
      </w:r>
    </w:p>
    <w:p w14:paraId="36EA858C" w14:textId="77777777" w:rsidR="00C20518" w:rsidRDefault="00C20518" w:rsidP="00C20518">
      <w:pPr>
        <w:pStyle w:val="OGCFigure"/>
      </w:pPr>
      <w:r>
        <w:rPr>
          <w:noProof/>
        </w:rPr>
        <w:drawing>
          <wp:inline distT="0" distB="0" distL="0" distR="0" wp14:anchorId="5815AFFA" wp14:editId="4469C93D">
            <wp:extent cx="4714068" cy="4118188"/>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714068" cy="4118188"/>
                    </a:xfrm>
                    <a:prstGeom prst="rect">
                      <a:avLst/>
                    </a:prstGeom>
                    <a:noFill/>
                    <a:ln>
                      <a:noFill/>
                    </a:ln>
                  </pic:spPr>
                </pic:pic>
              </a:graphicData>
            </a:graphic>
          </wp:inline>
        </w:drawing>
      </w:r>
    </w:p>
    <w:p w14:paraId="199F743B" w14:textId="300579B6" w:rsidR="00C20518" w:rsidRDefault="00C20518" w:rsidP="00834E29">
      <w:pPr>
        <w:pStyle w:val="OGCFigure"/>
        <w:outlineLvl w:val="0"/>
      </w:pPr>
      <w:bookmarkStart w:id="173" w:name="_Ref462910474"/>
      <w:bookmarkStart w:id="174" w:name="_Toc484066573"/>
      <w:r>
        <w:t xml:space="preserve">Figure </w:t>
      </w:r>
      <w:fldSimple w:instr=" SEQ Figure \* ARABIC ">
        <w:r w:rsidR="00BC1551">
          <w:rPr>
            <w:noProof/>
          </w:rPr>
          <w:t>36</w:t>
        </w:r>
      </w:fldSimple>
      <w:bookmarkEnd w:id="173"/>
      <w:r>
        <w:t xml:space="preserve">: </w:t>
      </w:r>
      <w:r w:rsidR="005E132D">
        <w:t>River Referencing</w:t>
      </w:r>
      <w:r w:rsidRPr="0029760E">
        <w:t xml:space="preserve"> (UML class diagram</w:t>
      </w:r>
      <w:r>
        <w:t>)</w:t>
      </w:r>
      <w:bookmarkEnd w:id="174"/>
    </w:p>
    <w:p w14:paraId="0D2A7055" w14:textId="69151F7B" w:rsidR="00C20518" w:rsidRPr="004F45EA" w:rsidRDefault="004F45EA" w:rsidP="004F45EA">
      <w:pPr>
        <w:pStyle w:val="NormalWeb"/>
        <w:jc w:val="both"/>
        <w:rPr>
          <w:lang w:val="en-US"/>
        </w:rPr>
      </w:pPr>
      <w:r w:rsidRPr="00705D32">
        <w:rPr>
          <w:lang w:val="en-US"/>
        </w:rPr>
        <w:lastRenderedPageBreak/>
        <w:t xml:space="preserve">The River </w:t>
      </w:r>
      <w:r w:rsidR="00D31B47">
        <w:rPr>
          <w:lang w:val="en-US"/>
        </w:rPr>
        <w:t>Referencing system</w:t>
      </w:r>
      <w:r w:rsidRPr="00705D32">
        <w:rPr>
          <w:lang w:val="en-US"/>
        </w:rPr>
        <w:t xml:space="preserve"> </w:t>
      </w:r>
      <w:r w:rsidR="00D31B47">
        <w:rPr>
          <w:lang w:val="en-US"/>
        </w:rPr>
        <w:t>us</w:t>
      </w:r>
      <w:r w:rsidR="00D31B47" w:rsidRPr="00705D32">
        <w:rPr>
          <w:lang w:val="en-US"/>
        </w:rPr>
        <w:t xml:space="preserve">es </w:t>
      </w:r>
      <w:r w:rsidRPr="00705D32">
        <w:rPr>
          <w:lang w:val="en-US"/>
        </w:rPr>
        <w:t>the one-dimensional topological realization of catchment within t</w:t>
      </w:r>
      <w:r w:rsidR="00581852">
        <w:rPr>
          <w:lang w:val="en-US"/>
        </w:rPr>
        <w:t>he implied hydrologic complex</w:t>
      </w:r>
      <w:r w:rsidRPr="00705D32">
        <w:rPr>
          <w:lang w:val="en-US"/>
        </w:rPr>
        <w:t xml:space="preserve"> such that the </w:t>
      </w:r>
      <w:r w:rsidR="00D31B47">
        <w:rPr>
          <w:lang w:val="en-US"/>
        </w:rPr>
        <w:t>feature to be placed</w:t>
      </w:r>
      <w:r w:rsidR="00D31B47" w:rsidRPr="00705D32">
        <w:rPr>
          <w:lang w:val="en-US"/>
        </w:rPr>
        <w:t xml:space="preserve"> </w:t>
      </w:r>
      <w:r w:rsidRPr="00705D32">
        <w:rPr>
          <w:lang w:val="en-US"/>
        </w:rPr>
        <w:t xml:space="preserve">and </w:t>
      </w:r>
      <w:r w:rsidR="00363BEE" w:rsidRPr="002E65D6">
        <w:rPr>
          <w:lang w:val="en-US"/>
        </w:rPr>
        <w:t xml:space="preserve">the </w:t>
      </w:r>
      <w:r w:rsidR="001E0264" w:rsidRPr="002E65D6">
        <w:rPr>
          <w:lang w:val="en-US"/>
        </w:rPr>
        <w:t xml:space="preserve">already located </w:t>
      </w:r>
      <w:r w:rsidRPr="00705D32">
        <w:rPr>
          <w:lang w:val="en-US"/>
        </w:rPr>
        <w:t xml:space="preserve">referent are nodes on the boundary of the </w:t>
      </w:r>
      <w:r w:rsidR="00363BEE" w:rsidRPr="002E65D6">
        <w:rPr>
          <w:lang w:val="en-US"/>
        </w:rPr>
        <w:t xml:space="preserve">same </w:t>
      </w:r>
      <w:r w:rsidRPr="00705D32">
        <w:rPr>
          <w:lang w:val="en-US"/>
        </w:rPr>
        <w:t xml:space="preserve">flowpath. Given </w:t>
      </w:r>
      <w:r w:rsidR="00465DF6">
        <w:rPr>
          <w:lang w:val="en-US"/>
        </w:rPr>
        <w:t>that a flowpath realizes a</w:t>
      </w:r>
      <w:r w:rsidRPr="00705D32">
        <w:rPr>
          <w:lang w:val="en-US"/>
        </w:rPr>
        <w:t xml:space="preserve"> catchment between inflow and outflow nodes, the feature of interest </w:t>
      </w:r>
      <w:r w:rsidR="00A34374">
        <w:rPr>
          <w:lang w:val="en-US"/>
        </w:rPr>
        <w:t>is placed some distance along a flowpath</w:t>
      </w:r>
      <w:r w:rsidR="005E05B6" w:rsidRPr="002E65D6">
        <w:rPr>
          <w:lang w:val="en-US"/>
        </w:rPr>
        <w:t xml:space="preserve">, </w:t>
      </w:r>
      <w:r w:rsidR="000B2F2B" w:rsidRPr="002E65D6">
        <w:rPr>
          <w:lang w:val="en-US"/>
        </w:rPr>
        <w:t>while the</w:t>
      </w:r>
      <w:r w:rsidRPr="002E65D6">
        <w:rPr>
          <w:lang w:val="en-US"/>
        </w:rPr>
        <w:t xml:space="preserve"> </w:t>
      </w:r>
      <w:r w:rsidR="001E0264" w:rsidRPr="002E65D6">
        <w:rPr>
          <w:lang w:val="en-US"/>
        </w:rPr>
        <w:t>location</w:t>
      </w:r>
      <w:r w:rsidR="005E05B6" w:rsidRPr="002E65D6">
        <w:rPr>
          <w:lang w:val="en-US"/>
        </w:rPr>
        <w:t xml:space="preserve"> </w:t>
      </w:r>
      <w:r w:rsidR="00363BEE" w:rsidRPr="002E65D6">
        <w:rPr>
          <w:lang w:val="en-US"/>
        </w:rPr>
        <w:t xml:space="preserve">being </w:t>
      </w:r>
      <w:r w:rsidR="004B387B">
        <w:rPr>
          <w:lang w:val="en-US"/>
        </w:rPr>
        <w:t>used as a reference</w:t>
      </w:r>
      <w:r w:rsidR="00A34374">
        <w:rPr>
          <w:lang w:val="en-US"/>
        </w:rPr>
        <w:t xml:space="preserve"> location</w:t>
      </w:r>
      <w:r w:rsidR="00363BEE" w:rsidRPr="002E65D6">
        <w:rPr>
          <w:lang w:val="en-US"/>
        </w:rPr>
        <w:t xml:space="preserve"> </w:t>
      </w:r>
      <w:r w:rsidR="007675EB" w:rsidRPr="002E65D6">
        <w:rPr>
          <w:lang w:val="en-US"/>
        </w:rPr>
        <w:t>is</w:t>
      </w:r>
      <w:r w:rsidR="000B2F2B" w:rsidRPr="002E65D6">
        <w:rPr>
          <w:lang w:val="en-US"/>
        </w:rPr>
        <w:t xml:space="preserve"> </w:t>
      </w:r>
      <w:r w:rsidR="001F776E" w:rsidRPr="002E65D6">
        <w:rPr>
          <w:lang w:val="en-US"/>
        </w:rPr>
        <w:t>located at the upstream or downstream end of the flowpath</w:t>
      </w:r>
      <w:r w:rsidR="000A53D7" w:rsidRPr="002E65D6">
        <w:rPr>
          <w:lang w:val="en-US"/>
        </w:rPr>
        <w:t>.</w:t>
      </w:r>
      <w:r w:rsidR="000B2F2B" w:rsidRPr="002E65D6">
        <w:rPr>
          <w:lang w:val="en-US"/>
        </w:rPr>
        <w:t xml:space="preserve"> </w:t>
      </w:r>
      <w:r w:rsidRPr="00705D32">
        <w:rPr>
          <w:lang w:val="en-US"/>
        </w:rPr>
        <w:t xml:space="preserve">Using </w:t>
      </w:r>
      <w:r w:rsidR="001F776E" w:rsidRPr="002E65D6">
        <w:rPr>
          <w:lang w:val="en-US"/>
        </w:rPr>
        <w:t xml:space="preserve">located referents </w:t>
      </w:r>
      <w:r w:rsidRPr="00705D32">
        <w:rPr>
          <w:lang w:val="en-US"/>
        </w:rPr>
        <w:t xml:space="preserve">in both directions allows placement of a feature of interest </w:t>
      </w:r>
      <w:r w:rsidR="00A34374">
        <w:rPr>
          <w:lang w:val="en-US"/>
        </w:rPr>
        <w:t>a percentage of the distance along a flowpath</w:t>
      </w:r>
      <w:r w:rsidRPr="00705D32">
        <w:rPr>
          <w:lang w:val="en-US"/>
        </w:rPr>
        <w:t xml:space="preserve"> </w:t>
      </w:r>
      <w:r w:rsidRPr="002E65D6">
        <w:rPr>
          <w:lang w:val="en-US"/>
        </w:rPr>
        <w:t>even if the realized catchment is not explicitly delineated.</w:t>
      </w:r>
      <w:r w:rsidRPr="008E510D">
        <w:rPr>
          <w:lang w:val="en-US"/>
        </w:rPr>
        <w:t xml:space="preserve"> </w:t>
      </w:r>
    </w:p>
    <w:p w14:paraId="1C05BA83" w14:textId="0DE98F1F" w:rsidR="008D3FA4" w:rsidRDefault="008D3FA4" w:rsidP="00834E29">
      <w:pPr>
        <w:pStyle w:val="Heading4"/>
      </w:pPr>
      <w:r w:rsidRPr="008E510D">
        <w:t>Indirect</w:t>
      </w:r>
      <w:r>
        <w:t xml:space="preserve"> </w:t>
      </w:r>
      <w:r w:rsidRPr="008E510D">
        <w:t>Position</w:t>
      </w:r>
    </w:p>
    <w:p w14:paraId="51511346" w14:textId="6969A709" w:rsidR="00AC778C" w:rsidRPr="002E65D6" w:rsidRDefault="00033C57" w:rsidP="00AC778C">
      <w:pPr>
        <w:pStyle w:val="NormalWeb"/>
        <w:jc w:val="both"/>
        <w:rPr>
          <w:lang w:val="en-US"/>
        </w:rPr>
      </w:pPr>
      <w:r w:rsidRPr="002E65D6">
        <w:rPr>
          <w:lang w:val="en-US"/>
        </w:rPr>
        <w:t xml:space="preserve">The </w:t>
      </w:r>
      <w:proofErr w:type="spellStart"/>
      <w:r w:rsidRPr="002E65D6">
        <w:rPr>
          <w:lang w:val="en-US"/>
        </w:rPr>
        <w:t>HY_IndirectPosition</w:t>
      </w:r>
      <w:proofErr w:type="spellEnd"/>
      <w:r w:rsidRPr="002E65D6">
        <w:rPr>
          <w:lang w:val="en-US"/>
        </w:rPr>
        <w:t xml:space="preserve"> feature type defines the </w:t>
      </w:r>
      <w:r w:rsidR="00CB054F" w:rsidRPr="002E65D6">
        <w:rPr>
          <w:lang w:val="en-US"/>
        </w:rPr>
        <w:t>location referenced along a</w:t>
      </w:r>
      <w:r w:rsidR="00465DF6">
        <w:rPr>
          <w:lang w:val="en-US"/>
        </w:rPr>
        <w:t>n</w:t>
      </w:r>
      <w:r w:rsidR="00CB054F" w:rsidRPr="002E65D6">
        <w:rPr>
          <w:lang w:val="en-US"/>
        </w:rPr>
        <w:t xml:space="preserve"> axis, without the necessity of a geometric realization. </w:t>
      </w:r>
      <w:r w:rsidR="00774A99" w:rsidRPr="002E65D6">
        <w:rPr>
          <w:lang w:val="en-US"/>
        </w:rPr>
        <w:t>I</w:t>
      </w:r>
      <w:r w:rsidR="00E34B15" w:rsidRPr="002E65D6">
        <w:rPr>
          <w:lang w:val="en-US"/>
        </w:rPr>
        <w:t>ndire</w:t>
      </w:r>
      <w:r w:rsidR="00774A99" w:rsidRPr="002E65D6">
        <w:rPr>
          <w:lang w:val="en-US"/>
        </w:rPr>
        <w:t xml:space="preserve">ct position uses </w:t>
      </w:r>
      <w:r w:rsidR="00491868" w:rsidRPr="002E65D6">
        <w:rPr>
          <w:lang w:val="en-US"/>
        </w:rPr>
        <w:t>a</w:t>
      </w:r>
      <w:r w:rsidR="00DC2132" w:rsidRPr="002E65D6">
        <w:rPr>
          <w:lang w:val="en-US"/>
        </w:rPr>
        <w:t xml:space="preserve"> </w:t>
      </w:r>
      <w:r w:rsidR="00774A99" w:rsidRPr="002E65D6">
        <w:rPr>
          <w:lang w:val="en-US"/>
        </w:rPr>
        <w:t>catchment-specific</w:t>
      </w:r>
      <w:r w:rsidR="0023066B" w:rsidRPr="002E65D6">
        <w:rPr>
          <w:lang w:val="en-US"/>
        </w:rPr>
        <w:t xml:space="preserve"> reference system</w:t>
      </w:r>
      <w:r w:rsidR="00774A99" w:rsidRPr="002E65D6">
        <w:rPr>
          <w:lang w:val="en-US"/>
        </w:rPr>
        <w:t xml:space="preserve"> which </w:t>
      </w:r>
      <w:r w:rsidR="00DE3567" w:rsidRPr="002E65D6">
        <w:rPr>
          <w:lang w:val="en-US"/>
        </w:rPr>
        <w:t xml:space="preserve">defines the flowpath as the </w:t>
      </w:r>
      <w:r w:rsidR="00774A99" w:rsidRPr="002E65D6">
        <w:rPr>
          <w:lang w:val="en-US"/>
        </w:rPr>
        <w:t xml:space="preserve">required </w:t>
      </w:r>
      <w:r w:rsidR="00DE3567" w:rsidRPr="002E65D6">
        <w:rPr>
          <w:lang w:val="en-US"/>
        </w:rPr>
        <w:t>linear element</w:t>
      </w:r>
      <w:r w:rsidR="00774A99" w:rsidRPr="002E65D6">
        <w:rPr>
          <w:lang w:val="en-US"/>
        </w:rPr>
        <w:t xml:space="preserve"> along which the position </w:t>
      </w:r>
      <w:r w:rsidR="006A3099" w:rsidRPr="002E65D6">
        <w:rPr>
          <w:lang w:val="en-US"/>
        </w:rPr>
        <w:t>is</w:t>
      </w:r>
      <w:r w:rsidR="00774A99" w:rsidRPr="002E65D6">
        <w:rPr>
          <w:lang w:val="en-US"/>
        </w:rPr>
        <w:t xml:space="preserve"> determined</w:t>
      </w:r>
      <w:r w:rsidR="00E27BC5">
        <w:rPr>
          <w:lang w:val="en-US"/>
        </w:rPr>
        <w:t xml:space="preserve">. </w:t>
      </w:r>
      <w:r w:rsidR="00CB054F" w:rsidRPr="002E65D6">
        <w:rPr>
          <w:lang w:val="en-US"/>
        </w:rPr>
        <w:t>The</w:t>
      </w:r>
      <w:r w:rsidR="00F24CE1" w:rsidRPr="002E65D6">
        <w:rPr>
          <w:lang w:val="en-US"/>
        </w:rPr>
        <w:t xml:space="preserve"> indirect position </w:t>
      </w:r>
      <w:r w:rsidR="00E27BC5">
        <w:rPr>
          <w:lang w:val="en-US"/>
        </w:rPr>
        <w:t>is then</w:t>
      </w:r>
      <w:r w:rsidR="00F24CE1" w:rsidRPr="002E65D6">
        <w:rPr>
          <w:lang w:val="en-US"/>
        </w:rPr>
        <w:t xml:space="preserve"> </w:t>
      </w:r>
      <w:r w:rsidR="00CB054F" w:rsidRPr="002E65D6">
        <w:rPr>
          <w:lang w:val="en-US"/>
        </w:rPr>
        <w:t xml:space="preserve">expressed </w:t>
      </w:r>
      <w:r w:rsidR="00F24CE1" w:rsidRPr="002E65D6">
        <w:rPr>
          <w:lang w:val="en-US"/>
        </w:rPr>
        <w:t>as</w:t>
      </w:r>
      <w:r w:rsidR="00CB054F" w:rsidRPr="002E65D6">
        <w:rPr>
          <w:lang w:val="en-US"/>
        </w:rPr>
        <w:t xml:space="preserve"> the distance </w:t>
      </w:r>
      <w:r w:rsidR="00431E18" w:rsidRPr="002E65D6">
        <w:rPr>
          <w:lang w:val="en-US"/>
        </w:rPr>
        <w:t xml:space="preserve">from </w:t>
      </w:r>
      <w:r w:rsidR="00EA765A" w:rsidRPr="002E65D6">
        <w:rPr>
          <w:lang w:val="en-US"/>
        </w:rPr>
        <w:t xml:space="preserve">the upstream </w:t>
      </w:r>
      <w:r w:rsidR="00E27BC5">
        <w:rPr>
          <w:lang w:val="en-US"/>
        </w:rPr>
        <w:t>and/or</w:t>
      </w:r>
      <w:r w:rsidR="00EA765A" w:rsidRPr="002E65D6">
        <w:rPr>
          <w:lang w:val="en-US"/>
        </w:rPr>
        <w:t xml:space="preserve"> downstream end of the flowpath, or from </w:t>
      </w:r>
      <w:r w:rsidR="006614D2" w:rsidRPr="002E65D6">
        <w:rPr>
          <w:lang w:val="en-US"/>
        </w:rPr>
        <w:t xml:space="preserve">a </w:t>
      </w:r>
      <w:r w:rsidR="00EA765A" w:rsidRPr="002E65D6">
        <w:rPr>
          <w:lang w:val="en-US"/>
        </w:rPr>
        <w:t xml:space="preserve">referent </w:t>
      </w:r>
      <w:r w:rsidR="006614D2" w:rsidRPr="002E65D6">
        <w:rPr>
          <w:lang w:val="en-US"/>
        </w:rPr>
        <w:t xml:space="preserve">that is </w:t>
      </w:r>
      <w:r w:rsidR="00431E18" w:rsidRPr="002E65D6">
        <w:rPr>
          <w:lang w:val="en-US"/>
        </w:rPr>
        <w:t xml:space="preserve">already </w:t>
      </w:r>
      <w:r w:rsidR="00EA765A" w:rsidRPr="002E65D6">
        <w:rPr>
          <w:lang w:val="en-US"/>
        </w:rPr>
        <w:t>located on that flowpath</w:t>
      </w:r>
      <w:r w:rsidR="00431E18" w:rsidRPr="002E65D6">
        <w:rPr>
          <w:lang w:val="en-US"/>
        </w:rPr>
        <w:t xml:space="preserve">. </w:t>
      </w:r>
    </w:p>
    <w:p w14:paraId="019DA605" w14:textId="4C8B699D" w:rsidR="00B375D5" w:rsidRPr="0023342C" w:rsidRDefault="00FB3432" w:rsidP="00AC778C">
      <w:pPr>
        <w:pStyle w:val="NormalWeb"/>
        <w:jc w:val="both"/>
        <w:rPr>
          <w:lang w:val="en-US"/>
        </w:rPr>
      </w:pP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a</w:t>
      </w:r>
      <w:r w:rsidR="00AC778C" w:rsidRPr="0023342C">
        <w:rPr>
          <w:lang w:val="en-US"/>
        </w:rPr>
        <w:t xml:space="preserve">n outflow node </w:t>
      </w:r>
      <w:r w:rsidRPr="0023342C">
        <w:rPr>
          <w:lang w:val="en-US"/>
        </w:rPr>
        <w:t>referenced</w:t>
      </w:r>
      <w:r w:rsidR="00AC778C" w:rsidRPr="0023342C">
        <w:rPr>
          <w:lang w:val="en-US"/>
        </w:rPr>
        <w:t xml:space="preserve"> along an upstream </w:t>
      </w:r>
      <w:r w:rsidR="006A3099" w:rsidRPr="0023342C">
        <w:rPr>
          <w:lang w:val="en-US"/>
        </w:rPr>
        <w:t xml:space="preserve">oriented </w:t>
      </w:r>
      <w:proofErr w:type="spellStart"/>
      <w:r w:rsidR="00AC778C" w:rsidRPr="0023342C">
        <w:rPr>
          <w:lang w:val="en-US"/>
        </w:rPr>
        <w:t>flowpath</w:t>
      </w:r>
      <w:proofErr w:type="spellEnd"/>
      <w:r w:rsidR="00AC778C" w:rsidRPr="0023342C">
        <w:rPr>
          <w:lang w:val="en-US"/>
        </w:rPr>
        <w:t xml:space="preserve"> </w:t>
      </w:r>
      <w:r w:rsidR="00246308" w:rsidRPr="0023342C">
        <w:rPr>
          <w:lang w:val="en-US"/>
        </w:rPr>
        <w:t>(</w:t>
      </w:r>
      <w:r w:rsidR="00700E20" w:rsidRPr="0023342C">
        <w:rPr>
          <w:lang w:val="en-US"/>
        </w:rPr>
        <w:fldChar w:fldCharType="begin"/>
      </w:r>
      <w:r w:rsidR="00700E20" w:rsidRPr="0023342C">
        <w:rPr>
          <w:lang w:val="en-US"/>
        </w:rPr>
        <w:instrText xml:space="preserve"> REF _Ref461114335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D31B47" w:rsidRPr="00EE2057">
        <w:t xml:space="preserve">Figure </w:t>
      </w:r>
      <w:r w:rsidR="00D31B47">
        <w:rPr>
          <w:noProof/>
        </w:rPr>
        <w:t>17</w:t>
      </w:r>
      <w:r w:rsidR="00700E20" w:rsidRPr="0023342C">
        <w:rPr>
          <w:lang w:val="en-US"/>
        </w:rPr>
        <w:fldChar w:fldCharType="end"/>
      </w:r>
      <w:r w:rsidR="00AC778C" w:rsidRPr="0023342C">
        <w:rPr>
          <w:lang w:val="en-US"/>
        </w:rPr>
        <w:t xml:space="preserve">) can be expressed as </w:t>
      </w:r>
      <w:r w:rsidR="00E27BC5">
        <w:rPr>
          <w:lang w:val="en-US"/>
        </w:rPr>
        <w:t xml:space="preserve">the </w:t>
      </w:r>
      <w:r w:rsidR="00AC778C" w:rsidRPr="0023342C">
        <w:rPr>
          <w:lang w:val="en-US"/>
        </w:rPr>
        <w:t xml:space="preserve">distance from an </w:t>
      </w:r>
      <w:r w:rsidR="006A3099" w:rsidRPr="0023342C">
        <w:rPr>
          <w:lang w:val="en-US"/>
        </w:rPr>
        <w:t xml:space="preserve">upstream </w:t>
      </w:r>
      <w:r w:rsidR="00AC778C" w:rsidRPr="0023342C">
        <w:rPr>
          <w:lang w:val="en-US"/>
        </w:rPr>
        <w:t xml:space="preserve">inflow node </w:t>
      </w:r>
      <w:r w:rsidR="006A3099" w:rsidRPr="0023342C">
        <w:rPr>
          <w:lang w:val="en-US"/>
        </w:rPr>
        <w:t xml:space="preserve">located </w:t>
      </w:r>
      <w:r w:rsidR="00AC778C" w:rsidRPr="0023342C">
        <w:rPr>
          <w:lang w:val="en-US"/>
        </w:rPr>
        <w:t xml:space="preserve">on that </w:t>
      </w:r>
      <w:proofErr w:type="spellStart"/>
      <w:r w:rsidR="00AC778C" w:rsidRPr="0023342C">
        <w:rPr>
          <w:lang w:val="en-US"/>
        </w:rPr>
        <w:t>flowpath</w:t>
      </w:r>
      <w:proofErr w:type="spellEnd"/>
      <w:r w:rsidR="00AC778C" w:rsidRPr="0023342C">
        <w:rPr>
          <w:lang w:val="en-US"/>
        </w:rPr>
        <w:t xml:space="preserve">, while </w:t>
      </w: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w:t>
      </w:r>
      <w:r w:rsidR="00AC778C" w:rsidRPr="0023342C">
        <w:rPr>
          <w:lang w:val="en-US"/>
        </w:rPr>
        <w:t xml:space="preserve">an inflow node referenced along a downstream </w:t>
      </w:r>
      <w:r w:rsidR="006A3099" w:rsidRPr="0023342C">
        <w:rPr>
          <w:lang w:val="en-US"/>
        </w:rPr>
        <w:t xml:space="preserve">oriented </w:t>
      </w:r>
      <w:proofErr w:type="spellStart"/>
      <w:r w:rsidR="00AC778C" w:rsidRPr="0023342C">
        <w:rPr>
          <w:lang w:val="en-US"/>
        </w:rPr>
        <w:t>flowpath</w:t>
      </w:r>
      <w:proofErr w:type="spellEnd"/>
      <w:r w:rsidR="00AC778C" w:rsidRPr="0023342C">
        <w:rPr>
          <w:lang w:val="en-US"/>
        </w:rPr>
        <w:t xml:space="preserve"> </w:t>
      </w:r>
      <w:r w:rsidR="00246308" w:rsidRPr="0023342C">
        <w:rPr>
          <w:lang w:val="en-US"/>
        </w:rPr>
        <w:t>(</w:t>
      </w:r>
      <w:r w:rsidR="00614086">
        <w:rPr>
          <w:lang w:val="en-US"/>
        </w:rPr>
        <w:fldChar w:fldCharType="begin"/>
      </w:r>
      <w:r w:rsidR="00614086">
        <w:rPr>
          <w:lang w:val="en-US"/>
        </w:rPr>
        <w:instrText xml:space="preserve"> REF _Ref461114343 \h </w:instrText>
      </w:r>
      <w:r w:rsidR="00614086">
        <w:rPr>
          <w:lang w:val="en-US"/>
        </w:rPr>
      </w:r>
      <w:r w:rsidR="00614086">
        <w:rPr>
          <w:lang w:val="en-US"/>
        </w:rPr>
        <w:fldChar w:fldCharType="separate"/>
      </w:r>
      <w:r w:rsidR="00614086">
        <w:t xml:space="preserve">Figure </w:t>
      </w:r>
      <w:r w:rsidR="00614086">
        <w:rPr>
          <w:noProof/>
        </w:rPr>
        <w:t>18</w:t>
      </w:r>
      <w:r w:rsidR="00614086">
        <w:rPr>
          <w:lang w:val="en-US"/>
        </w:rPr>
        <w:fldChar w:fldCharType="end"/>
      </w:r>
      <w:r w:rsidR="00AC778C" w:rsidRPr="0023342C">
        <w:rPr>
          <w:lang w:val="en-US"/>
        </w:rPr>
        <w:t>) can be expressed as distance from a</w:t>
      </w:r>
      <w:r w:rsidR="006A3099" w:rsidRPr="0023342C">
        <w:rPr>
          <w:lang w:val="en-US"/>
        </w:rPr>
        <w:t xml:space="preserve"> downstream </w:t>
      </w:r>
      <w:r w:rsidR="00AC778C" w:rsidRPr="0023342C">
        <w:rPr>
          <w:lang w:val="en-US"/>
        </w:rPr>
        <w:t xml:space="preserve">outflow node </w:t>
      </w:r>
      <w:r w:rsidR="006A3099" w:rsidRPr="0023342C">
        <w:rPr>
          <w:lang w:val="en-US"/>
        </w:rPr>
        <w:t xml:space="preserve">located </w:t>
      </w:r>
      <w:r w:rsidR="00AC778C" w:rsidRPr="0023342C">
        <w:rPr>
          <w:lang w:val="en-US"/>
        </w:rPr>
        <w:t>on th</w:t>
      </w:r>
      <w:r w:rsidR="006A3099" w:rsidRPr="0023342C">
        <w:rPr>
          <w:lang w:val="en-US"/>
        </w:rPr>
        <w:t xml:space="preserve">e </w:t>
      </w:r>
      <w:r w:rsidR="00AC778C" w:rsidRPr="0023342C">
        <w:rPr>
          <w:lang w:val="en-US"/>
        </w:rPr>
        <w:t xml:space="preserve">flowpath. </w:t>
      </w:r>
      <w:r w:rsidR="00B375D5" w:rsidRPr="0023342C">
        <w:rPr>
          <w:lang w:val="en-US"/>
        </w:rPr>
        <w:t>An</w:t>
      </w:r>
      <w:r w:rsidR="00AC778C" w:rsidRPr="0023342C">
        <w:rPr>
          <w:lang w:val="en-US"/>
        </w:rPr>
        <w:t xml:space="preserve"> ‘intermediate’ position </w:t>
      </w:r>
      <w:r w:rsidR="006A3099" w:rsidRPr="0023342C">
        <w:rPr>
          <w:lang w:val="en-US"/>
        </w:rPr>
        <w:t>referencing</w:t>
      </w:r>
      <w:r w:rsidR="00AC778C" w:rsidRPr="0023342C">
        <w:rPr>
          <w:lang w:val="en-US"/>
        </w:rPr>
        <w:t xml:space="preserve"> known inflow and outflow nodes </w:t>
      </w:r>
      <w:r w:rsidR="006A3099" w:rsidRPr="0023342C">
        <w:rPr>
          <w:lang w:val="en-US"/>
        </w:rPr>
        <w:t xml:space="preserve">bounding a </w:t>
      </w:r>
      <w:proofErr w:type="spellStart"/>
      <w:r w:rsidR="006A3099" w:rsidRPr="0023342C">
        <w:rPr>
          <w:lang w:val="en-US"/>
        </w:rPr>
        <w:t>flowpath</w:t>
      </w:r>
      <w:proofErr w:type="spellEnd"/>
      <w:r w:rsidR="006A3099" w:rsidRPr="0023342C">
        <w:rPr>
          <w:lang w:val="en-US"/>
        </w:rPr>
        <w:t xml:space="preserve"> </w:t>
      </w:r>
      <w:r w:rsidR="00246308" w:rsidRPr="0023342C">
        <w:rPr>
          <w:lang w:val="en-US"/>
        </w:rPr>
        <w:t>at both ends (</w:t>
      </w:r>
      <w:r w:rsidR="00700E20" w:rsidRPr="0023342C">
        <w:rPr>
          <w:lang w:val="en-US"/>
        </w:rPr>
        <w:fldChar w:fldCharType="begin"/>
      </w:r>
      <w:r w:rsidR="00700E20" w:rsidRPr="0023342C">
        <w:rPr>
          <w:lang w:val="en-US"/>
        </w:rPr>
        <w:instrText xml:space="preserve"> REF _Ref460919842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D31B47" w:rsidRPr="003377F2">
        <w:t xml:space="preserve">Figure </w:t>
      </w:r>
      <w:r w:rsidR="00D31B47">
        <w:rPr>
          <w:noProof/>
        </w:rPr>
        <w:t>19</w:t>
      </w:r>
      <w:r w:rsidR="00700E20" w:rsidRPr="0023342C">
        <w:rPr>
          <w:lang w:val="en-US"/>
        </w:rPr>
        <w:fldChar w:fldCharType="end"/>
      </w:r>
      <w:r w:rsidR="00AC778C" w:rsidRPr="0023342C">
        <w:rPr>
          <w:lang w:val="en-US"/>
        </w:rPr>
        <w:t xml:space="preserve">) can be expressed as part of the </w:t>
      </w:r>
      <w:r w:rsidR="00AC778C" w:rsidRPr="0023342C">
        <w:t xml:space="preserve">distance </w:t>
      </w:r>
      <w:r w:rsidR="00AC778C" w:rsidRPr="0023342C">
        <w:rPr>
          <w:lang w:val="en-US"/>
        </w:rPr>
        <w:t xml:space="preserve">along the entire </w:t>
      </w:r>
      <w:r w:rsidR="00B375D5" w:rsidRPr="0023342C">
        <w:rPr>
          <w:lang w:val="en-US"/>
        </w:rPr>
        <w:t>f</w:t>
      </w:r>
      <w:r w:rsidR="00AC778C" w:rsidRPr="0023342C">
        <w:rPr>
          <w:lang w:val="en-US"/>
        </w:rPr>
        <w:t xml:space="preserve">lowpath, measured from </w:t>
      </w:r>
      <w:r w:rsidR="00B375D5" w:rsidRPr="0023342C">
        <w:rPr>
          <w:lang w:val="en-US"/>
        </w:rPr>
        <w:t xml:space="preserve">the upstream end of an upstream flowpath, </w:t>
      </w:r>
      <w:r w:rsidR="00E27BC5">
        <w:rPr>
          <w:lang w:val="en-US"/>
        </w:rPr>
        <w:t>and/or</w:t>
      </w:r>
      <w:r w:rsidR="00B375D5" w:rsidRPr="0023342C">
        <w:rPr>
          <w:lang w:val="en-US"/>
        </w:rPr>
        <w:t xml:space="preserve"> from the downstream end of a downstream flowpath. </w:t>
      </w:r>
      <w:r w:rsidR="006A3099" w:rsidRPr="0023342C">
        <w:rPr>
          <w:lang w:val="en-US"/>
        </w:rPr>
        <w:t>A</w:t>
      </w:r>
      <w:r w:rsidRPr="0023342C">
        <w:rPr>
          <w:lang w:val="en-US"/>
        </w:rPr>
        <w:t xml:space="preserve"> position referencing </w:t>
      </w:r>
      <w:r w:rsidR="0068612E" w:rsidRPr="0023342C">
        <w:rPr>
          <w:lang w:val="en-US"/>
        </w:rPr>
        <w:t>an already referenced location on the flowpath</w:t>
      </w:r>
      <w:r w:rsidRPr="0023342C">
        <w:rPr>
          <w:lang w:val="en-US"/>
        </w:rPr>
        <w:t xml:space="preserve"> can be expressed as </w:t>
      </w:r>
      <w:r w:rsidR="00DC4A10" w:rsidRPr="0023342C">
        <w:rPr>
          <w:lang w:val="en-US"/>
        </w:rPr>
        <w:t xml:space="preserve">part of the </w:t>
      </w:r>
      <w:r w:rsidR="00DC4A10" w:rsidRPr="0023342C">
        <w:t xml:space="preserve">distance </w:t>
      </w:r>
      <w:r w:rsidR="00DC4A10" w:rsidRPr="0023342C">
        <w:rPr>
          <w:lang w:val="en-US"/>
        </w:rPr>
        <w:t>along the entire flowpath,</w:t>
      </w:r>
      <w:r w:rsidRPr="0023342C">
        <w:rPr>
          <w:lang w:val="en-US"/>
        </w:rPr>
        <w:t xml:space="preserve"> measured from </w:t>
      </w:r>
      <w:r w:rsidR="00DC4A10" w:rsidRPr="0023342C">
        <w:rPr>
          <w:lang w:val="en-US"/>
        </w:rPr>
        <w:t>the ‘located referent’.</w:t>
      </w:r>
      <w:r w:rsidRPr="0023342C">
        <w:rPr>
          <w:lang w:val="en-US"/>
        </w:rPr>
        <w:t xml:space="preserve"> </w:t>
      </w:r>
    </w:p>
    <w:p w14:paraId="6801209A" w14:textId="1BB294F5" w:rsidR="00033C57" w:rsidRPr="0023342C" w:rsidRDefault="00033C57" w:rsidP="00450C77">
      <w:pPr>
        <w:pStyle w:val="NormalWeb"/>
        <w:jc w:val="both"/>
        <w:rPr>
          <w:lang w:val="en-US"/>
        </w:rPr>
      </w:pPr>
      <w:proofErr w:type="spellStart"/>
      <w:r w:rsidRPr="0023342C">
        <w:rPr>
          <w:lang w:val="en-US"/>
        </w:rPr>
        <w:t>HY_IndirectPosition</w:t>
      </w:r>
      <w:proofErr w:type="spellEnd"/>
      <w:r w:rsidRPr="0023342C">
        <w:rPr>
          <w:lang w:val="en-US"/>
        </w:rPr>
        <w:t xml:space="preserve"> </w:t>
      </w:r>
      <w:r w:rsidR="008420BD" w:rsidRPr="0023342C">
        <w:rPr>
          <w:lang w:val="en-US"/>
        </w:rPr>
        <w:t xml:space="preserve">carries the </w:t>
      </w:r>
      <w:proofErr w:type="spellStart"/>
      <w:r w:rsidR="0006128D" w:rsidRPr="0023342C">
        <w:rPr>
          <w:rStyle w:val="Emphasis"/>
          <w:lang w:val="en-US"/>
        </w:rPr>
        <w:t>distanceExpre</w:t>
      </w:r>
      <w:r w:rsidR="00774A99" w:rsidRPr="0023342C">
        <w:rPr>
          <w:rStyle w:val="Emphasis"/>
          <w:lang w:val="en-US"/>
        </w:rPr>
        <w:t>ssion</w:t>
      </w:r>
      <w:proofErr w:type="spellEnd"/>
      <w:r w:rsidRPr="0023342C">
        <w:rPr>
          <w:lang w:val="en-US"/>
        </w:rPr>
        <w:t xml:space="preserve">, </w:t>
      </w:r>
      <w:r w:rsidR="008420BD" w:rsidRPr="0023342C">
        <w:rPr>
          <w:lang w:val="en-US"/>
        </w:rPr>
        <w:t xml:space="preserve">and </w:t>
      </w:r>
      <w:proofErr w:type="spellStart"/>
      <w:r w:rsidR="0006128D" w:rsidRPr="0023342C">
        <w:rPr>
          <w:rStyle w:val="Emphasis"/>
          <w:lang w:val="en-US"/>
        </w:rPr>
        <w:t>distanceDescription</w:t>
      </w:r>
      <w:proofErr w:type="spellEnd"/>
      <w:r w:rsidR="0006128D" w:rsidRPr="0023342C">
        <w:rPr>
          <w:rStyle w:val="Emphasis"/>
          <w:i w:val="0"/>
          <w:lang w:val="en-US"/>
        </w:rPr>
        <w:t xml:space="preserve"> </w:t>
      </w:r>
      <w:r w:rsidR="00B71767" w:rsidRPr="0023342C">
        <w:rPr>
          <w:rStyle w:val="Emphasis"/>
          <w:i w:val="0"/>
          <w:lang w:val="en-US"/>
        </w:rPr>
        <w:t>attributes</w:t>
      </w:r>
      <w:r w:rsidRPr="0023342C">
        <w:rPr>
          <w:lang w:val="en-US"/>
        </w:rPr>
        <w:t>,</w:t>
      </w:r>
      <w:r w:rsidR="008420BD" w:rsidRPr="0023342C">
        <w:rPr>
          <w:lang w:val="en-US"/>
        </w:rPr>
        <w:t xml:space="preserve"> and </w:t>
      </w:r>
      <w:r w:rsidR="00AF7BB6">
        <w:rPr>
          <w:lang w:val="en-US"/>
        </w:rPr>
        <w:t>has</w:t>
      </w:r>
      <w:r w:rsidR="00774A99" w:rsidRPr="0023342C">
        <w:rPr>
          <w:lang w:val="en-US"/>
        </w:rPr>
        <w:t xml:space="preserve"> </w:t>
      </w:r>
      <w:proofErr w:type="spellStart"/>
      <w:r w:rsidR="00D31B47" w:rsidRPr="00D31B47">
        <w:rPr>
          <w:i/>
          <w:lang w:val="en-US"/>
        </w:rPr>
        <w:t>linearElement</w:t>
      </w:r>
      <w:proofErr w:type="spellEnd"/>
      <w:r w:rsidR="00D31B47">
        <w:rPr>
          <w:lang w:val="en-US"/>
        </w:rPr>
        <w:t xml:space="preserve">, </w:t>
      </w:r>
      <w:proofErr w:type="spellStart"/>
      <w:r w:rsidR="00932868" w:rsidRPr="0023342C">
        <w:rPr>
          <w:rStyle w:val="Emphasis"/>
          <w:lang w:val="en-US"/>
        </w:rPr>
        <w:t>locatedReferent</w:t>
      </w:r>
      <w:proofErr w:type="spellEnd"/>
      <w:r w:rsidR="00932868" w:rsidRPr="0023342C">
        <w:rPr>
          <w:lang w:val="en-US"/>
        </w:rPr>
        <w:t xml:space="preserve"> </w:t>
      </w:r>
      <w:r w:rsidR="008420BD" w:rsidRPr="0023342C">
        <w:rPr>
          <w:lang w:val="en-US"/>
        </w:rPr>
        <w:t xml:space="preserve">and </w:t>
      </w:r>
      <w:r w:rsidR="00D31B47">
        <w:rPr>
          <w:lang w:val="en-US"/>
        </w:rPr>
        <w:t xml:space="preserve">a </w:t>
      </w:r>
      <w:proofErr w:type="spellStart"/>
      <w:r w:rsidR="00C67C28">
        <w:rPr>
          <w:i/>
          <w:lang w:val="en-US"/>
        </w:rPr>
        <w:t>referenceLocation</w:t>
      </w:r>
      <w:proofErr w:type="spellEnd"/>
      <w:r w:rsidR="00AF7BB6">
        <w:rPr>
          <w:i/>
          <w:lang w:val="en-US"/>
        </w:rPr>
        <w:t xml:space="preserve"> </w:t>
      </w:r>
      <w:r w:rsidR="00AF7BB6">
        <w:rPr>
          <w:lang w:val="en-US"/>
        </w:rPr>
        <w:t>associations</w:t>
      </w:r>
      <w:r w:rsidRPr="0023342C">
        <w:rPr>
          <w:lang w:val="en-US"/>
        </w:rPr>
        <w:t xml:space="preserve">. </w:t>
      </w:r>
      <w:r w:rsidR="008B3B3F">
        <w:rPr>
          <w:lang w:val="en-US"/>
        </w:rPr>
        <w:t xml:space="preserve">A </w:t>
      </w:r>
      <w:r w:rsidR="008B3B3F" w:rsidRPr="008B3B3F">
        <w:rPr>
          <w:i/>
          <w:lang w:val="en-US"/>
        </w:rPr>
        <w:t>p</w:t>
      </w:r>
      <w:r w:rsidR="00504712" w:rsidRPr="008B3B3F">
        <w:rPr>
          <w:i/>
          <w:lang w:val="en-US"/>
        </w:rPr>
        <w:t>o</w:t>
      </w:r>
      <w:r w:rsidR="00504712" w:rsidRPr="00504712">
        <w:rPr>
          <w:i/>
          <w:lang w:val="en-US"/>
        </w:rPr>
        <w:t>int-referent</w:t>
      </w:r>
      <w:r w:rsidR="00504712">
        <w:rPr>
          <w:lang w:val="en-US"/>
        </w:rPr>
        <w:t xml:space="preserve"> </w:t>
      </w:r>
      <w:r w:rsidR="008B3B3F">
        <w:rPr>
          <w:lang w:val="en-US"/>
        </w:rPr>
        <w:t>constraint emphasizes the topological relationship between the linear element and point representation of the reference location</w:t>
      </w:r>
      <w:r w:rsidR="00727F3B">
        <w:rPr>
          <w:lang w:val="en-US"/>
        </w:rPr>
        <w:t>;</w:t>
      </w:r>
      <w:r w:rsidR="00504712">
        <w:rPr>
          <w:lang w:val="en-US"/>
        </w:rPr>
        <w:t xml:space="preserve"> a </w:t>
      </w:r>
      <w:r w:rsidR="00504712" w:rsidRPr="00504712">
        <w:rPr>
          <w:i/>
          <w:lang w:val="en-US"/>
        </w:rPr>
        <w:t>measure-along-flowpath</w:t>
      </w:r>
      <w:r w:rsidR="008B0458">
        <w:rPr>
          <w:lang w:val="en-US"/>
        </w:rPr>
        <w:t xml:space="preserve"> constraint</w:t>
      </w:r>
      <w:r w:rsidR="00504712">
        <w:rPr>
          <w:lang w:val="en-US"/>
        </w:rPr>
        <w:t xml:space="preserve"> </w:t>
      </w:r>
      <w:r w:rsidR="008B0458">
        <w:rPr>
          <w:lang w:val="en-US"/>
        </w:rPr>
        <w:t xml:space="preserve">defines </w:t>
      </w:r>
      <w:r w:rsidR="007F5F43">
        <w:rPr>
          <w:lang w:val="en-US"/>
        </w:rPr>
        <w:t xml:space="preserve">the flowpath as the linear element to be used whenever a position is expressed as </w:t>
      </w:r>
      <w:r w:rsidR="00E27BC5">
        <w:rPr>
          <w:lang w:val="en-US"/>
        </w:rPr>
        <w:t xml:space="preserve">a </w:t>
      </w:r>
      <w:r w:rsidR="007F5F43">
        <w:rPr>
          <w:lang w:val="en-US"/>
        </w:rPr>
        <w:t xml:space="preserve">distance from a referent. </w:t>
      </w:r>
      <w:r w:rsidR="00504712">
        <w:rPr>
          <w:lang w:val="en-US"/>
        </w:rPr>
        <w:t xml:space="preserve"> </w:t>
      </w:r>
    </w:p>
    <w:p w14:paraId="03AE82E3" w14:textId="0BE75714" w:rsidR="004F45EA" w:rsidRPr="0023342C" w:rsidRDefault="004F45EA" w:rsidP="004F45EA">
      <w:pPr>
        <w:pStyle w:val="OGCtableheader"/>
      </w:pPr>
      <w:bookmarkStart w:id="175" w:name="_Toc484066596"/>
      <w:r w:rsidRPr="0023342C">
        <w:t xml:space="preserve">Table </w:t>
      </w:r>
      <w:fldSimple w:instr=" SEQ Table \* ARABIC ">
        <w:r w:rsidR="000D41B1">
          <w:rPr>
            <w:noProof/>
          </w:rPr>
          <w:t>14</w:t>
        </w:r>
      </w:fldSimple>
      <w:r w:rsidRPr="0023342C">
        <w:t xml:space="preserve">: </w:t>
      </w:r>
      <w:proofErr w:type="spellStart"/>
      <w:r w:rsidRPr="0023342C">
        <w:t>HY_IndirectPosition</w:t>
      </w:r>
      <w:bookmarkEnd w:id="175"/>
      <w:proofErr w:type="spellEnd"/>
    </w:p>
    <w:tbl>
      <w:tblPr>
        <w:tblStyle w:val="TableGrid"/>
        <w:tblW w:w="0" w:type="auto"/>
        <w:tblLayout w:type="fixed"/>
        <w:tblLook w:val="04A0" w:firstRow="1" w:lastRow="0" w:firstColumn="1" w:lastColumn="0" w:noHBand="0" w:noVBand="1"/>
      </w:tblPr>
      <w:tblGrid>
        <w:gridCol w:w="2309"/>
        <w:gridCol w:w="5115"/>
        <w:gridCol w:w="1350"/>
      </w:tblGrid>
      <w:tr w:rsidR="004F45EA" w:rsidRPr="0023342C" w14:paraId="7A9DC157" w14:textId="77777777" w:rsidTr="009C30E5">
        <w:tc>
          <w:tcPr>
            <w:tcW w:w="2309" w:type="dxa"/>
            <w:hideMark/>
          </w:tcPr>
          <w:p w14:paraId="58DFED85" w14:textId="77777777" w:rsidR="004F45EA" w:rsidRPr="0023342C" w:rsidRDefault="004F45EA" w:rsidP="006D0E8F">
            <w:pPr>
              <w:spacing w:before="100" w:beforeAutospacing="1" w:after="100" w:afterAutospacing="1"/>
              <w:jc w:val="both"/>
              <w:rPr>
                <w:b/>
                <w:bCs/>
              </w:rPr>
            </w:pPr>
            <w:r w:rsidRPr="0023342C">
              <w:rPr>
                <w:b/>
                <w:bCs/>
              </w:rPr>
              <w:t>Property</w:t>
            </w:r>
          </w:p>
        </w:tc>
        <w:tc>
          <w:tcPr>
            <w:tcW w:w="5115" w:type="dxa"/>
            <w:hideMark/>
          </w:tcPr>
          <w:p w14:paraId="21A7E3DB" w14:textId="77777777" w:rsidR="004F45EA" w:rsidRPr="0023342C" w:rsidRDefault="004F45EA" w:rsidP="006D0E8F">
            <w:pPr>
              <w:spacing w:before="100" w:beforeAutospacing="1" w:after="100" w:afterAutospacing="1"/>
              <w:jc w:val="both"/>
              <w:rPr>
                <w:b/>
                <w:bCs/>
              </w:rPr>
            </w:pPr>
            <w:r w:rsidRPr="0023342C">
              <w:rPr>
                <w:b/>
                <w:bCs/>
              </w:rPr>
              <w:t>Concept or definition</w:t>
            </w:r>
          </w:p>
        </w:tc>
        <w:tc>
          <w:tcPr>
            <w:tcW w:w="1350" w:type="dxa"/>
            <w:hideMark/>
          </w:tcPr>
          <w:p w14:paraId="40DD088C" w14:textId="77777777" w:rsidR="004F45EA" w:rsidRPr="0023342C" w:rsidRDefault="004F45EA" w:rsidP="006D0E8F">
            <w:pPr>
              <w:spacing w:before="100" w:beforeAutospacing="1" w:after="100" w:afterAutospacing="1"/>
              <w:jc w:val="both"/>
              <w:rPr>
                <w:b/>
                <w:bCs/>
              </w:rPr>
            </w:pPr>
            <w:r w:rsidRPr="0023342C">
              <w:rPr>
                <w:b/>
                <w:bCs/>
              </w:rPr>
              <w:t>Relation</w:t>
            </w:r>
          </w:p>
        </w:tc>
      </w:tr>
      <w:tr w:rsidR="004F45EA" w:rsidRPr="0023342C" w14:paraId="04DB8AB7" w14:textId="77777777" w:rsidTr="009C30E5">
        <w:tc>
          <w:tcPr>
            <w:tcW w:w="2309" w:type="dxa"/>
            <w:hideMark/>
          </w:tcPr>
          <w:p w14:paraId="110F28AF" w14:textId="60C579CD" w:rsidR="004F45EA" w:rsidRPr="0023342C" w:rsidRDefault="001F776E" w:rsidP="004F45EA">
            <w:pPr>
              <w:spacing w:before="100" w:beforeAutospacing="1" w:after="100" w:afterAutospacing="1"/>
              <w:rPr>
                <w:b/>
                <w:i/>
              </w:rPr>
            </w:pPr>
            <w:proofErr w:type="spellStart"/>
            <w:r w:rsidRPr="0023342C">
              <w:rPr>
                <w:rStyle w:val="Strong"/>
                <w:b w:val="0"/>
                <w:i/>
              </w:rPr>
              <w:t>distanceExpression</w:t>
            </w:r>
            <w:proofErr w:type="spellEnd"/>
          </w:p>
        </w:tc>
        <w:tc>
          <w:tcPr>
            <w:tcW w:w="5115" w:type="dxa"/>
            <w:hideMark/>
          </w:tcPr>
          <w:p w14:paraId="0D9881A4" w14:textId="10F56446" w:rsidR="004F45EA" w:rsidRPr="0023342C" w:rsidRDefault="0006128D" w:rsidP="00246308">
            <w:pPr>
              <w:pStyle w:val="NormalWeb"/>
              <w:jc w:val="both"/>
              <w:rPr>
                <w:lang w:val="en-US"/>
              </w:rPr>
            </w:pPr>
            <w:r w:rsidRPr="0023342C">
              <w:rPr>
                <w:lang w:val="en-US"/>
              </w:rPr>
              <w:t>absolute or interpolative value</w:t>
            </w:r>
            <w:r w:rsidR="00172035" w:rsidRPr="0023342C">
              <w:rPr>
                <w:lang w:val="en-US"/>
              </w:rPr>
              <w:t xml:space="preserve"> of the </w:t>
            </w:r>
            <w:r w:rsidR="001F776E" w:rsidRPr="0023342C">
              <w:rPr>
                <w:lang w:val="en-US"/>
              </w:rPr>
              <w:t>distance</w:t>
            </w:r>
            <w:r w:rsidR="00172035" w:rsidRPr="0023342C">
              <w:rPr>
                <w:lang w:val="en-US"/>
              </w:rPr>
              <w:t xml:space="preserve"> </w:t>
            </w:r>
            <w:r w:rsidR="00246308" w:rsidRPr="0023342C">
              <w:rPr>
                <w:lang w:val="en-US"/>
              </w:rPr>
              <w:t>from the</w:t>
            </w:r>
            <w:r w:rsidRPr="0023342C">
              <w:rPr>
                <w:lang w:val="en-US"/>
              </w:rPr>
              <w:t xml:space="preserve"> feature being </w:t>
            </w:r>
            <w:r w:rsidR="004B387B">
              <w:rPr>
                <w:lang w:val="en-US"/>
              </w:rPr>
              <w:t>used as a reference</w:t>
            </w:r>
            <w:r w:rsidR="004F45EA" w:rsidRPr="0023342C">
              <w:rPr>
                <w:lang w:val="en-US"/>
              </w:rPr>
              <w:t xml:space="preserve">, including an indication of accuracy and precision of the absolute value. An implementation may use the </w:t>
            </w:r>
            <w:proofErr w:type="spellStart"/>
            <w:r w:rsidR="004F45EA" w:rsidRPr="0023342C">
              <w:rPr>
                <w:lang w:val="en-US"/>
              </w:rPr>
              <w:t>HY_</w:t>
            </w:r>
            <w:r w:rsidRPr="0023342C">
              <w:rPr>
                <w:lang w:val="en-US"/>
              </w:rPr>
              <w:t>DistanceFromReferent</w:t>
            </w:r>
            <w:proofErr w:type="spellEnd"/>
            <w:r w:rsidRPr="0023342C">
              <w:rPr>
                <w:lang w:val="en-US"/>
              </w:rPr>
              <w:t xml:space="preserve"> </w:t>
            </w:r>
            <w:r w:rsidR="004F45EA" w:rsidRPr="0023342C">
              <w:rPr>
                <w:lang w:val="en-US"/>
              </w:rPr>
              <w:t xml:space="preserve">(data type) referencing basic types. </w:t>
            </w:r>
            <w:r w:rsidR="004A65E3" w:rsidRPr="0023342C">
              <w:rPr>
                <w:lang w:val="en-US"/>
              </w:rPr>
              <w:t xml:space="preserve">Alternatively, the types described in ISO 19103: </w:t>
            </w:r>
            <w:r w:rsidR="004A65E3" w:rsidRPr="0023342C">
              <w:t>Conceptual Schema may be used.</w:t>
            </w:r>
          </w:p>
        </w:tc>
        <w:tc>
          <w:tcPr>
            <w:tcW w:w="1350" w:type="dxa"/>
            <w:hideMark/>
          </w:tcPr>
          <w:p w14:paraId="2EB22FAB" w14:textId="77777777" w:rsidR="004F45EA" w:rsidRPr="0023342C" w:rsidRDefault="004F45EA" w:rsidP="004F45EA">
            <w:pPr>
              <w:spacing w:before="100" w:beforeAutospacing="1" w:after="100" w:afterAutospacing="1"/>
            </w:pPr>
            <w:r w:rsidRPr="0023342C">
              <w:t>Attribute</w:t>
            </w:r>
          </w:p>
        </w:tc>
      </w:tr>
      <w:tr w:rsidR="004F45EA" w:rsidRPr="0023342C" w14:paraId="50330055" w14:textId="77777777" w:rsidTr="009C30E5">
        <w:tc>
          <w:tcPr>
            <w:tcW w:w="2309" w:type="dxa"/>
          </w:tcPr>
          <w:p w14:paraId="34FCD229" w14:textId="3D01EADC" w:rsidR="004F45EA" w:rsidRPr="0023342C" w:rsidRDefault="0006128D" w:rsidP="0006128D">
            <w:pPr>
              <w:spacing w:before="100" w:beforeAutospacing="1" w:after="100" w:afterAutospacing="1"/>
              <w:rPr>
                <w:b/>
                <w:i/>
              </w:rPr>
            </w:pPr>
            <w:proofErr w:type="spellStart"/>
            <w:r w:rsidRPr="0023342C">
              <w:rPr>
                <w:i/>
              </w:rPr>
              <w:lastRenderedPageBreak/>
              <w:t>distanceDescription</w:t>
            </w:r>
            <w:proofErr w:type="spellEnd"/>
          </w:p>
        </w:tc>
        <w:tc>
          <w:tcPr>
            <w:tcW w:w="5115" w:type="dxa"/>
          </w:tcPr>
          <w:p w14:paraId="4A916F4D" w14:textId="68A6D79C" w:rsidR="004F45EA" w:rsidRPr="0023342C" w:rsidRDefault="0006128D" w:rsidP="00925BDF">
            <w:pPr>
              <w:pStyle w:val="NormalWeb"/>
              <w:jc w:val="both"/>
            </w:pPr>
            <w:r w:rsidRPr="0023342C">
              <w:rPr>
                <w:lang w:val="en-US"/>
              </w:rPr>
              <w:t xml:space="preserve">term describing the distance </w:t>
            </w:r>
            <w:r w:rsidR="00246308" w:rsidRPr="0023342C">
              <w:rPr>
                <w:lang w:val="en-US"/>
              </w:rPr>
              <w:t>from</w:t>
            </w:r>
            <w:r w:rsidRPr="0023342C">
              <w:rPr>
                <w:lang w:val="en-US"/>
              </w:rPr>
              <w:t xml:space="preserve"> the feature being</w:t>
            </w:r>
            <w:r w:rsidR="004B387B">
              <w:rPr>
                <w:lang w:val="en-US"/>
              </w:rPr>
              <w:t xml:space="preserve"> used as a reference.</w:t>
            </w:r>
            <w:r w:rsidRPr="0023342C" w:rsidDel="0006128D">
              <w:rPr>
                <w:lang w:val="en-US"/>
              </w:rPr>
              <w:t xml:space="preserve"> </w:t>
            </w:r>
            <w:r w:rsidR="004F45EA" w:rsidRPr="0023342C">
              <w:rPr>
                <w:lang w:val="en-US"/>
              </w:rPr>
              <w:t xml:space="preserve">An implementation may use the </w:t>
            </w:r>
            <w:proofErr w:type="spellStart"/>
            <w:r w:rsidR="004F45EA" w:rsidRPr="0023342C">
              <w:rPr>
                <w:lang w:val="en-US"/>
              </w:rPr>
              <w:t>HY_</w:t>
            </w:r>
            <w:r w:rsidRPr="0023342C">
              <w:rPr>
                <w:lang w:val="en-US"/>
              </w:rPr>
              <w:t>DistanceDescription</w:t>
            </w:r>
            <w:proofErr w:type="spellEnd"/>
            <w:r w:rsidRPr="0023342C">
              <w:rPr>
                <w:lang w:val="en-US"/>
              </w:rPr>
              <w:t xml:space="preserve"> </w:t>
            </w:r>
            <w:r w:rsidR="004F45EA" w:rsidRPr="0023342C">
              <w:rPr>
                <w:lang w:val="en-US"/>
              </w:rPr>
              <w:t xml:space="preserve">code list. Alternatively, the types described in ISO 19103: </w:t>
            </w:r>
            <w:r w:rsidR="004F45EA" w:rsidRPr="0023342C">
              <w:t>Conceptual Schema may be used. Alternative code lists may be used but should be related to the terms in Annex B.2 using an appropriate formalism.</w:t>
            </w:r>
            <w:r w:rsidR="00DD0F86" w:rsidRPr="0023342C">
              <w:t xml:space="preserve"> </w:t>
            </w:r>
          </w:p>
        </w:tc>
        <w:tc>
          <w:tcPr>
            <w:tcW w:w="1350" w:type="dxa"/>
          </w:tcPr>
          <w:p w14:paraId="4867C666" w14:textId="77777777" w:rsidR="004F45EA" w:rsidRPr="0023342C" w:rsidRDefault="004F45EA" w:rsidP="004F45EA">
            <w:pPr>
              <w:spacing w:before="100" w:beforeAutospacing="1" w:after="100" w:afterAutospacing="1"/>
            </w:pPr>
            <w:r w:rsidRPr="0023342C">
              <w:t>Attribute</w:t>
            </w:r>
          </w:p>
        </w:tc>
      </w:tr>
      <w:tr w:rsidR="009C30E5" w:rsidRPr="0023342C" w14:paraId="46F62EC0" w14:textId="77777777" w:rsidTr="009C30E5">
        <w:tc>
          <w:tcPr>
            <w:tcW w:w="2309" w:type="dxa"/>
          </w:tcPr>
          <w:p w14:paraId="26EC14FA" w14:textId="20817B09" w:rsidR="009C30E5" w:rsidRPr="0023342C" w:rsidRDefault="009C30E5" w:rsidP="0006128D">
            <w:pPr>
              <w:spacing w:before="100" w:beforeAutospacing="1" w:after="100" w:afterAutospacing="1"/>
              <w:rPr>
                <w:i/>
              </w:rPr>
            </w:pPr>
            <w:proofErr w:type="spellStart"/>
            <w:r w:rsidRPr="00252EC6">
              <w:rPr>
                <w:rStyle w:val="Strong"/>
                <w:b w:val="0"/>
                <w:i/>
              </w:rPr>
              <w:t>linearElement</w:t>
            </w:r>
            <w:proofErr w:type="spellEnd"/>
          </w:p>
        </w:tc>
        <w:tc>
          <w:tcPr>
            <w:tcW w:w="5115" w:type="dxa"/>
          </w:tcPr>
          <w:p w14:paraId="49ED7244" w14:textId="5B1286DA" w:rsidR="009C30E5" w:rsidRPr="0023342C" w:rsidRDefault="009C30E5" w:rsidP="00925BDF">
            <w:pPr>
              <w:pStyle w:val="NormalWeb"/>
              <w:jc w:val="both"/>
              <w:rPr>
                <w:lang w:val="en-US"/>
              </w:rPr>
            </w:pPr>
            <w:r>
              <w:rPr>
                <w:lang w:val="en-US"/>
              </w:rPr>
              <w:t xml:space="preserve">one-dimensional catchment realization, </w:t>
            </w:r>
            <w:r w:rsidRPr="008E510D">
              <w:rPr>
                <w:lang w:val="en-US"/>
              </w:rPr>
              <w:t>flowpath</w:t>
            </w:r>
            <w:r>
              <w:rPr>
                <w:lang w:val="en-US"/>
              </w:rPr>
              <w:t>,</w:t>
            </w:r>
            <w:r w:rsidRPr="008E510D">
              <w:rPr>
                <w:lang w:val="en-US"/>
              </w:rPr>
              <w:t xml:space="preserve"> </w:t>
            </w:r>
            <w:r>
              <w:rPr>
                <w:lang w:val="en-US"/>
              </w:rPr>
              <w:t>used as</w:t>
            </w:r>
            <w:r w:rsidRPr="008E510D">
              <w:rPr>
                <w:lang w:val="en-US"/>
              </w:rPr>
              <w:t xml:space="preserve"> the linear </w:t>
            </w:r>
            <w:r>
              <w:rPr>
                <w:lang w:val="en-US"/>
              </w:rPr>
              <w:t>element</w:t>
            </w:r>
            <w:r w:rsidRPr="008E510D">
              <w:rPr>
                <w:lang w:val="en-US"/>
              </w:rPr>
              <w:t xml:space="preserve"> </w:t>
            </w:r>
            <w:r>
              <w:rPr>
                <w:lang w:val="en-US"/>
              </w:rPr>
              <w:t xml:space="preserve">along which a position is determined. </w:t>
            </w:r>
            <w:r>
              <w:t xml:space="preserve">To describe the linear axis in detail, including the unit of measure, an implementation may use the </w:t>
            </w:r>
            <w:r w:rsidRPr="00B85EF4">
              <w:rPr>
                <w:lang w:val="en-US"/>
              </w:rPr>
              <w:t xml:space="preserve">types described in ISO 19103: </w:t>
            </w:r>
            <w:r w:rsidRPr="00B85EF4">
              <w:t>Conceptual Schema</w:t>
            </w:r>
            <w:r>
              <w:t>.</w:t>
            </w:r>
          </w:p>
        </w:tc>
        <w:tc>
          <w:tcPr>
            <w:tcW w:w="1350" w:type="dxa"/>
          </w:tcPr>
          <w:p w14:paraId="3545846E" w14:textId="7C492A48" w:rsidR="009C30E5" w:rsidRPr="0023342C" w:rsidRDefault="009C30E5" w:rsidP="004F45EA">
            <w:pPr>
              <w:spacing w:before="100" w:beforeAutospacing="1" w:after="100" w:afterAutospacing="1"/>
            </w:pPr>
            <w:r>
              <w:t>Association</w:t>
            </w:r>
          </w:p>
        </w:tc>
      </w:tr>
      <w:tr w:rsidR="004F45EA" w:rsidRPr="0023342C" w14:paraId="3D6902B0" w14:textId="77777777" w:rsidTr="009C30E5">
        <w:tc>
          <w:tcPr>
            <w:tcW w:w="2309" w:type="dxa"/>
          </w:tcPr>
          <w:p w14:paraId="6CEB0F44" w14:textId="3E1DE9C7" w:rsidR="004F45EA" w:rsidRPr="0023342C" w:rsidRDefault="00932868" w:rsidP="004F45EA">
            <w:pPr>
              <w:spacing w:before="100" w:beforeAutospacing="1" w:after="100" w:afterAutospacing="1"/>
              <w:rPr>
                <w:b/>
                <w:i/>
              </w:rPr>
            </w:pPr>
            <w:proofErr w:type="spellStart"/>
            <w:r w:rsidRPr="0023342C">
              <w:rPr>
                <w:rStyle w:val="Strong"/>
                <w:b w:val="0"/>
                <w:i/>
              </w:rPr>
              <w:t>locatedReferent</w:t>
            </w:r>
            <w:proofErr w:type="spellEnd"/>
            <w:r w:rsidRPr="0023342C">
              <w:rPr>
                <w:b/>
                <w:i/>
              </w:rPr>
              <w:t xml:space="preserve"> </w:t>
            </w:r>
          </w:p>
        </w:tc>
        <w:tc>
          <w:tcPr>
            <w:tcW w:w="5115" w:type="dxa"/>
          </w:tcPr>
          <w:p w14:paraId="52C39214" w14:textId="1809C158" w:rsidR="00504712" w:rsidRDefault="00504712" w:rsidP="00504712">
            <w:pPr>
              <w:pStyle w:val="NormalWeb"/>
              <w:jc w:val="both"/>
              <w:rPr>
                <w:lang w:val="en-US"/>
              </w:rPr>
            </w:pPr>
            <w:r w:rsidRPr="00504712">
              <w:rPr>
                <w:lang w:val="en-US"/>
              </w:rPr>
              <w:t xml:space="preserve">identifies </w:t>
            </w:r>
            <w:r>
              <w:rPr>
                <w:lang w:val="en-US"/>
              </w:rPr>
              <w:t xml:space="preserve">an </w:t>
            </w:r>
            <w:r w:rsidRPr="00504712">
              <w:rPr>
                <w:lang w:val="en-US"/>
              </w:rPr>
              <w:t xml:space="preserve">already </w:t>
            </w:r>
            <w:r>
              <w:rPr>
                <w:lang w:val="en-US"/>
              </w:rPr>
              <w:t xml:space="preserve">referenced location </w:t>
            </w:r>
            <w:r w:rsidRPr="00504712">
              <w:rPr>
                <w:lang w:val="en-US"/>
              </w:rPr>
              <w:t>such as a catchment outlet relative to which a position may be assigned to a feature of interest.</w:t>
            </w:r>
          </w:p>
          <w:p w14:paraId="627777D6" w14:textId="6329F640" w:rsidR="00504712" w:rsidRPr="0023342C" w:rsidRDefault="00504712" w:rsidP="00504712">
            <w:pPr>
              <w:pStyle w:val="NormalWeb"/>
              <w:jc w:val="both"/>
              <w:rPr>
                <w:lang w:val="en-US"/>
              </w:rPr>
            </w:pPr>
          </w:p>
        </w:tc>
        <w:tc>
          <w:tcPr>
            <w:tcW w:w="1350" w:type="dxa"/>
          </w:tcPr>
          <w:p w14:paraId="652F146F" w14:textId="77777777" w:rsidR="004F45EA" w:rsidRPr="0023342C" w:rsidRDefault="004F45EA" w:rsidP="004F45EA">
            <w:pPr>
              <w:spacing w:before="100" w:beforeAutospacing="1" w:after="100" w:afterAutospacing="1"/>
            </w:pPr>
            <w:r w:rsidRPr="0023342C">
              <w:t>Association</w:t>
            </w:r>
          </w:p>
          <w:p w14:paraId="7417501B" w14:textId="77777777" w:rsidR="004F45EA" w:rsidRPr="0023342C" w:rsidRDefault="004F45EA" w:rsidP="004F45EA">
            <w:pPr>
              <w:spacing w:before="100" w:beforeAutospacing="1" w:after="100" w:afterAutospacing="1"/>
            </w:pPr>
          </w:p>
        </w:tc>
      </w:tr>
      <w:tr w:rsidR="009C30E5" w:rsidRPr="0023342C" w14:paraId="27373EEE" w14:textId="77777777" w:rsidTr="009C30E5">
        <w:tc>
          <w:tcPr>
            <w:tcW w:w="2309" w:type="dxa"/>
          </w:tcPr>
          <w:p w14:paraId="5978CBA0" w14:textId="2CDF402E" w:rsidR="009C30E5" w:rsidRPr="0023342C" w:rsidRDefault="00C67C28" w:rsidP="004F45EA">
            <w:pPr>
              <w:spacing w:before="100" w:beforeAutospacing="1" w:after="100" w:afterAutospacing="1"/>
              <w:rPr>
                <w:rStyle w:val="Strong"/>
                <w:b w:val="0"/>
                <w:i/>
              </w:rPr>
            </w:pPr>
            <w:proofErr w:type="spellStart"/>
            <w:r>
              <w:rPr>
                <w:rStyle w:val="Strong"/>
                <w:b w:val="0"/>
                <w:i/>
              </w:rPr>
              <w:t>referenceLocation</w:t>
            </w:r>
            <w:proofErr w:type="spellEnd"/>
          </w:p>
        </w:tc>
        <w:tc>
          <w:tcPr>
            <w:tcW w:w="5115" w:type="dxa"/>
          </w:tcPr>
          <w:p w14:paraId="10F8BE96" w14:textId="51ADC050" w:rsidR="00504712" w:rsidRDefault="00504712" w:rsidP="00504712">
            <w:pPr>
              <w:pStyle w:val="NormalWeb"/>
              <w:jc w:val="both"/>
              <w:rPr>
                <w:lang w:val="en-US"/>
              </w:rPr>
            </w:pPr>
            <w:r w:rsidRPr="0023342C">
              <w:rPr>
                <w:lang w:val="en-US"/>
              </w:rPr>
              <w:t>identifies the permanent reference location</w:t>
            </w:r>
            <w:r>
              <w:rPr>
                <w:lang w:val="en-US"/>
              </w:rPr>
              <w:t xml:space="preserve">, usually </w:t>
            </w:r>
            <w:r w:rsidRPr="0023342C">
              <w:rPr>
                <w:lang w:val="en-US"/>
              </w:rPr>
              <w:t xml:space="preserve">an existing </w:t>
            </w:r>
            <w:r>
              <w:rPr>
                <w:lang w:val="en-US"/>
              </w:rPr>
              <w:t>inflow or outflow hydro nexus</w:t>
            </w:r>
            <w:r w:rsidRPr="0023342C">
              <w:rPr>
                <w:lang w:val="en-US"/>
              </w:rPr>
              <w:t xml:space="preserve"> relative to which a position is assigned to a</w:t>
            </w:r>
            <w:r>
              <w:rPr>
                <w:lang w:val="en-US"/>
              </w:rPr>
              <w:t xml:space="preserve"> hydro location feature of interest.</w:t>
            </w:r>
          </w:p>
          <w:p w14:paraId="0A28AADF" w14:textId="26D5A27B" w:rsidR="009C30E5" w:rsidRPr="0023342C" w:rsidRDefault="009C30E5" w:rsidP="00504712">
            <w:pPr>
              <w:pStyle w:val="NormalWeb"/>
              <w:jc w:val="both"/>
              <w:rPr>
                <w:lang w:val="en-US"/>
              </w:rPr>
            </w:pPr>
          </w:p>
        </w:tc>
        <w:tc>
          <w:tcPr>
            <w:tcW w:w="1350" w:type="dxa"/>
          </w:tcPr>
          <w:p w14:paraId="552FD625" w14:textId="77777777" w:rsidR="009C30E5" w:rsidRPr="0023342C" w:rsidRDefault="009C30E5" w:rsidP="004F45EA">
            <w:pPr>
              <w:spacing w:before="100" w:beforeAutospacing="1" w:after="100" w:afterAutospacing="1"/>
            </w:pPr>
          </w:p>
        </w:tc>
      </w:tr>
      <w:tr w:rsidR="004F45EA" w:rsidRPr="008E510D" w14:paraId="3BB1A8F1" w14:textId="77777777" w:rsidTr="009C30E5">
        <w:tc>
          <w:tcPr>
            <w:tcW w:w="2309" w:type="dxa"/>
          </w:tcPr>
          <w:p w14:paraId="56A31359" w14:textId="7A238853" w:rsidR="004F45EA" w:rsidRPr="0023342C" w:rsidRDefault="00C67C28" w:rsidP="00C67C28">
            <w:pPr>
              <w:spacing w:before="100" w:beforeAutospacing="1" w:after="100" w:afterAutospacing="1"/>
              <w:rPr>
                <w:rStyle w:val="Strong"/>
                <w:b w:val="0"/>
                <w:i/>
              </w:rPr>
            </w:pPr>
            <w:r>
              <w:rPr>
                <w:rStyle w:val="Strong"/>
                <w:b w:val="0"/>
                <w:i/>
              </w:rPr>
              <w:t>point-Referent</w:t>
            </w:r>
          </w:p>
        </w:tc>
        <w:tc>
          <w:tcPr>
            <w:tcW w:w="5115" w:type="dxa"/>
          </w:tcPr>
          <w:p w14:paraId="492A1F0A" w14:textId="196EAA47" w:rsidR="004F45EA" w:rsidRPr="0023342C" w:rsidRDefault="008B3B3F" w:rsidP="008B3B3F">
            <w:pPr>
              <w:pStyle w:val="NormalWeb"/>
              <w:jc w:val="both"/>
              <w:rPr>
                <w:lang w:val="en-US"/>
              </w:rPr>
            </w:pPr>
            <w:r>
              <w:t>defines that whenever</w:t>
            </w:r>
            <w:r w:rsidRPr="008E510D">
              <w:t xml:space="preserve"> </w:t>
            </w:r>
            <w:r>
              <w:t>a linear element exists, the referent should be recognized as a point. Geometrically represented as a point, the indirect position will support a direct position fixed by coordinates.</w:t>
            </w:r>
          </w:p>
        </w:tc>
        <w:tc>
          <w:tcPr>
            <w:tcW w:w="1350" w:type="dxa"/>
          </w:tcPr>
          <w:p w14:paraId="6FF59713" w14:textId="1EDA9838" w:rsidR="004F45EA" w:rsidRDefault="00C67C28" w:rsidP="004F45EA">
            <w:pPr>
              <w:spacing w:before="100" w:beforeAutospacing="1" w:after="100" w:afterAutospacing="1"/>
            </w:pPr>
            <w:r>
              <w:t>Constraint</w:t>
            </w:r>
          </w:p>
        </w:tc>
      </w:tr>
      <w:tr w:rsidR="00C67C28" w:rsidRPr="008E510D" w14:paraId="04A420D4" w14:textId="77777777" w:rsidTr="009C30E5">
        <w:tc>
          <w:tcPr>
            <w:tcW w:w="2309" w:type="dxa"/>
          </w:tcPr>
          <w:p w14:paraId="0558B134" w14:textId="4CC0E33E" w:rsidR="00C67C28" w:rsidRDefault="00C67C28" w:rsidP="00C67C28">
            <w:pPr>
              <w:spacing w:before="100" w:beforeAutospacing="1" w:after="100" w:afterAutospacing="1"/>
              <w:rPr>
                <w:rStyle w:val="Strong"/>
                <w:b w:val="0"/>
                <w:i/>
              </w:rPr>
            </w:pPr>
            <w:r>
              <w:rPr>
                <w:rStyle w:val="Strong"/>
                <w:b w:val="0"/>
                <w:i/>
              </w:rPr>
              <w:t xml:space="preserve">measure-Along-Flowpath </w:t>
            </w:r>
          </w:p>
        </w:tc>
        <w:tc>
          <w:tcPr>
            <w:tcW w:w="5115" w:type="dxa"/>
          </w:tcPr>
          <w:p w14:paraId="3692D170" w14:textId="221AEC69" w:rsidR="008B0458" w:rsidRPr="0023342C" w:rsidRDefault="008B3B3F" w:rsidP="008B0458">
            <w:pPr>
              <w:pStyle w:val="NormalWeb"/>
              <w:jc w:val="both"/>
              <w:rPr>
                <w:lang w:val="en-US"/>
              </w:rPr>
            </w:pPr>
            <w:r>
              <w:t>defines that whenever</w:t>
            </w:r>
            <w:r w:rsidRPr="008E510D">
              <w:t xml:space="preserve"> </w:t>
            </w:r>
            <w:r>
              <w:t>a distance expression exists, the linear element should be recognized as a flowpath</w:t>
            </w:r>
            <w:r w:rsidR="008B0458">
              <w:t xml:space="preserve"> to support the geometric representation as a curve that can be measured as length and expressed by an appropriate unit of measure.</w:t>
            </w:r>
          </w:p>
        </w:tc>
        <w:tc>
          <w:tcPr>
            <w:tcW w:w="1350" w:type="dxa"/>
          </w:tcPr>
          <w:p w14:paraId="39797C58" w14:textId="430E55E4" w:rsidR="00C67C28" w:rsidRDefault="00C67C28" w:rsidP="004F45EA">
            <w:pPr>
              <w:spacing w:before="100" w:beforeAutospacing="1" w:after="100" w:afterAutospacing="1"/>
            </w:pPr>
            <w:r>
              <w:t>Constraint</w:t>
            </w:r>
          </w:p>
        </w:tc>
      </w:tr>
    </w:tbl>
    <w:p w14:paraId="5378ABEE" w14:textId="5C612475" w:rsidR="009065F7" w:rsidRPr="00B85EF4" w:rsidRDefault="009065F7" w:rsidP="00145B24">
      <w:pPr>
        <w:pStyle w:val="Heading4"/>
      </w:pPr>
      <w:r w:rsidRPr="00B85EF4">
        <w:t xml:space="preserve">Distance </w:t>
      </w:r>
      <w:r w:rsidR="00E27BC5" w:rsidRPr="00B85EF4">
        <w:t>from</w:t>
      </w:r>
      <w:r w:rsidRPr="00B85EF4">
        <w:t xml:space="preserve"> Referent</w:t>
      </w:r>
    </w:p>
    <w:p w14:paraId="69A818EC" w14:textId="6900B1E6" w:rsidR="00145B24" w:rsidRDefault="009065F7" w:rsidP="00145B24">
      <w:r w:rsidRPr="00B85EF4">
        <w:t xml:space="preserve">The </w:t>
      </w:r>
      <w:proofErr w:type="spellStart"/>
      <w:r w:rsidRPr="00B85EF4">
        <w:t>HY_DistanceFromReferent</w:t>
      </w:r>
      <w:proofErr w:type="spellEnd"/>
      <w:r w:rsidRPr="00B85EF4">
        <w:t xml:space="preserve"> data type provides the distance from a located referent </w:t>
      </w:r>
      <w:r w:rsidR="00145B24" w:rsidRPr="00B85EF4">
        <w:t>as an absolute or interpolative value, including simple statements on accuracy and precision of the measured position.</w:t>
      </w:r>
    </w:p>
    <w:p w14:paraId="310C42BA" w14:textId="4C9DB20C" w:rsidR="00C66441" w:rsidRDefault="00C66441" w:rsidP="00C66441">
      <w:pPr>
        <w:pStyle w:val="OGCtableheader"/>
      </w:pPr>
      <w:bookmarkStart w:id="176" w:name="_Toc484066597"/>
      <w:r>
        <w:t xml:space="preserve">Table </w:t>
      </w:r>
      <w:fldSimple w:instr=" SEQ Table \* ARABIC ">
        <w:r w:rsidR="000D41B1">
          <w:rPr>
            <w:noProof/>
          </w:rPr>
          <w:t>15</w:t>
        </w:r>
      </w:fldSimple>
      <w:r>
        <w:t xml:space="preserve">: </w:t>
      </w:r>
      <w:proofErr w:type="spellStart"/>
      <w:r>
        <w:t>HY_</w:t>
      </w:r>
      <w:r w:rsidR="00816A8D">
        <w:t>DistanceFromReferent</w:t>
      </w:r>
      <w:bookmarkEnd w:id="176"/>
      <w:proofErr w:type="spellEnd"/>
    </w:p>
    <w:tbl>
      <w:tblPr>
        <w:tblStyle w:val="TableGrid"/>
        <w:tblW w:w="0" w:type="auto"/>
        <w:tblLook w:val="04A0" w:firstRow="1" w:lastRow="0" w:firstColumn="1" w:lastColumn="0" w:noHBand="0" w:noVBand="1"/>
      </w:tblPr>
      <w:tblGrid>
        <w:gridCol w:w="2283"/>
        <w:gridCol w:w="5115"/>
        <w:gridCol w:w="1350"/>
      </w:tblGrid>
      <w:tr w:rsidR="00145B24" w:rsidRPr="008E510D" w14:paraId="676D93EC" w14:textId="77777777" w:rsidTr="00290A74">
        <w:tc>
          <w:tcPr>
            <w:tcW w:w="2283" w:type="dxa"/>
            <w:hideMark/>
          </w:tcPr>
          <w:p w14:paraId="62F4A5D5" w14:textId="77777777" w:rsidR="00145B24" w:rsidRPr="008E510D" w:rsidRDefault="00145B24" w:rsidP="00290A74">
            <w:pPr>
              <w:spacing w:before="100" w:beforeAutospacing="1" w:after="100" w:afterAutospacing="1"/>
              <w:jc w:val="both"/>
              <w:rPr>
                <w:b/>
                <w:bCs/>
              </w:rPr>
            </w:pPr>
            <w:r>
              <w:rPr>
                <w:b/>
                <w:bCs/>
              </w:rPr>
              <w:t>Property</w:t>
            </w:r>
          </w:p>
        </w:tc>
        <w:tc>
          <w:tcPr>
            <w:tcW w:w="5115" w:type="dxa"/>
            <w:hideMark/>
          </w:tcPr>
          <w:p w14:paraId="5E8AB997" w14:textId="77777777" w:rsidR="00145B24" w:rsidRPr="008E510D" w:rsidRDefault="00145B24" w:rsidP="00290A74">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0AFEAE33" w14:textId="77777777" w:rsidR="00145B24" w:rsidRPr="008E510D" w:rsidRDefault="00145B24" w:rsidP="00290A74">
            <w:pPr>
              <w:spacing w:before="100" w:beforeAutospacing="1" w:after="100" w:afterAutospacing="1"/>
              <w:jc w:val="both"/>
              <w:rPr>
                <w:b/>
                <w:bCs/>
              </w:rPr>
            </w:pPr>
            <w:r>
              <w:rPr>
                <w:b/>
                <w:bCs/>
              </w:rPr>
              <w:t>Relation</w:t>
            </w:r>
          </w:p>
        </w:tc>
      </w:tr>
      <w:tr w:rsidR="00145B24" w:rsidRPr="00B85EF4" w14:paraId="2F50AD69" w14:textId="77777777" w:rsidTr="00290A74">
        <w:tc>
          <w:tcPr>
            <w:tcW w:w="2283" w:type="dxa"/>
            <w:hideMark/>
          </w:tcPr>
          <w:p w14:paraId="71D0A3D1" w14:textId="6D92E5E7" w:rsidR="00145B24" w:rsidRPr="00B85EF4" w:rsidRDefault="00145B24" w:rsidP="00290A74">
            <w:pPr>
              <w:rPr>
                <w:b/>
                <w:i/>
              </w:rPr>
            </w:pPr>
            <w:r w:rsidRPr="00B85EF4">
              <w:rPr>
                <w:rStyle w:val="Strong"/>
                <w:b w:val="0"/>
                <w:i/>
              </w:rPr>
              <w:t>absolute</w:t>
            </w:r>
            <w:r w:rsidRPr="00B85EF4">
              <w:rPr>
                <w:b/>
                <w:i/>
              </w:rPr>
              <w:t xml:space="preserve"> </w:t>
            </w:r>
          </w:p>
        </w:tc>
        <w:tc>
          <w:tcPr>
            <w:tcW w:w="5115" w:type="dxa"/>
            <w:hideMark/>
          </w:tcPr>
          <w:p w14:paraId="6C297605" w14:textId="0072FA2B" w:rsidR="00145B24" w:rsidRPr="00B85EF4" w:rsidRDefault="00145B24" w:rsidP="00145B24">
            <w:pPr>
              <w:pStyle w:val="NormalWeb"/>
              <w:jc w:val="both"/>
              <w:rPr>
                <w:lang w:val="en-US"/>
              </w:rPr>
            </w:pPr>
            <w:r w:rsidRPr="00B85EF4">
              <w:rPr>
                <w:lang w:val="en-US"/>
              </w:rPr>
              <w:t xml:space="preserve">geometric expression of the distance from a located referent. An implementation may use the types described in ISO 19103: </w:t>
            </w:r>
            <w:r w:rsidRPr="00B85EF4">
              <w:t>Conceptual Schema.</w:t>
            </w:r>
          </w:p>
        </w:tc>
        <w:tc>
          <w:tcPr>
            <w:tcW w:w="1350" w:type="dxa"/>
            <w:hideMark/>
          </w:tcPr>
          <w:p w14:paraId="092A1ABE" w14:textId="4623F1A3" w:rsidR="00145B24" w:rsidRPr="00B85EF4" w:rsidRDefault="00145B24" w:rsidP="00B85EF4">
            <w:pPr>
              <w:spacing w:before="100" w:beforeAutospacing="1" w:after="100" w:afterAutospacing="1"/>
            </w:pPr>
            <w:r w:rsidRPr="00B85EF4">
              <w:t>Attribute</w:t>
            </w:r>
          </w:p>
        </w:tc>
      </w:tr>
      <w:tr w:rsidR="00145B24" w:rsidRPr="00B85EF4" w14:paraId="61E593D5" w14:textId="77777777" w:rsidTr="00290A74">
        <w:tc>
          <w:tcPr>
            <w:tcW w:w="2283" w:type="dxa"/>
          </w:tcPr>
          <w:p w14:paraId="45196C70" w14:textId="0DF80B06" w:rsidR="00145B24" w:rsidRPr="00B85EF4" w:rsidRDefault="00145B24" w:rsidP="00290A74">
            <w:pPr>
              <w:spacing w:before="100" w:beforeAutospacing="1" w:after="100" w:afterAutospacing="1"/>
              <w:rPr>
                <w:b/>
                <w:i/>
              </w:rPr>
            </w:pPr>
            <w:r w:rsidRPr="00B85EF4">
              <w:rPr>
                <w:rStyle w:val="Strong"/>
                <w:b w:val="0"/>
                <w:i/>
              </w:rPr>
              <w:lastRenderedPageBreak/>
              <w:t>interpolative</w:t>
            </w:r>
          </w:p>
        </w:tc>
        <w:tc>
          <w:tcPr>
            <w:tcW w:w="5115" w:type="dxa"/>
          </w:tcPr>
          <w:p w14:paraId="7B61CF9D" w14:textId="19B08130" w:rsidR="00145B24" w:rsidRPr="00B85EF4" w:rsidRDefault="00145B24" w:rsidP="00290A74">
            <w:pPr>
              <w:pStyle w:val="NormalWeb"/>
              <w:jc w:val="both"/>
            </w:pPr>
            <w:r w:rsidRPr="00B85EF4">
              <w:t xml:space="preserve">interpolative expression (percentage) of the distance from a located referent. </w:t>
            </w:r>
            <w:r w:rsidRPr="00B85EF4">
              <w:rPr>
                <w:lang w:val="en-US"/>
              </w:rPr>
              <w:t xml:space="preserve">An implementation may use the types described in ISO 19103: </w:t>
            </w:r>
            <w:r w:rsidRPr="00B85EF4">
              <w:t>Conceptual Schema.</w:t>
            </w:r>
          </w:p>
        </w:tc>
        <w:tc>
          <w:tcPr>
            <w:tcW w:w="1350" w:type="dxa"/>
          </w:tcPr>
          <w:p w14:paraId="67F29FB3" w14:textId="379AE23A" w:rsidR="00145B24" w:rsidRPr="00B85EF4" w:rsidRDefault="00145B24" w:rsidP="00290A74">
            <w:pPr>
              <w:spacing w:before="100" w:beforeAutospacing="1" w:after="100" w:afterAutospacing="1"/>
            </w:pPr>
            <w:r w:rsidRPr="00B85EF4">
              <w:t>Attribute</w:t>
            </w:r>
          </w:p>
        </w:tc>
      </w:tr>
      <w:tr w:rsidR="00145B24" w:rsidRPr="00B85EF4" w14:paraId="238D009F" w14:textId="77777777" w:rsidTr="00290A74">
        <w:tc>
          <w:tcPr>
            <w:tcW w:w="2283" w:type="dxa"/>
          </w:tcPr>
          <w:p w14:paraId="3F652B3F" w14:textId="2940AF9F" w:rsidR="00145B24" w:rsidRPr="00B85EF4" w:rsidRDefault="00145B24" w:rsidP="00290A74">
            <w:pPr>
              <w:spacing w:before="100" w:beforeAutospacing="1" w:after="100" w:afterAutospacing="1"/>
              <w:rPr>
                <w:b/>
                <w:i/>
              </w:rPr>
            </w:pPr>
            <w:proofErr w:type="spellStart"/>
            <w:r w:rsidRPr="00B85EF4">
              <w:rPr>
                <w:rStyle w:val="Strong"/>
                <w:b w:val="0"/>
                <w:i/>
              </w:rPr>
              <w:t>accuracyStatement</w:t>
            </w:r>
            <w:proofErr w:type="spellEnd"/>
          </w:p>
        </w:tc>
        <w:tc>
          <w:tcPr>
            <w:tcW w:w="5115" w:type="dxa"/>
          </w:tcPr>
          <w:p w14:paraId="2738D3B3" w14:textId="34FFD210" w:rsidR="00145B24" w:rsidRPr="00B85EF4" w:rsidRDefault="00145B24" w:rsidP="00290A74">
            <w:pPr>
              <w:pStyle w:val="NormalWeb"/>
              <w:jc w:val="both"/>
              <w:rPr>
                <w:lang w:val="en-US"/>
              </w:rPr>
            </w:pPr>
            <w:r w:rsidRPr="00B85EF4">
              <w:t>simple statement whether the distance value agrees with the value accepted as being true.  This statement assumes that all known corrections have been applied.</w:t>
            </w:r>
            <w:r w:rsidR="00B85EF4" w:rsidRPr="00B85EF4">
              <w:t xml:space="preserve"> </w:t>
            </w:r>
            <w:r w:rsidR="00B85EF4" w:rsidRPr="00B85EF4">
              <w:rPr>
                <w:lang w:val="en-US"/>
              </w:rPr>
              <w:t xml:space="preserve">An implementation may use the types described in ISO 19103: </w:t>
            </w:r>
            <w:r w:rsidR="00B85EF4" w:rsidRPr="00B85EF4">
              <w:t>Conceptual Schema.</w:t>
            </w:r>
          </w:p>
        </w:tc>
        <w:tc>
          <w:tcPr>
            <w:tcW w:w="1350" w:type="dxa"/>
          </w:tcPr>
          <w:p w14:paraId="04FAC610" w14:textId="373FD752" w:rsidR="00145B24" w:rsidRPr="00B85EF4" w:rsidRDefault="00145B24" w:rsidP="00290A74">
            <w:pPr>
              <w:spacing w:before="100" w:beforeAutospacing="1" w:after="100" w:afterAutospacing="1"/>
            </w:pPr>
            <w:r w:rsidRPr="00B85EF4">
              <w:t>Attribute</w:t>
            </w:r>
          </w:p>
        </w:tc>
      </w:tr>
      <w:tr w:rsidR="00145B24" w:rsidRPr="008E510D" w14:paraId="6B04C9D6" w14:textId="77777777" w:rsidTr="00290A74">
        <w:tc>
          <w:tcPr>
            <w:tcW w:w="2283" w:type="dxa"/>
          </w:tcPr>
          <w:p w14:paraId="735D9F10" w14:textId="2B37F3CF" w:rsidR="00145B24" w:rsidRPr="00B85EF4" w:rsidRDefault="00145B24" w:rsidP="00290A74">
            <w:pPr>
              <w:spacing w:before="100" w:beforeAutospacing="1" w:after="100" w:afterAutospacing="1"/>
              <w:rPr>
                <w:rStyle w:val="Strong"/>
                <w:b w:val="0"/>
                <w:i/>
              </w:rPr>
            </w:pPr>
            <w:proofErr w:type="spellStart"/>
            <w:r w:rsidRPr="00B85EF4">
              <w:rPr>
                <w:rStyle w:val="Strong"/>
                <w:b w:val="0"/>
                <w:i/>
              </w:rPr>
              <w:t>precisionStatement</w:t>
            </w:r>
            <w:proofErr w:type="spellEnd"/>
          </w:p>
        </w:tc>
        <w:tc>
          <w:tcPr>
            <w:tcW w:w="5115" w:type="dxa"/>
          </w:tcPr>
          <w:p w14:paraId="69AC17B4" w14:textId="259B489B" w:rsidR="00145B24" w:rsidRPr="00B85EF4" w:rsidRDefault="00B85EF4" w:rsidP="00290A74">
            <w:pPr>
              <w:pStyle w:val="NormalWeb"/>
              <w:jc w:val="both"/>
              <w:rPr>
                <w:lang w:val="en-US"/>
              </w:rPr>
            </w:pPr>
            <w:r w:rsidRPr="00B85EF4">
              <w:t xml:space="preserve">simple statement on the smallest unit of division on the scale of measurement. </w:t>
            </w:r>
            <w:r w:rsidRPr="00B85EF4">
              <w:rPr>
                <w:lang w:val="en-US"/>
              </w:rPr>
              <w:t xml:space="preserve">An implementation may use the types described in ISO 19103: </w:t>
            </w:r>
            <w:r w:rsidRPr="00B85EF4">
              <w:t>Conceptual Schema.</w:t>
            </w:r>
          </w:p>
        </w:tc>
        <w:tc>
          <w:tcPr>
            <w:tcW w:w="1350" w:type="dxa"/>
          </w:tcPr>
          <w:p w14:paraId="14BB2846" w14:textId="27342648" w:rsidR="00145B24" w:rsidRDefault="00145B24" w:rsidP="00290A74">
            <w:pPr>
              <w:spacing w:before="100" w:beforeAutospacing="1" w:after="100" w:afterAutospacing="1"/>
            </w:pPr>
            <w:r w:rsidRPr="00B85EF4">
              <w:t>Attribute</w:t>
            </w:r>
          </w:p>
        </w:tc>
      </w:tr>
    </w:tbl>
    <w:p w14:paraId="10B66599" w14:textId="4663D035" w:rsidR="00033C57" w:rsidRPr="008E510D" w:rsidRDefault="00033C57" w:rsidP="00834E29">
      <w:pPr>
        <w:pStyle w:val="Heading2"/>
        <w:jc w:val="both"/>
      </w:pPr>
      <w:bookmarkStart w:id="177" w:name="_Toc458775752"/>
      <w:bookmarkStart w:id="178" w:name="_Toc484604400"/>
      <w:r w:rsidRPr="008E510D">
        <w:t xml:space="preserve">The Surface Hydro Feature </w:t>
      </w:r>
      <w:bookmarkEnd w:id="177"/>
      <w:r w:rsidR="00BB23DB">
        <w:t>model</w:t>
      </w:r>
      <w:bookmarkEnd w:id="178"/>
    </w:p>
    <w:p w14:paraId="40644FE3" w14:textId="0A429B95" w:rsidR="00033C57" w:rsidRDefault="00033C57" w:rsidP="00450C77">
      <w:pPr>
        <w:pStyle w:val="Normal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w:t>
      </w:r>
      <w:r w:rsidR="00D84B68">
        <w:rPr>
          <w:lang w:val="en-US"/>
        </w:rPr>
        <w:t>hydro nexuses</w:t>
      </w:r>
      <w:r w:rsidRPr="008E510D">
        <w:rPr>
          <w:lang w:val="en-US"/>
        </w:rPr>
        <w:t xml:space="preserve">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lastRenderedPageBreak/>
        <w:drawing>
          <wp:inline distT="0" distB="0" distL="0" distR="0" wp14:anchorId="7ABD305F" wp14:editId="2B45E950">
            <wp:extent cx="5486399" cy="4297356"/>
            <wp:effectExtent l="0" t="0" r="635" b="825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86399" cy="4297356"/>
                    </a:xfrm>
                    <a:prstGeom prst="rect">
                      <a:avLst/>
                    </a:prstGeom>
                    <a:noFill/>
                    <a:ln>
                      <a:noFill/>
                    </a:ln>
                  </pic:spPr>
                </pic:pic>
              </a:graphicData>
            </a:graphic>
          </wp:inline>
        </w:drawing>
      </w:r>
    </w:p>
    <w:p w14:paraId="5B3A9413" w14:textId="5B38D61B" w:rsidR="00C20518" w:rsidRDefault="00C20518" w:rsidP="00834E29">
      <w:pPr>
        <w:pStyle w:val="OGCFigure"/>
        <w:outlineLvl w:val="0"/>
      </w:pPr>
      <w:bookmarkStart w:id="179" w:name="_Ref462910552"/>
      <w:bookmarkStart w:id="180" w:name="_Toc484066574"/>
      <w:r>
        <w:t xml:space="preserve">Figure </w:t>
      </w:r>
      <w:fldSimple w:instr=" SEQ Figure \* ARABIC ">
        <w:r w:rsidR="00BC1551">
          <w:rPr>
            <w:noProof/>
          </w:rPr>
          <w:t>37</w:t>
        </w:r>
      </w:fldSimple>
      <w:bookmarkEnd w:id="179"/>
      <w:r>
        <w:t>: Surface Hydro Feature - Class Diagram</w:t>
      </w:r>
      <w:bookmarkEnd w:id="180"/>
    </w:p>
    <w:p w14:paraId="68EDDFCF" w14:textId="77777777" w:rsidR="00C20518" w:rsidRPr="008E510D" w:rsidRDefault="00C20518" w:rsidP="00546F87">
      <w:pPr>
        <w:pStyle w:val="OGCFigure"/>
      </w:pPr>
    </w:p>
    <w:p w14:paraId="63597EDF" w14:textId="4D9217F8" w:rsidR="00033C57" w:rsidRPr="008E510D" w:rsidRDefault="00033C57" w:rsidP="00450C77">
      <w:pPr>
        <w:pStyle w:val="NormalWeb"/>
        <w:jc w:val="both"/>
        <w:rPr>
          <w:lang w:val="en-US"/>
        </w:rPr>
      </w:pPr>
      <w:r w:rsidRPr="008E510D">
        <w:rPr>
          <w:lang w:val="en-US"/>
        </w:rPr>
        <w:t xml:space="preserve">The Surface Hydro Feature </w:t>
      </w:r>
      <w:r w:rsidR="00BB23DB">
        <w:rPr>
          <w:lang w:val="en-US"/>
        </w:rPr>
        <w:t>model</w:t>
      </w:r>
      <w:r w:rsidR="00BB23DB" w:rsidRPr="008E510D">
        <w:rPr>
          <w:lang w:val="en-US"/>
        </w:rPr>
        <w:t xml:space="preserve"> </w:t>
      </w:r>
      <w:r w:rsidR="00614086">
        <w:rPr>
          <w:lang w:val="en-US"/>
        </w:rPr>
        <w:t>(</w:t>
      </w:r>
      <w:r w:rsidR="00614086">
        <w:rPr>
          <w:lang w:val="en-US"/>
        </w:rPr>
        <w:fldChar w:fldCharType="begin"/>
      </w:r>
      <w:r w:rsidR="00614086">
        <w:rPr>
          <w:lang w:val="en-US"/>
        </w:rPr>
        <w:instrText xml:space="preserve"> REF _Ref462910552 \h </w:instrText>
      </w:r>
      <w:r w:rsidR="00614086">
        <w:rPr>
          <w:lang w:val="en-US"/>
        </w:rPr>
      </w:r>
      <w:r w:rsidR="00614086">
        <w:rPr>
          <w:lang w:val="en-US"/>
        </w:rPr>
        <w:fldChar w:fldCharType="separate"/>
      </w:r>
      <w:r w:rsidR="00614086">
        <w:t xml:space="preserve">Figure </w:t>
      </w:r>
      <w:r w:rsidR="00614086">
        <w:rPr>
          <w:noProof/>
        </w:rPr>
        <w:t>37</w:t>
      </w:r>
      <w:r w:rsidR="00614086">
        <w:rPr>
          <w:lang w:val="en-US"/>
        </w:rPr>
        <w:fldChar w:fldCharType="end"/>
      </w:r>
      <w:r w:rsidR="00614086">
        <w:rPr>
          <w:lang w:val="en-US"/>
        </w:rPr>
        <w:t>)</w:t>
      </w:r>
      <w:r w:rsidR="0086510B">
        <w:rPr>
          <w:lang w:val="en-US"/>
        </w:rPr>
        <w:t xml:space="preserve"> </w:t>
      </w:r>
      <w:r w:rsidRPr="008E510D">
        <w:rPr>
          <w:lang w:val="en-US"/>
        </w:rPr>
        <w:t xml:space="preserve">conceptualizes the accumulation of water on the land surface in </w:t>
      </w:r>
      <w:r w:rsidR="007735C1">
        <w:rPr>
          <w:lang w:val="en-US"/>
        </w:rPr>
        <w:t>waterbodies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t>
      </w:r>
      <w:r w:rsidR="007735C1">
        <w:rPr>
          <w:lang w:val="en-US"/>
        </w:rPr>
        <w:t>waterbody</w:t>
      </w:r>
      <w:r w:rsidRPr="008E510D">
        <w:rPr>
          <w:lang w:val="en-US"/>
        </w:rPr>
        <w:t xml:space="preserve"> type to be considered a managed reservoir</w:t>
      </w:r>
      <w:r w:rsidR="00F855AD">
        <w:rPr>
          <w:lang w:val="en-US"/>
        </w:rPr>
        <w:t xml:space="preserve"> (shown in Purple)</w:t>
      </w:r>
      <w:r w:rsidRPr="008E510D">
        <w:rPr>
          <w:lang w:val="en-US"/>
        </w:rPr>
        <w:t xml:space="preserve">. </w:t>
      </w:r>
    </w:p>
    <w:p w14:paraId="7B650ED2" w14:textId="5853ADAC" w:rsidR="00033C57" w:rsidRPr="008E510D" w:rsidRDefault="00033C57" w:rsidP="00450C77">
      <w:pPr>
        <w:pStyle w:val="NormalWeb"/>
        <w:jc w:val="both"/>
        <w:rPr>
          <w:lang w:val="en-US"/>
        </w:rPr>
      </w:pPr>
      <w:r w:rsidRPr="008E510D">
        <w:rPr>
          <w:lang w:val="en-US"/>
        </w:rPr>
        <w:t xml:space="preserve">Relying on a conceptual separation of </w:t>
      </w:r>
      <w:r w:rsidR="007735C1">
        <w:rPr>
          <w:lang w:val="en-US"/>
        </w:rPr>
        <w:t>waterbody</w:t>
      </w:r>
      <w:r w:rsidRPr="008E510D">
        <w:rPr>
          <w:lang w:val="en-US"/>
        </w:rPr>
        <w:t xml:space="preserve">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t>
      </w:r>
      <w:r w:rsidR="007735C1">
        <w:rPr>
          <w:lang w:val="en-US"/>
        </w:rPr>
        <w:t>waterbodies</w:t>
      </w:r>
      <w:r w:rsidRPr="008E510D">
        <w:rPr>
          <w:lang w:val="en-US"/>
        </w:rPr>
        <w:t xml:space="preserve">, the channel network can be used as the connecting system. </w:t>
      </w:r>
    </w:p>
    <w:p w14:paraId="6EF67803" w14:textId="6A6F32BD" w:rsidR="00033C57" w:rsidRPr="008E510D" w:rsidRDefault="00033C57" w:rsidP="00450C77">
      <w:pPr>
        <w:pStyle w:val="NormalWeb"/>
        <w:jc w:val="both"/>
        <w:rPr>
          <w:lang w:val="en-US"/>
        </w:rPr>
      </w:pPr>
      <w:r w:rsidRPr="008E510D">
        <w:rPr>
          <w:lang w:val="en-US"/>
        </w:rPr>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007735C1">
        <w:rPr>
          <w:lang w:val="en-US"/>
        </w:rPr>
        <w:t>waterbodies</w:t>
      </w:r>
      <w:r w:rsidRPr="008E510D">
        <w:rPr>
          <w:lang w:val="en-US"/>
        </w:rPr>
        <w:t>.</w:t>
      </w:r>
    </w:p>
    <w:p w14:paraId="0066F052" w14:textId="14562FCE" w:rsidR="00033C57" w:rsidRPr="008E510D" w:rsidRDefault="00033C57" w:rsidP="00450C77">
      <w:pPr>
        <w:pStyle w:val="NormalWeb"/>
        <w:jc w:val="both"/>
        <w:rPr>
          <w:lang w:val="en-US"/>
        </w:rPr>
      </w:pPr>
      <w:r w:rsidRPr="008E510D">
        <w:rPr>
          <w:lang w:val="en-US"/>
        </w:rPr>
        <w:lastRenderedPageBreak/>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614086" w:rsidRPr="008E510D">
        <w:t xml:space="preserve">Figure </w:t>
      </w:r>
      <w:r w:rsidR="00614086">
        <w:rPr>
          <w:noProof/>
        </w:rPr>
        <w:t>38</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0F10738B">
            <wp:extent cx="4126093" cy="3027044"/>
            <wp:effectExtent l="0" t="0" r="8255" b="254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126093" cy="3027044"/>
                    </a:xfrm>
                    <a:prstGeom prst="rect">
                      <a:avLst/>
                    </a:prstGeom>
                    <a:noFill/>
                    <a:ln>
                      <a:noFill/>
                    </a:ln>
                  </pic:spPr>
                </pic:pic>
              </a:graphicData>
            </a:graphic>
          </wp:inline>
        </w:drawing>
      </w:r>
    </w:p>
    <w:p w14:paraId="6A8D5D67" w14:textId="48A4C407" w:rsidR="00A30056" w:rsidRPr="008E510D" w:rsidRDefault="00033C57" w:rsidP="00834E29">
      <w:pPr>
        <w:pStyle w:val="OGCFigure"/>
        <w:outlineLvl w:val="0"/>
      </w:pPr>
      <w:bookmarkStart w:id="181" w:name="_Ref462837235"/>
      <w:bookmarkStart w:id="182" w:name="_Toc484066575"/>
      <w:r w:rsidRPr="008E510D">
        <w:t xml:space="preserve">Figure </w:t>
      </w:r>
      <w:fldSimple w:instr=" SEQ Figure \* ARABIC ">
        <w:r w:rsidR="00BC1551">
          <w:rPr>
            <w:noProof/>
          </w:rPr>
          <w:t>38</w:t>
        </w:r>
      </w:fldSimple>
      <w:bookmarkEnd w:id="181"/>
      <w:r w:rsidRPr="008E510D">
        <w:t>: Surface Hydro Feature - dependencies</w:t>
      </w:r>
      <w:bookmarkEnd w:id="182"/>
    </w:p>
    <w:p w14:paraId="1FCCEC1F" w14:textId="61C248B0" w:rsidR="00033C57" w:rsidRPr="008E510D" w:rsidRDefault="00033C57" w:rsidP="00834E29">
      <w:pPr>
        <w:pStyle w:val="Heading3"/>
        <w:jc w:val="both"/>
      </w:pPr>
      <w:bookmarkStart w:id="183" w:name="_Toc458775753"/>
      <w:bookmarkStart w:id="184" w:name="_Toc484604401"/>
      <w:r w:rsidRPr="008E510D">
        <w:t>The Channel Network model</w:t>
      </w:r>
      <w:bookmarkEnd w:id="183"/>
      <w:bookmarkEnd w:id="184"/>
    </w:p>
    <w:p w14:paraId="1480CFDA" w14:textId="1C07D373" w:rsidR="009C6627" w:rsidRDefault="00033C57" w:rsidP="00450C77">
      <w:pPr>
        <w:pStyle w:val="NormalWeb"/>
        <w:jc w:val="both"/>
        <w:rPr>
          <w:lang w:val="en-US"/>
        </w:rPr>
      </w:pPr>
      <w:r w:rsidRPr="008E510D">
        <w:rPr>
          <w:lang w:val="en-US"/>
        </w:rPr>
        <w:t xml:space="preserve">The Channel Network model defines a network of connected depressions and channels which, </w:t>
      </w:r>
      <w:r w:rsidR="00465DF6">
        <w:rPr>
          <w:lang w:val="en-US"/>
        </w:rPr>
        <w:t>in its entirety, can realize a</w:t>
      </w:r>
      <w:r w:rsidRPr="008E510D">
        <w:rPr>
          <w:lang w:val="en-US"/>
        </w:rPr>
        <w:t xml:space="preserve">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614086">
        <w:t xml:space="preserve">Figure </w:t>
      </w:r>
      <w:r w:rsidR="00614086">
        <w:rPr>
          <w:noProof/>
        </w:rPr>
        <w:t>39</w:t>
      </w:r>
      <w:r w:rsidR="001B5AD0">
        <w:rPr>
          <w:lang w:val="en-US"/>
        </w:rPr>
        <w:fldChar w:fldCharType="end"/>
      </w:r>
      <w:r w:rsidR="00874BCD">
        <w:rPr>
          <w:lang w:val="en-US"/>
        </w:rPr>
        <w:t>)</w:t>
      </w:r>
      <w:r w:rsidRPr="008E510D">
        <w:rPr>
          <w:lang w:val="en-US"/>
        </w:rPr>
        <w:t>. Usually this is a network of linear flowpaths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lastRenderedPageBreak/>
        <w:drawing>
          <wp:inline distT="0" distB="0" distL="0" distR="0" wp14:anchorId="0B77D697" wp14:editId="387A5E44">
            <wp:extent cx="5486399" cy="4690381"/>
            <wp:effectExtent l="0" t="0" r="635"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399" cy="4690381"/>
                    </a:xfrm>
                    <a:prstGeom prst="rect">
                      <a:avLst/>
                    </a:prstGeom>
                    <a:noFill/>
                    <a:ln>
                      <a:noFill/>
                    </a:ln>
                  </pic:spPr>
                </pic:pic>
              </a:graphicData>
            </a:graphic>
          </wp:inline>
        </w:drawing>
      </w:r>
    </w:p>
    <w:p w14:paraId="62B638E8" w14:textId="558A615B" w:rsidR="00C20518" w:rsidRPr="008E510D" w:rsidRDefault="00C20518" w:rsidP="00834E29">
      <w:pPr>
        <w:pStyle w:val="OGCFigure"/>
        <w:outlineLvl w:val="0"/>
      </w:pPr>
      <w:bookmarkStart w:id="185" w:name="_Ref462910572"/>
      <w:bookmarkStart w:id="186" w:name="_Toc484066576"/>
      <w:r>
        <w:t xml:space="preserve">Figure </w:t>
      </w:r>
      <w:fldSimple w:instr=" SEQ Figure \* ARABIC ">
        <w:r w:rsidR="00BC1551">
          <w:rPr>
            <w:noProof/>
          </w:rPr>
          <w:t>39</w:t>
        </w:r>
      </w:fldSimple>
      <w:bookmarkEnd w:id="185"/>
      <w:r>
        <w:t xml:space="preserve">: </w:t>
      </w:r>
      <w:r w:rsidRPr="009E4992">
        <w:t>Channel Network realizing the catchment (UML class diagram</w:t>
      </w:r>
      <w:r>
        <w:t>)</w:t>
      </w:r>
      <w:bookmarkEnd w:id="186"/>
    </w:p>
    <w:p w14:paraId="23651F35" w14:textId="2657BD0C" w:rsidR="0029760E" w:rsidRPr="0029760E" w:rsidRDefault="0029760E" w:rsidP="0029760E">
      <w:pPr>
        <w:pStyle w:val="Caption"/>
        <w:jc w:val="both"/>
        <w:rPr>
          <w:lang w:val="en-US"/>
        </w:rPr>
      </w:pPr>
    </w:p>
    <w:p w14:paraId="4B5A99F1" w14:textId="4D10DCEC" w:rsidR="00033C57" w:rsidRPr="008E510D" w:rsidRDefault="00033C57" w:rsidP="00450C77">
      <w:pPr>
        <w:pStyle w:val="NormalWeb"/>
        <w:jc w:val="both"/>
        <w:rPr>
          <w:lang w:val="en-US"/>
        </w:rPr>
      </w:pPr>
      <w:r w:rsidRPr="008E510D">
        <w:rPr>
          <w:lang w:val="en-US"/>
        </w:rPr>
        <w:t>The channel network is defined independent of the hydrographic network. This separates the concerns of hydraulics, focused on the analysis and design of channels and conduits, from the concerns of hydrology, focused on the occurrence and movement of water over land an</w:t>
      </w:r>
      <w:r w:rsidR="00465DF6">
        <w:rPr>
          <w:lang w:val="en-US"/>
        </w:rPr>
        <w:t xml:space="preserve">d in </w:t>
      </w:r>
      <w:r w:rsidR="007735C1">
        <w:rPr>
          <w:lang w:val="en-US"/>
        </w:rPr>
        <w:t>waterbodies</w:t>
      </w:r>
      <w:r w:rsidR="00465DF6">
        <w:rPr>
          <w:lang w:val="en-US"/>
        </w:rPr>
        <w:t>. It allows a</w:t>
      </w:r>
      <w:r w:rsidRPr="008E510D">
        <w:rPr>
          <w:lang w:val="en-US"/>
        </w:rPr>
        <w:t xml:space="preserve"> catchment to be realized as a network of connected channels and depressions, regardless of </w:t>
      </w:r>
      <w:r w:rsidR="00D3414C">
        <w:rPr>
          <w:lang w:val="en-US"/>
        </w:rPr>
        <w:t xml:space="preserve">whether or not </w:t>
      </w:r>
      <w:r w:rsidRPr="008E510D">
        <w:rPr>
          <w:lang w:val="en-US"/>
        </w:rPr>
        <w:t xml:space="preserve">water is contained </w:t>
      </w:r>
      <w:r w:rsidR="00D3414C">
        <w:rPr>
          <w:lang w:val="en-US"/>
        </w:rPr>
        <w:t>in them</w:t>
      </w:r>
      <w:r w:rsidRPr="008E510D">
        <w:rPr>
          <w:lang w:val="en-US"/>
        </w:rPr>
        <w:t xml:space="preserve">. </w:t>
      </w:r>
    </w:p>
    <w:p w14:paraId="6DD08E09" w14:textId="1215740E" w:rsidR="00033C57" w:rsidRDefault="00033C57" w:rsidP="00450C77">
      <w:pPr>
        <w:pStyle w:val="NormalWeb"/>
        <w:jc w:val="both"/>
        <w:rPr>
          <w:lang w:val="en-US"/>
        </w:rPr>
      </w:pPr>
      <w:r w:rsidRPr="008E510D">
        <w:rPr>
          <w:lang w:val="en-US"/>
        </w:rPr>
        <w:t xml:space="preserve">A single depression or channel may realize the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614086">
        <w:t xml:space="preserve">Figure </w:t>
      </w:r>
      <w:r w:rsidR="00614086">
        <w:rPr>
          <w:noProof/>
        </w:rPr>
        <w:t>39</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w:t>
      </w:r>
      <w:r w:rsidR="00D84B68">
        <w:rPr>
          <w:lang w:val="en-US"/>
        </w:rPr>
        <w:t>hydro nexus</w:t>
      </w:r>
      <w:r w:rsidR="00D84B68" w:rsidRPr="008E510D">
        <w:rPr>
          <w:lang w:val="en-US"/>
        </w:rPr>
        <w:t xml:space="preserve"> </w:t>
      </w:r>
      <w:r w:rsidRPr="008E510D">
        <w:rPr>
          <w:lang w:val="en-US"/>
        </w:rPr>
        <w:t xml:space="preserve">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614086">
        <w:t xml:space="preserve">Figure </w:t>
      </w:r>
      <w:r w:rsidR="00614086">
        <w:rPr>
          <w:noProof/>
        </w:rPr>
        <w:t>40</w:t>
      </w:r>
      <w:r w:rsidR="00874BC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5A0301E4" w14:textId="77777777" w:rsidR="00C20518" w:rsidRDefault="00C20518" w:rsidP="00C20518">
      <w:pPr>
        <w:pStyle w:val="OGCFigure"/>
      </w:pPr>
      <w:r>
        <w:rPr>
          <w:noProof/>
        </w:rPr>
        <w:lastRenderedPageBreak/>
        <w:drawing>
          <wp:inline distT="0" distB="0" distL="0" distR="0" wp14:anchorId="402A6000" wp14:editId="766038C7">
            <wp:extent cx="5457843" cy="5191774"/>
            <wp:effectExtent l="0" t="0" r="9525" b="889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57843" cy="5191774"/>
                    </a:xfrm>
                    <a:prstGeom prst="rect">
                      <a:avLst/>
                    </a:prstGeom>
                    <a:noFill/>
                    <a:ln>
                      <a:noFill/>
                    </a:ln>
                  </pic:spPr>
                </pic:pic>
              </a:graphicData>
            </a:graphic>
          </wp:inline>
        </w:drawing>
      </w:r>
    </w:p>
    <w:p w14:paraId="529406B8" w14:textId="239621F4" w:rsidR="00C20518" w:rsidRPr="008E510D" w:rsidRDefault="00C20518" w:rsidP="00834E29">
      <w:pPr>
        <w:pStyle w:val="OGCFigure"/>
        <w:outlineLvl w:val="0"/>
      </w:pPr>
      <w:bookmarkStart w:id="187" w:name="_Ref462910606"/>
      <w:bookmarkStart w:id="188" w:name="_Toc484066577"/>
      <w:r>
        <w:t xml:space="preserve">Figure </w:t>
      </w:r>
      <w:fldSimple w:instr=" SEQ Figure \* ARABIC ">
        <w:r w:rsidR="00BC1551">
          <w:rPr>
            <w:noProof/>
          </w:rPr>
          <w:t>40</w:t>
        </w:r>
      </w:fldSimple>
      <w:bookmarkEnd w:id="187"/>
      <w:r>
        <w:t xml:space="preserve">: </w:t>
      </w:r>
      <w:r w:rsidRPr="009E4992">
        <w:t xml:space="preserve">Depression and Channel realizing the </w:t>
      </w:r>
      <w:r w:rsidR="003C1959">
        <w:t>hydro nexus</w:t>
      </w:r>
      <w:r w:rsidR="003C1959" w:rsidRPr="009E4992">
        <w:t xml:space="preserve"> </w:t>
      </w:r>
      <w:r w:rsidRPr="009E4992">
        <w:t>(UML class diagram</w:t>
      </w:r>
      <w:r>
        <w:t>)</w:t>
      </w:r>
      <w:bookmarkEnd w:id="188"/>
    </w:p>
    <w:p w14:paraId="580B87D6" w14:textId="1E3C517D" w:rsidR="006119FB" w:rsidRPr="006119FB" w:rsidRDefault="006119FB" w:rsidP="0006438B">
      <w:pPr>
        <w:pStyle w:val="OGCFigure"/>
      </w:pPr>
    </w:p>
    <w:p w14:paraId="72079C1D" w14:textId="479B3E7F" w:rsidR="00033C57" w:rsidRPr="008E510D" w:rsidRDefault="00033C57" w:rsidP="00834E29">
      <w:pPr>
        <w:pStyle w:val="Heading4"/>
        <w:jc w:val="both"/>
      </w:pPr>
      <w:r w:rsidRPr="008E510D">
        <w:t>Channel Network</w:t>
      </w:r>
    </w:p>
    <w:p w14:paraId="28FCEDBC" w14:textId="4F7D2FEA"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w:t>
      </w:r>
      <w:r w:rsidR="004E5406">
        <w:rPr>
          <w:lang w:val="en-US"/>
        </w:rPr>
        <w:t xml:space="preserve">drainage pattern. This allows </w:t>
      </w:r>
      <w:r w:rsidRPr="008E510D">
        <w:rPr>
          <w:lang w:val="en-US"/>
        </w:rPr>
        <w:t>represent</w:t>
      </w:r>
      <w:r w:rsidR="004E5406">
        <w:rPr>
          <w:lang w:val="en-US"/>
        </w:rPr>
        <w:t>ation of</w:t>
      </w:r>
      <w:r w:rsidRPr="008E510D">
        <w:rPr>
          <w:lang w:val="en-US"/>
        </w:rPr>
        <w:t xml:space="preserve"> the network, even if logically connected features </w:t>
      </w:r>
      <w:r w:rsidR="004E5406">
        <w:rPr>
          <w:lang w:val="en-US"/>
        </w:rPr>
        <w:t>are not</w:t>
      </w:r>
      <w:r w:rsidRPr="008E510D">
        <w:rPr>
          <w:lang w:val="en-US"/>
        </w:rPr>
        <w:t xml:space="preserve"> connected at the representation level. If the realized catchment is connected with other catchments via </w:t>
      </w:r>
      <w:r w:rsidR="00D84B68">
        <w:rPr>
          <w:lang w:val="en-US"/>
        </w:rPr>
        <w:t>hydro nexuses</w:t>
      </w:r>
      <w:r w:rsidRPr="008E510D">
        <w:rPr>
          <w:lang w:val="en-US"/>
        </w:rPr>
        <w:t xml:space="preserve">, the channel network is considered connected to the channel network realizing these catchments. </w:t>
      </w:r>
    </w:p>
    <w:p w14:paraId="0A39200A" w14:textId="523D5C50" w:rsidR="00033C57" w:rsidRDefault="00033C57" w:rsidP="00450C77">
      <w:pPr>
        <w:pStyle w:val="NormalWeb"/>
        <w:jc w:val="both"/>
        <w:rPr>
          <w:lang w:val="en-US"/>
        </w:rPr>
      </w:pPr>
      <w:proofErr w:type="spellStart"/>
      <w:r w:rsidRPr="008E510D">
        <w:rPr>
          <w:lang w:val="en-US"/>
        </w:rPr>
        <w:t>HY_ChannelNetwork</w:t>
      </w:r>
      <w:proofErr w:type="spellEnd"/>
      <w:r w:rsidRPr="008E510D">
        <w:rPr>
          <w:lang w:val="en-US"/>
        </w:rPr>
        <w:t xml:space="preserve"> </w:t>
      </w:r>
      <w:r w:rsidR="00734730">
        <w:rPr>
          <w:lang w:val="en-US"/>
        </w:rPr>
        <w:t>has</w:t>
      </w:r>
      <w:r w:rsidRPr="008E510D">
        <w:rPr>
          <w:lang w:val="en-US"/>
        </w:rPr>
        <w:t xml:space="preserve"> </w:t>
      </w:r>
      <w:proofErr w:type="spellStart"/>
      <w:r w:rsidRPr="008E510D">
        <w:rPr>
          <w:rStyle w:val="Emphasis"/>
          <w:lang w:val="en-US"/>
        </w:rPr>
        <w:t>surfaceDepression</w:t>
      </w:r>
      <w:proofErr w:type="spellEnd"/>
      <w:r w:rsidRPr="008E510D">
        <w:rPr>
          <w:lang w:val="en-US"/>
        </w:rPr>
        <w:t xml:space="preserve"> and </w:t>
      </w:r>
      <w:proofErr w:type="spellStart"/>
      <w:r w:rsidRPr="008E510D">
        <w:rPr>
          <w:rStyle w:val="Emphasis"/>
          <w:lang w:val="en-US"/>
        </w:rPr>
        <w:t>surfaceChannel</w:t>
      </w:r>
      <w:proofErr w:type="spellEnd"/>
      <w:r w:rsidR="00734730">
        <w:rPr>
          <w:rStyle w:val="Emphasis"/>
          <w:lang w:val="en-US"/>
        </w:rPr>
        <w:t xml:space="preserve"> </w:t>
      </w:r>
      <w:r w:rsidR="00734730">
        <w:rPr>
          <w:rStyle w:val="Emphasis"/>
          <w:i w:val="0"/>
          <w:lang w:val="en-US"/>
        </w:rPr>
        <w:t>associations</w:t>
      </w:r>
      <w:r w:rsidRPr="008E510D">
        <w:rPr>
          <w:lang w:val="en-US"/>
        </w:rPr>
        <w:t xml:space="preserve">, and carries a </w:t>
      </w:r>
      <w:proofErr w:type="spellStart"/>
      <w:r w:rsidRPr="008E510D">
        <w:rPr>
          <w:rStyle w:val="Emphasis"/>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r w:rsidR="00BC4CBD" w:rsidRPr="00BC4CBD">
        <w:rPr>
          <w:i/>
          <w:lang w:val="en-US"/>
        </w:rPr>
        <w:t>shape</w:t>
      </w:r>
      <w:r w:rsidR="004E5406">
        <w:rPr>
          <w:lang w:val="en-US"/>
        </w:rPr>
        <w:t xml:space="preserve"> attribute</w:t>
      </w:r>
      <w:r w:rsidR="00BC4CBD">
        <w:rPr>
          <w:lang w:val="en-US"/>
        </w:rPr>
        <w:t>, the</w:t>
      </w:r>
      <w:r w:rsidR="009C30E5">
        <w:rPr>
          <w:lang w:val="en-US"/>
        </w:rPr>
        <w:t xml:space="preserve"> </w:t>
      </w:r>
      <w:proofErr w:type="spellStart"/>
      <w:r w:rsidR="00BC4CBD">
        <w:rPr>
          <w:rStyle w:val="Emphasis"/>
          <w:lang w:val="en-US"/>
        </w:rPr>
        <w:t>realized</w:t>
      </w:r>
      <w:r w:rsidR="00BC4CBD" w:rsidRPr="008E510D">
        <w:rPr>
          <w:rStyle w:val="Emphasis"/>
          <w:lang w:val="en-US"/>
        </w:rPr>
        <w:t>Catchment</w:t>
      </w:r>
      <w:proofErr w:type="spellEnd"/>
      <w:r w:rsidR="00BC4CBD">
        <w:rPr>
          <w:lang w:val="en-US"/>
        </w:rPr>
        <w:t xml:space="preserve"> association </w:t>
      </w:r>
      <w:r w:rsidR="00403615" w:rsidRPr="008E510D">
        <w:rPr>
          <w:lang w:val="en-US"/>
        </w:rPr>
        <w:t>as</w:t>
      </w:r>
      <w:r w:rsidRPr="008E510D">
        <w:rPr>
          <w:lang w:val="en-US"/>
        </w:rPr>
        <w:t xml:space="preserve"> well as </w:t>
      </w:r>
      <w:proofErr w:type="spellStart"/>
      <w:r w:rsidR="00BC4CBD" w:rsidRPr="00BC4CBD">
        <w:rPr>
          <w:i/>
          <w:lang w:val="en-US"/>
        </w:rPr>
        <w:t>flowpath</w:t>
      </w:r>
      <w:proofErr w:type="spellEnd"/>
      <w:r w:rsidR="00BC4CBD">
        <w:rPr>
          <w:lang w:val="en-US"/>
        </w:rPr>
        <w:t xml:space="preserve">, </w:t>
      </w:r>
      <w:proofErr w:type="spellStart"/>
      <w:r w:rsidR="009C30E5" w:rsidRPr="008E510D">
        <w:rPr>
          <w:rStyle w:val="Emphasis"/>
          <w:lang w:val="en-US"/>
        </w:rPr>
        <w:t>catchment</w:t>
      </w:r>
      <w:r w:rsidR="009C30E5">
        <w:rPr>
          <w:rStyle w:val="Emphasis"/>
          <w:lang w:val="en-US"/>
        </w:rPr>
        <w:t>Divide</w:t>
      </w:r>
      <w:proofErr w:type="spellEnd"/>
      <w:r w:rsidR="009C30E5" w:rsidRPr="008E510D">
        <w:rPr>
          <w:lang w:val="en-US"/>
        </w:rPr>
        <w:t xml:space="preserve"> </w:t>
      </w:r>
      <w:r w:rsidRPr="008E510D">
        <w:rPr>
          <w:lang w:val="en-US"/>
        </w:rPr>
        <w:t xml:space="preserve">and </w:t>
      </w:r>
      <w:proofErr w:type="spellStart"/>
      <w:r w:rsidRPr="008E510D">
        <w:rPr>
          <w:rStyle w:val="Emphasis"/>
          <w:lang w:val="en-US"/>
        </w:rPr>
        <w:lastRenderedPageBreak/>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Emphasis"/>
          <w:lang w:val="en-US"/>
        </w:rPr>
        <w:t>channel</w:t>
      </w:r>
      <w:r w:rsidR="00585BA6">
        <w:rPr>
          <w:rStyle w:val="Emphasis"/>
          <w:lang w:val="en-US"/>
        </w:rPr>
        <w:t>-</w:t>
      </w:r>
      <w:r w:rsidR="009C30E5">
        <w:rPr>
          <w:rStyle w:val="Emphasis"/>
          <w:lang w:val="en-US"/>
        </w:rPr>
        <w:t>flow</w:t>
      </w:r>
      <w:r w:rsidRPr="008E510D">
        <w:rPr>
          <w:rStyle w:val="Emphasis"/>
          <w:lang w:val="en-US"/>
        </w:rPr>
        <w:t>path</w:t>
      </w:r>
      <w:r w:rsidRPr="008E510D">
        <w:rPr>
          <w:lang w:val="en-US"/>
        </w:rPr>
        <w:t xml:space="preserve"> constraint </w:t>
      </w:r>
      <w:r w:rsidR="009C30E5">
        <w:rPr>
          <w:lang w:val="en-US"/>
        </w:rPr>
        <w:t xml:space="preserve">is </w:t>
      </w:r>
      <w:r w:rsidR="00371ADB">
        <w:rPr>
          <w:lang w:val="en-US"/>
        </w:rPr>
        <w:t xml:space="preserve">defined to support the recognition of </w:t>
      </w:r>
      <w:r w:rsidR="009C30E5">
        <w:rPr>
          <w:lang w:val="en-US"/>
        </w:rPr>
        <w:t xml:space="preserve">the </w:t>
      </w:r>
      <w:r w:rsidR="00371ADB">
        <w:rPr>
          <w:lang w:val="en-US"/>
        </w:rPr>
        <w:t>channel as flowpath realizing the catchment.</w:t>
      </w:r>
      <w:r w:rsidRPr="008E510D">
        <w:rPr>
          <w:lang w:val="en-US"/>
        </w:rPr>
        <w:t xml:space="preserve"> </w:t>
      </w:r>
    </w:p>
    <w:p w14:paraId="09587F39" w14:textId="7A63F34B" w:rsidR="00FD18CE" w:rsidRDefault="00FD18CE" w:rsidP="00C66441">
      <w:pPr>
        <w:pStyle w:val="OGCtableheader"/>
      </w:pPr>
      <w:bookmarkStart w:id="189" w:name="_Toc484066598"/>
      <w:r>
        <w:t xml:space="preserve">Table </w:t>
      </w:r>
      <w:fldSimple w:instr=" SEQ Table \* ARABIC ">
        <w:r w:rsidR="000D41B1">
          <w:rPr>
            <w:noProof/>
          </w:rPr>
          <w:t>16</w:t>
        </w:r>
      </w:fldSimple>
      <w:r>
        <w:t xml:space="preserve">: </w:t>
      </w:r>
      <w:proofErr w:type="spellStart"/>
      <w:r>
        <w:t>HY_</w:t>
      </w:r>
      <w:r w:rsidR="006C5C45" w:rsidRPr="008E510D">
        <w:t>ChannelNetwork</w:t>
      </w:r>
      <w:bookmarkEnd w:id="189"/>
      <w:proofErr w:type="spellEnd"/>
    </w:p>
    <w:tbl>
      <w:tblPr>
        <w:tblStyle w:val="TableGrid"/>
        <w:tblW w:w="0" w:type="auto"/>
        <w:tblLook w:val="04A0" w:firstRow="1" w:lastRow="0" w:firstColumn="1" w:lastColumn="0" w:noHBand="0" w:noVBand="1"/>
      </w:tblPr>
      <w:tblGrid>
        <w:gridCol w:w="2283"/>
        <w:gridCol w:w="5115"/>
        <w:gridCol w:w="1350"/>
      </w:tblGrid>
      <w:tr w:rsidR="00FD18CE" w:rsidRPr="008E510D" w14:paraId="212F5BE6" w14:textId="77777777" w:rsidTr="006D0E8F">
        <w:tc>
          <w:tcPr>
            <w:tcW w:w="2283" w:type="dxa"/>
            <w:hideMark/>
          </w:tcPr>
          <w:p w14:paraId="23155053" w14:textId="77777777" w:rsidR="00FD18CE" w:rsidRPr="008E510D" w:rsidRDefault="00FD18CE" w:rsidP="006D0E8F">
            <w:pPr>
              <w:spacing w:before="100" w:beforeAutospacing="1" w:after="100" w:afterAutospacing="1"/>
              <w:jc w:val="both"/>
              <w:rPr>
                <w:b/>
                <w:bCs/>
              </w:rPr>
            </w:pPr>
            <w:r>
              <w:rPr>
                <w:b/>
                <w:bCs/>
              </w:rPr>
              <w:t>Property</w:t>
            </w:r>
          </w:p>
        </w:tc>
        <w:tc>
          <w:tcPr>
            <w:tcW w:w="5115" w:type="dxa"/>
            <w:hideMark/>
          </w:tcPr>
          <w:p w14:paraId="03B756D9" w14:textId="77777777" w:rsidR="00FD18CE" w:rsidRPr="008E510D" w:rsidRDefault="00FD18C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B8B7C61" w14:textId="77777777" w:rsidR="00FD18CE" w:rsidRPr="008E510D" w:rsidRDefault="00FD18CE" w:rsidP="006D0E8F">
            <w:pPr>
              <w:spacing w:before="100" w:beforeAutospacing="1" w:after="100" w:afterAutospacing="1"/>
              <w:jc w:val="both"/>
              <w:rPr>
                <w:b/>
                <w:bCs/>
              </w:rPr>
            </w:pPr>
            <w:r>
              <w:rPr>
                <w:b/>
                <w:bCs/>
              </w:rPr>
              <w:t>Relation</w:t>
            </w:r>
          </w:p>
        </w:tc>
      </w:tr>
      <w:tr w:rsidR="00FD18CE" w:rsidRPr="008E510D" w14:paraId="192D9279" w14:textId="77777777" w:rsidTr="006D0E8F">
        <w:tc>
          <w:tcPr>
            <w:tcW w:w="2283" w:type="dxa"/>
            <w:hideMark/>
          </w:tcPr>
          <w:p w14:paraId="27DFCC14" w14:textId="040039A5" w:rsidR="00FD18CE" w:rsidRPr="006C5C45" w:rsidRDefault="00FD18CE" w:rsidP="00FD18CE">
            <w:pPr>
              <w:spacing w:before="100" w:beforeAutospacing="1" w:after="100" w:afterAutospacing="1"/>
              <w:rPr>
                <w:b/>
                <w:i/>
              </w:rPr>
            </w:pPr>
            <w:proofErr w:type="spellStart"/>
            <w:r w:rsidRPr="006C5C45">
              <w:rPr>
                <w:rStyle w:val="Strong"/>
                <w:b w:val="0"/>
                <w:i/>
              </w:rPr>
              <w:t>drainagePattern</w:t>
            </w:r>
            <w:proofErr w:type="spellEnd"/>
            <w:r w:rsidRPr="006C5C45">
              <w:rPr>
                <w:b/>
                <w:i/>
              </w:rPr>
              <w:t xml:space="preserve"> </w:t>
            </w:r>
          </w:p>
        </w:tc>
        <w:tc>
          <w:tcPr>
            <w:tcW w:w="5115" w:type="dxa"/>
            <w:hideMark/>
          </w:tcPr>
          <w:p w14:paraId="6696A391" w14:textId="2F88ED2D" w:rsidR="00FD18CE" w:rsidRPr="004F45EA" w:rsidRDefault="00FD18CE" w:rsidP="00FD18CE">
            <w:pPr>
              <w:pStyle w:val="NormalWeb"/>
              <w:jc w:val="both"/>
              <w:rPr>
                <w:lang w:val="en-US"/>
              </w:rPr>
            </w:pPr>
            <w:r w:rsidRPr="008E510D">
              <w:rPr>
                <w:lang w:val="en-US"/>
              </w:rPr>
              <w:t xml:space="preserve">drainage pattern. </w:t>
            </w:r>
            <w:r w:rsidRPr="00403615">
              <w:rPr>
                <w:lang w:val="en-US"/>
              </w:rPr>
              <w:t xml:space="preserve">An implementation may use a term from the </w:t>
            </w:r>
            <w:proofErr w:type="spellStart"/>
            <w:r w:rsidRPr="00403615">
              <w:rPr>
                <w:lang w:val="en-US"/>
              </w:rPr>
              <w:t>HY_DrainagePattern</w:t>
            </w:r>
            <w:proofErr w:type="spellEnd"/>
            <w:r w:rsidRPr="00403615">
              <w:rPr>
                <w:lang w:val="en-US"/>
              </w:rPr>
              <w:t xml:space="preserve"> code list. Note that alternative code lists may be used but should be related to the terms in Annex B.3 using an appropriate formalism.</w:t>
            </w:r>
            <w:r w:rsidRPr="008E510D">
              <w:rPr>
                <w:lang w:val="en-US"/>
              </w:rPr>
              <w:t xml:space="preserve"> </w:t>
            </w:r>
          </w:p>
        </w:tc>
        <w:tc>
          <w:tcPr>
            <w:tcW w:w="1350" w:type="dxa"/>
            <w:hideMark/>
          </w:tcPr>
          <w:p w14:paraId="3C0DD315" w14:textId="42E4C5FE" w:rsidR="00FD18CE" w:rsidRDefault="00FD18CE" w:rsidP="00FD18CE">
            <w:pPr>
              <w:spacing w:before="100" w:beforeAutospacing="1" w:after="100" w:afterAutospacing="1"/>
            </w:pPr>
            <w:r>
              <w:t>Attribute</w:t>
            </w:r>
          </w:p>
          <w:p w14:paraId="7967AB8F" w14:textId="77777777" w:rsidR="00FD18CE" w:rsidRPr="008148EC" w:rsidRDefault="00FD18CE" w:rsidP="00FD18CE">
            <w:pPr>
              <w:spacing w:before="100" w:beforeAutospacing="1" w:after="100" w:afterAutospacing="1"/>
            </w:pPr>
          </w:p>
        </w:tc>
      </w:tr>
      <w:tr w:rsidR="00FD18CE" w:rsidRPr="008E510D" w14:paraId="19508335" w14:textId="77777777" w:rsidTr="006D0E8F">
        <w:tc>
          <w:tcPr>
            <w:tcW w:w="2283" w:type="dxa"/>
          </w:tcPr>
          <w:p w14:paraId="0458F9D0" w14:textId="48DD709F" w:rsidR="00FD18CE" w:rsidRPr="006C5C45" w:rsidRDefault="00FD18CE" w:rsidP="00FD18CE">
            <w:pPr>
              <w:spacing w:before="100" w:beforeAutospacing="1" w:after="100" w:afterAutospacing="1"/>
              <w:rPr>
                <w:b/>
                <w:i/>
              </w:rPr>
            </w:pPr>
            <w:proofErr w:type="spellStart"/>
            <w:r w:rsidRPr="006C5C45">
              <w:rPr>
                <w:rStyle w:val="Strong"/>
                <w:b w:val="0"/>
                <w:i/>
              </w:rPr>
              <w:t>surfaceDepression</w:t>
            </w:r>
            <w:proofErr w:type="spellEnd"/>
          </w:p>
        </w:tc>
        <w:tc>
          <w:tcPr>
            <w:tcW w:w="5115" w:type="dxa"/>
          </w:tcPr>
          <w:p w14:paraId="64744979" w14:textId="664DE4F6" w:rsidR="00FD18CE" w:rsidRPr="006C5C45" w:rsidRDefault="00FD18CE" w:rsidP="00465DF6">
            <w:pPr>
              <w:pStyle w:val="NormalWeb"/>
              <w:jc w:val="both"/>
              <w:rPr>
                <w:lang w:val="en-US"/>
              </w:rPr>
            </w:pPr>
            <w:r w:rsidRPr="008E510D">
              <w:rPr>
                <w:lang w:val="en-US"/>
              </w:rPr>
              <w:t xml:space="preserve">depression </w:t>
            </w:r>
            <w:r>
              <w:rPr>
                <w:lang w:val="en-US"/>
              </w:rPr>
              <w:t xml:space="preserve">on the land surface </w:t>
            </w:r>
            <w:r w:rsidRPr="008E510D">
              <w:rPr>
                <w:lang w:val="en-US"/>
              </w:rPr>
              <w:t>which realizes</w:t>
            </w:r>
            <w:r w:rsidR="00465DF6">
              <w:rPr>
                <w:lang w:val="en-US"/>
              </w:rPr>
              <w:t xml:space="preserve"> the </w:t>
            </w:r>
            <w:r w:rsidRPr="008E510D">
              <w:rPr>
                <w:lang w:val="en-US"/>
              </w:rPr>
              <w:t>catchment either separately, or as part of the channel network.</w:t>
            </w:r>
          </w:p>
        </w:tc>
        <w:tc>
          <w:tcPr>
            <w:tcW w:w="1350" w:type="dxa"/>
          </w:tcPr>
          <w:p w14:paraId="5C33878A" w14:textId="77777777" w:rsidR="00FD18CE" w:rsidRDefault="00FD18CE" w:rsidP="00FD18CE">
            <w:pPr>
              <w:spacing w:before="100" w:beforeAutospacing="1" w:after="100" w:afterAutospacing="1"/>
            </w:pPr>
            <w:r>
              <w:t>Association</w:t>
            </w:r>
          </w:p>
          <w:p w14:paraId="3FE39824" w14:textId="77777777" w:rsidR="00FD18CE" w:rsidRPr="002168BF" w:rsidRDefault="00FD18CE" w:rsidP="00FD18CE">
            <w:pPr>
              <w:spacing w:before="100" w:beforeAutospacing="1" w:after="100" w:afterAutospacing="1"/>
            </w:pPr>
          </w:p>
        </w:tc>
      </w:tr>
      <w:tr w:rsidR="00FD18CE" w:rsidRPr="008E510D" w14:paraId="446B7D38" w14:textId="77777777" w:rsidTr="006D0E8F">
        <w:tc>
          <w:tcPr>
            <w:tcW w:w="2283" w:type="dxa"/>
          </w:tcPr>
          <w:p w14:paraId="40C651D5" w14:textId="3BA26AC7" w:rsidR="00FD18CE" w:rsidRPr="006C5C45" w:rsidRDefault="00FD18CE" w:rsidP="00FD18CE">
            <w:pPr>
              <w:spacing w:before="100" w:beforeAutospacing="1" w:after="100" w:afterAutospacing="1"/>
              <w:rPr>
                <w:b/>
                <w:i/>
              </w:rPr>
            </w:pPr>
            <w:proofErr w:type="spellStart"/>
            <w:r w:rsidRPr="006C5C45">
              <w:rPr>
                <w:rStyle w:val="Strong"/>
                <w:b w:val="0"/>
                <w:i/>
              </w:rPr>
              <w:t>surfaceChannel</w:t>
            </w:r>
            <w:proofErr w:type="spellEnd"/>
          </w:p>
        </w:tc>
        <w:tc>
          <w:tcPr>
            <w:tcW w:w="5115" w:type="dxa"/>
          </w:tcPr>
          <w:p w14:paraId="133E4075" w14:textId="19184ABC" w:rsidR="00FD18CE" w:rsidRPr="002168BF" w:rsidRDefault="00FD18CE" w:rsidP="00465DF6">
            <w:pPr>
              <w:pStyle w:val="NormalWeb"/>
              <w:jc w:val="both"/>
              <w:rPr>
                <w:lang w:val="en-US"/>
              </w:rPr>
            </w:pPr>
            <w:r w:rsidRPr="008E510D">
              <w:rPr>
                <w:lang w:val="en-US"/>
              </w:rPr>
              <w:t xml:space="preserve">channel </w:t>
            </w:r>
            <w:r>
              <w:rPr>
                <w:lang w:val="en-US"/>
              </w:rPr>
              <w:t>on the land surface</w:t>
            </w:r>
            <w:r w:rsidR="00465DF6">
              <w:rPr>
                <w:lang w:val="en-US"/>
              </w:rPr>
              <w:t xml:space="preserve"> which realizes the </w:t>
            </w:r>
            <w:r w:rsidRPr="008E510D">
              <w:rPr>
                <w:lang w:val="en-US"/>
              </w:rPr>
              <w:t>catchment either separately, or as part of the channel network.</w:t>
            </w:r>
          </w:p>
        </w:tc>
        <w:tc>
          <w:tcPr>
            <w:tcW w:w="1350" w:type="dxa"/>
          </w:tcPr>
          <w:p w14:paraId="70816308" w14:textId="77777777" w:rsidR="00FD18CE" w:rsidRDefault="00FD18CE" w:rsidP="00FD18CE">
            <w:pPr>
              <w:spacing w:before="100" w:beforeAutospacing="1" w:after="100" w:afterAutospacing="1"/>
            </w:pPr>
            <w:r>
              <w:t>Association</w:t>
            </w:r>
          </w:p>
          <w:p w14:paraId="44C7EA12" w14:textId="77777777" w:rsidR="00FD18CE" w:rsidRDefault="00FD18CE" w:rsidP="00FD18CE">
            <w:pPr>
              <w:spacing w:before="100" w:beforeAutospacing="1" w:after="100" w:afterAutospacing="1"/>
            </w:pPr>
          </w:p>
        </w:tc>
      </w:tr>
      <w:tr w:rsidR="00FD18CE" w:rsidRPr="008E510D" w14:paraId="54F5071A" w14:textId="77777777" w:rsidTr="006D0E8F">
        <w:tc>
          <w:tcPr>
            <w:tcW w:w="2283" w:type="dxa"/>
          </w:tcPr>
          <w:p w14:paraId="6AAFAE86" w14:textId="646F32CF" w:rsidR="00FD18CE" w:rsidRPr="006C5C45" w:rsidRDefault="00FD18CE" w:rsidP="00FD18CE">
            <w:pPr>
              <w:spacing w:before="100" w:beforeAutospacing="1" w:after="100" w:afterAutospacing="1"/>
              <w:rPr>
                <w:rStyle w:val="Strong"/>
                <w:b w:val="0"/>
                <w:i/>
              </w:rPr>
            </w:pPr>
            <w:r w:rsidRPr="006C5C45">
              <w:rPr>
                <w:rStyle w:val="Strong"/>
                <w:b w:val="0"/>
                <w:i/>
              </w:rPr>
              <w:t>channel-</w:t>
            </w:r>
            <w:r w:rsidR="009C30E5">
              <w:rPr>
                <w:rStyle w:val="Strong"/>
                <w:b w:val="0"/>
                <w:i/>
              </w:rPr>
              <w:t>flow</w:t>
            </w:r>
            <w:r w:rsidRPr="006C5C45">
              <w:rPr>
                <w:rStyle w:val="Strong"/>
                <w:b w:val="0"/>
                <w:i/>
              </w:rPr>
              <w:t>path</w:t>
            </w:r>
          </w:p>
        </w:tc>
        <w:tc>
          <w:tcPr>
            <w:tcW w:w="5115" w:type="dxa"/>
          </w:tcPr>
          <w:p w14:paraId="70C73B12" w14:textId="3A0131AC" w:rsidR="00FD18CE" w:rsidRPr="006C5C45" w:rsidRDefault="00FD18CE" w:rsidP="00FD18CE">
            <w:pPr>
              <w:pStyle w:val="NormalWeb"/>
              <w:jc w:val="both"/>
            </w:pPr>
            <w:r>
              <w:t>defines that whenever</w:t>
            </w:r>
            <w:r w:rsidRPr="008E510D">
              <w:t xml:space="preserve"> </w:t>
            </w:r>
            <w:r>
              <w:t>a flowpath exists as part of a network, the surface depression and surface channel should be recognized as a flowpath. Geometrically represented as a curve, channel-</w:t>
            </w:r>
            <w:r w:rsidR="000D41B1">
              <w:t>flow</w:t>
            </w:r>
            <w:r>
              <w:t>path will support to ‘measure’ a position on, or along, the channel using its centreline as shape.</w:t>
            </w:r>
          </w:p>
        </w:tc>
        <w:tc>
          <w:tcPr>
            <w:tcW w:w="1350" w:type="dxa"/>
          </w:tcPr>
          <w:p w14:paraId="26320D10" w14:textId="77777777" w:rsidR="00FD18CE" w:rsidRDefault="00FD18CE" w:rsidP="00FD18CE">
            <w:pPr>
              <w:spacing w:before="100" w:beforeAutospacing="1" w:after="100" w:afterAutospacing="1"/>
            </w:pPr>
            <w:r>
              <w:t>Constraint</w:t>
            </w:r>
          </w:p>
          <w:p w14:paraId="692BEB76" w14:textId="77777777" w:rsidR="00FD18CE" w:rsidRDefault="00FD18CE" w:rsidP="00FD18CE">
            <w:pPr>
              <w:spacing w:before="100" w:beforeAutospacing="1" w:after="100" w:afterAutospacing="1"/>
            </w:pPr>
          </w:p>
        </w:tc>
      </w:tr>
      <w:tr w:rsidR="00FD18CE" w:rsidRPr="008E510D" w14:paraId="29D130A2" w14:textId="77777777" w:rsidTr="006D0E8F">
        <w:tc>
          <w:tcPr>
            <w:tcW w:w="2283" w:type="dxa"/>
          </w:tcPr>
          <w:p w14:paraId="58019861" w14:textId="1DA6B4F2" w:rsidR="00FD18CE" w:rsidRPr="006C5C45" w:rsidRDefault="00FD18CE" w:rsidP="00FD18CE">
            <w:pPr>
              <w:spacing w:before="100" w:beforeAutospacing="1" w:after="100" w:afterAutospacing="1"/>
              <w:rPr>
                <w:rStyle w:val="Strong"/>
                <w:b w:val="0"/>
                <w:i/>
              </w:rPr>
            </w:pPr>
          </w:p>
        </w:tc>
        <w:tc>
          <w:tcPr>
            <w:tcW w:w="5115" w:type="dxa"/>
          </w:tcPr>
          <w:p w14:paraId="503FA6B1" w14:textId="0FADC711" w:rsidR="00FD18CE" w:rsidRDefault="00FD18CE" w:rsidP="006C5C45">
            <w:pPr>
              <w:pStyle w:val="NormalWeb"/>
              <w:jc w:val="both"/>
            </w:pPr>
          </w:p>
        </w:tc>
        <w:tc>
          <w:tcPr>
            <w:tcW w:w="1350" w:type="dxa"/>
          </w:tcPr>
          <w:p w14:paraId="34EAABE5" w14:textId="77777777" w:rsidR="00FD18CE" w:rsidRDefault="00FD18CE" w:rsidP="00FD18CE">
            <w:pPr>
              <w:spacing w:before="100" w:beforeAutospacing="1" w:after="100" w:afterAutospacing="1"/>
            </w:pPr>
          </w:p>
        </w:tc>
      </w:tr>
    </w:tbl>
    <w:p w14:paraId="79E153DE" w14:textId="3CA8B989" w:rsidR="00033C57" w:rsidRPr="008E510D" w:rsidRDefault="00033C57" w:rsidP="00834E29">
      <w:pPr>
        <w:pStyle w:val="Heading4"/>
        <w:jc w:val="both"/>
      </w:pPr>
      <w:r w:rsidRPr="008E510D">
        <w:t>Depression</w:t>
      </w:r>
    </w:p>
    <w:p w14:paraId="545B5509" w14:textId="2F60C2BC" w:rsidR="00033C57" w:rsidRDefault="00033C57" w:rsidP="00450C77">
      <w:pPr>
        <w:pStyle w:val="Normal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HY_HydroFeature class. It describes land lower than the surrounding land as</w:t>
      </w:r>
      <w:r w:rsidR="004E5406">
        <w:rPr>
          <w:lang w:val="en-US"/>
        </w:rPr>
        <w:t xml:space="preserve"> a</w:t>
      </w:r>
      <w:r w:rsidRPr="008E510D">
        <w:rPr>
          <w:lang w:val="en-US"/>
        </w:rPr>
        <w:t xml:space="preserve"> container for standing water. A depression is part of the network of channels and depressions formin</w:t>
      </w:r>
      <w:r w:rsidR="00002D2B">
        <w:rPr>
          <w:lang w:val="en-US"/>
        </w:rPr>
        <w:t xml:space="preserve">g the connecting system in which </w:t>
      </w:r>
      <w:r w:rsidR="007735C1">
        <w:rPr>
          <w:lang w:val="en-US"/>
        </w:rPr>
        <w:t>waterbodies</w:t>
      </w:r>
      <w:r w:rsidRPr="008E510D">
        <w:rPr>
          <w:lang w:val="en-US"/>
        </w:rPr>
        <w:t xml:space="preserve"> </w:t>
      </w:r>
      <w:r w:rsidR="00002D2B">
        <w:rPr>
          <w:lang w:val="en-US"/>
        </w:rPr>
        <w:t>are contained</w:t>
      </w:r>
      <w:r w:rsidRPr="008E510D">
        <w:rPr>
          <w:lang w:val="en-US"/>
        </w:rPr>
        <w:t xml:space="preserve"> as parts of hydrographic network. </w:t>
      </w:r>
      <w:r w:rsidR="004E5406">
        <w:rPr>
          <w:lang w:val="en-US"/>
        </w:rPr>
        <w:t xml:space="preserve">Through generalization, </w:t>
      </w:r>
      <w:proofErr w:type="spellStart"/>
      <w:r w:rsidRPr="008E510D">
        <w:rPr>
          <w:lang w:val="en-US"/>
        </w:rPr>
        <w:t>HY_Depression</w:t>
      </w:r>
      <w:proofErr w:type="spellEnd"/>
      <w:r w:rsidRPr="008E510D">
        <w:rPr>
          <w:lang w:val="en-US"/>
        </w:rPr>
        <w:t xml:space="preserve"> inherits the </w:t>
      </w:r>
      <w:r w:rsidRPr="008E510D">
        <w:rPr>
          <w:rStyle w:val="Emphasis"/>
          <w:lang w:val="en-US"/>
        </w:rPr>
        <w:t>name</w:t>
      </w:r>
      <w:r w:rsidRPr="008E510D">
        <w:rPr>
          <w:lang w:val="en-US"/>
        </w:rPr>
        <w:t xml:space="preserve"> property. It </w:t>
      </w:r>
      <w:r w:rsidR="00427C84">
        <w:rPr>
          <w:lang w:val="en-US"/>
        </w:rPr>
        <w:t>has associations for the</w:t>
      </w:r>
      <w:r w:rsidRPr="008E510D">
        <w:rPr>
          <w:lang w:val="en-US"/>
        </w:rPr>
        <w:t xml:space="preserve"> </w:t>
      </w:r>
      <w:proofErr w:type="spellStart"/>
      <w:r w:rsidRPr="008E510D">
        <w:rPr>
          <w:rStyle w:val="Emphasis"/>
          <w:lang w:val="en-US"/>
        </w:rPr>
        <w:t>surfaceNetwork</w:t>
      </w:r>
      <w:proofErr w:type="spellEnd"/>
      <w:r w:rsidRPr="008E510D">
        <w:rPr>
          <w:lang w:val="en-US"/>
        </w:rPr>
        <w:t xml:space="preserve"> in which it participates, a body of </w:t>
      </w:r>
      <w:proofErr w:type="spellStart"/>
      <w:r w:rsidRPr="008E510D">
        <w:rPr>
          <w:rStyle w:val="Emphasis"/>
          <w:lang w:val="en-US"/>
        </w:rPr>
        <w:t>standingWater</w:t>
      </w:r>
      <w:proofErr w:type="spellEnd"/>
      <w:r w:rsidRPr="008E510D">
        <w:rPr>
          <w:lang w:val="en-US"/>
        </w:rPr>
        <w:t xml:space="preserve"> and a </w:t>
      </w:r>
      <w:r w:rsidR="000D41B1">
        <w:rPr>
          <w:lang w:val="en-US"/>
        </w:rPr>
        <w:t xml:space="preserve">stratum of a </w:t>
      </w:r>
      <w:proofErr w:type="spellStart"/>
      <w:r w:rsidRPr="008E510D">
        <w:rPr>
          <w:rStyle w:val="Emphasis"/>
          <w:lang w:val="en-US"/>
        </w:rPr>
        <w:t>confinedWaterBody</w:t>
      </w:r>
      <w:proofErr w:type="spellEnd"/>
      <w:r w:rsidRPr="008E510D">
        <w:rPr>
          <w:lang w:val="en-US"/>
        </w:rPr>
        <w:t xml:space="preserve">. An </w:t>
      </w:r>
      <w:r w:rsidR="00C12855" w:rsidRPr="008E510D">
        <w:rPr>
          <w:rStyle w:val="Emphasis"/>
          <w:lang w:val="en-US"/>
        </w:rPr>
        <w:t>out</w:t>
      </w:r>
      <w:r w:rsidR="00C12855">
        <w:rPr>
          <w:rStyle w:val="Emphasis"/>
          <w:lang w:val="en-US"/>
        </w:rPr>
        <w:t>let</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constraint </w:t>
      </w:r>
      <w:r w:rsidR="006B2388">
        <w:rPr>
          <w:lang w:val="en-US"/>
        </w:rPr>
        <w:t xml:space="preserve">emphasizes </w:t>
      </w:r>
      <w:r w:rsidR="00CD4745">
        <w:rPr>
          <w:lang w:val="en-US"/>
        </w:rPr>
        <w:t>that</w:t>
      </w:r>
      <w:r w:rsidR="006B2388">
        <w:rPr>
          <w:lang w:val="en-US"/>
        </w:rPr>
        <w:t xml:space="preserve"> a benchmark on the confined </w:t>
      </w:r>
      <w:r w:rsidR="007735C1">
        <w:rPr>
          <w:lang w:val="en-US"/>
        </w:rPr>
        <w:t>waterbody</w:t>
      </w:r>
      <w:r w:rsidR="00CD4745">
        <w:rPr>
          <w:lang w:val="en-US"/>
        </w:rPr>
        <w:t xml:space="preserve"> at the</w:t>
      </w:r>
      <w:r w:rsidR="006B2388">
        <w:rPr>
          <w:lang w:val="en-US"/>
        </w:rPr>
        <w:t xml:space="preserve"> </w:t>
      </w:r>
      <w:r w:rsidR="00C12855" w:rsidRPr="008E510D">
        <w:rPr>
          <w:lang w:val="en-US"/>
        </w:rPr>
        <w:t>out</w:t>
      </w:r>
      <w:r w:rsidR="00C12855">
        <w:rPr>
          <w:lang w:val="en-US"/>
        </w:rPr>
        <w:t>let</w:t>
      </w:r>
      <w:r w:rsidR="00C12855" w:rsidRPr="008E510D">
        <w:rPr>
          <w:lang w:val="en-US"/>
        </w:rPr>
        <w:t xml:space="preserve"> </w:t>
      </w:r>
      <w:r w:rsidRPr="008E510D">
        <w:rPr>
          <w:lang w:val="en-US"/>
        </w:rPr>
        <w:t xml:space="preserve">of the catchment </w:t>
      </w:r>
      <w:r w:rsidR="00C12855">
        <w:rPr>
          <w:lang w:val="en-US"/>
        </w:rPr>
        <w:t xml:space="preserve">that is </w:t>
      </w:r>
      <w:r w:rsidRPr="008E510D">
        <w:rPr>
          <w:lang w:val="en-US"/>
        </w:rPr>
        <w:t>realized by the channel network</w:t>
      </w:r>
      <w:r w:rsidR="006B2388">
        <w:rPr>
          <w:lang w:val="en-US"/>
        </w:rPr>
        <w:t>.</w:t>
      </w:r>
      <w:r w:rsidRPr="008E510D">
        <w:rPr>
          <w:lang w:val="en-US"/>
        </w:rPr>
        <w:t xml:space="preserve"> </w:t>
      </w:r>
    </w:p>
    <w:p w14:paraId="7828C042" w14:textId="64B361B6" w:rsidR="006C5C45" w:rsidRDefault="006C5C45" w:rsidP="006C5C45">
      <w:pPr>
        <w:pStyle w:val="OGCtableheader"/>
      </w:pPr>
      <w:bookmarkStart w:id="190" w:name="_Toc484066599"/>
      <w:r>
        <w:t xml:space="preserve">Table </w:t>
      </w:r>
      <w:fldSimple w:instr=" SEQ Table \* ARABIC ">
        <w:r w:rsidR="000D41B1">
          <w:rPr>
            <w:noProof/>
          </w:rPr>
          <w:t>17</w:t>
        </w:r>
      </w:fldSimple>
      <w:r>
        <w:t xml:space="preserve">: </w:t>
      </w:r>
      <w:proofErr w:type="spellStart"/>
      <w:r>
        <w:t>HY_</w:t>
      </w:r>
      <w:r w:rsidR="0097187C" w:rsidRPr="008E510D">
        <w:t>Depression</w:t>
      </w:r>
      <w:bookmarkEnd w:id="190"/>
      <w:proofErr w:type="spellEnd"/>
    </w:p>
    <w:tbl>
      <w:tblPr>
        <w:tblStyle w:val="TableGrid"/>
        <w:tblW w:w="0" w:type="auto"/>
        <w:tblLook w:val="04A0" w:firstRow="1" w:lastRow="0" w:firstColumn="1" w:lastColumn="0" w:noHBand="0" w:noVBand="1"/>
      </w:tblPr>
      <w:tblGrid>
        <w:gridCol w:w="2283"/>
        <w:gridCol w:w="5115"/>
        <w:gridCol w:w="1350"/>
      </w:tblGrid>
      <w:tr w:rsidR="006C5C45" w:rsidRPr="008E510D" w14:paraId="5D587C68" w14:textId="77777777" w:rsidTr="006D0E8F">
        <w:tc>
          <w:tcPr>
            <w:tcW w:w="2283" w:type="dxa"/>
            <w:hideMark/>
          </w:tcPr>
          <w:p w14:paraId="4E64AD18" w14:textId="77777777" w:rsidR="006C5C45" w:rsidRPr="008E510D" w:rsidRDefault="006C5C45" w:rsidP="006D0E8F">
            <w:pPr>
              <w:spacing w:before="100" w:beforeAutospacing="1" w:after="100" w:afterAutospacing="1"/>
              <w:jc w:val="both"/>
              <w:rPr>
                <w:b/>
                <w:bCs/>
              </w:rPr>
            </w:pPr>
            <w:r>
              <w:rPr>
                <w:b/>
                <w:bCs/>
              </w:rPr>
              <w:t>Property</w:t>
            </w:r>
          </w:p>
        </w:tc>
        <w:tc>
          <w:tcPr>
            <w:tcW w:w="5115" w:type="dxa"/>
            <w:hideMark/>
          </w:tcPr>
          <w:p w14:paraId="07515B26" w14:textId="77777777" w:rsidR="006C5C45" w:rsidRPr="008E510D" w:rsidRDefault="006C5C45"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72263B8" w14:textId="77777777" w:rsidR="006C5C45" w:rsidRPr="008E510D" w:rsidRDefault="006C5C45" w:rsidP="006D0E8F">
            <w:pPr>
              <w:spacing w:before="100" w:beforeAutospacing="1" w:after="100" w:afterAutospacing="1"/>
              <w:jc w:val="both"/>
              <w:rPr>
                <w:b/>
                <w:bCs/>
              </w:rPr>
            </w:pPr>
            <w:r>
              <w:rPr>
                <w:b/>
                <w:bCs/>
              </w:rPr>
              <w:t>Relation</w:t>
            </w:r>
          </w:p>
        </w:tc>
      </w:tr>
      <w:tr w:rsidR="006C5C45" w:rsidRPr="008E510D" w14:paraId="35290125" w14:textId="77777777" w:rsidTr="006D0E8F">
        <w:tc>
          <w:tcPr>
            <w:tcW w:w="2283" w:type="dxa"/>
            <w:hideMark/>
          </w:tcPr>
          <w:p w14:paraId="26A99792" w14:textId="55E9E477" w:rsidR="006C5C45" w:rsidRPr="006C5C45" w:rsidRDefault="006C5C45" w:rsidP="006D0E8F">
            <w:pPr>
              <w:spacing w:before="100" w:beforeAutospacing="1" w:after="100" w:afterAutospacing="1"/>
              <w:rPr>
                <w:b/>
                <w:i/>
              </w:rPr>
            </w:pPr>
            <w:proofErr w:type="spellStart"/>
            <w:r w:rsidRPr="006C5C45">
              <w:rPr>
                <w:rStyle w:val="Strong"/>
                <w:b w:val="0"/>
                <w:i/>
              </w:rPr>
              <w:t>surfaceNetwork</w:t>
            </w:r>
            <w:proofErr w:type="spellEnd"/>
          </w:p>
        </w:tc>
        <w:tc>
          <w:tcPr>
            <w:tcW w:w="5115" w:type="dxa"/>
            <w:hideMark/>
          </w:tcPr>
          <w:p w14:paraId="53288432" w14:textId="0CC2CBB2" w:rsidR="006C5C45" w:rsidRPr="006C5C45" w:rsidRDefault="006C5C45" w:rsidP="006D0E8F">
            <w:pPr>
              <w:pStyle w:val="NormalWeb"/>
              <w:jc w:val="both"/>
              <w:rPr>
                <w:bCs/>
                <w:lang w:val="en-US"/>
              </w:rPr>
            </w:pPr>
            <w:r w:rsidRPr="006A6A09">
              <w:rPr>
                <w:rStyle w:val="Strong"/>
                <w:b w:val="0"/>
                <w:lang w:val="en-US"/>
              </w:rPr>
              <w:t>network of surface channels and depressions, the depression is part of.</w:t>
            </w:r>
          </w:p>
        </w:tc>
        <w:tc>
          <w:tcPr>
            <w:tcW w:w="1350" w:type="dxa"/>
            <w:hideMark/>
          </w:tcPr>
          <w:p w14:paraId="264EB957" w14:textId="17D305CD" w:rsidR="006C5C45" w:rsidRPr="008148EC" w:rsidRDefault="006C5C45" w:rsidP="006C5C45">
            <w:pPr>
              <w:spacing w:before="100" w:beforeAutospacing="1" w:after="100" w:afterAutospacing="1"/>
            </w:pPr>
            <w:r>
              <w:t>Association</w:t>
            </w:r>
          </w:p>
        </w:tc>
      </w:tr>
      <w:tr w:rsidR="006C5C45" w:rsidRPr="008E510D" w14:paraId="5F53D2ED" w14:textId="77777777" w:rsidTr="006D0E8F">
        <w:tc>
          <w:tcPr>
            <w:tcW w:w="2283" w:type="dxa"/>
          </w:tcPr>
          <w:p w14:paraId="011DA74F" w14:textId="4582040D" w:rsidR="006C5C45" w:rsidRPr="006C5C45" w:rsidRDefault="006C5C45" w:rsidP="006D0E8F">
            <w:pPr>
              <w:spacing w:before="100" w:beforeAutospacing="1" w:after="100" w:afterAutospacing="1"/>
              <w:rPr>
                <w:b/>
                <w:i/>
              </w:rPr>
            </w:pPr>
            <w:proofErr w:type="spellStart"/>
            <w:r w:rsidRPr="006C5C45">
              <w:rPr>
                <w:rStyle w:val="Strong"/>
                <w:b w:val="0"/>
                <w:i/>
              </w:rPr>
              <w:t>standingWater</w:t>
            </w:r>
            <w:proofErr w:type="spellEnd"/>
          </w:p>
        </w:tc>
        <w:tc>
          <w:tcPr>
            <w:tcW w:w="5115" w:type="dxa"/>
          </w:tcPr>
          <w:p w14:paraId="69A84462" w14:textId="280D2E6D" w:rsidR="006C5C45" w:rsidRPr="006C5C45" w:rsidRDefault="006C5C45" w:rsidP="006D0E8F">
            <w:pPr>
              <w:pStyle w:val="NormalWeb"/>
              <w:jc w:val="both"/>
              <w:rPr>
                <w:lang w:val="en-US"/>
              </w:rPr>
            </w:pPr>
            <w:r>
              <w:rPr>
                <w:lang w:val="en-US"/>
              </w:rPr>
              <w:t xml:space="preserve">identifies the </w:t>
            </w:r>
            <w:r w:rsidRPr="008E510D">
              <w:rPr>
                <w:lang w:val="en-US"/>
              </w:rPr>
              <w:t xml:space="preserve">body of stagnant water </w:t>
            </w:r>
            <w:r>
              <w:rPr>
                <w:lang w:val="en-US"/>
              </w:rPr>
              <w:t xml:space="preserve">contained in the </w:t>
            </w:r>
            <w:r w:rsidRPr="008E510D">
              <w:rPr>
                <w:lang w:val="en-US"/>
              </w:rPr>
              <w:t xml:space="preserve">depression. </w:t>
            </w:r>
          </w:p>
        </w:tc>
        <w:tc>
          <w:tcPr>
            <w:tcW w:w="1350" w:type="dxa"/>
          </w:tcPr>
          <w:p w14:paraId="79918979" w14:textId="1592560D" w:rsidR="006C5C45" w:rsidRPr="002168BF" w:rsidRDefault="006C5C45" w:rsidP="006C5C45">
            <w:pPr>
              <w:spacing w:before="100" w:beforeAutospacing="1" w:after="100" w:afterAutospacing="1"/>
            </w:pPr>
            <w:r>
              <w:t>Association</w:t>
            </w:r>
          </w:p>
        </w:tc>
      </w:tr>
      <w:tr w:rsidR="006C5C45" w:rsidRPr="008E510D" w14:paraId="6D6F5897" w14:textId="77777777" w:rsidTr="006D0E8F">
        <w:tc>
          <w:tcPr>
            <w:tcW w:w="2283" w:type="dxa"/>
          </w:tcPr>
          <w:p w14:paraId="04527A20" w14:textId="0BAD70F4" w:rsidR="006C5C45" w:rsidRPr="006C5C45" w:rsidRDefault="006C5C45" w:rsidP="006C5C45">
            <w:pPr>
              <w:rPr>
                <w:b/>
                <w:i/>
              </w:rPr>
            </w:pPr>
            <w:proofErr w:type="spellStart"/>
            <w:r w:rsidRPr="006C5C45">
              <w:rPr>
                <w:rStyle w:val="Strong"/>
                <w:b w:val="0"/>
                <w:i/>
              </w:rPr>
              <w:t>confinedWaterBody</w:t>
            </w:r>
            <w:proofErr w:type="spellEnd"/>
          </w:p>
        </w:tc>
        <w:tc>
          <w:tcPr>
            <w:tcW w:w="5115" w:type="dxa"/>
          </w:tcPr>
          <w:p w14:paraId="16B48276" w14:textId="4D440D1B" w:rsidR="006C5C45" w:rsidRPr="002168BF" w:rsidRDefault="006C5C45" w:rsidP="00C60E33">
            <w:pPr>
              <w:pStyle w:val="NormalWeb"/>
              <w:jc w:val="both"/>
              <w:rPr>
                <w:lang w:val="en-US"/>
              </w:rPr>
            </w:pPr>
            <w:r>
              <w:rPr>
                <w:lang w:val="en-US"/>
              </w:rPr>
              <w:t>identifies a</w:t>
            </w:r>
            <w:r w:rsidRPr="008E510D">
              <w:rPr>
                <w:lang w:val="en-US"/>
              </w:rPr>
              <w:t xml:space="preserve"> stratum of </w:t>
            </w:r>
            <w:r w:rsidR="007735C1">
              <w:rPr>
                <w:lang w:val="en-US"/>
              </w:rPr>
              <w:t>waterbody</w:t>
            </w:r>
            <w:r w:rsidRPr="008E510D">
              <w:rPr>
                <w:lang w:val="en-US"/>
              </w:rPr>
              <w:t xml:space="preserve"> </w:t>
            </w:r>
            <w:r>
              <w:rPr>
                <w:lang w:val="en-US"/>
              </w:rPr>
              <w:t>contained in the</w:t>
            </w:r>
            <w:r w:rsidRPr="008E510D">
              <w:rPr>
                <w:lang w:val="en-US"/>
              </w:rPr>
              <w:t xml:space="preserve"> depression.</w:t>
            </w:r>
          </w:p>
        </w:tc>
        <w:tc>
          <w:tcPr>
            <w:tcW w:w="1350" w:type="dxa"/>
          </w:tcPr>
          <w:p w14:paraId="0D1EB0BF" w14:textId="29FBFCA0" w:rsidR="006C5C45" w:rsidRDefault="006C5C45" w:rsidP="006C5C45">
            <w:pPr>
              <w:spacing w:before="100" w:beforeAutospacing="1" w:after="100" w:afterAutospacing="1"/>
            </w:pPr>
            <w:r>
              <w:t>Association</w:t>
            </w:r>
          </w:p>
        </w:tc>
      </w:tr>
      <w:tr w:rsidR="006C5C45" w:rsidRPr="008E510D" w14:paraId="756CA276" w14:textId="77777777" w:rsidTr="006D0E8F">
        <w:tc>
          <w:tcPr>
            <w:tcW w:w="2283" w:type="dxa"/>
          </w:tcPr>
          <w:p w14:paraId="0856CCA0" w14:textId="1E4BBA70" w:rsidR="006C5C45" w:rsidRPr="006C5C45" w:rsidRDefault="00C12855" w:rsidP="00C12855">
            <w:pPr>
              <w:spacing w:before="100" w:beforeAutospacing="1" w:after="100" w:afterAutospacing="1"/>
              <w:rPr>
                <w:rStyle w:val="Strong"/>
                <w:b w:val="0"/>
                <w:i/>
              </w:rPr>
            </w:pPr>
            <w:r w:rsidRPr="006C5C45">
              <w:rPr>
                <w:rStyle w:val="Strong"/>
                <w:b w:val="0"/>
                <w:i/>
              </w:rPr>
              <w:lastRenderedPageBreak/>
              <w:t>out</w:t>
            </w:r>
            <w:r>
              <w:rPr>
                <w:rStyle w:val="Strong"/>
                <w:b w:val="0"/>
                <w:i/>
              </w:rPr>
              <w:t>let</w:t>
            </w:r>
            <w:r w:rsidR="006C5C45" w:rsidRPr="006C5C45">
              <w:rPr>
                <w:rStyle w:val="Strong"/>
                <w:b w:val="0"/>
                <w:i/>
              </w:rPr>
              <w:t>-at-benchmark</w:t>
            </w:r>
          </w:p>
        </w:tc>
        <w:tc>
          <w:tcPr>
            <w:tcW w:w="5115" w:type="dxa"/>
          </w:tcPr>
          <w:p w14:paraId="04F4C050" w14:textId="53F7D807" w:rsidR="006C5C45" w:rsidRPr="006C5C45" w:rsidRDefault="006C5C45" w:rsidP="00465DF6">
            <w:pPr>
              <w:pStyle w:val="NormalWeb"/>
              <w:jc w:val="both"/>
              <w:rPr>
                <w:lang w:val="en-US"/>
              </w:rPr>
            </w:pPr>
            <w:r>
              <w:t xml:space="preserve">defines that a benchmark </w:t>
            </w:r>
            <w:r w:rsidR="00C12855">
              <w:t xml:space="preserve">hydro location </w:t>
            </w:r>
            <w:r>
              <w:t xml:space="preserve">which realizes a </w:t>
            </w:r>
            <w:r w:rsidR="00D84B68">
              <w:t>hydro nexus</w:t>
            </w:r>
            <w:r>
              <w:t>, should be recognized as outflow of the contributing catchment realized by the surface network the depression is part of.</w:t>
            </w:r>
          </w:p>
        </w:tc>
        <w:tc>
          <w:tcPr>
            <w:tcW w:w="1350" w:type="dxa"/>
          </w:tcPr>
          <w:p w14:paraId="3C827AA7" w14:textId="77777777" w:rsidR="006C5C45" w:rsidRDefault="006C5C45" w:rsidP="006D0E8F">
            <w:pPr>
              <w:spacing w:before="100" w:beforeAutospacing="1" w:after="100" w:afterAutospacing="1"/>
            </w:pPr>
            <w:r>
              <w:t>Constraint</w:t>
            </w:r>
          </w:p>
          <w:p w14:paraId="74A83E58" w14:textId="77777777" w:rsidR="006C5C45" w:rsidRDefault="006C5C45" w:rsidP="006D0E8F">
            <w:pPr>
              <w:spacing w:before="100" w:beforeAutospacing="1" w:after="100" w:afterAutospacing="1"/>
            </w:pPr>
          </w:p>
        </w:tc>
      </w:tr>
    </w:tbl>
    <w:p w14:paraId="6B762742" w14:textId="77CF1DC4" w:rsidR="00033C57" w:rsidRPr="008E510D" w:rsidRDefault="00033C57" w:rsidP="00834E29">
      <w:pPr>
        <w:pStyle w:val="Heading4"/>
        <w:jc w:val="both"/>
      </w:pPr>
      <w:r w:rsidRPr="008E510D">
        <w:t>Channel</w:t>
      </w:r>
    </w:p>
    <w:p w14:paraId="2ECD0630" w14:textId="79B6EC41"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class with respect to a natural or man-made, open or closed channel through or along which water may</w:t>
      </w:r>
      <w:r w:rsidR="00F359A7">
        <w:rPr>
          <w:lang w:val="en-US"/>
        </w:rPr>
        <w:t xml:space="preserve"> or may not flow</w:t>
      </w:r>
      <w:r w:rsidRPr="008E510D">
        <w:rPr>
          <w:lang w:val="en-US"/>
        </w:rPr>
        <w: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7C5C87D7" w14:textId="165B2F1C" w:rsidR="00A70FC0" w:rsidRDefault="00033C57" w:rsidP="00B160EE">
      <w:pPr>
        <w:pStyle w:val="NormalWeb"/>
        <w:jc w:val="both"/>
        <w:rPr>
          <w:rStyle w:val="Strong"/>
        </w:rPr>
      </w:pPr>
      <w:proofErr w:type="spellStart"/>
      <w:r w:rsidRPr="008E510D">
        <w:rPr>
          <w:lang w:val="en-US"/>
        </w:rPr>
        <w:t>HY_Channel</w:t>
      </w:r>
      <w:proofErr w:type="spellEnd"/>
      <w:r w:rsidRPr="008E510D">
        <w:rPr>
          <w:lang w:val="en-US"/>
        </w:rPr>
        <w:t xml:space="preserve"> </w:t>
      </w:r>
      <w:r w:rsidR="00820BE8">
        <w:rPr>
          <w:lang w:val="en-US"/>
        </w:rPr>
        <w:t>has an association indicating the</w:t>
      </w:r>
      <w:r w:rsidRPr="008E510D">
        <w:rPr>
          <w:lang w:val="en-US"/>
        </w:rPr>
        <w:t xml:space="preserve"> </w:t>
      </w:r>
      <w:proofErr w:type="spellStart"/>
      <w:r w:rsidRPr="008E510D">
        <w:rPr>
          <w:rStyle w:val="Emphasis"/>
          <w:lang w:val="en-US"/>
        </w:rPr>
        <w:t>channelNetwork</w:t>
      </w:r>
      <w:proofErr w:type="spellEnd"/>
      <w:r w:rsidRPr="008E510D">
        <w:rPr>
          <w:lang w:val="en-US"/>
        </w:rPr>
        <w:t xml:space="preserve"> in which it participates. It carries the associations: </w:t>
      </w:r>
      <w:r w:rsidRPr="008E510D">
        <w:rPr>
          <w:rStyle w:val="Emphasis"/>
          <w:lang w:val="en-US"/>
        </w:rPr>
        <w:t>stream</w:t>
      </w:r>
      <w:r w:rsidRPr="008E510D">
        <w:rPr>
          <w:lang w:val="en-US"/>
        </w:rPr>
        <w:t xml:space="preserve">, </w:t>
      </w:r>
      <w:proofErr w:type="spellStart"/>
      <w:r w:rsidRPr="008E510D">
        <w:rPr>
          <w:rStyle w:val="Emphasis"/>
          <w:lang w:val="en-US"/>
        </w:rPr>
        <w:t>bedProfileTransversal</w:t>
      </w:r>
      <w:proofErr w:type="spellEnd"/>
      <w:r w:rsidRPr="008E510D">
        <w:rPr>
          <w:lang w:val="en-US"/>
        </w:rPr>
        <w:t xml:space="preserve"> and </w:t>
      </w:r>
      <w:proofErr w:type="spellStart"/>
      <w:r w:rsidRPr="008E510D">
        <w:rPr>
          <w:rStyle w:val="Emphasis"/>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Emphasis"/>
          <w:lang w:val="en-US"/>
        </w:rPr>
        <w:t>confinedWaterBody</w:t>
      </w:r>
      <w:proofErr w:type="spellEnd"/>
      <w:r w:rsidRPr="008E510D">
        <w:rPr>
          <w:lang w:val="en-US"/>
        </w:rPr>
        <w:t xml:space="preserve"> association and the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00C12855" w:rsidRPr="00C12855">
        <w:rPr>
          <w:lang w:val="en-US"/>
        </w:rPr>
        <w:t xml:space="preserve"> </w:t>
      </w:r>
      <w:r w:rsidR="00C12855" w:rsidRPr="008E510D">
        <w:rPr>
          <w:lang w:val="en-US"/>
        </w:rPr>
        <w:t>constraint</w:t>
      </w:r>
      <w:r w:rsidRPr="008E510D">
        <w:rPr>
          <w:lang w:val="en-US"/>
        </w:rPr>
        <w:t xml:space="preserve">. An </w:t>
      </w:r>
      <w:r w:rsidR="00C12855" w:rsidRPr="008E510D">
        <w:rPr>
          <w:rStyle w:val="Emphasis"/>
          <w:lang w:val="en-US"/>
        </w:rPr>
        <w:t>out</w:t>
      </w:r>
      <w:r w:rsidR="00C12855">
        <w:rPr>
          <w:rStyle w:val="Emphasis"/>
          <w:lang w:val="en-US"/>
        </w:rPr>
        <w:t>let</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profile</w:t>
      </w:r>
      <w:r w:rsidRPr="008E510D">
        <w:rPr>
          <w:lang w:val="en-US"/>
        </w:rPr>
        <w:t xml:space="preserve"> constraint </w:t>
      </w:r>
      <w:r w:rsidR="00915084">
        <w:rPr>
          <w:lang w:val="en-US"/>
        </w:rPr>
        <w:t xml:space="preserve">emphasizes the recognition of vertical section as </w:t>
      </w:r>
      <w:r w:rsidR="00F359A7">
        <w:rPr>
          <w:lang w:val="en-US"/>
        </w:rPr>
        <w:t xml:space="preserve">the </w:t>
      </w:r>
      <w:r w:rsidR="00915084" w:rsidRPr="008E510D">
        <w:rPr>
          <w:lang w:val="en-US"/>
        </w:rPr>
        <w:t>out</w:t>
      </w:r>
      <w:r w:rsidR="00C12855">
        <w:rPr>
          <w:lang w:val="en-US"/>
        </w:rPr>
        <w:t>let</w:t>
      </w:r>
      <w:r w:rsidR="00915084" w:rsidRPr="008E510D">
        <w:rPr>
          <w:lang w:val="en-US"/>
        </w:rPr>
        <w:t xml:space="preserve"> of the catchment </w:t>
      </w:r>
      <w:r w:rsidR="00C12855">
        <w:rPr>
          <w:lang w:val="en-US"/>
        </w:rPr>
        <w:t xml:space="preserve">that is </w:t>
      </w:r>
      <w:r w:rsidR="00915084">
        <w:t xml:space="preserve">realized by </w:t>
      </w:r>
      <w:r w:rsidR="00C12855">
        <w:t xml:space="preserve">the </w:t>
      </w:r>
      <w:r w:rsidR="00915084">
        <w:t>channel network.</w:t>
      </w:r>
    </w:p>
    <w:p w14:paraId="0DF0D232" w14:textId="4FDFBAFB" w:rsidR="00B160EE" w:rsidRDefault="00B160EE" w:rsidP="00B160EE">
      <w:pPr>
        <w:pStyle w:val="OGCtableheader"/>
      </w:pPr>
      <w:bookmarkStart w:id="191" w:name="_Toc484066600"/>
      <w:r>
        <w:t xml:space="preserve">Table </w:t>
      </w:r>
      <w:fldSimple w:instr=" SEQ Table \* ARABIC ">
        <w:r w:rsidR="000D41B1">
          <w:rPr>
            <w:noProof/>
          </w:rPr>
          <w:t>18</w:t>
        </w:r>
      </w:fldSimple>
      <w:r>
        <w:t xml:space="preserve">: </w:t>
      </w:r>
      <w:proofErr w:type="spellStart"/>
      <w:r>
        <w:t>HY_Channel</w:t>
      </w:r>
      <w:bookmarkEnd w:id="191"/>
      <w:proofErr w:type="spellEnd"/>
    </w:p>
    <w:tbl>
      <w:tblPr>
        <w:tblStyle w:val="TableGrid"/>
        <w:tblW w:w="0" w:type="auto"/>
        <w:tblLook w:val="04A0" w:firstRow="1" w:lastRow="0" w:firstColumn="1" w:lastColumn="0" w:noHBand="0" w:noVBand="1"/>
      </w:tblPr>
      <w:tblGrid>
        <w:gridCol w:w="2617"/>
        <w:gridCol w:w="4889"/>
        <w:gridCol w:w="1350"/>
      </w:tblGrid>
      <w:tr w:rsidR="00B160EE" w:rsidRPr="008E510D" w14:paraId="226433F6" w14:textId="77777777" w:rsidTr="00B160EE">
        <w:tc>
          <w:tcPr>
            <w:tcW w:w="2617" w:type="dxa"/>
            <w:hideMark/>
          </w:tcPr>
          <w:p w14:paraId="6ABC750B" w14:textId="77777777" w:rsidR="00B160EE" w:rsidRPr="008E510D" w:rsidRDefault="00B160EE" w:rsidP="006D0E8F">
            <w:pPr>
              <w:spacing w:before="100" w:beforeAutospacing="1" w:after="100" w:afterAutospacing="1"/>
              <w:jc w:val="both"/>
              <w:rPr>
                <w:b/>
                <w:bCs/>
              </w:rPr>
            </w:pPr>
            <w:r>
              <w:rPr>
                <w:b/>
                <w:bCs/>
              </w:rPr>
              <w:t>Property</w:t>
            </w:r>
          </w:p>
        </w:tc>
        <w:tc>
          <w:tcPr>
            <w:tcW w:w="4889" w:type="dxa"/>
            <w:hideMark/>
          </w:tcPr>
          <w:p w14:paraId="5AE31FA1" w14:textId="77777777" w:rsidR="00B160EE" w:rsidRPr="008E510D" w:rsidRDefault="00B160E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6414E43" w14:textId="77777777" w:rsidR="00B160EE" w:rsidRPr="008E510D" w:rsidRDefault="00B160EE" w:rsidP="006D0E8F">
            <w:pPr>
              <w:spacing w:before="100" w:beforeAutospacing="1" w:after="100" w:afterAutospacing="1"/>
              <w:jc w:val="both"/>
              <w:rPr>
                <w:b/>
                <w:bCs/>
              </w:rPr>
            </w:pPr>
            <w:r>
              <w:rPr>
                <w:b/>
                <w:bCs/>
              </w:rPr>
              <w:t>Relation</w:t>
            </w:r>
          </w:p>
        </w:tc>
      </w:tr>
      <w:tr w:rsidR="00B160EE" w:rsidRPr="008E510D" w14:paraId="0E303C5F" w14:textId="77777777" w:rsidTr="00B160EE">
        <w:tc>
          <w:tcPr>
            <w:tcW w:w="2617" w:type="dxa"/>
            <w:hideMark/>
          </w:tcPr>
          <w:p w14:paraId="792A331D" w14:textId="002589BA" w:rsidR="00B160EE" w:rsidRPr="00B160EE" w:rsidRDefault="00B160EE" w:rsidP="006D0E8F">
            <w:pPr>
              <w:spacing w:before="100" w:beforeAutospacing="1" w:after="100" w:afterAutospacing="1"/>
              <w:rPr>
                <w:b/>
                <w:i/>
              </w:rPr>
            </w:pPr>
            <w:proofErr w:type="spellStart"/>
            <w:r w:rsidRPr="00B160EE">
              <w:rPr>
                <w:rStyle w:val="Strong"/>
                <w:b w:val="0"/>
                <w:i/>
              </w:rPr>
              <w:t>channelNetwork</w:t>
            </w:r>
            <w:proofErr w:type="spellEnd"/>
          </w:p>
        </w:tc>
        <w:tc>
          <w:tcPr>
            <w:tcW w:w="4889" w:type="dxa"/>
            <w:hideMark/>
          </w:tcPr>
          <w:p w14:paraId="62F7DC10" w14:textId="6FA6D92A" w:rsidR="00B160EE" w:rsidRPr="00B160EE" w:rsidRDefault="00B160EE" w:rsidP="006D0E8F">
            <w:pPr>
              <w:pStyle w:val="NormalWeb"/>
              <w:jc w:val="both"/>
              <w:rPr>
                <w:b/>
                <w:bCs/>
                <w:lang w:val="en-US"/>
              </w:rPr>
            </w:pPr>
            <w:r w:rsidRPr="006A6A09">
              <w:rPr>
                <w:rStyle w:val="Strong"/>
                <w:b w:val="0"/>
                <w:lang w:val="en-US"/>
              </w:rPr>
              <w:t xml:space="preserve">network of surface channels and depressions, the </w:t>
            </w:r>
            <w:r>
              <w:rPr>
                <w:rStyle w:val="Strong"/>
                <w:b w:val="0"/>
                <w:lang w:val="en-US"/>
              </w:rPr>
              <w:t>channel</w:t>
            </w:r>
            <w:r w:rsidRPr="006A6A09">
              <w:rPr>
                <w:rStyle w:val="Strong"/>
                <w:b w:val="0"/>
                <w:lang w:val="en-US"/>
              </w:rPr>
              <w:t xml:space="preserve"> is part of.</w:t>
            </w:r>
          </w:p>
        </w:tc>
        <w:tc>
          <w:tcPr>
            <w:tcW w:w="1350" w:type="dxa"/>
            <w:hideMark/>
          </w:tcPr>
          <w:p w14:paraId="59C24DD1" w14:textId="77777777" w:rsidR="00B160EE" w:rsidRPr="008148EC" w:rsidRDefault="00B160EE" w:rsidP="006D0E8F">
            <w:pPr>
              <w:spacing w:before="100" w:beforeAutospacing="1" w:after="100" w:afterAutospacing="1"/>
            </w:pPr>
            <w:r>
              <w:t>Association</w:t>
            </w:r>
          </w:p>
        </w:tc>
      </w:tr>
      <w:tr w:rsidR="00B160EE" w:rsidRPr="008E510D" w14:paraId="16D63006" w14:textId="77777777" w:rsidTr="00B160EE">
        <w:tc>
          <w:tcPr>
            <w:tcW w:w="2617" w:type="dxa"/>
          </w:tcPr>
          <w:p w14:paraId="6B88BC23" w14:textId="21A6F95B" w:rsidR="00B160EE" w:rsidRPr="00B160EE" w:rsidRDefault="00B160EE" w:rsidP="006D0E8F">
            <w:pPr>
              <w:spacing w:before="100" w:beforeAutospacing="1" w:after="100" w:afterAutospacing="1"/>
              <w:rPr>
                <w:b/>
                <w:i/>
              </w:rPr>
            </w:pPr>
            <w:r w:rsidRPr="00B160EE">
              <w:rPr>
                <w:rStyle w:val="Strong"/>
                <w:b w:val="0"/>
                <w:i/>
              </w:rPr>
              <w:t>stream</w:t>
            </w:r>
          </w:p>
        </w:tc>
        <w:tc>
          <w:tcPr>
            <w:tcW w:w="4889" w:type="dxa"/>
          </w:tcPr>
          <w:p w14:paraId="77A66A52" w14:textId="0E1FEE8A" w:rsidR="00B160EE" w:rsidRPr="006C5C45" w:rsidRDefault="00B160EE" w:rsidP="006D0E8F">
            <w:pPr>
              <w:pStyle w:val="NormalWeb"/>
              <w:jc w:val="both"/>
              <w:rPr>
                <w:lang w:val="en-US"/>
              </w:rPr>
            </w:pPr>
            <w:r>
              <w:rPr>
                <w:lang w:val="en-US"/>
              </w:rPr>
              <w:t xml:space="preserve">identifies the </w:t>
            </w:r>
            <w:r w:rsidR="007735C1">
              <w:rPr>
                <w:lang w:val="en-US"/>
              </w:rPr>
              <w:t>waterbody</w:t>
            </w:r>
            <w:r w:rsidRPr="008E510D">
              <w:rPr>
                <w:lang w:val="en-US"/>
              </w:rPr>
              <w:t xml:space="preserve"> periodically or continuously flowing in the channel</w:t>
            </w:r>
            <w:r>
              <w:rPr>
                <w:lang w:val="en-US"/>
              </w:rPr>
              <w:t xml:space="preserve">, including </w:t>
            </w:r>
            <w:r w:rsidRPr="002052E5">
              <w:rPr>
                <w:lang w:val="en-US"/>
              </w:rPr>
              <w:t>subterranean</w:t>
            </w:r>
            <w:r>
              <w:rPr>
                <w:lang w:val="en-US"/>
              </w:rPr>
              <w:t xml:space="preserve"> streams.</w:t>
            </w:r>
          </w:p>
        </w:tc>
        <w:tc>
          <w:tcPr>
            <w:tcW w:w="1350" w:type="dxa"/>
          </w:tcPr>
          <w:p w14:paraId="4649C34D" w14:textId="77777777" w:rsidR="00B160EE" w:rsidRPr="002168BF" w:rsidRDefault="00B160EE" w:rsidP="006D0E8F">
            <w:pPr>
              <w:spacing w:before="100" w:beforeAutospacing="1" w:after="100" w:afterAutospacing="1"/>
            </w:pPr>
            <w:r>
              <w:t>Association</w:t>
            </w:r>
          </w:p>
        </w:tc>
      </w:tr>
      <w:tr w:rsidR="00B160EE" w:rsidRPr="008E510D" w14:paraId="7E6ADD5F" w14:textId="77777777" w:rsidTr="00B160EE">
        <w:tc>
          <w:tcPr>
            <w:tcW w:w="2617" w:type="dxa"/>
          </w:tcPr>
          <w:p w14:paraId="31FD21DC" w14:textId="121F0A37" w:rsidR="00B160EE" w:rsidRPr="00B160EE" w:rsidRDefault="00B160EE" w:rsidP="006D0E8F">
            <w:pPr>
              <w:rPr>
                <w:b/>
                <w:i/>
              </w:rPr>
            </w:pPr>
            <w:proofErr w:type="spellStart"/>
            <w:r w:rsidRPr="00B160EE">
              <w:rPr>
                <w:rStyle w:val="Strong"/>
                <w:b w:val="0"/>
                <w:i/>
              </w:rPr>
              <w:t>bedProfileTransversal</w:t>
            </w:r>
            <w:proofErr w:type="spellEnd"/>
            <w:r w:rsidRPr="00B160EE">
              <w:rPr>
                <w:b/>
                <w:i/>
              </w:rPr>
              <w:t xml:space="preserve"> and </w:t>
            </w:r>
            <w:proofErr w:type="spellStart"/>
            <w:r w:rsidRPr="00B160EE">
              <w:rPr>
                <w:rStyle w:val="Strong"/>
                <w:b w:val="0"/>
                <w:i/>
              </w:rPr>
              <w:t>bedProfileLongitudinal</w:t>
            </w:r>
            <w:proofErr w:type="spellEnd"/>
          </w:p>
        </w:tc>
        <w:tc>
          <w:tcPr>
            <w:tcW w:w="4889" w:type="dxa"/>
          </w:tcPr>
          <w:p w14:paraId="5708B9EE" w14:textId="67C95EF5" w:rsidR="00B160EE" w:rsidRPr="002168BF" w:rsidRDefault="00B160EE" w:rsidP="00D84B68">
            <w:pPr>
              <w:pStyle w:val="NormalWeb"/>
              <w:jc w:val="both"/>
              <w:rPr>
                <w:lang w:val="en-US"/>
              </w:rPr>
            </w:pPr>
            <w:r>
              <w:rPr>
                <w:lang w:val="en-US"/>
              </w:rPr>
              <w:t xml:space="preserve">identifies a </w:t>
            </w:r>
            <w:r w:rsidRPr="008E510D">
              <w:rPr>
                <w:lang w:val="en-US"/>
              </w:rPr>
              <w:t>transversal or longitudinal vertical shape</w:t>
            </w:r>
            <w:r>
              <w:rPr>
                <w:lang w:val="en-US"/>
              </w:rPr>
              <w:t xml:space="preserve"> of a channel, carrying </w:t>
            </w:r>
            <w:r w:rsidRPr="008E510D">
              <w:rPr>
                <w:lang w:val="en-US"/>
              </w:rPr>
              <w:t xml:space="preserve">a permanent reference location which realizes the </w:t>
            </w:r>
            <w:r w:rsidR="00D84B68">
              <w:rPr>
                <w:lang w:val="en-US"/>
              </w:rPr>
              <w:t>hydro nexus</w:t>
            </w:r>
            <w:r w:rsidR="00D84B68" w:rsidRPr="008E510D">
              <w:rPr>
                <w:lang w:val="en-US"/>
              </w:rPr>
              <w:t xml:space="preserve"> </w:t>
            </w:r>
            <w:r w:rsidRPr="008E510D">
              <w:rPr>
                <w:lang w:val="en-US"/>
              </w:rPr>
              <w:t xml:space="preserve">of the catchment which is realized by the </w:t>
            </w:r>
            <w:r>
              <w:rPr>
                <w:lang w:val="en-US"/>
              </w:rPr>
              <w:t>channel</w:t>
            </w:r>
            <w:r w:rsidRPr="008E510D">
              <w:rPr>
                <w:lang w:val="en-US"/>
              </w:rPr>
              <w:t>.</w:t>
            </w:r>
          </w:p>
        </w:tc>
        <w:tc>
          <w:tcPr>
            <w:tcW w:w="1350" w:type="dxa"/>
          </w:tcPr>
          <w:p w14:paraId="04D1C478" w14:textId="77777777" w:rsidR="00B160EE" w:rsidRDefault="00B160EE" w:rsidP="006D0E8F">
            <w:pPr>
              <w:spacing w:before="100" w:beforeAutospacing="1" w:after="100" w:afterAutospacing="1"/>
            </w:pPr>
            <w:r>
              <w:t>Association</w:t>
            </w:r>
          </w:p>
        </w:tc>
      </w:tr>
      <w:tr w:rsidR="00B160EE" w:rsidRPr="008E510D" w14:paraId="558A282F" w14:textId="77777777" w:rsidTr="00B160EE">
        <w:tc>
          <w:tcPr>
            <w:tcW w:w="2617" w:type="dxa"/>
          </w:tcPr>
          <w:p w14:paraId="64BB850A" w14:textId="4F5A651D" w:rsidR="00B160EE" w:rsidRPr="00B160EE" w:rsidRDefault="00C12855" w:rsidP="00C12855">
            <w:pPr>
              <w:spacing w:before="100" w:beforeAutospacing="1" w:after="100" w:afterAutospacing="1"/>
              <w:rPr>
                <w:rStyle w:val="Strong"/>
                <w:b w:val="0"/>
                <w:i/>
              </w:rPr>
            </w:pPr>
            <w:r w:rsidRPr="00B160EE">
              <w:rPr>
                <w:rStyle w:val="Strong"/>
                <w:b w:val="0"/>
                <w:i/>
              </w:rPr>
              <w:t>out</w:t>
            </w:r>
            <w:r>
              <w:rPr>
                <w:rStyle w:val="Strong"/>
                <w:b w:val="0"/>
                <w:i/>
              </w:rPr>
              <w:t>let</w:t>
            </w:r>
            <w:r w:rsidR="00B160EE" w:rsidRPr="00B160EE">
              <w:rPr>
                <w:rStyle w:val="Strong"/>
                <w:b w:val="0"/>
                <w:i/>
              </w:rPr>
              <w:t>-at-profile</w:t>
            </w:r>
          </w:p>
        </w:tc>
        <w:tc>
          <w:tcPr>
            <w:tcW w:w="4889" w:type="dxa"/>
          </w:tcPr>
          <w:p w14:paraId="08EBB078" w14:textId="053F6087" w:rsidR="00B160EE" w:rsidRPr="006C5C45" w:rsidRDefault="00B160EE" w:rsidP="00465DF6">
            <w:pPr>
              <w:pStyle w:val="NormalWeb"/>
              <w:jc w:val="both"/>
              <w:rPr>
                <w:lang w:val="en-US"/>
              </w:rPr>
            </w:pPr>
            <w:r>
              <w:t>defines that a location at a vertical section</w:t>
            </w:r>
            <w:r w:rsidR="00465DF6">
              <w:t xml:space="preserve"> of a channel which realizes a</w:t>
            </w:r>
            <w:r>
              <w:t xml:space="preserve"> </w:t>
            </w:r>
            <w:r w:rsidR="00D84B68">
              <w:t xml:space="preserve">hydro </w:t>
            </w:r>
            <w:r w:rsidR="00465DF6">
              <w:t>nexus</w:t>
            </w:r>
            <w:r>
              <w:t>, should be recognized as outflow of the contributing catchment realized by the surface network the channel is part of.</w:t>
            </w:r>
          </w:p>
        </w:tc>
        <w:tc>
          <w:tcPr>
            <w:tcW w:w="1350" w:type="dxa"/>
          </w:tcPr>
          <w:p w14:paraId="54DDAB48" w14:textId="77777777" w:rsidR="00B160EE" w:rsidRDefault="00B160EE" w:rsidP="006D0E8F">
            <w:pPr>
              <w:spacing w:before="100" w:beforeAutospacing="1" w:after="100" w:afterAutospacing="1"/>
            </w:pPr>
            <w:r>
              <w:t>Constraint</w:t>
            </w:r>
          </w:p>
          <w:p w14:paraId="5700D221" w14:textId="77777777" w:rsidR="00B160EE" w:rsidRDefault="00B160EE" w:rsidP="006D0E8F">
            <w:pPr>
              <w:spacing w:before="100" w:beforeAutospacing="1" w:after="100" w:afterAutospacing="1"/>
            </w:pPr>
          </w:p>
        </w:tc>
      </w:tr>
    </w:tbl>
    <w:p w14:paraId="17A79AE9" w14:textId="435758EE" w:rsidR="00033C57" w:rsidRPr="008E510D" w:rsidRDefault="00033C57" w:rsidP="00834E29">
      <w:pPr>
        <w:pStyle w:val="Heading3"/>
        <w:jc w:val="both"/>
      </w:pPr>
      <w:bookmarkStart w:id="192" w:name="_Toc458775754"/>
      <w:bookmarkStart w:id="193" w:name="_Toc484604402"/>
      <w:r w:rsidRPr="008E510D">
        <w:t>The Hydrographic Network model</w:t>
      </w:r>
      <w:bookmarkEnd w:id="192"/>
      <w:bookmarkEnd w:id="193"/>
    </w:p>
    <w:p w14:paraId="13EEAD0C" w14:textId="23FBDE2B" w:rsidR="00033C57" w:rsidRDefault="00033C57" w:rsidP="00450C77">
      <w:pPr>
        <w:pStyle w:val="NormalWeb"/>
        <w:jc w:val="both"/>
        <w:rPr>
          <w:lang w:val="en-US"/>
        </w:rPr>
      </w:pPr>
      <w:r w:rsidRPr="008E510D">
        <w:rPr>
          <w:lang w:val="en-US"/>
        </w:rPr>
        <w:t xml:space="preserve">The Hydrographic Network model defines a logical network of </w:t>
      </w:r>
      <w:r w:rsidR="007735C1">
        <w:rPr>
          <w:lang w:val="en-US"/>
        </w:rPr>
        <w:t>waterbodies</w:t>
      </w:r>
      <w:r w:rsidRPr="008E510D">
        <w:rPr>
          <w:lang w:val="en-US"/>
        </w:rPr>
        <w:t xml:space="preserve"> wh</w:t>
      </w:r>
      <w:r w:rsidR="00465DF6">
        <w:rPr>
          <w:lang w:val="en-US"/>
        </w:rPr>
        <w:t>ich</w:t>
      </w:r>
      <w:r w:rsidR="00F359A7">
        <w:rPr>
          <w:lang w:val="en-US"/>
        </w:rPr>
        <w:t>,</w:t>
      </w:r>
      <w:r w:rsidR="00465DF6">
        <w:rPr>
          <w:lang w:val="en-US"/>
        </w:rPr>
        <w:t xml:space="preserve"> in its entirety</w:t>
      </w:r>
      <w:r w:rsidR="00F359A7">
        <w:rPr>
          <w:lang w:val="en-US"/>
        </w:rPr>
        <w:t>,</w:t>
      </w:r>
      <w:r w:rsidR="00465DF6">
        <w:rPr>
          <w:lang w:val="en-US"/>
        </w:rPr>
        <w:t xml:space="preserve"> realizes a </w:t>
      </w:r>
      <w:r w:rsidRPr="008E510D">
        <w:rPr>
          <w:lang w:val="en-US"/>
        </w:rPr>
        <w:t>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614086">
        <w:t xml:space="preserve">Figure </w:t>
      </w:r>
      <w:r w:rsidR="00614086">
        <w:rPr>
          <w:noProof/>
        </w:rPr>
        <w:t>41</w:t>
      </w:r>
      <w:r w:rsidR="00874BCD">
        <w:rPr>
          <w:lang w:val="en-US"/>
        </w:rPr>
        <w:fldChar w:fldCharType="end"/>
      </w:r>
      <w:r w:rsidR="00F359A7">
        <w:rPr>
          <w:lang w:val="en-US"/>
        </w:rPr>
        <w:t>)</w:t>
      </w:r>
      <w:r w:rsidR="009F1967">
        <w:rPr>
          <w:lang w:val="en-US"/>
        </w:rPr>
        <w:t>.</w:t>
      </w:r>
      <w:r w:rsidRPr="008E510D">
        <w:rPr>
          <w:lang w:val="en-US"/>
        </w:rPr>
        <w:t xml:space="preserve"> </w:t>
      </w:r>
      <w:r w:rsidR="009F1967">
        <w:rPr>
          <w:lang w:val="en-US"/>
        </w:rPr>
        <w:t>Most typically, this is as</w:t>
      </w:r>
      <w:r w:rsidRPr="008E510D">
        <w:rPr>
          <w:lang w:val="en-US"/>
        </w:rPr>
        <w:t xml:space="preserve"> a network of linear flowpaths realizing catchments connected to each other within a containing catchment that is realized by th</w:t>
      </w:r>
      <w:r w:rsidR="009F1967">
        <w:rPr>
          <w:lang w:val="en-US"/>
        </w:rPr>
        <w:t>e entire network. This allows</w:t>
      </w:r>
      <w:r w:rsidRPr="008E510D">
        <w:rPr>
          <w:lang w:val="en-US"/>
        </w:rPr>
        <w:t xml:space="preserve"> represent</w:t>
      </w:r>
      <w:r w:rsidR="009F1967">
        <w:rPr>
          <w:lang w:val="en-US"/>
        </w:rPr>
        <w:t>ation of</w:t>
      </w:r>
      <w:r w:rsidRPr="008E510D">
        <w:rPr>
          <w:lang w:val="en-US"/>
        </w:rPr>
        <w:t xml:space="preserve"> the network of ‘blue lines’, even if logically connected features </w:t>
      </w:r>
      <w:r w:rsidR="009F1967">
        <w:rPr>
          <w:lang w:val="en-US"/>
        </w:rPr>
        <w:t>are</w:t>
      </w:r>
      <w:r w:rsidRPr="008E510D">
        <w:rPr>
          <w:lang w:val="en-US"/>
        </w:rPr>
        <w:t xml:space="preserve"> not connected at the representation level.</w:t>
      </w:r>
    </w:p>
    <w:p w14:paraId="7721917D" w14:textId="7051AAC1" w:rsidR="00C71F34" w:rsidRPr="008E510D" w:rsidRDefault="00C71F34" w:rsidP="00C71F34">
      <w:pPr>
        <w:pStyle w:val="NormalWeb"/>
        <w:jc w:val="both"/>
        <w:rPr>
          <w:lang w:val="en-US"/>
        </w:rPr>
      </w:pPr>
      <w:r w:rsidRPr="008E510D">
        <w:rPr>
          <w:lang w:val="en-US"/>
        </w:rPr>
        <w:lastRenderedPageBreak/>
        <w:t xml:space="preserve">The hydrographic network is defined independent of the channel network. This </w:t>
      </w:r>
      <w:r w:rsidR="009F1967">
        <w:rPr>
          <w:lang w:val="en-US"/>
        </w:rPr>
        <w:t xml:space="preserve">maintains a </w:t>
      </w:r>
      <w:r w:rsidRPr="008E510D">
        <w:rPr>
          <w:lang w:val="en-US"/>
        </w:rPr>
        <w:t xml:space="preserve">conceptual separation </w:t>
      </w:r>
      <w:r w:rsidR="009F1967">
        <w:rPr>
          <w:lang w:val="en-US"/>
        </w:rPr>
        <w:t xml:space="preserve">of </w:t>
      </w:r>
      <w:r w:rsidRPr="008E510D">
        <w:rPr>
          <w:lang w:val="en-US"/>
        </w:rPr>
        <w:t xml:space="preserve">concerns of hydrology studying the occurrence, accumulation, </w:t>
      </w:r>
      <w:r w:rsidR="00223A14">
        <w:rPr>
          <w:lang w:val="en-US"/>
        </w:rPr>
        <w:t>and circulation of water</w:t>
      </w:r>
      <w:r w:rsidR="009F1967">
        <w:rPr>
          <w:lang w:val="en-US"/>
        </w:rPr>
        <w:t xml:space="preserve"> and studies related to containers of waterbodies</w:t>
      </w:r>
      <w:r w:rsidR="00223A14">
        <w:rPr>
          <w:lang w:val="en-US"/>
        </w:rPr>
        <w:t>. It</w:t>
      </w:r>
      <w:r w:rsidR="009F1967">
        <w:rPr>
          <w:lang w:val="en-US"/>
        </w:rPr>
        <w:t xml:space="preserve"> allows realization of</w:t>
      </w:r>
      <w:r w:rsidRPr="008E510D">
        <w:rPr>
          <w:lang w:val="en-US"/>
        </w:rPr>
        <w:t xml:space="preserve"> the catchment as a network of moving or standing </w:t>
      </w:r>
      <w:r w:rsidR="007735C1">
        <w:rPr>
          <w:lang w:val="en-US"/>
        </w:rPr>
        <w:t>waterbodies</w:t>
      </w:r>
      <w:r w:rsidRPr="008E510D">
        <w:rPr>
          <w:lang w:val="en-US"/>
        </w:rPr>
        <w:t>, regardless of the channel</w:t>
      </w:r>
      <w:r w:rsidR="009F1967">
        <w:rPr>
          <w:lang w:val="en-US"/>
        </w:rPr>
        <w:t>s</w:t>
      </w:r>
      <w:r w:rsidRPr="008E510D">
        <w:rPr>
          <w:lang w:val="en-US"/>
        </w:rPr>
        <w:t xml:space="preserve"> </w:t>
      </w:r>
      <w:r w:rsidR="009F1967">
        <w:rPr>
          <w:lang w:val="en-US"/>
        </w:rPr>
        <w:t>and depressions</w:t>
      </w:r>
      <w:r w:rsidRPr="008E510D">
        <w:rPr>
          <w:lang w:val="en-US"/>
        </w:rPr>
        <w:t>.</w:t>
      </w:r>
    </w:p>
    <w:p w14:paraId="06EBED64" w14:textId="2DE58DFE" w:rsidR="00C71F34" w:rsidRDefault="00C71F34" w:rsidP="00C71F34">
      <w:pPr>
        <w:pStyle w:val="NormalWeb"/>
        <w:jc w:val="both"/>
        <w:rPr>
          <w:lang w:val="en-US"/>
        </w:rPr>
      </w:pPr>
      <w:r w:rsidRPr="008E510D">
        <w:rPr>
          <w:lang w:val="en-US"/>
        </w:rPr>
        <w:t xml:space="preserve">A </w:t>
      </w:r>
      <w:r w:rsidR="00465DF6">
        <w:rPr>
          <w:lang w:val="en-US"/>
        </w:rPr>
        <w:t xml:space="preserve">single </w:t>
      </w:r>
      <w:r w:rsidR="007735C1">
        <w:rPr>
          <w:lang w:val="en-US"/>
        </w:rPr>
        <w:t>waterbody</w:t>
      </w:r>
      <w:r w:rsidR="008E1149">
        <w:rPr>
          <w:lang w:val="en-US"/>
        </w:rPr>
        <w:t xml:space="preserve"> can realize its</w:t>
      </w:r>
      <w:r w:rsidRPr="008E510D">
        <w:rPr>
          <w:lang w:val="en-US"/>
        </w:rPr>
        <w:t xml:space="preserve"> catchment either as part of the hydrographic network</w:t>
      </w:r>
      <w:r>
        <w:rPr>
          <w:lang w:val="en-US"/>
        </w:rPr>
        <w:t xml:space="preserve"> (</w:t>
      </w:r>
      <w:r>
        <w:rPr>
          <w:lang w:val="en-US"/>
        </w:rPr>
        <w:fldChar w:fldCharType="begin"/>
      </w:r>
      <w:r>
        <w:rPr>
          <w:lang w:val="en-US"/>
        </w:rPr>
        <w:instrText xml:space="preserve"> REF _Ref462910622 \h </w:instrText>
      </w:r>
      <w:r>
        <w:rPr>
          <w:lang w:val="en-US"/>
        </w:rPr>
      </w:r>
      <w:r>
        <w:rPr>
          <w:lang w:val="en-US"/>
        </w:rPr>
        <w:fldChar w:fldCharType="separate"/>
      </w:r>
      <w:r w:rsidR="00614086">
        <w:t xml:space="preserve">Figure </w:t>
      </w:r>
      <w:r w:rsidR="00614086">
        <w:rPr>
          <w:noProof/>
        </w:rPr>
        <w:t>41</w:t>
      </w:r>
      <w:r>
        <w:rPr>
          <w:lang w:val="en-US"/>
        </w:rPr>
        <w:fldChar w:fldCharType="end"/>
      </w:r>
      <w:r>
        <w:rPr>
          <w:lang w:val="en-US"/>
        </w:rPr>
        <w:t>)</w:t>
      </w:r>
      <w:r w:rsidRPr="008E510D">
        <w:rPr>
          <w:lang w:val="en-US"/>
        </w:rPr>
        <w:t xml:space="preserve">, or via a reference location which realizes the </w:t>
      </w:r>
      <w:r w:rsidR="008E1149">
        <w:rPr>
          <w:lang w:val="en-US"/>
        </w:rPr>
        <w:t>hydro nexus</w:t>
      </w:r>
      <w:r w:rsidR="00D84B68" w:rsidRPr="008E510D">
        <w:rPr>
          <w:lang w:val="en-US"/>
        </w:rPr>
        <w:t xml:space="preserve"> </w:t>
      </w:r>
      <w:r w:rsidRPr="008E510D">
        <w:rPr>
          <w:lang w:val="en-US"/>
        </w:rPr>
        <w:t xml:space="preserve">of the catchment realized by the </w:t>
      </w:r>
      <w:r w:rsidR="007735C1">
        <w:rPr>
          <w:lang w:val="en-US"/>
        </w:rPr>
        <w:t>waterbody</w:t>
      </w:r>
      <w:r w:rsidRPr="008E510D">
        <w:rPr>
          <w:lang w:val="en-US"/>
        </w:rPr>
        <w:t xml:space="preserve"> (</w:t>
      </w:r>
      <w:r>
        <w:rPr>
          <w:lang w:val="en-US"/>
        </w:rPr>
        <w:fldChar w:fldCharType="begin"/>
      </w:r>
      <w:r>
        <w:rPr>
          <w:lang w:val="en-US"/>
        </w:rPr>
        <w:instrText xml:space="preserve"> REF _Ref462910650 \h </w:instrText>
      </w:r>
      <w:r>
        <w:rPr>
          <w:lang w:val="en-US"/>
        </w:rPr>
      </w:r>
      <w:r>
        <w:rPr>
          <w:lang w:val="en-US"/>
        </w:rPr>
        <w:fldChar w:fldCharType="separate"/>
      </w:r>
      <w:r w:rsidR="00614086" w:rsidRPr="00C20518">
        <w:t xml:space="preserve">Figure </w:t>
      </w:r>
      <w:r w:rsidR="00614086">
        <w:rPr>
          <w:noProof/>
        </w:rPr>
        <w:t>42</w:t>
      </w:r>
      <w:r>
        <w:rPr>
          <w:lang w:val="en-US"/>
        </w:rPr>
        <w:fldChar w:fldCharType="end"/>
      </w:r>
      <w:r w:rsidRPr="008E510D">
        <w:rPr>
          <w:lang w:val="en-US"/>
        </w:rPr>
        <w:t xml:space="preserve">). For example, a fixed landmark, or a point at an associated cross </w:t>
      </w:r>
      <w:r w:rsidR="008E1149">
        <w:rPr>
          <w:lang w:val="en-US"/>
        </w:rPr>
        <w:t>section is considered to</w:t>
      </w:r>
      <w:r w:rsidRPr="008E510D">
        <w:rPr>
          <w:lang w:val="en-US"/>
        </w:rPr>
        <w:t xml:space="preserve"> realize the outflow of the catchment which is realized by the </w:t>
      </w:r>
      <w:r w:rsidR="008E1149">
        <w:rPr>
          <w:lang w:val="en-US"/>
        </w:rPr>
        <w:t>waterbody</w:t>
      </w:r>
      <w:r w:rsidRPr="008E510D">
        <w:rPr>
          <w:lang w:val="en-US"/>
        </w:rPr>
        <w:t>.</w:t>
      </w:r>
    </w:p>
    <w:p w14:paraId="5856F45E" w14:textId="77777777" w:rsidR="00C20518" w:rsidRDefault="00C20518" w:rsidP="00C20518">
      <w:pPr>
        <w:pStyle w:val="OGCFigure"/>
      </w:pPr>
      <w:r>
        <w:rPr>
          <w:noProof/>
        </w:rPr>
        <w:drawing>
          <wp:inline distT="0" distB="0" distL="0" distR="0" wp14:anchorId="1549FFA9" wp14:editId="3CD479E3">
            <wp:extent cx="5486399" cy="4530623"/>
            <wp:effectExtent l="0" t="0" r="63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86399" cy="4530623"/>
                    </a:xfrm>
                    <a:prstGeom prst="rect">
                      <a:avLst/>
                    </a:prstGeom>
                    <a:noFill/>
                    <a:ln>
                      <a:noFill/>
                    </a:ln>
                  </pic:spPr>
                </pic:pic>
              </a:graphicData>
            </a:graphic>
          </wp:inline>
        </w:drawing>
      </w:r>
    </w:p>
    <w:p w14:paraId="1B667D56" w14:textId="36CB634C" w:rsidR="00C20518" w:rsidRPr="008E510D" w:rsidRDefault="00C20518" w:rsidP="00834E29">
      <w:pPr>
        <w:pStyle w:val="OGCFigure"/>
        <w:outlineLvl w:val="0"/>
      </w:pPr>
      <w:bookmarkStart w:id="194" w:name="_Ref462910622"/>
      <w:bookmarkStart w:id="195" w:name="_Toc484066578"/>
      <w:r>
        <w:t xml:space="preserve">Figure </w:t>
      </w:r>
      <w:fldSimple w:instr=" SEQ Figure \* ARABIC ">
        <w:r w:rsidR="00BC1551">
          <w:rPr>
            <w:noProof/>
          </w:rPr>
          <w:t>41</w:t>
        </w:r>
      </w:fldSimple>
      <w:bookmarkEnd w:id="194"/>
      <w:r>
        <w:t xml:space="preserve">: </w:t>
      </w:r>
      <w:r w:rsidRPr="009E4992">
        <w:t>Hydrographic Network realizing the catchment (UML class diagram)</w:t>
      </w:r>
      <w:bookmarkEnd w:id="195"/>
    </w:p>
    <w:p w14:paraId="78218CCA" w14:textId="67225BF8" w:rsidR="007004D7" w:rsidRPr="008E510D" w:rsidRDefault="007004D7" w:rsidP="00834E29">
      <w:pPr>
        <w:pStyle w:val="Heading4"/>
        <w:jc w:val="both"/>
      </w:pPr>
      <w:r w:rsidRPr="008E510D">
        <w:t>Hydrographic Network</w:t>
      </w:r>
    </w:p>
    <w:p w14:paraId="3A2306C3" w14:textId="7F16AEE3" w:rsidR="007004D7" w:rsidRPr="008E510D" w:rsidRDefault="007004D7" w:rsidP="00450C77">
      <w:pPr>
        <w:pStyle w:val="NormalWeb"/>
        <w:jc w:val="both"/>
        <w:rPr>
          <w:lang w:val="en-US"/>
        </w:rPr>
      </w:pPr>
      <w:r w:rsidRPr="008E510D">
        <w:rPr>
          <w:lang w:val="en-US"/>
        </w:rPr>
        <w:t xml:space="preserve">The HY_HydrographicNetwork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 xml:space="preserve">model, specifically as </w:t>
      </w:r>
      <w:r w:rsidR="00D67E6B">
        <w:rPr>
          <w:lang w:val="en-US"/>
        </w:rPr>
        <w:t xml:space="preserve">an </w:t>
      </w:r>
      <w:r w:rsidRPr="008E510D">
        <w:rPr>
          <w:lang w:val="en-US"/>
        </w:rPr>
        <w:t xml:space="preserve">aggregate of permanent or temporary bodies standing in depressions or moving in channels. If the realized catchment is connected with other catchments via </w:t>
      </w:r>
      <w:r w:rsidR="00D84B68">
        <w:rPr>
          <w:lang w:val="en-US"/>
        </w:rPr>
        <w:t>hydro nexuses</w:t>
      </w:r>
      <w:r w:rsidRPr="008E510D">
        <w:rPr>
          <w:lang w:val="en-US"/>
        </w:rPr>
        <w:t xml:space="preserve">, the </w:t>
      </w:r>
      <w:r w:rsidRPr="008E510D">
        <w:rPr>
          <w:lang w:val="en-US"/>
        </w:rPr>
        <w:lastRenderedPageBreak/>
        <w:t xml:space="preserve">hydrographic network is considered connected to the network realizing </w:t>
      </w:r>
      <w:r w:rsidR="00D67E6B">
        <w:rPr>
          <w:lang w:val="en-US"/>
        </w:rPr>
        <w:t>these catchments. This allows</w:t>
      </w:r>
      <w:r w:rsidRPr="008E510D">
        <w:rPr>
          <w:lang w:val="en-US"/>
        </w:rPr>
        <w:t xml:space="preserve"> represent</w:t>
      </w:r>
      <w:r w:rsidR="00D67E6B">
        <w:rPr>
          <w:lang w:val="en-US"/>
        </w:rPr>
        <w:t>ation of</w:t>
      </w:r>
      <w:r w:rsidRPr="008E510D">
        <w:rPr>
          <w:lang w:val="en-US"/>
        </w:rPr>
        <w:t xml:space="preserve"> the network, even if logically connected features </w:t>
      </w:r>
      <w:r w:rsidR="00D67E6B">
        <w:rPr>
          <w:lang w:val="en-US"/>
        </w:rPr>
        <w:t>are not</w:t>
      </w:r>
      <w:r w:rsidRPr="008E510D">
        <w:rPr>
          <w:lang w:val="en-US"/>
        </w:rPr>
        <w:t xml:space="preserve"> connected at the representation level. If required, an application focused on surface</w:t>
      </w:r>
      <w:r w:rsidR="002C507E">
        <w:rPr>
          <w:lang w:val="en-US"/>
        </w:rPr>
        <w:t>-</w:t>
      </w:r>
      <w:r w:rsidR="007735C1">
        <w:rPr>
          <w:lang w:val="en-US"/>
        </w:rPr>
        <w:t>waterbodies</w:t>
      </w:r>
      <w:r w:rsidRPr="008E510D">
        <w:rPr>
          <w:lang w:val="en-US"/>
        </w:rPr>
        <w:t xml:space="preserve"> contained in channels or depressions ma</w:t>
      </w:r>
      <w:r w:rsidR="00D67E6B">
        <w:rPr>
          <w:lang w:val="en-US"/>
        </w:rPr>
        <w:t>y use the defined relationship</w:t>
      </w:r>
      <w:r w:rsidRPr="008E510D">
        <w:rPr>
          <w:lang w:val="en-US"/>
        </w:rPr>
        <w:t>s to describe the realization of a catchment by the hydrographic network, or network parts associated with the channel network.</w:t>
      </w:r>
    </w:p>
    <w:p w14:paraId="6CC73789" w14:textId="6D607A44" w:rsidR="007004D7" w:rsidRDefault="007004D7" w:rsidP="00407043">
      <w:pPr>
        <w:pStyle w:val="NormalWeb"/>
        <w:jc w:val="both"/>
        <w:rPr>
          <w:lang w:val="en-US"/>
        </w:rPr>
      </w:pPr>
      <w:proofErr w:type="spellStart"/>
      <w:r w:rsidRPr="008E510D">
        <w:rPr>
          <w:lang w:val="en-US"/>
        </w:rPr>
        <w:t>HY_HydrographicNetwork</w:t>
      </w:r>
      <w:proofErr w:type="spellEnd"/>
      <w:r w:rsidRPr="008E510D">
        <w:rPr>
          <w:lang w:val="en-US"/>
        </w:rPr>
        <w:t xml:space="preserve"> </w:t>
      </w:r>
      <w:r w:rsidR="00820BE8">
        <w:rPr>
          <w:lang w:val="en-US"/>
        </w:rPr>
        <w:t>has a</w:t>
      </w:r>
      <w:r w:rsidR="000D41B1" w:rsidRPr="008E510D">
        <w:rPr>
          <w:lang w:val="en-US"/>
        </w:rPr>
        <w:t xml:space="preserve"> </w:t>
      </w:r>
      <w:proofErr w:type="spellStart"/>
      <w:r w:rsidR="000D41B1" w:rsidRPr="008E510D">
        <w:rPr>
          <w:rStyle w:val="Emphasis"/>
          <w:lang w:val="en-US"/>
        </w:rPr>
        <w:t>networkWaterBody</w:t>
      </w:r>
      <w:proofErr w:type="spellEnd"/>
      <w:r w:rsidR="00820BE8">
        <w:rPr>
          <w:rStyle w:val="Emphasis"/>
          <w:lang w:val="en-US"/>
        </w:rPr>
        <w:t xml:space="preserve"> </w:t>
      </w:r>
      <w:r w:rsidR="00820BE8">
        <w:rPr>
          <w:rStyle w:val="Emphasis"/>
          <w:i w:val="0"/>
          <w:lang w:val="en-US"/>
        </w:rPr>
        <w:t>association</w:t>
      </w:r>
      <w:r w:rsidR="000D41B1">
        <w:rPr>
          <w:lang w:val="en-US"/>
        </w:rPr>
        <w:t xml:space="preserve">. </w:t>
      </w:r>
      <w:r w:rsidR="00D67E6B">
        <w:rPr>
          <w:lang w:val="en-US"/>
        </w:rPr>
        <w:t>Through generalization, i</w:t>
      </w:r>
      <w:r w:rsidR="000D41B1">
        <w:rPr>
          <w:lang w:val="en-US"/>
        </w:rPr>
        <w:t xml:space="preserve">t </w:t>
      </w:r>
      <w:r w:rsidRPr="008E510D">
        <w:rPr>
          <w:lang w:val="en-US"/>
        </w:rPr>
        <w:t xml:space="preserve">inherits </w:t>
      </w:r>
      <w:r w:rsidR="000D41B1">
        <w:rPr>
          <w:lang w:val="en-US"/>
        </w:rPr>
        <w:t xml:space="preserve">the </w:t>
      </w:r>
      <w:r w:rsidR="000D41B1" w:rsidRPr="00BC4CBD">
        <w:rPr>
          <w:i/>
          <w:lang w:val="en-US"/>
        </w:rPr>
        <w:t>shape</w:t>
      </w:r>
      <w:r w:rsidR="000D41B1">
        <w:rPr>
          <w:lang w:val="en-US"/>
        </w:rPr>
        <w:t xml:space="preserve"> attribute and the </w:t>
      </w:r>
      <w:proofErr w:type="spellStart"/>
      <w:r w:rsidR="000D41B1">
        <w:rPr>
          <w:rStyle w:val="Emphasis"/>
          <w:lang w:val="en-US"/>
        </w:rPr>
        <w:t>realized</w:t>
      </w:r>
      <w:r w:rsidR="000D41B1" w:rsidRPr="008E510D">
        <w:rPr>
          <w:rStyle w:val="Emphasis"/>
          <w:lang w:val="en-US"/>
        </w:rPr>
        <w:t>Catchment</w:t>
      </w:r>
      <w:proofErr w:type="spellEnd"/>
      <w:r w:rsidR="000D41B1">
        <w:rPr>
          <w:lang w:val="en-US"/>
        </w:rPr>
        <w:t xml:space="preserve"> association </w:t>
      </w:r>
      <w:r w:rsidRPr="008E510D">
        <w:rPr>
          <w:lang w:val="en-US"/>
        </w:rPr>
        <w:t xml:space="preserve">as well as </w:t>
      </w:r>
      <w:proofErr w:type="spellStart"/>
      <w:r w:rsidR="000D41B1" w:rsidRPr="000D41B1">
        <w:rPr>
          <w:i/>
          <w:lang w:val="en-US"/>
        </w:rPr>
        <w:t>flowpath</w:t>
      </w:r>
      <w:proofErr w:type="spellEnd"/>
      <w:r w:rsidR="000D41B1" w:rsidRPr="000D41B1">
        <w:rPr>
          <w:i/>
          <w:lang w:val="en-US"/>
        </w:rPr>
        <w:t>,</w:t>
      </w:r>
      <w:r w:rsidR="000D41B1">
        <w:rPr>
          <w:lang w:val="en-US"/>
        </w:rPr>
        <w:t xml:space="preserve"> </w:t>
      </w:r>
      <w:proofErr w:type="spellStart"/>
      <w:r w:rsidR="00C12855" w:rsidRPr="008E510D">
        <w:rPr>
          <w:rStyle w:val="Emphasis"/>
          <w:lang w:val="en-US"/>
        </w:rPr>
        <w:t>catchment</w:t>
      </w:r>
      <w:r w:rsidR="00C12855">
        <w:rPr>
          <w:rStyle w:val="Emphasis"/>
          <w:lang w:val="en-US"/>
        </w:rPr>
        <w:t>Divide</w:t>
      </w:r>
      <w:proofErr w:type="spellEnd"/>
      <w:r w:rsidR="00C12855" w:rsidRPr="008E510D">
        <w:rPr>
          <w:lang w:val="en-US"/>
        </w:rPr>
        <w:t xml:space="preserve"> </w:t>
      </w:r>
      <w:r w:rsidRPr="008E510D">
        <w:rPr>
          <w:lang w:val="en-US"/>
        </w:rPr>
        <w:t xml:space="preserve">and </w:t>
      </w:r>
      <w:proofErr w:type="spellStart"/>
      <w:r w:rsidRPr="008E510D">
        <w:rPr>
          <w:rStyle w:val="Emphasis"/>
          <w:lang w:val="en-US"/>
        </w:rPr>
        <w:t>catchmentArea</w:t>
      </w:r>
      <w:proofErr w:type="spellEnd"/>
      <w:r w:rsidRPr="008E510D">
        <w:rPr>
          <w:lang w:val="en-US"/>
        </w:rPr>
        <w:t xml:space="preserve"> associations, and. A </w:t>
      </w:r>
      <w:r w:rsidR="003C1959">
        <w:rPr>
          <w:rStyle w:val="Emphasis"/>
          <w:lang w:val="en-US"/>
        </w:rPr>
        <w:t>waterbody-flowpath</w:t>
      </w:r>
      <w:r w:rsidR="003C1959" w:rsidRPr="008E510D">
        <w:rPr>
          <w:lang w:val="en-US"/>
        </w:rPr>
        <w:t xml:space="preserve"> </w:t>
      </w:r>
      <w:r w:rsidR="00407043" w:rsidRPr="008E510D">
        <w:rPr>
          <w:lang w:val="en-US"/>
        </w:rPr>
        <w:t xml:space="preserve">constraint </w:t>
      </w:r>
      <w:r w:rsidR="00407043">
        <w:rPr>
          <w:lang w:val="en-US"/>
        </w:rPr>
        <w:t>support</w:t>
      </w:r>
      <w:r w:rsidR="003C1959">
        <w:rPr>
          <w:lang w:val="en-US"/>
        </w:rPr>
        <w:t>s</w:t>
      </w:r>
      <w:r w:rsidR="00407043">
        <w:rPr>
          <w:lang w:val="en-US"/>
        </w:rPr>
        <w:t xml:space="preserve"> the recognition of the </w:t>
      </w:r>
      <w:r w:rsidR="007735C1">
        <w:rPr>
          <w:lang w:val="en-US"/>
        </w:rPr>
        <w:t>waterbody</w:t>
      </w:r>
      <w:r w:rsidR="00407043">
        <w:rPr>
          <w:lang w:val="en-US"/>
        </w:rPr>
        <w:t xml:space="preserve"> as </w:t>
      </w:r>
      <w:r w:rsidR="00D67E6B">
        <w:rPr>
          <w:lang w:val="en-US"/>
        </w:rPr>
        <w:t xml:space="preserve">a </w:t>
      </w:r>
      <w:r w:rsidR="00407043">
        <w:rPr>
          <w:lang w:val="en-US"/>
        </w:rPr>
        <w:t>flowpath realizing the catchment.</w:t>
      </w:r>
      <w:r w:rsidR="00407043" w:rsidRPr="008E510D">
        <w:rPr>
          <w:lang w:val="en-US"/>
        </w:rPr>
        <w:t xml:space="preserve"> </w:t>
      </w:r>
    </w:p>
    <w:p w14:paraId="7FBAACDC" w14:textId="52E5C49B" w:rsidR="00C71F34" w:rsidRDefault="00C71F34" w:rsidP="00C71F34">
      <w:pPr>
        <w:pStyle w:val="OGCtableheader"/>
      </w:pPr>
      <w:bookmarkStart w:id="196" w:name="_Toc484066601"/>
      <w:r>
        <w:t xml:space="preserve">Table </w:t>
      </w:r>
      <w:fldSimple w:instr=" SEQ Table \* ARABIC ">
        <w:r w:rsidR="000D41B1">
          <w:rPr>
            <w:noProof/>
          </w:rPr>
          <w:t>19</w:t>
        </w:r>
      </w:fldSimple>
      <w:r>
        <w:t>: HY_</w:t>
      </w:r>
      <w:r w:rsidRPr="008E510D">
        <w:t>HydrographicNetwork</w:t>
      </w:r>
      <w:bookmarkEnd w:id="196"/>
    </w:p>
    <w:tbl>
      <w:tblPr>
        <w:tblStyle w:val="TableGrid"/>
        <w:tblW w:w="0" w:type="auto"/>
        <w:tblLook w:val="04A0" w:firstRow="1" w:lastRow="0" w:firstColumn="1" w:lastColumn="0" w:noHBand="0" w:noVBand="1"/>
      </w:tblPr>
      <w:tblGrid>
        <w:gridCol w:w="2617"/>
        <w:gridCol w:w="4889"/>
        <w:gridCol w:w="1350"/>
      </w:tblGrid>
      <w:tr w:rsidR="00C71F34" w:rsidRPr="008E510D" w14:paraId="7B7237E7" w14:textId="77777777" w:rsidTr="006D0E8F">
        <w:tc>
          <w:tcPr>
            <w:tcW w:w="2617" w:type="dxa"/>
            <w:hideMark/>
          </w:tcPr>
          <w:p w14:paraId="37867938" w14:textId="77777777" w:rsidR="00C71F34" w:rsidRPr="008E510D" w:rsidRDefault="00C71F34" w:rsidP="006D0E8F">
            <w:pPr>
              <w:spacing w:before="100" w:beforeAutospacing="1" w:after="100" w:afterAutospacing="1"/>
              <w:jc w:val="both"/>
              <w:rPr>
                <w:b/>
                <w:bCs/>
              </w:rPr>
            </w:pPr>
            <w:r>
              <w:rPr>
                <w:b/>
                <w:bCs/>
              </w:rPr>
              <w:t>Property</w:t>
            </w:r>
          </w:p>
        </w:tc>
        <w:tc>
          <w:tcPr>
            <w:tcW w:w="4889" w:type="dxa"/>
            <w:hideMark/>
          </w:tcPr>
          <w:p w14:paraId="3CE53894" w14:textId="77777777" w:rsidR="00C71F34" w:rsidRPr="008E510D" w:rsidRDefault="00C71F34"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40B85A6F" w14:textId="77777777" w:rsidR="00C71F34" w:rsidRPr="008E510D" w:rsidRDefault="00C71F34" w:rsidP="006D0E8F">
            <w:pPr>
              <w:spacing w:before="100" w:beforeAutospacing="1" w:after="100" w:afterAutospacing="1"/>
              <w:jc w:val="both"/>
              <w:rPr>
                <w:b/>
                <w:bCs/>
              </w:rPr>
            </w:pPr>
            <w:r>
              <w:rPr>
                <w:b/>
                <w:bCs/>
              </w:rPr>
              <w:t>Relation</w:t>
            </w:r>
          </w:p>
        </w:tc>
      </w:tr>
      <w:tr w:rsidR="00C71F34" w:rsidRPr="008E510D" w14:paraId="010C42F6" w14:textId="77777777" w:rsidTr="006D0E8F">
        <w:tc>
          <w:tcPr>
            <w:tcW w:w="2617" w:type="dxa"/>
            <w:hideMark/>
          </w:tcPr>
          <w:p w14:paraId="67D7821D" w14:textId="380DCD8D" w:rsidR="00C71F34" w:rsidRPr="00C71F34" w:rsidRDefault="00C71F34" w:rsidP="006D0E8F">
            <w:pPr>
              <w:spacing w:before="100" w:beforeAutospacing="1" w:after="100" w:afterAutospacing="1"/>
              <w:rPr>
                <w:b/>
                <w:i/>
              </w:rPr>
            </w:pPr>
            <w:proofErr w:type="spellStart"/>
            <w:r w:rsidRPr="00C71F34">
              <w:rPr>
                <w:rStyle w:val="Strong"/>
                <w:b w:val="0"/>
                <w:i/>
              </w:rPr>
              <w:t>networkWaterBody</w:t>
            </w:r>
            <w:proofErr w:type="spellEnd"/>
          </w:p>
        </w:tc>
        <w:tc>
          <w:tcPr>
            <w:tcW w:w="4889" w:type="dxa"/>
            <w:hideMark/>
          </w:tcPr>
          <w:p w14:paraId="51A793A3" w14:textId="01AEFAFC" w:rsidR="00C71F34" w:rsidRPr="00C71F34" w:rsidRDefault="007735C1" w:rsidP="00465DF6">
            <w:pPr>
              <w:pStyle w:val="NormalWeb"/>
              <w:jc w:val="both"/>
              <w:rPr>
                <w:lang w:val="en-US"/>
              </w:rPr>
            </w:pPr>
            <w:r>
              <w:rPr>
                <w:lang w:val="en-US"/>
              </w:rPr>
              <w:t>waterbody</w:t>
            </w:r>
            <w:r w:rsidR="00C71F34" w:rsidRPr="008E510D">
              <w:rPr>
                <w:lang w:val="en-US"/>
              </w:rPr>
              <w:t xml:space="preserve"> which realizes the catchment either separately, or as part of the </w:t>
            </w:r>
            <w:r w:rsidR="00C71F34">
              <w:rPr>
                <w:lang w:val="en-US"/>
              </w:rPr>
              <w:t xml:space="preserve">hydrographic </w:t>
            </w:r>
            <w:r w:rsidR="00C71F34" w:rsidRPr="008E510D">
              <w:rPr>
                <w:lang w:val="en-US"/>
              </w:rPr>
              <w:t>network.</w:t>
            </w:r>
          </w:p>
        </w:tc>
        <w:tc>
          <w:tcPr>
            <w:tcW w:w="1350" w:type="dxa"/>
            <w:hideMark/>
          </w:tcPr>
          <w:p w14:paraId="24D7ACC8" w14:textId="77777777" w:rsidR="00C71F34" w:rsidRPr="008148EC" w:rsidRDefault="00C71F34" w:rsidP="006D0E8F">
            <w:pPr>
              <w:spacing w:before="100" w:beforeAutospacing="1" w:after="100" w:afterAutospacing="1"/>
            </w:pPr>
            <w:r>
              <w:t>Association</w:t>
            </w:r>
          </w:p>
        </w:tc>
      </w:tr>
      <w:tr w:rsidR="00C71F34" w:rsidRPr="008E510D" w14:paraId="6B4BBAD8" w14:textId="77777777" w:rsidTr="006D0E8F">
        <w:tc>
          <w:tcPr>
            <w:tcW w:w="2617" w:type="dxa"/>
          </w:tcPr>
          <w:p w14:paraId="34854A2D" w14:textId="68840190" w:rsidR="00C71F34" w:rsidRPr="00C71F34" w:rsidRDefault="003C1959" w:rsidP="00C71F34">
            <w:pPr>
              <w:rPr>
                <w:b/>
                <w:i/>
              </w:rPr>
            </w:pPr>
            <w:r>
              <w:rPr>
                <w:rStyle w:val="Strong"/>
                <w:b w:val="0"/>
                <w:i/>
              </w:rPr>
              <w:t>waterbody-flowpath</w:t>
            </w:r>
          </w:p>
        </w:tc>
        <w:tc>
          <w:tcPr>
            <w:tcW w:w="4889" w:type="dxa"/>
          </w:tcPr>
          <w:p w14:paraId="73D73E6D" w14:textId="752FC5C5" w:rsidR="00C71F34" w:rsidRPr="00C71F34" w:rsidRDefault="00C71F34" w:rsidP="000D41B1">
            <w:pPr>
              <w:pStyle w:val="NormalWeb"/>
              <w:jc w:val="both"/>
            </w:pPr>
            <w:r>
              <w:t>defines that whenever</w:t>
            </w:r>
            <w:r w:rsidRPr="008E510D">
              <w:t xml:space="preserve"> </w:t>
            </w:r>
            <w:r>
              <w:t xml:space="preserve">a flowpath exists as part of a network, the </w:t>
            </w:r>
            <w:r w:rsidR="007735C1">
              <w:t>waterbody</w:t>
            </w:r>
            <w:r>
              <w:t xml:space="preserve"> should be recognized as a flowpath. Geometrically represented as a curve, </w:t>
            </w:r>
            <w:r w:rsidR="000D41B1">
              <w:t xml:space="preserve">waterbody-flowpath </w:t>
            </w:r>
            <w:r>
              <w:t xml:space="preserve">will support to ‘measure’ a position on, or along, the </w:t>
            </w:r>
            <w:r w:rsidR="007735C1">
              <w:t>waterbody</w:t>
            </w:r>
            <w:r>
              <w:t xml:space="preserve"> using a centreline as shape.</w:t>
            </w:r>
          </w:p>
        </w:tc>
        <w:tc>
          <w:tcPr>
            <w:tcW w:w="1350" w:type="dxa"/>
          </w:tcPr>
          <w:p w14:paraId="447E3ADD" w14:textId="77777777" w:rsidR="00C71F34" w:rsidRDefault="00C71F34" w:rsidP="00C71F34">
            <w:pPr>
              <w:spacing w:before="100" w:beforeAutospacing="1" w:after="100" w:afterAutospacing="1"/>
            </w:pPr>
            <w:r>
              <w:t>Constraint</w:t>
            </w:r>
          </w:p>
          <w:p w14:paraId="711818D9" w14:textId="77777777" w:rsidR="00C71F34" w:rsidRPr="00C71F34" w:rsidRDefault="00C71F34" w:rsidP="00C71F34"/>
        </w:tc>
      </w:tr>
    </w:tbl>
    <w:p w14:paraId="70F8B487" w14:textId="71E656B5" w:rsidR="007004D7" w:rsidRPr="008E510D" w:rsidRDefault="002C507E" w:rsidP="00834E29">
      <w:pPr>
        <w:pStyle w:val="Heading4"/>
        <w:jc w:val="both"/>
      </w:pPr>
      <w:r>
        <w:t>Water Body</w:t>
      </w:r>
    </w:p>
    <w:p w14:paraId="10328ED7" w14:textId="147FB0D4" w:rsidR="007004D7" w:rsidRDefault="007004D7" w:rsidP="00450C77">
      <w:pPr>
        <w:pStyle w:val="Normal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w:t>
      </w:r>
      <w:r w:rsidR="001B5DE8">
        <w:rPr>
          <w:lang w:val="en-US"/>
        </w:rPr>
        <w:t>neral HY_HydroFeature class. A</w:t>
      </w:r>
      <w:r w:rsidRPr="008E510D">
        <w:rPr>
          <w:lang w:val="en-US"/>
        </w:rPr>
        <w:t xml:space="preserve"> </w:t>
      </w:r>
      <w:r w:rsidR="007735C1">
        <w:rPr>
          <w:lang w:val="en-US"/>
        </w:rPr>
        <w:t>waterbody</w:t>
      </w:r>
      <w:r w:rsidR="001B5DE8">
        <w:rPr>
          <w:lang w:val="en-US"/>
        </w:rPr>
        <w:t xml:space="preserve"> i</w:t>
      </w:r>
      <w:r w:rsidRPr="008E510D">
        <w:rPr>
          <w:lang w:val="en-US"/>
        </w:rPr>
        <w:t>s p</w:t>
      </w:r>
      <w:r w:rsidR="00885E59">
        <w:rPr>
          <w:lang w:val="en-US"/>
        </w:rPr>
        <w:t>art of the hydrographic network and</w:t>
      </w:r>
      <w:r w:rsidR="001B5DE8">
        <w:rPr>
          <w:lang w:val="en-US"/>
        </w:rPr>
        <w:t xml:space="preserve"> is</w:t>
      </w:r>
      <w:r w:rsidRPr="008E510D">
        <w:rPr>
          <w:lang w:val="en-US"/>
        </w:rPr>
        <w:t xml:space="preserve"> </w:t>
      </w:r>
      <w:r w:rsidR="001B5DE8">
        <w:rPr>
          <w:lang w:val="en-US"/>
        </w:rPr>
        <w:t xml:space="preserve">either standing in a </w:t>
      </w:r>
      <w:r w:rsidR="00885E59">
        <w:rPr>
          <w:lang w:val="en-US"/>
        </w:rPr>
        <w:t>depression</w:t>
      </w:r>
      <w:r w:rsidRPr="008E510D">
        <w:rPr>
          <w:lang w:val="en-US"/>
        </w:rPr>
        <w:t xml:space="preserve"> or flowing in a </w:t>
      </w:r>
      <w:r w:rsidR="001B5DE8">
        <w:rPr>
          <w:lang w:val="en-US"/>
        </w:rPr>
        <w:t>channel</w:t>
      </w:r>
      <w:r w:rsidRPr="008E510D">
        <w:rPr>
          <w:lang w:val="en-US"/>
        </w:rPr>
        <w:t xml:space="preserve">, which are parts of the channel network. A </w:t>
      </w:r>
      <w:r w:rsidR="007735C1">
        <w:rPr>
          <w:lang w:val="en-US"/>
        </w:rPr>
        <w:t>waterbody</w:t>
      </w:r>
      <w:r w:rsidRPr="008E510D">
        <w:rPr>
          <w:lang w:val="en-US"/>
        </w:rPr>
        <w:t xml:space="preserve"> may be segmented in vertical sections at right angles to the main (average) direction of flow or along its cent</w:t>
      </w:r>
      <w:r w:rsidR="00F42599">
        <w:rPr>
          <w:lang w:val="en-US"/>
        </w:rPr>
        <w:t>er</w:t>
      </w:r>
      <w:r w:rsidRPr="008E510D">
        <w:rPr>
          <w:lang w:val="en-US"/>
        </w:rPr>
        <w:t xml:space="preserve">line, and horizontal strata. Conceptually, each </w:t>
      </w:r>
      <w:r w:rsidR="007735C1">
        <w:rPr>
          <w:lang w:val="en-US"/>
        </w:rPr>
        <w:t>waterbody</w:t>
      </w:r>
      <w:r w:rsidR="00885E59">
        <w:rPr>
          <w:lang w:val="en-US"/>
        </w:rPr>
        <w:t>, or a stratum, could</w:t>
      </w:r>
      <w:r w:rsidRPr="008E510D">
        <w:rPr>
          <w:lang w:val="en-US"/>
        </w:rPr>
        <w:t xml:space="preserve"> </w:t>
      </w:r>
      <w:r w:rsidR="00885E59">
        <w:rPr>
          <w:lang w:val="en-US"/>
        </w:rPr>
        <w:t xml:space="preserve">be thought of </w:t>
      </w:r>
      <w:r w:rsidRPr="008E510D">
        <w:rPr>
          <w:lang w:val="en-US"/>
        </w:rPr>
        <w:t xml:space="preserve">as a reservoir used for storage, regulation or control of water recourses. </w:t>
      </w:r>
    </w:p>
    <w:p w14:paraId="5CA83FCD" w14:textId="77777777" w:rsidR="00C71F34" w:rsidRPr="00C20518" w:rsidRDefault="00C71F34" w:rsidP="00C71F34">
      <w:pPr>
        <w:pStyle w:val="OGCFigure"/>
      </w:pPr>
      <w:r w:rsidRPr="00C20518">
        <w:rPr>
          <w:noProof/>
        </w:rPr>
        <w:lastRenderedPageBreak/>
        <w:drawing>
          <wp:inline distT="0" distB="0" distL="0" distR="0" wp14:anchorId="6B8B34D5" wp14:editId="01C857E7">
            <wp:extent cx="4472477" cy="4197698"/>
            <wp:effectExtent l="0" t="0" r="4445"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72477" cy="4197698"/>
                    </a:xfrm>
                    <a:prstGeom prst="rect">
                      <a:avLst/>
                    </a:prstGeom>
                    <a:noFill/>
                    <a:ln>
                      <a:noFill/>
                    </a:ln>
                  </pic:spPr>
                </pic:pic>
              </a:graphicData>
            </a:graphic>
          </wp:inline>
        </w:drawing>
      </w:r>
    </w:p>
    <w:p w14:paraId="18CB850B" w14:textId="06330B62" w:rsidR="00C71F34" w:rsidRPr="008E510D" w:rsidRDefault="00C71F34" w:rsidP="00C71F34">
      <w:pPr>
        <w:pStyle w:val="OGCFigure"/>
        <w:outlineLvl w:val="0"/>
      </w:pPr>
      <w:bookmarkStart w:id="197" w:name="_Ref462910650"/>
      <w:bookmarkStart w:id="198" w:name="_Toc484066579"/>
      <w:r w:rsidRPr="00C20518">
        <w:t xml:space="preserve">Figure </w:t>
      </w:r>
      <w:fldSimple w:instr=" SEQ Figure \* ARABIC ">
        <w:r w:rsidR="00BC1551">
          <w:rPr>
            <w:noProof/>
          </w:rPr>
          <w:t>42</w:t>
        </w:r>
      </w:fldSimple>
      <w:bookmarkEnd w:id="197"/>
      <w:r w:rsidRPr="00C20518">
        <w:t xml:space="preserve">: Water Body realizing the </w:t>
      </w:r>
      <w:r w:rsidR="003C1959">
        <w:t>hydro nexus</w:t>
      </w:r>
      <w:r w:rsidR="003C1959" w:rsidRPr="00C20518">
        <w:t xml:space="preserve"> </w:t>
      </w:r>
      <w:r w:rsidRPr="00C20518">
        <w:t>(UML class diagram)</w:t>
      </w:r>
      <w:bookmarkEnd w:id="198"/>
    </w:p>
    <w:p w14:paraId="00F23FB2" w14:textId="1F96E56A" w:rsidR="004438CC" w:rsidRDefault="00F81BDE" w:rsidP="004438CC">
      <w:pPr>
        <w:pStyle w:val="NormalWeb"/>
        <w:jc w:val="both"/>
      </w:pPr>
      <w:r>
        <w:rPr>
          <w:lang w:val="en-US"/>
        </w:rPr>
        <w:t xml:space="preserve">Through generalization, </w:t>
      </w:r>
      <w:proofErr w:type="spellStart"/>
      <w:r w:rsidR="007004D7" w:rsidRPr="008E510D">
        <w:rPr>
          <w:lang w:val="en-US"/>
        </w:rPr>
        <w:t>HY_WaterBody</w:t>
      </w:r>
      <w:proofErr w:type="spellEnd"/>
      <w:r w:rsidR="007004D7" w:rsidRPr="008E510D">
        <w:rPr>
          <w:lang w:val="en-US"/>
        </w:rPr>
        <w:t xml:space="preserve"> inherits the </w:t>
      </w:r>
      <w:r w:rsidR="007004D7" w:rsidRPr="008E510D">
        <w:rPr>
          <w:rStyle w:val="Emphasis"/>
          <w:lang w:val="en-US"/>
        </w:rPr>
        <w:t>name</w:t>
      </w:r>
      <w:r w:rsidR="007004D7" w:rsidRPr="008E510D">
        <w:rPr>
          <w:lang w:val="en-US"/>
        </w:rPr>
        <w:t xml:space="preserve"> property. It </w:t>
      </w:r>
      <w:r w:rsidR="00820BE8">
        <w:rPr>
          <w:lang w:val="en-US"/>
        </w:rPr>
        <w:t>has associations for the</w:t>
      </w:r>
      <w:r w:rsidR="007004D7" w:rsidRPr="008E510D">
        <w:rPr>
          <w:lang w:val="en-US"/>
        </w:rPr>
        <w:t xml:space="preserve"> </w:t>
      </w:r>
      <w:proofErr w:type="spellStart"/>
      <w:r w:rsidR="007004D7" w:rsidRPr="008E510D">
        <w:rPr>
          <w:rStyle w:val="Emphasis"/>
          <w:lang w:val="en-US"/>
        </w:rPr>
        <w:t>hydrographicNetwork</w:t>
      </w:r>
      <w:proofErr w:type="spellEnd"/>
      <w:r w:rsidR="007004D7" w:rsidRPr="008E510D">
        <w:rPr>
          <w:lang w:val="en-US"/>
        </w:rPr>
        <w:t xml:space="preserve"> in which it participates, the containing </w:t>
      </w:r>
      <w:proofErr w:type="spellStart"/>
      <w:r w:rsidR="007004D7" w:rsidRPr="008E510D">
        <w:rPr>
          <w:rStyle w:val="Emphasis"/>
          <w:lang w:val="en-US"/>
        </w:rPr>
        <w:t>waterpool</w:t>
      </w:r>
      <w:proofErr w:type="spellEnd"/>
      <w:r w:rsidR="007004D7" w:rsidRPr="008E510D">
        <w:rPr>
          <w:lang w:val="en-US"/>
        </w:rPr>
        <w:t xml:space="preserve"> and </w:t>
      </w:r>
      <w:r w:rsidR="007004D7" w:rsidRPr="008E510D">
        <w:rPr>
          <w:rStyle w:val="Emphasis"/>
          <w:lang w:val="en-US"/>
        </w:rPr>
        <w:t>watercourse</w:t>
      </w:r>
      <w:r w:rsidR="007004D7" w:rsidRPr="008E510D">
        <w:rPr>
          <w:lang w:val="en-US"/>
        </w:rPr>
        <w:t xml:space="preserve">, the vertical </w:t>
      </w:r>
      <w:proofErr w:type="spellStart"/>
      <w:r w:rsidR="007004D7" w:rsidRPr="008E510D">
        <w:rPr>
          <w:rStyle w:val="Emphasis"/>
          <w:lang w:val="en-US"/>
        </w:rPr>
        <w:t>streamCrossSection</w:t>
      </w:r>
      <w:proofErr w:type="spellEnd"/>
      <w:r w:rsidR="007004D7" w:rsidRPr="008E510D">
        <w:rPr>
          <w:lang w:val="en-US"/>
        </w:rPr>
        <w:t xml:space="preserve">, </w:t>
      </w:r>
      <w:proofErr w:type="spellStart"/>
      <w:r w:rsidR="007004D7" w:rsidRPr="008E510D">
        <w:rPr>
          <w:rStyle w:val="Emphasis"/>
          <w:lang w:val="en-US"/>
        </w:rPr>
        <w:t>streamLongitudinalSection</w:t>
      </w:r>
      <w:proofErr w:type="spellEnd"/>
      <w:r w:rsidR="007004D7" w:rsidRPr="008E510D">
        <w:rPr>
          <w:lang w:val="en-US"/>
        </w:rPr>
        <w:t xml:space="preserve">, a horizontal </w:t>
      </w:r>
      <w:r w:rsidR="007004D7" w:rsidRPr="008E510D">
        <w:rPr>
          <w:rStyle w:val="Emphasis"/>
          <w:lang w:val="en-US"/>
        </w:rPr>
        <w:t>stratum</w:t>
      </w:r>
      <w:r w:rsidR="007004D7" w:rsidRPr="008E510D">
        <w:rPr>
          <w:lang w:val="en-US"/>
        </w:rPr>
        <w:t xml:space="preserve">, and a reservoir for </w:t>
      </w:r>
      <w:r w:rsidR="007004D7" w:rsidRPr="008E510D">
        <w:rPr>
          <w:rStyle w:val="Emphasis"/>
          <w:lang w:val="en-US"/>
        </w:rPr>
        <w:t>storage</w:t>
      </w:r>
      <w:r w:rsidR="007004D7" w:rsidRPr="008E510D">
        <w:rPr>
          <w:lang w:val="en-US"/>
        </w:rPr>
        <w:t xml:space="preserve"> of water. </w:t>
      </w:r>
      <w:r w:rsidR="003C1959" w:rsidRPr="003E23E5">
        <w:rPr>
          <w:i/>
          <w:lang w:val="en-US"/>
        </w:rPr>
        <w:t>Out</w:t>
      </w:r>
      <w:r w:rsidR="003C1959">
        <w:rPr>
          <w:i/>
          <w:lang w:val="en-US"/>
        </w:rPr>
        <w:t>let</w:t>
      </w:r>
      <w:r w:rsidR="003E23E5" w:rsidRPr="003E23E5">
        <w:rPr>
          <w:i/>
          <w:lang w:val="en-US"/>
        </w:rPr>
        <w:t>-at-section</w:t>
      </w:r>
      <w:r w:rsidR="003E23E5">
        <w:rPr>
          <w:lang w:val="en-US"/>
        </w:rPr>
        <w:t xml:space="preserve"> and </w:t>
      </w:r>
      <w:r w:rsidR="003C1959" w:rsidRPr="008E510D">
        <w:rPr>
          <w:rStyle w:val="Emphasis"/>
          <w:lang w:val="en-US"/>
        </w:rPr>
        <w:t>out</w:t>
      </w:r>
      <w:r w:rsidR="003C1959">
        <w:rPr>
          <w:rStyle w:val="Emphasis"/>
          <w:lang w:val="en-US"/>
        </w:rPr>
        <w:t>let</w:t>
      </w:r>
      <w:r w:rsidR="004438CC">
        <w:rPr>
          <w:rStyle w:val="Emphasis"/>
          <w:lang w:val="en-US"/>
        </w:rPr>
        <w:t>-</w:t>
      </w:r>
      <w:r w:rsidR="004438CC" w:rsidRPr="008E510D">
        <w:rPr>
          <w:rStyle w:val="Emphasis"/>
          <w:lang w:val="en-US"/>
        </w:rPr>
        <w:t>at</w:t>
      </w:r>
      <w:r w:rsidR="004438CC">
        <w:rPr>
          <w:rStyle w:val="Emphasis"/>
          <w:lang w:val="en-US"/>
        </w:rPr>
        <w:t>-</w:t>
      </w:r>
      <w:r w:rsidR="003E23E5">
        <w:rPr>
          <w:rStyle w:val="Emphasis"/>
          <w:lang w:val="en-US"/>
        </w:rPr>
        <w:t>landmark</w:t>
      </w:r>
      <w:r w:rsidR="003E23E5" w:rsidRPr="008E510D">
        <w:rPr>
          <w:lang w:val="en-US"/>
        </w:rPr>
        <w:t xml:space="preserve"> </w:t>
      </w:r>
      <w:r w:rsidR="004438CC" w:rsidRPr="008E510D">
        <w:rPr>
          <w:lang w:val="en-US"/>
        </w:rPr>
        <w:t>constraint</w:t>
      </w:r>
      <w:r w:rsidR="003C1959">
        <w:rPr>
          <w:lang w:val="en-US"/>
        </w:rPr>
        <w:t>s</w:t>
      </w:r>
      <w:r w:rsidR="004438CC" w:rsidRPr="008E510D">
        <w:rPr>
          <w:lang w:val="en-US"/>
        </w:rPr>
        <w:t xml:space="preserve"> </w:t>
      </w:r>
      <w:r w:rsidR="004438CC">
        <w:rPr>
          <w:lang w:val="en-US"/>
        </w:rPr>
        <w:t xml:space="preserve">emphasize the recognition of a fixed landmark as </w:t>
      </w:r>
      <w:r w:rsidR="003C1959" w:rsidRPr="008E510D">
        <w:rPr>
          <w:lang w:val="en-US"/>
        </w:rPr>
        <w:t>out</w:t>
      </w:r>
      <w:r w:rsidR="003C1959">
        <w:rPr>
          <w:lang w:val="en-US"/>
        </w:rPr>
        <w:t>let</w:t>
      </w:r>
      <w:r w:rsidR="003C1959" w:rsidRPr="008E510D">
        <w:rPr>
          <w:lang w:val="en-US"/>
        </w:rPr>
        <w:t xml:space="preserve"> </w:t>
      </w:r>
      <w:r w:rsidR="004438CC" w:rsidRPr="008E510D">
        <w:rPr>
          <w:lang w:val="en-US"/>
        </w:rPr>
        <w:t xml:space="preserve">of the </w:t>
      </w:r>
      <w:r w:rsidR="004438CC" w:rsidRPr="004438CC">
        <w:rPr>
          <w:lang w:val="en-US"/>
        </w:rPr>
        <w:t xml:space="preserve">catchment </w:t>
      </w:r>
      <w:r w:rsidR="004438CC" w:rsidRPr="004438CC">
        <w:t>realized by hydrographic network.</w:t>
      </w:r>
    </w:p>
    <w:p w14:paraId="570D330F" w14:textId="0D0DE091" w:rsidR="00D66EDD" w:rsidRDefault="00D66EDD" w:rsidP="00D66EDD">
      <w:pPr>
        <w:pStyle w:val="OGCtableheader"/>
      </w:pPr>
      <w:bookmarkStart w:id="199" w:name="_Toc484066602"/>
      <w:r>
        <w:t xml:space="preserve">Table </w:t>
      </w:r>
      <w:fldSimple w:instr=" SEQ Table \* ARABIC ">
        <w:r w:rsidR="00E344A8">
          <w:rPr>
            <w:noProof/>
          </w:rPr>
          <w:t>20</w:t>
        </w:r>
      </w:fldSimple>
      <w:r>
        <w:t xml:space="preserve">: </w:t>
      </w:r>
      <w:proofErr w:type="spellStart"/>
      <w:r>
        <w:t>HY_WaterBody</w:t>
      </w:r>
      <w:bookmarkEnd w:id="199"/>
      <w:proofErr w:type="spellEnd"/>
    </w:p>
    <w:tbl>
      <w:tblPr>
        <w:tblStyle w:val="TableGrid"/>
        <w:tblW w:w="0" w:type="auto"/>
        <w:tblLook w:val="04A0" w:firstRow="1" w:lastRow="0" w:firstColumn="1" w:lastColumn="0" w:noHBand="0" w:noVBand="1"/>
      </w:tblPr>
      <w:tblGrid>
        <w:gridCol w:w="2816"/>
        <w:gridCol w:w="4690"/>
        <w:gridCol w:w="1350"/>
      </w:tblGrid>
      <w:tr w:rsidR="00D66EDD" w:rsidRPr="008E510D" w14:paraId="56271E7B" w14:textId="77777777" w:rsidTr="00F81BDE">
        <w:tc>
          <w:tcPr>
            <w:tcW w:w="2816" w:type="dxa"/>
            <w:hideMark/>
          </w:tcPr>
          <w:p w14:paraId="306CA6BC"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53453D6F"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2529B93"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0E9440DE" w14:textId="77777777" w:rsidTr="00F81BDE">
        <w:tc>
          <w:tcPr>
            <w:tcW w:w="2816" w:type="dxa"/>
            <w:hideMark/>
          </w:tcPr>
          <w:p w14:paraId="35C94AD9" w14:textId="6ACE2093" w:rsidR="00D66EDD" w:rsidRPr="00D66EDD" w:rsidRDefault="00D66EDD" w:rsidP="006D0E8F">
            <w:pPr>
              <w:spacing w:before="100" w:beforeAutospacing="1" w:after="100" w:afterAutospacing="1"/>
              <w:rPr>
                <w:b/>
                <w:i/>
              </w:rPr>
            </w:pPr>
            <w:proofErr w:type="spellStart"/>
            <w:r w:rsidRPr="00D66EDD">
              <w:rPr>
                <w:rStyle w:val="Strong"/>
                <w:b w:val="0"/>
                <w:i/>
              </w:rPr>
              <w:t>waterpool</w:t>
            </w:r>
            <w:proofErr w:type="spellEnd"/>
          </w:p>
        </w:tc>
        <w:tc>
          <w:tcPr>
            <w:tcW w:w="4690" w:type="dxa"/>
            <w:hideMark/>
          </w:tcPr>
          <w:p w14:paraId="06492B78" w14:textId="0798EA41" w:rsidR="00D66EDD" w:rsidRPr="00C71F34" w:rsidRDefault="00D66EDD" w:rsidP="006D0E8F">
            <w:pPr>
              <w:pStyle w:val="NormalWeb"/>
              <w:jc w:val="both"/>
              <w:rPr>
                <w:lang w:val="en-US"/>
              </w:rPr>
            </w:pPr>
            <w:r w:rsidRPr="004438CC">
              <w:rPr>
                <w:lang w:val="en-US"/>
              </w:rPr>
              <w:t>identifies the natural or artificial depression which contains standing water, including large interstices in the ground, such as cave, cavern or a group of these.</w:t>
            </w:r>
            <w:r w:rsidRPr="008E510D">
              <w:rPr>
                <w:lang w:val="en-US"/>
              </w:rPr>
              <w:t xml:space="preserve"> </w:t>
            </w:r>
          </w:p>
        </w:tc>
        <w:tc>
          <w:tcPr>
            <w:tcW w:w="1350" w:type="dxa"/>
            <w:hideMark/>
          </w:tcPr>
          <w:p w14:paraId="40155CC1" w14:textId="77777777" w:rsidR="00D66EDD" w:rsidRPr="008148EC" w:rsidRDefault="00D66EDD" w:rsidP="006D0E8F">
            <w:pPr>
              <w:spacing w:before="100" w:beforeAutospacing="1" w:after="100" w:afterAutospacing="1"/>
            </w:pPr>
            <w:r>
              <w:t>Association</w:t>
            </w:r>
          </w:p>
        </w:tc>
      </w:tr>
      <w:tr w:rsidR="00D66EDD" w:rsidRPr="008E510D" w14:paraId="60964625" w14:textId="77777777" w:rsidTr="00F81BDE">
        <w:tc>
          <w:tcPr>
            <w:tcW w:w="2816" w:type="dxa"/>
          </w:tcPr>
          <w:p w14:paraId="68893593" w14:textId="124A37F6" w:rsidR="00D66EDD" w:rsidRPr="00D66EDD" w:rsidRDefault="00D66EDD" w:rsidP="006D0E8F">
            <w:pPr>
              <w:rPr>
                <w:b/>
                <w:i/>
              </w:rPr>
            </w:pPr>
            <w:r w:rsidRPr="00D66EDD">
              <w:rPr>
                <w:rStyle w:val="Strong"/>
                <w:b w:val="0"/>
                <w:i/>
              </w:rPr>
              <w:t>watercourse</w:t>
            </w:r>
          </w:p>
        </w:tc>
        <w:tc>
          <w:tcPr>
            <w:tcW w:w="4690" w:type="dxa"/>
          </w:tcPr>
          <w:p w14:paraId="72D939B1" w14:textId="54EA2BF8" w:rsidR="00D66EDD" w:rsidRPr="00D66EDD" w:rsidRDefault="00D66EDD" w:rsidP="006D0E8F">
            <w:pPr>
              <w:pStyle w:val="NormalWeb"/>
              <w:jc w:val="both"/>
              <w:rPr>
                <w:lang w:val="en-US"/>
              </w:rPr>
            </w:pPr>
            <w:r>
              <w:rPr>
                <w:lang w:val="en-US"/>
              </w:rPr>
              <w:t xml:space="preserve">identifies </w:t>
            </w:r>
            <w:r w:rsidRPr="008E510D">
              <w:rPr>
                <w:lang w:val="en-US"/>
              </w:rPr>
              <w:t>the natural or man-made channel which continuously or periodically contains moving water, incl</w:t>
            </w:r>
            <w:r>
              <w:rPr>
                <w:lang w:val="en-US"/>
              </w:rPr>
              <w:t>uding</w:t>
            </w:r>
            <w:r w:rsidRPr="008E510D">
              <w:rPr>
                <w:lang w:val="en-US"/>
              </w:rPr>
              <w:t xml:space="preserve"> large interstices in the ground, such as cave, cavern or a group of these</w:t>
            </w:r>
          </w:p>
        </w:tc>
        <w:tc>
          <w:tcPr>
            <w:tcW w:w="1350" w:type="dxa"/>
          </w:tcPr>
          <w:p w14:paraId="66F1AD67" w14:textId="60C9E954" w:rsidR="00D66EDD" w:rsidRPr="00C71F34" w:rsidRDefault="00D66EDD" w:rsidP="006D0E8F">
            <w:r>
              <w:t>Association</w:t>
            </w:r>
            <w:r w:rsidRPr="00C71F34">
              <w:t xml:space="preserve"> </w:t>
            </w:r>
          </w:p>
        </w:tc>
      </w:tr>
      <w:tr w:rsidR="00D66EDD" w:rsidRPr="008E510D" w14:paraId="0DC07CC2" w14:textId="77777777" w:rsidTr="00F81BDE">
        <w:tc>
          <w:tcPr>
            <w:tcW w:w="2816" w:type="dxa"/>
          </w:tcPr>
          <w:p w14:paraId="000DF1B5" w14:textId="39865DCE" w:rsidR="00D66EDD" w:rsidRPr="00D66EDD" w:rsidRDefault="00D66EDD" w:rsidP="006D0E8F">
            <w:pPr>
              <w:rPr>
                <w:b/>
                <w:i/>
              </w:rPr>
            </w:pPr>
            <w:r w:rsidRPr="00D66EDD">
              <w:rPr>
                <w:rStyle w:val="Strong"/>
                <w:b w:val="0"/>
                <w:i/>
              </w:rPr>
              <w:t>stratum</w:t>
            </w:r>
          </w:p>
        </w:tc>
        <w:tc>
          <w:tcPr>
            <w:tcW w:w="4690" w:type="dxa"/>
          </w:tcPr>
          <w:p w14:paraId="31FE4E53" w14:textId="22FCC0C4" w:rsidR="00D66EDD" w:rsidRPr="002168BF" w:rsidRDefault="00D66EDD" w:rsidP="00F81BDE">
            <w:pPr>
              <w:pStyle w:val="Normal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 xml:space="preserve">layer of consistent characteristics, or a storage zone of a </w:t>
            </w:r>
            <w:r w:rsidRPr="008E510D">
              <w:rPr>
                <w:lang w:val="en-US"/>
              </w:rPr>
              <w:lastRenderedPageBreak/>
              <w:t>reservoir</w:t>
            </w:r>
            <w:r w:rsidR="00F81BDE">
              <w:rPr>
                <w:lang w:val="en-US"/>
              </w:rPr>
              <w:t>.</w:t>
            </w:r>
          </w:p>
        </w:tc>
        <w:tc>
          <w:tcPr>
            <w:tcW w:w="1350" w:type="dxa"/>
          </w:tcPr>
          <w:p w14:paraId="62E1DBF7" w14:textId="241A0C7A" w:rsidR="00D66EDD" w:rsidRDefault="00D66EDD" w:rsidP="006D0E8F">
            <w:pPr>
              <w:spacing w:before="100" w:beforeAutospacing="1" w:after="100" w:afterAutospacing="1"/>
            </w:pPr>
            <w:r>
              <w:lastRenderedPageBreak/>
              <w:t xml:space="preserve">Association </w:t>
            </w:r>
          </w:p>
        </w:tc>
      </w:tr>
      <w:tr w:rsidR="00D66EDD" w:rsidRPr="008E510D" w14:paraId="30A36EFB" w14:textId="77777777" w:rsidTr="00F81BDE">
        <w:tc>
          <w:tcPr>
            <w:tcW w:w="2816" w:type="dxa"/>
          </w:tcPr>
          <w:p w14:paraId="49755809" w14:textId="7A8E3C20" w:rsidR="00D66EDD" w:rsidRPr="00D66EDD" w:rsidRDefault="00D66EDD" w:rsidP="006D0E8F">
            <w:pPr>
              <w:rPr>
                <w:rStyle w:val="Strong"/>
                <w:b w:val="0"/>
                <w:i/>
              </w:rPr>
            </w:pPr>
            <w:proofErr w:type="spellStart"/>
            <w:r w:rsidRPr="00D66EDD">
              <w:rPr>
                <w:rStyle w:val="Strong"/>
                <w:b w:val="0"/>
                <w:i/>
              </w:rPr>
              <w:lastRenderedPageBreak/>
              <w:t>upstreamWaterBody</w:t>
            </w:r>
            <w:proofErr w:type="spellEnd"/>
            <w:r w:rsidRPr="00D66EDD">
              <w:rPr>
                <w:b/>
                <w:i/>
              </w:rPr>
              <w:t xml:space="preserve"> </w:t>
            </w:r>
            <w:r w:rsidRPr="00816A8D">
              <w:t>and</w:t>
            </w:r>
            <w:r w:rsidRPr="00D66EDD">
              <w:rPr>
                <w:b/>
                <w:i/>
              </w:rPr>
              <w:t xml:space="preserve"> </w:t>
            </w:r>
            <w:proofErr w:type="spellStart"/>
            <w:r w:rsidRPr="00D66EDD">
              <w:rPr>
                <w:rStyle w:val="Strong"/>
                <w:b w:val="0"/>
                <w:i/>
              </w:rPr>
              <w:t>downstreamWaterBody</w:t>
            </w:r>
            <w:proofErr w:type="spellEnd"/>
          </w:p>
        </w:tc>
        <w:tc>
          <w:tcPr>
            <w:tcW w:w="4690" w:type="dxa"/>
          </w:tcPr>
          <w:p w14:paraId="35BF221E" w14:textId="0BE40F95" w:rsidR="00D66EDD" w:rsidRPr="00D66EDD" w:rsidRDefault="00D66EDD" w:rsidP="00F81BDE">
            <w:pPr>
              <w:pStyle w:val="NormalWeb"/>
              <w:jc w:val="both"/>
              <w:rPr>
                <w:lang w:val="en-US"/>
              </w:rPr>
            </w:pPr>
            <w:r>
              <w:rPr>
                <w:lang w:val="en-US"/>
              </w:rPr>
              <w:t>identifies</w:t>
            </w:r>
            <w:r w:rsidRPr="008E510D">
              <w:rPr>
                <w:lang w:val="en-US"/>
              </w:rPr>
              <w:t xml:space="preserve"> another </w:t>
            </w:r>
            <w:r w:rsidR="007735C1">
              <w:rPr>
                <w:lang w:val="en-US"/>
              </w:rPr>
              <w:t>waterbody</w:t>
            </w:r>
            <w:r w:rsidRPr="008E510D">
              <w:rPr>
                <w:lang w:val="en-US"/>
              </w:rPr>
              <w:t xml:space="preserve"> immediately up</w:t>
            </w:r>
            <w:r>
              <w:rPr>
                <w:lang w:val="en-US"/>
              </w:rPr>
              <w:t>stream</w:t>
            </w:r>
            <w:r w:rsidRPr="008E510D">
              <w:rPr>
                <w:lang w:val="en-US"/>
              </w:rPr>
              <w:t xml:space="preserve"> or downstream</w:t>
            </w:r>
            <w:r w:rsidR="00F81BDE">
              <w:rPr>
                <w:lang w:val="en-US"/>
              </w:rPr>
              <w:t>, allowing network navigation</w:t>
            </w:r>
            <w:r w:rsidRPr="008E510D">
              <w:rPr>
                <w:lang w:val="en-US"/>
              </w:rPr>
              <w:t xml:space="preserve"> without knowing </w:t>
            </w:r>
            <w:r w:rsidR="0048473E">
              <w:rPr>
                <w:lang w:val="en-US"/>
              </w:rPr>
              <w:t>a</w:t>
            </w:r>
            <w:r w:rsidR="000D41B1">
              <w:rPr>
                <w:lang w:val="en-US"/>
              </w:rPr>
              <w:t>n</w:t>
            </w:r>
            <w:r w:rsidRPr="008E510D">
              <w:rPr>
                <w:lang w:val="en-US"/>
              </w:rPr>
              <w:t xml:space="preserve"> inflow or outflow of the catchment realized by the </w:t>
            </w:r>
            <w:r w:rsidR="007735C1">
              <w:rPr>
                <w:lang w:val="en-US"/>
              </w:rPr>
              <w:t>waterbody</w:t>
            </w:r>
            <w:r w:rsidRPr="008E510D">
              <w:rPr>
                <w:lang w:val="en-US"/>
              </w:rPr>
              <w:t>.</w:t>
            </w:r>
          </w:p>
        </w:tc>
        <w:tc>
          <w:tcPr>
            <w:tcW w:w="1350" w:type="dxa"/>
          </w:tcPr>
          <w:p w14:paraId="008CB25E" w14:textId="165D7373" w:rsidR="00D66EDD" w:rsidRDefault="00D66EDD" w:rsidP="006D0E8F">
            <w:pPr>
              <w:spacing w:before="100" w:beforeAutospacing="1" w:after="100" w:afterAutospacing="1"/>
            </w:pPr>
            <w:r>
              <w:t>Association</w:t>
            </w:r>
          </w:p>
        </w:tc>
      </w:tr>
      <w:tr w:rsidR="00D66EDD" w:rsidRPr="008E510D" w14:paraId="0E72F21F" w14:textId="77777777" w:rsidTr="00F81BDE">
        <w:tc>
          <w:tcPr>
            <w:tcW w:w="2816" w:type="dxa"/>
          </w:tcPr>
          <w:p w14:paraId="618F699F" w14:textId="3F8D5CCF" w:rsidR="00D66EDD" w:rsidRPr="00D66EDD" w:rsidRDefault="00D66EDD" w:rsidP="006D0E8F">
            <w:pPr>
              <w:rPr>
                <w:rStyle w:val="Strong"/>
                <w:b w:val="0"/>
                <w:i/>
              </w:rPr>
            </w:pPr>
            <w:proofErr w:type="spellStart"/>
            <w:r w:rsidRPr="00D66EDD">
              <w:rPr>
                <w:rStyle w:val="Strong"/>
                <w:b w:val="0"/>
                <w:i/>
              </w:rPr>
              <w:t>fixedLandmark</w:t>
            </w:r>
            <w:proofErr w:type="spellEnd"/>
          </w:p>
        </w:tc>
        <w:tc>
          <w:tcPr>
            <w:tcW w:w="4690" w:type="dxa"/>
          </w:tcPr>
          <w:p w14:paraId="55D3F345" w14:textId="7B4195D7" w:rsidR="00D66EDD" w:rsidRPr="00D66EDD" w:rsidRDefault="00D66EDD" w:rsidP="00F81BDE">
            <w:pPr>
              <w:pStyle w:val="NormalWeb"/>
              <w:jc w:val="both"/>
              <w:rPr>
                <w:lang w:val="en-US"/>
              </w:rPr>
            </w:pPr>
            <w:r>
              <w:rPr>
                <w:lang w:val="en-US"/>
              </w:rPr>
              <w:t xml:space="preserve">identifies </w:t>
            </w:r>
            <w:r w:rsidRPr="008E510D">
              <w:rPr>
                <w:lang w:val="en-US"/>
              </w:rPr>
              <w:t xml:space="preserve">a fixed landmark </w:t>
            </w:r>
            <w:r>
              <w:rPr>
                <w:lang w:val="en-US"/>
              </w:rPr>
              <w:t>as</w:t>
            </w:r>
            <w:r w:rsidR="00F81BDE">
              <w:rPr>
                <w:lang w:val="en-US"/>
              </w:rPr>
              <w:t xml:space="preserve"> the</w:t>
            </w:r>
            <w:r>
              <w:rPr>
                <w:lang w:val="en-US"/>
              </w:rPr>
              <w:t xml:space="preserve"> permanent reference location </w:t>
            </w:r>
            <w:r w:rsidRPr="008E510D">
              <w:rPr>
                <w:lang w:val="en-US"/>
              </w:rPr>
              <w:t xml:space="preserve">which realizes </w:t>
            </w:r>
            <w:r w:rsidR="0048473E">
              <w:rPr>
                <w:lang w:val="en-US"/>
              </w:rPr>
              <w:t>a</w:t>
            </w:r>
            <w:r w:rsidRPr="008E510D">
              <w:rPr>
                <w:lang w:val="en-US"/>
              </w:rPr>
              <w:t xml:space="preserve"> </w:t>
            </w:r>
            <w:r w:rsidR="0048473E">
              <w:rPr>
                <w:lang w:val="en-US"/>
              </w:rPr>
              <w:t>hydro nexus</w:t>
            </w:r>
            <w:r w:rsidRPr="008E510D">
              <w:rPr>
                <w:lang w:val="en-US"/>
              </w:rPr>
              <w:t xml:space="preserve"> of the catchment realized by the </w:t>
            </w:r>
            <w:r w:rsidR="007735C1">
              <w:rPr>
                <w:lang w:val="en-US"/>
              </w:rPr>
              <w:t>waterbody</w:t>
            </w:r>
            <w:r>
              <w:rPr>
                <w:lang w:val="en-US"/>
              </w:rPr>
              <w:t xml:space="preserve">. </w:t>
            </w:r>
          </w:p>
        </w:tc>
        <w:tc>
          <w:tcPr>
            <w:tcW w:w="1350" w:type="dxa"/>
          </w:tcPr>
          <w:p w14:paraId="3F28773B" w14:textId="1A22AF10" w:rsidR="00D66EDD" w:rsidRDefault="00D66EDD" w:rsidP="006D0E8F">
            <w:pPr>
              <w:spacing w:before="100" w:beforeAutospacing="1" w:after="100" w:afterAutospacing="1"/>
            </w:pPr>
            <w:r>
              <w:t>Association</w:t>
            </w:r>
          </w:p>
        </w:tc>
      </w:tr>
      <w:tr w:rsidR="00D66EDD" w:rsidRPr="008E510D" w14:paraId="2654430B" w14:textId="77777777" w:rsidTr="00F81BDE">
        <w:tc>
          <w:tcPr>
            <w:tcW w:w="2816" w:type="dxa"/>
          </w:tcPr>
          <w:p w14:paraId="69F8FCA0" w14:textId="6D6F7EB8" w:rsidR="00D66EDD" w:rsidRPr="00D66EDD" w:rsidRDefault="00D66EDD" w:rsidP="006D0E8F">
            <w:pPr>
              <w:rPr>
                <w:rStyle w:val="Strong"/>
                <w:b w:val="0"/>
                <w:i/>
              </w:rPr>
            </w:pPr>
            <w:proofErr w:type="spellStart"/>
            <w:r w:rsidRPr="00D66EDD">
              <w:rPr>
                <w:rStyle w:val="Strong"/>
                <w:b w:val="0"/>
                <w:i/>
              </w:rPr>
              <w:t>streamCrossSection</w:t>
            </w:r>
            <w:proofErr w:type="spellEnd"/>
            <w:r w:rsidRPr="00D66EDD">
              <w:rPr>
                <w:b/>
                <w:i/>
              </w:rPr>
              <w:t xml:space="preserve"> </w:t>
            </w:r>
            <w:r w:rsidRPr="00D66EDD">
              <w:rPr>
                <w:i/>
              </w:rPr>
              <w:t>and</w:t>
            </w:r>
            <w:r w:rsidRPr="00D66EDD">
              <w:rPr>
                <w:b/>
                <w:i/>
              </w:rPr>
              <w:t xml:space="preserve"> </w:t>
            </w:r>
            <w:proofErr w:type="spellStart"/>
            <w:r w:rsidRPr="00D66EDD">
              <w:rPr>
                <w:i/>
              </w:rPr>
              <w:t>streamL</w:t>
            </w:r>
            <w:r w:rsidRPr="00D66EDD">
              <w:rPr>
                <w:rStyle w:val="Strong"/>
                <w:b w:val="0"/>
                <w:i/>
              </w:rPr>
              <w:t>ongitudinalSection</w:t>
            </w:r>
            <w:proofErr w:type="spellEnd"/>
          </w:p>
        </w:tc>
        <w:tc>
          <w:tcPr>
            <w:tcW w:w="4690" w:type="dxa"/>
          </w:tcPr>
          <w:p w14:paraId="10007C97" w14:textId="0E4392CA" w:rsidR="00D66EDD" w:rsidRPr="00D66EDD" w:rsidRDefault="00D66EDD" w:rsidP="00F81BDE">
            <w:pPr>
              <w:pStyle w:val="NormalWeb"/>
              <w:jc w:val="both"/>
              <w:rPr>
                <w:lang w:val="en-US"/>
              </w:rPr>
            </w:pPr>
            <w:r>
              <w:rPr>
                <w:lang w:val="en-US"/>
              </w:rPr>
              <w:t>identifies a</w:t>
            </w:r>
            <w:r w:rsidRPr="008E510D">
              <w:rPr>
                <w:lang w:val="en-US"/>
              </w:rPr>
              <w:t xml:space="preserve"> vertical section either at right angles to the main (average) direction of flow, or along a cent</w:t>
            </w:r>
            <w:r>
              <w:rPr>
                <w:lang w:val="en-US"/>
              </w:rPr>
              <w:t>er</w:t>
            </w:r>
            <w:r w:rsidRPr="008E510D">
              <w:rPr>
                <w:lang w:val="en-US"/>
              </w:rPr>
              <w:t>line</w:t>
            </w:r>
            <w:r w:rsidR="00F81BDE">
              <w:rPr>
                <w:lang w:val="en-US"/>
              </w:rPr>
              <w:t>.</w:t>
            </w:r>
          </w:p>
        </w:tc>
        <w:tc>
          <w:tcPr>
            <w:tcW w:w="1350" w:type="dxa"/>
          </w:tcPr>
          <w:p w14:paraId="7DB866FF" w14:textId="3E387259" w:rsidR="00D66EDD" w:rsidRDefault="00D66EDD" w:rsidP="006D0E8F">
            <w:pPr>
              <w:spacing w:before="100" w:beforeAutospacing="1" w:after="100" w:afterAutospacing="1"/>
            </w:pPr>
            <w:r>
              <w:t>Association</w:t>
            </w:r>
          </w:p>
        </w:tc>
      </w:tr>
      <w:tr w:rsidR="00D66EDD" w:rsidRPr="008E510D" w14:paraId="4C34B60B" w14:textId="77777777" w:rsidTr="00F81BDE">
        <w:tc>
          <w:tcPr>
            <w:tcW w:w="2816" w:type="dxa"/>
          </w:tcPr>
          <w:p w14:paraId="656B2292" w14:textId="6FD48BD6" w:rsidR="00D66EDD" w:rsidRPr="00D66EDD" w:rsidRDefault="00D66EDD" w:rsidP="006D0E8F">
            <w:pPr>
              <w:rPr>
                <w:rStyle w:val="Strong"/>
                <w:b w:val="0"/>
                <w:i/>
              </w:rPr>
            </w:pPr>
            <w:r w:rsidRPr="00D66EDD">
              <w:rPr>
                <w:rStyle w:val="Strong"/>
                <w:b w:val="0"/>
                <w:i/>
              </w:rPr>
              <w:t>storage</w:t>
            </w:r>
          </w:p>
        </w:tc>
        <w:tc>
          <w:tcPr>
            <w:tcW w:w="4690" w:type="dxa"/>
          </w:tcPr>
          <w:p w14:paraId="5A1A25A9" w14:textId="4FCA8837" w:rsidR="00D66EDD" w:rsidRPr="00D66EDD" w:rsidRDefault="00D66EDD" w:rsidP="006D0E8F">
            <w:pPr>
              <w:pStyle w:val="NormalWeb"/>
              <w:jc w:val="both"/>
              <w:rPr>
                <w:lang w:val="en-US"/>
              </w:rPr>
            </w:pPr>
            <w:r>
              <w:rPr>
                <w:lang w:val="en-US"/>
              </w:rPr>
              <w:t>identifies a</w:t>
            </w:r>
            <w:r w:rsidRPr="008E510D">
              <w:rPr>
                <w:lang w:val="en-US"/>
              </w:rPr>
              <w:t xml:space="preserve"> reservoir storing water as a resource for future use. </w:t>
            </w:r>
            <w:r>
              <w:rPr>
                <w:lang w:val="en-US"/>
              </w:rPr>
              <w:t xml:space="preserve">This may </w:t>
            </w:r>
            <w:r w:rsidRPr="008E510D">
              <w:rPr>
                <w:lang w:val="en-US"/>
              </w:rPr>
              <w:t xml:space="preserve">be used to describe storage characteristics of the </w:t>
            </w:r>
            <w:r w:rsidR="007735C1">
              <w:rPr>
                <w:lang w:val="en-US"/>
              </w:rPr>
              <w:t>waterbody</w:t>
            </w:r>
            <w:r w:rsidRPr="008E510D">
              <w:rPr>
                <w:lang w:val="en-US"/>
              </w:rPr>
              <w:t xml:space="preserve"> participating in the hydrographic network. </w:t>
            </w:r>
          </w:p>
        </w:tc>
        <w:tc>
          <w:tcPr>
            <w:tcW w:w="1350" w:type="dxa"/>
          </w:tcPr>
          <w:p w14:paraId="3823B071" w14:textId="641F77B3" w:rsidR="00D66EDD" w:rsidRDefault="00D66EDD" w:rsidP="006D0E8F">
            <w:pPr>
              <w:spacing w:before="100" w:beforeAutospacing="1" w:after="100" w:afterAutospacing="1"/>
            </w:pPr>
            <w:r>
              <w:t>Association</w:t>
            </w:r>
          </w:p>
        </w:tc>
      </w:tr>
      <w:tr w:rsidR="00D66EDD" w:rsidRPr="008E510D" w14:paraId="1CDDCD94" w14:textId="77777777" w:rsidTr="00F81BDE">
        <w:tc>
          <w:tcPr>
            <w:tcW w:w="2816" w:type="dxa"/>
          </w:tcPr>
          <w:p w14:paraId="417754AB" w14:textId="71FA577E" w:rsidR="00D66EDD" w:rsidRPr="00D66EDD" w:rsidRDefault="003C1959" w:rsidP="003C1959">
            <w:pPr>
              <w:rPr>
                <w:rStyle w:val="Strong"/>
                <w:b w:val="0"/>
                <w:i/>
              </w:rPr>
            </w:pPr>
            <w:r w:rsidRPr="00D66EDD">
              <w:rPr>
                <w:rStyle w:val="Strong"/>
                <w:b w:val="0"/>
                <w:i/>
              </w:rPr>
              <w:t>out</w:t>
            </w:r>
            <w:r>
              <w:rPr>
                <w:rStyle w:val="Strong"/>
                <w:b w:val="0"/>
                <w:i/>
              </w:rPr>
              <w:t>let</w:t>
            </w:r>
            <w:r w:rsidR="00D66EDD" w:rsidRPr="00D66EDD">
              <w:rPr>
                <w:rStyle w:val="Strong"/>
                <w:b w:val="0"/>
                <w:i/>
              </w:rPr>
              <w:t>-at-landmark</w:t>
            </w:r>
          </w:p>
        </w:tc>
        <w:tc>
          <w:tcPr>
            <w:tcW w:w="4690" w:type="dxa"/>
          </w:tcPr>
          <w:p w14:paraId="19F7EFE0" w14:textId="5328753A" w:rsidR="00D66EDD" w:rsidRPr="00D66EDD" w:rsidRDefault="00D66EDD" w:rsidP="00F81BDE">
            <w:pPr>
              <w:pStyle w:val="NormalWeb"/>
              <w:jc w:val="both"/>
              <w:rPr>
                <w:lang w:val="en-US"/>
              </w:rPr>
            </w:pPr>
            <w:r>
              <w:t xml:space="preserve">defines that a fixed landmark on </w:t>
            </w:r>
            <w:r w:rsidR="00465DF6">
              <w:t xml:space="preserve">a </w:t>
            </w:r>
            <w:r w:rsidR="007735C1">
              <w:t>waterbody</w:t>
            </w:r>
            <w:r w:rsidR="00465DF6">
              <w:t xml:space="preserve"> </w:t>
            </w:r>
            <w:r>
              <w:t xml:space="preserve">should be recognized as </w:t>
            </w:r>
            <w:r w:rsidR="00F81BDE">
              <w:t xml:space="preserve">the </w:t>
            </w:r>
            <w:r>
              <w:t>outflow</w:t>
            </w:r>
            <w:r w:rsidR="00F81BDE">
              <w:t xml:space="preserve"> nexus location</w:t>
            </w:r>
            <w:r>
              <w:t xml:space="preserve"> of the contributing catchment realized by the hydrographic network the </w:t>
            </w:r>
            <w:r w:rsidR="007735C1">
              <w:t>waterbody</w:t>
            </w:r>
            <w:r>
              <w:t xml:space="preserve"> is part of.</w:t>
            </w:r>
          </w:p>
        </w:tc>
        <w:tc>
          <w:tcPr>
            <w:tcW w:w="1350" w:type="dxa"/>
          </w:tcPr>
          <w:p w14:paraId="57BA305A" w14:textId="59F4AEAB" w:rsidR="00D66EDD" w:rsidRDefault="00D66EDD" w:rsidP="006D0E8F">
            <w:pPr>
              <w:spacing w:before="100" w:beforeAutospacing="1" w:after="100" w:afterAutospacing="1"/>
            </w:pPr>
            <w:r>
              <w:t>Constraint</w:t>
            </w:r>
          </w:p>
        </w:tc>
      </w:tr>
      <w:tr w:rsidR="00D66EDD" w:rsidRPr="008E510D" w14:paraId="5BEDA64E" w14:textId="77777777" w:rsidTr="00F81BDE">
        <w:tc>
          <w:tcPr>
            <w:tcW w:w="2816" w:type="dxa"/>
          </w:tcPr>
          <w:p w14:paraId="48F3983B" w14:textId="33F54826" w:rsidR="00D66EDD" w:rsidRPr="00D66EDD" w:rsidRDefault="003C1959" w:rsidP="003C1959">
            <w:pPr>
              <w:rPr>
                <w:rStyle w:val="Strong"/>
                <w:b w:val="0"/>
                <w:i/>
              </w:rPr>
            </w:pPr>
            <w:r w:rsidRPr="00D66EDD">
              <w:rPr>
                <w:rStyle w:val="Strong"/>
                <w:b w:val="0"/>
                <w:i/>
              </w:rPr>
              <w:t>out</w:t>
            </w:r>
            <w:r>
              <w:rPr>
                <w:rStyle w:val="Strong"/>
                <w:b w:val="0"/>
                <w:i/>
              </w:rPr>
              <w:t>let</w:t>
            </w:r>
            <w:r w:rsidR="00D66EDD" w:rsidRPr="00D66EDD">
              <w:rPr>
                <w:rStyle w:val="Strong"/>
                <w:b w:val="0"/>
                <w:i/>
              </w:rPr>
              <w:t>-at-section</w:t>
            </w:r>
          </w:p>
        </w:tc>
        <w:tc>
          <w:tcPr>
            <w:tcW w:w="4690" w:type="dxa"/>
          </w:tcPr>
          <w:p w14:paraId="4423EF1E" w14:textId="2198EF4F" w:rsidR="00D66EDD" w:rsidRPr="00D66EDD" w:rsidRDefault="00D66EDD" w:rsidP="00F81BDE">
            <w:pPr>
              <w:pStyle w:val="NormalWeb"/>
              <w:jc w:val="both"/>
              <w:rPr>
                <w:lang w:val="en-US"/>
              </w:rPr>
            </w:pPr>
            <w:r>
              <w:t xml:space="preserve">defines that a location at a vertical section of a </w:t>
            </w:r>
            <w:r w:rsidR="007735C1">
              <w:t>waterbody</w:t>
            </w:r>
            <w:r>
              <w:t xml:space="preserve"> should be recognized as </w:t>
            </w:r>
            <w:r w:rsidR="00F81BDE">
              <w:t xml:space="preserve">the </w:t>
            </w:r>
            <w:r>
              <w:t>outflow</w:t>
            </w:r>
            <w:r w:rsidR="00F81BDE">
              <w:t xml:space="preserve"> nexus</w:t>
            </w:r>
            <w:r>
              <w:t xml:space="preserve"> of the contributing catchme</w:t>
            </w:r>
            <w:r w:rsidR="00F81BDE">
              <w:t>nt realized by the hydrographic</w:t>
            </w:r>
            <w:r>
              <w:t xml:space="preserve"> network the </w:t>
            </w:r>
            <w:r w:rsidR="007735C1">
              <w:t>waterbody</w:t>
            </w:r>
            <w:r>
              <w:t xml:space="preserve"> is part of.</w:t>
            </w:r>
          </w:p>
        </w:tc>
        <w:tc>
          <w:tcPr>
            <w:tcW w:w="1350" w:type="dxa"/>
          </w:tcPr>
          <w:p w14:paraId="31992A04" w14:textId="1ADDBE33" w:rsidR="00D66EDD" w:rsidRDefault="00D66EDD" w:rsidP="006D0E8F">
            <w:pPr>
              <w:spacing w:before="100" w:beforeAutospacing="1" w:after="100" w:afterAutospacing="1"/>
            </w:pPr>
            <w:r>
              <w:t>Constraint</w:t>
            </w:r>
          </w:p>
        </w:tc>
      </w:tr>
    </w:tbl>
    <w:p w14:paraId="4DC33EDB" w14:textId="2B36D717" w:rsidR="007004D7" w:rsidRPr="008E510D" w:rsidRDefault="007004D7" w:rsidP="00834E29">
      <w:pPr>
        <w:pStyle w:val="Heading4"/>
        <w:jc w:val="both"/>
      </w:pPr>
      <w:r w:rsidRPr="008E510D">
        <w:t>Water</w:t>
      </w:r>
      <w:r w:rsidR="002C507E">
        <w:t>-</w:t>
      </w:r>
      <w:r w:rsidRPr="008E510D">
        <w:t>Body Stratum</w:t>
      </w:r>
    </w:p>
    <w:p w14:paraId="564F3059" w14:textId="19C92CD5" w:rsidR="007004D7" w:rsidRDefault="007004D7" w:rsidP="00450C77">
      <w:pPr>
        <w:pStyle w:val="Normal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t>
      </w:r>
      <w:r w:rsidR="007735C1">
        <w:rPr>
          <w:lang w:val="en-US"/>
        </w:rPr>
        <w:t>waterbody</w:t>
      </w:r>
      <w:r w:rsidRPr="008E510D">
        <w:rPr>
          <w:lang w:val="en-US"/>
        </w:rPr>
        <w:t xml:space="preserve">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Emphasis"/>
          <w:lang w:val="en-US"/>
        </w:rPr>
        <w:t>stratumType</w:t>
      </w:r>
      <w:proofErr w:type="spellEnd"/>
      <w:r w:rsidRPr="008E510D">
        <w:rPr>
          <w:lang w:val="en-US"/>
        </w:rPr>
        <w:t xml:space="preserve"> and </w:t>
      </w:r>
      <w:r w:rsidRPr="008E510D">
        <w:rPr>
          <w:rStyle w:val="Emphasis"/>
          <w:lang w:val="en-US"/>
        </w:rPr>
        <w:t>benchmark</w:t>
      </w:r>
      <w:r w:rsidRPr="008E510D">
        <w:rPr>
          <w:lang w:val="en-US"/>
        </w:rPr>
        <w:t>.</w:t>
      </w:r>
    </w:p>
    <w:p w14:paraId="5249B3BE" w14:textId="3C619688" w:rsidR="00D66EDD" w:rsidRDefault="00D66EDD" w:rsidP="00D66EDD">
      <w:pPr>
        <w:pStyle w:val="OGCtableheader"/>
      </w:pPr>
      <w:bookmarkStart w:id="200" w:name="_Toc484066603"/>
      <w:r>
        <w:t xml:space="preserve">Table </w:t>
      </w:r>
      <w:fldSimple w:instr=" SEQ Table \* ARABIC ">
        <w:r w:rsidR="00E344A8">
          <w:t>21</w:t>
        </w:r>
      </w:fldSimple>
      <w:r>
        <w:t xml:space="preserve">: </w:t>
      </w:r>
      <w:proofErr w:type="spellStart"/>
      <w:r>
        <w:t>HY_WaterBody</w:t>
      </w:r>
      <w:r w:rsidR="00001192">
        <w:t>Stratum</w:t>
      </w:r>
      <w:bookmarkEnd w:id="200"/>
      <w:proofErr w:type="spellEnd"/>
    </w:p>
    <w:tbl>
      <w:tblPr>
        <w:tblStyle w:val="TableGrid"/>
        <w:tblW w:w="0" w:type="auto"/>
        <w:tblLook w:val="04A0" w:firstRow="1" w:lastRow="0" w:firstColumn="1" w:lastColumn="0" w:noHBand="0" w:noVBand="1"/>
      </w:tblPr>
      <w:tblGrid>
        <w:gridCol w:w="2816"/>
        <w:gridCol w:w="4690"/>
        <w:gridCol w:w="1350"/>
      </w:tblGrid>
      <w:tr w:rsidR="00D66EDD" w:rsidRPr="008E510D" w14:paraId="7F5A8C1A" w14:textId="77777777" w:rsidTr="006D0E8F">
        <w:tc>
          <w:tcPr>
            <w:tcW w:w="2816" w:type="dxa"/>
            <w:hideMark/>
          </w:tcPr>
          <w:p w14:paraId="7081627A"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2EABD616"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1140D5E6"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417F1A7D" w14:textId="77777777" w:rsidTr="006D0E8F">
        <w:tc>
          <w:tcPr>
            <w:tcW w:w="2816" w:type="dxa"/>
            <w:hideMark/>
          </w:tcPr>
          <w:p w14:paraId="61F30645" w14:textId="43447E27" w:rsidR="00D66EDD" w:rsidRPr="00D66EDD" w:rsidRDefault="00D66EDD" w:rsidP="00D66EDD">
            <w:pPr>
              <w:rPr>
                <w:b/>
                <w:i/>
              </w:rPr>
            </w:pPr>
            <w:proofErr w:type="spellStart"/>
            <w:r w:rsidRPr="00D66EDD">
              <w:rPr>
                <w:rStyle w:val="Strong"/>
                <w:b w:val="0"/>
                <w:i/>
              </w:rPr>
              <w:t>stratumType</w:t>
            </w:r>
            <w:proofErr w:type="spellEnd"/>
            <w:r w:rsidRPr="00D66EDD">
              <w:rPr>
                <w:b/>
                <w:i/>
              </w:rPr>
              <w:t xml:space="preserve"> </w:t>
            </w:r>
          </w:p>
        </w:tc>
        <w:tc>
          <w:tcPr>
            <w:tcW w:w="4690" w:type="dxa"/>
            <w:hideMark/>
          </w:tcPr>
          <w:p w14:paraId="3D8CD11F" w14:textId="4E6EFFDB" w:rsidR="00D66EDD" w:rsidRPr="00C71F34" w:rsidRDefault="00D66EDD" w:rsidP="006D0E8F">
            <w:pPr>
              <w:pStyle w:val="NormalWeb"/>
              <w:jc w:val="both"/>
              <w:rPr>
                <w:lang w:val="en-US"/>
              </w:rPr>
            </w:pPr>
            <w:r w:rsidRPr="008E510D">
              <w:rPr>
                <w:lang w:val="en-US"/>
              </w:rPr>
              <w:t xml:space="preserve">characterizes the stratum using a term from a controlled vocabulary. </w:t>
            </w:r>
            <w:r>
              <w:rPr>
                <w:lang w:val="en-US"/>
              </w:rPr>
              <w:t xml:space="preserve">An implementation may use the </w:t>
            </w:r>
            <w:proofErr w:type="spellStart"/>
            <w:r>
              <w:rPr>
                <w:lang w:val="en-US"/>
              </w:rPr>
              <w:t>ScopedName</w:t>
            </w:r>
            <w:proofErr w:type="spellEnd"/>
            <w:r>
              <w:rPr>
                <w:lang w:val="en-US"/>
              </w:rPr>
              <w:t xml:space="preserve"> type described in ISO 19103: </w:t>
            </w:r>
            <w:r w:rsidRPr="00B74E4E">
              <w:t>Conceptual Schema</w:t>
            </w:r>
            <w:r>
              <w:t xml:space="preserve">. </w:t>
            </w:r>
          </w:p>
        </w:tc>
        <w:tc>
          <w:tcPr>
            <w:tcW w:w="1350" w:type="dxa"/>
            <w:hideMark/>
          </w:tcPr>
          <w:p w14:paraId="5E3F67D4" w14:textId="0C9518AD" w:rsidR="00D66EDD" w:rsidRPr="008148EC" w:rsidRDefault="00D66EDD" w:rsidP="006D0E8F">
            <w:pPr>
              <w:spacing w:before="100" w:beforeAutospacing="1" w:after="100" w:afterAutospacing="1"/>
            </w:pPr>
            <w:r>
              <w:t>Attribute</w:t>
            </w:r>
          </w:p>
        </w:tc>
      </w:tr>
      <w:tr w:rsidR="00D66EDD" w:rsidRPr="008E510D" w14:paraId="265D3B69" w14:textId="77777777" w:rsidTr="006D0E8F">
        <w:tc>
          <w:tcPr>
            <w:tcW w:w="2816" w:type="dxa"/>
          </w:tcPr>
          <w:p w14:paraId="44280B85" w14:textId="2E57BCE9" w:rsidR="00D66EDD" w:rsidRPr="00D66EDD" w:rsidRDefault="006860EC" w:rsidP="006D0E8F">
            <w:pPr>
              <w:rPr>
                <w:b/>
                <w:i/>
              </w:rPr>
            </w:pPr>
            <w:r>
              <w:rPr>
                <w:rStyle w:val="Strong"/>
                <w:b w:val="0"/>
                <w:i/>
              </w:rPr>
              <w:t>b</w:t>
            </w:r>
            <w:r w:rsidR="00D66EDD" w:rsidRPr="00D66EDD">
              <w:rPr>
                <w:rStyle w:val="Strong"/>
                <w:b w:val="0"/>
                <w:i/>
              </w:rPr>
              <w:t>enchmark</w:t>
            </w:r>
          </w:p>
        </w:tc>
        <w:tc>
          <w:tcPr>
            <w:tcW w:w="4690" w:type="dxa"/>
          </w:tcPr>
          <w:p w14:paraId="4F4ECC8D" w14:textId="09517373" w:rsidR="00D66EDD" w:rsidRPr="00D66EDD" w:rsidRDefault="00D66EDD" w:rsidP="00245923">
            <w:pPr>
              <w:pStyle w:val="NormalWeb"/>
              <w:jc w:val="both"/>
              <w:rPr>
                <w:lang w:val="en-US"/>
              </w:rPr>
            </w:pPr>
            <w:r w:rsidRPr="008E510D">
              <w:rPr>
                <w:lang w:val="en-US"/>
              </w:rPr>
              <w:t>identif</w:t>
            </w:r>
            <w:r>
              <w:rPr>
                <w:lang w:val="en-US"/>
              </w:rPr>
              <w:t>ies</w:t>
            </w:r>
            <w:r w:rsidRPr="008E510D">
              <w:rPr>
                <w:lang w:val="en-US"/>
              </w:rPr>
              <w:t xml:space="preserve"> a benchmark which realizes the conceptual </w:t>
            </w:r>
            <w:r w:rsidR="0048473E">
              <w:rPr>
                <w:lang w:val="en-US"/>
              </w:rPr>
              <w:t>hydro nexus</w:t>
            </w:r>
            <w:r w:rsidR="0048473E" w:rsidRPr="008E510D">
              <w:rPr>
                <w:lang w:val="en-US"/>
              </w:rPr>
              <w:t xml:space="preserve"> </w:t>
            </w:r>
            <w:r w:rsidRPr="008E510D">
              <w:rPr>
                <w:lang w:val="en-US"/>
              </w:rPr>
              <w:t xml:space="preserve">of the catchment realized by the </w:t>
            </w:r>
            <w:r w:rsidR="007735C1">
              <w:rPr>
                <w:lang w:val="en-US"/>
              </w:rPr>
              <w:t>waterbody</w:t>
            </w:r>
            <w:r w:rsidR="00245923">
              <w:rPr>
                <w:lang w:val="en-US"/>
              </w:rPr>
              <w:t>.</w:t>
            </w:r>
          </w:p>
        </w:tc>
        <w:tc>
          <w:tcPr>
            <w:tcW w:w="1350" w:type="dxa"/>
          </w:tcPr>
          <w:p w14:paraId="1D0A11E5" w14:textId="77777777" w:rsidR="00D66EDD" w:rsidRPr="00C71F34" w:rsidRDefault="00D66EDD" w:rsidP="006D0E8F">
            <w:r>
              <w:t>Association</w:t>
            </w:r>
            <w:r w:rsidRPr="00C71F34">
              <w:t xml:space="preserve"> </w:t>
            </w:r>
          </w:p>
        </w:tc>
      </w:tr>
    </w:tbl>
    <w:p w14:paraId="770B45A7" w14:textId="50F7BDD9" w:rsidR="007004D7" w:rsidRPr="008E510D" w:rsidRDefault="007004D7" w:rsidP="00834E29">
      <w:pPr>
        <w:pStyle w:val="Heading4"/>
        <w:jc w:val="both"/>
      </w:pPr>
      <w:r w:rsidRPr="008E510D">
        <w:lastRenderedPageBreak/>
        <w:t>Cross-Section and Longitudinal Section</w:t>
      </w:r>
    </w:p>
    <w:p w14:paraId="067C0AE9" w14:textId="6C07D974" w:rsidR="007004D7" w:rsidRPr="008E510D" w:rsidRDefault="007004D7" w:rsidP="00972EC5">
      <w:pPr>
        <w:pStyle w:val="Normal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t>
      </w:r>
      <w:r w:rsidR="007735C1">
        <w:rPr>
          <w:lang w:val="en-US"/>
        </w:rPr>
        <w:t>waterbody</w:t>
      </w:r>
      <w:r w:rsidRPr="008E510D">
        <w:rPr>
          <w:lang w:val="en-US"/>
        </w:rPr>
        <w:t xml:space="preserve"> or a containing channel through vertical sections. Taking into account the conceptual separation of a watercourse, the </w:t>
      </w:r>
      <w:proofErr w:type="gramStart"/>
      <w:r w:rsidRPr="008E510D">
        <w:rPr>
          <w:lang w:val="en-US"/>
        </w:rPr>
        <w:t>cross section</w:t>
      </w:r>
      <w:proofErr w:type="gramEnd"/>
      <w:r w:rsidRPr="008E510D">
        <w:rPr>
          <w:lang w:val="en-US"/>
        </w:rPr>
        <w:t xml:space="preserve"> concept refers to both the cross section of a </w:t>
      </w:r>
      <w:r w:rsidR="007735C1">
        <w:rPr>
          <w:lang w:val="en-US"/>
        </w:rPr>
        <w:t>waterbody</w:t>
      </w:r>
      <w:r w:rsidRPr="008E510D">
        <w:rPr>
          <w:lang w:val="en-US"/>
        </w:rPr>
        <w:t xml:space="preserve"> orthogonal to the direction of flow, and to the transversal bed profile of a channel</w:t>
      </w:r>
      <w:r w:rsidR="00972EC5">
        <w:rPr>
          <w:lang w:val="en-US"/>
        </w:rPr>
        <w:t xml:space="preserve">, </w:t>
      </w:r>
      <w:r w:rsidR="00972EC5" w:rsidRPr="00972EC5">
        <w:rPr>
          <w:lang w:val="en-US"/>
        </w:rPr>
        <w:t xml:space="preserve">The longitudinal section concept refers to both the vertical section of a </w:t>
      </w:r>
      <w:r w:rsidR="007735C1">
        <w:rPr>
          <w:lang w:val="en-US"/>
        </w:rPr>
        <w:t>waterbody</w:t>
      </w:r>
      <w:r w:rsidR="00972EC5" w:rsidRPr="00972EC5">
        <w:rPr>
          <w:lang w:val="en-US"/>
        </w:rPr>
        <w:t xml:space="preserve"> along its centerline, and to the longitudinal bed profile of a channel.</w:t>
      </w:r>
      <w:r w:rsidR="00972EC5" w:rsidRPr="00972EC5">
        <w:rPr>
          <w:rFonts w:ascii="Segoe UI" w:hAnsi="Segoe UI" w:cs="Segoe UI"/>
          <w:sz w:val="18"/>
          <w:szCs w:val="18"/>
        </w:rPr>
        <w:t xml:space="preserve"> </w:t>
      </w:r>
    </w:p>
    <w:p w14:paraId="62DCFE2F" w14:textId="77371461" w:rsidR="007004D7" w:rsidRDefault="007004D7" w:rsidP="00972EC5">
      <w:pPr>
        <w:pStyle w:val="NormalWeb"/>
        <w:jc w:val="both"/>
        <w:rPr>
          <w:lang w:val="en-US"/>
        </w:rPr>
      </w:pPr>
      <w:r w:rsidRPr="008E510D">
        <w:rPr>
          <w:lang w:val="en-US"/>
        </w:rPr>
        <w:t xml:space="preserve">Both types of vertical section associate </w:t>
      </w:r>
      <w:proofErr w:type="spellStart"/>
      <w:r w:rsidRPr="008E510D">
        <w:rPr>
          <w:rStyle w:val="Emphasis"/>
          <w:lang w:val="en-US"/>
        </w:rPr>
        <w:t>crossSectionPoint</w:t>
      </w:r>
      <w:proofErr w:type="spellEnd"/>
      <w:r w:rsidRPr="008E510D">
        <w:rPr>
          <w:lang w:val="en-US"/>
        </w:rPr>
        <w:t xml:space="preserve"> and </w:t>
      </w:r>
      <w:proofErr w:type="spellStart"/>
      <w:r w:rsidRPr="008E510D">
        <w:rPr>
          <w:rStyle w:val="Emphasis"/>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w:t>
      </w:r>
      <w:r w:rsidR="0048473E">
        <w:rPr>
          <w:lang w:val="en-US"/>
        </w:rPr>
        <w:t>hydro nexus</w:t>
      </w:r>
      <w:r w:rsidR="0048473E" w:rsidRPr="008E510D">
        <w:rPr>
          <w:lang w:val="en-US"/>
        </w:rPr>
        <w:t xml:space="preserve"> </w:t>
      </w:r>
      <w:r w:rsidRPr="008E510D">
        <w:rPr>
          <w:lang w:val="en-US"/>
        </w:rPr>
        <w:t xml:space="preserve">of the catchment realized by the associated channel or </w:t>
      </w:r>
      <w:r w:rsidR="007735C1">
        <w:rPr>
          <w:lang w:val="en-US"/>
        </w:rPr>
        <w:t>waterbody</w:t>
      </w:r>
      <w:r w:rsidRPr="008E510D">
        <w:rPr>
          <w:lang w:val="en-US"/>
        </w:rPr>
        <w:t xml:space="preserve">. </w:t>
      </w:r>
    </w:p>
    <w:p w14:paraId="07977980" w14:textId="5D9F3E74" w:rsidR="00530F0D" w:rsidRPr="008E510D" w:rsidRDefault="00530F0D" w:rsidP="00834E29">
      <w:pPr>
        <w:pStyle w:val="Heading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3DD38700" w:rsidR="00972EC5" w:rsidRDefault="007004D7" w:rsidP="00450C77">
      <w:pPr>
        <w:pStyle w:val="Normal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t>
      </w:r>
      <w:r w:rsidR="007735C1">
        <w:rPr>
          <w:lang w:val="en-US"/>
        </w:rPr>
        <w:t>waterbodies</w:t>
      </w:r>
      <w:r w:rsidRPr="008E510D">
        <w:rPr>
          <w:lang w:val="en-US"/>
        </w:rPr>
        <w:t xml:space="preserve">. This definition refers to the matter accumulated to a mass of water. In its liquid form water is considered accumulated in </w:t>
      </w:r>
      <w:r w:rsidR="007735C1">
        <w:rPr>
          <w:lang w:val="en-US"/>
        </w:rPr>
        <w:t>waterbodies</w:t>
      </w:r>
      <w:r w:rsidRPr="008E510D">
        <w:rPr>
          <w:lang w:val="en-US"/>
        </w:rPr>
        <w:t xml:space="preserve">; in its solid phase water may be accumulated after melting, or as a layer of ice or snow on an open </w:t>
      </w:r>
      <w:r w:rsidR="007735C1">
        <w:rPr>
          <w:lang w:val="en-US"/>
        </w:rPr>
        <w:t>waterbody</w:t>
      </w:r>
      <w:r w:rsidRPr="008E510D">
        <w:rPr>
          <w:lang w:val="en-US"/>
        </w:rPr>
        <w:t xml:space="preserve">. The accumulation of water in the atmosphere or below the land surface, e.g. rain, soil moisture or groundwater, is not in scope of this standard, as well as the accumulation of snow and ice in glaciers which is subject of glaciology science. </w:t>
      </w:r>
    </w:p>
    <w:p w14:paraId="58CAEA41" w14:textId="3B6FDA0D" w:rsidR="007004D7" w:rsidRPr="008E510D" w:rsidRDefault="007004D7" w:rsidP="00450C77">
      <w:pPr>
        <w:pStyle w:val="Normal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t>
      </w:r>
      <w:r w:rsidR="007735C1">
        <w:rPr>
          <w:lang w:val="en-US"/>
        </w:rPr>
        <w:t>waterbody</w:t>
      </w:r>
      <w:r w:rsidRPr="008E510D">
        <w:rPr>
          <w:lang w:val="en-US"/>
        </w:rPr>
        <w:t xml:space="preserve">, and ultimately to the catchment realized either by the </w:t>
      </w:r>
      <w:r w:rsidR="007735C1">
        <w:rPr>
          <w:lang w:val="en-US"/>
        </w:rPr>
        <w:t>waterbody</w:t>
      </w:r>
      <w:r w:rsidRPr="008E510D">
        <w:rPr>
          <w:lang w:val="en-US"/>
        </w:rPr>
        <w:t xml:space="preserve"> or by the network of which the </w:t>
      </w:r>
      <w:r w:rsidR="007735C1">
        <w:rPr>
          <w:lang w:val="en-US"/>
        </w:rPr>
        <w:t>waterbody</w:t>
      </w:r>
      <w:r w:rsidRPr="008E510D">
        <w:rPr>
          <w:lang w:val="en-US"/>
        </w:rPr>
        <w:t xml:space="preserve"> is part. </w:t>
      </w:r>
    </w:p>
    <w:p w14:paraId="6B978644" w14:textId="52B8F194" w:rsidR="00487DE4" w:rsidRDefault="007004D7" w:rsidP="006C7508">
      <w:pPr>
        <w:jc w:val="both"/>
      </w:pPr>
      <w:proofErr w:type="spellStart"/>
      <w:r w:rsidRPr="008E510D">
        <w:t>HY_Water_LiquidPhase</w:t>
      </w:r>
      <w:proofErr w:type="spellEnd"/>
      <w:r w:rsidRPr="008E510D">
        <w:t xml:space="preserve"> </w:t>
      </w:r>
      <w:r w:rsidR="00F65773">
        <w:t>has an association with</w:t>
      </w:r>
      <w:r w:rsidR="00972EC5">
        <w:t xml:space="preserve">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w:t>
      </w:r>
      <w:r w:rsidR="00F65773">
        <w:t>has associations with the</w:t>
      </w:r>
      <w:r w:rsidRPr="008E510D">
        <w:t xml:space="preserve"> </w:t>
      </w:r>
      <w:r w:rsidR="00972EC5">
        <w:t xml:space="preserve">water from </w:t>
      </w:r>
      <w:r w:rsidRPr="008E510D">
        <w:rPr>
          <w:rStyle w:val="Emphasis"/>
        </w:rPr>
        <w:t>snowmelt</w:t>
      </w:r>
      <w:r w:rsidRPr="008E510D">
        <w:t xml:space="preserve"> and </w:t>
      </w:r>
      <w:proofErr w:type="spellStart"/>
      <w:r w:rsidRPr="008E510D">
        <w:rPr>
          <w:rStyle w:val="Emphasis"/>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 xml:space="preserve">be used to identify the </w:t>
      </w:r>
      <w:r w:rsidR="007735C1">
        <w:t>waterbody</w:t>
      </w:r>
      <w:r w:rsidRPr="008E510D">
        <w:t xml:space="preserve">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834E29">
      <w:pPr>
        <w:pStyle w:val="Heading3"/>
        <w:jc w:val="both"/>
      </w:pPr>
      <w:bookmarkStart w:id="201" w:name="_Toc458775755"/>
      <w:bookmarkStart w:id="202" w:name="_Toc484604403"/>
      <w:r w:rsidRPr="008E510D">
        <w:t>The Surface</w:t>
      </w:r>
      <w:r w:rsidR="002C507E">
        <w:t>-</w:t>
      </w:r>
      <w:r w:rsidRPr="008E510D">
        <w:t>Water Body types</w:t>
      </w:r>
      <w:bookmarkEnd w:id="201"/>
      <w:bookmarkEnd w:id="202"/>
    </w:p>
    <w:p w14:paraId="5543643E" w14:textId="43A036DE" w:rsidR="007004D7" w:rsidRPr="008E510D" w:rsidRDefault="00450A24" w:rsidP="00450C77">
      <w:pPr>
        <w:pStyle w:val="NormalWeb"/>
        <w:jc w:val="both"/>
        <w:rPr>
          <w:lang w:val="en-US"/>
        </w:rPr>
      </w:pPr>
      <w:r w:rsidRPr="008E510D">
        <w:rPr>
          <w:lang w:val="en-US"/>
        </w:rPr>
        <w:t xml:space="preserve">The Surface Water model defines typical specializations of a </w:t>
      </w:r>
      <w:r w:rsidR="007735C1">
        <w:rPr>
          <w:lang w:val="en-US"/>
        </w:rPr>
        <w:t>waterbody</w:t>
      </w:r>
      <w:r w:rsidRPr="008E510D">
        <w:rPr>
          <w:lang w:val="en-US"/>
        </w:rPr>
        <w:t xml:space="preserve">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w:t>
      </w:r>
      <w:proofErr w:type="gramStart"/>
      <w:r w:rsidR="007004D7" w:rsidRPr="008E510D">
        <w:rPr>
          <w:lang w:val="en-US"/>
        </w:rPr>
        <w:t>subtypes</w:t>
      </w:r>
      <w:proofErr w:type="gramEnd"/>
      <w:r w:rsidR="007004D7" w:rsidRPr="008E510D">
        <w:rPr>
          <w:lang w:val="en-US"/>
        </w:rPr>
        <w:t xml:space="preserve"> inherits the </w:t>
      </w:r>
      <w:r w:rsidR="007004D7" w:rsidRPr="008E510D">
        <w:rPr>
          <w:rStyle w:val="Emphasis"/>
          <w:lang w:val="en-US"/>
        </w:rPr>
        <w:t>stratum</w:t>
      </w:r>
      <w:r w:rsidR="007004D7" w:rsidRPr="008E510D">
        <w:rPr>
          <w:lang w:val="en-US"/>
        </w:rPr>
        <w:t xml:space="preserve">, </w:t>
      </w:r>
      <w:proofErr w:type="spellStart"/>
      <w:r w:rsidR="007004D7" w:rsidRPr="008E510D">
        <w:rPr>
          <w:rStyle w:val="Emphasis"/>
          <w:lang w:val="en-US"/>
        </w:rPr>
        <w:t>waterpool</w:t>
      </w:r>
      <w:proofErr w:type="spellEnd"/>
      <w:r w:rsidR="007004D7" w:rsidRPr="008E510D">
        <w:rPr>
          <w:lang w:val="en-US"/>
        </w:rPr>
        <w:t xml:space="preserve">, </w:t>
      </w:r>
      <w:r w:rsidR="007004D7" w:rsidRPr="008E510D">
        <w:rPr>
          <w:rStyle w:val="Emphasis"/>
          <w:lang w:val="en-US"/>
        </w:rPr>
        <w:t>watercourse</w:t>
      </w:r>
      <w:r w:rsidR="007004D7" w:rsidRPr="008E510D">
        <w:rPr>
          <w:lang w:val="en-US"/>
        </w:rPr>
        <w:t xml:space="preserve">, </w:t>
      </w:r>
      <w:proofErr w:type="spellStart"/>
      <w:r w:rsidR="007004D7" w:rsidRPr="008E510D">
        <w:rPr>
          <w:rStyle w:val="Emphasis"/>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Emphasis"/>
          <w:lang w:val="en-US"/>
        </w:rPr>
        <w:t xml:space="preserve">, </w:t>
      </w:r>
      <w:proofErr w:type="spellStart"/>
      <w:r w:rsidR="007004D7" w:rsidRPr="008E510D">
        <w:rPr>
          <w:rStyle w:val="Emphasis"/>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Emphasis"/>
          <w:lang w:val="en-US"/>
        </w:rPr>
        <w:t>streamLongitudinalSection</w:t>
      </w:r>
      <w:proofErr w:type="spellEnd"/>
      <w:r w:rsidR="007004D7" w:rsidRPr="008E510D">
        <w:rPr>
          <w:lang w:val="en-US"/>
        </w:rPr>
        <w:t xml:space="preserve"> properties. From the general HY_HydroFeature class the special </w:t>
      </w:r>
      <w:r w:rsidR="007735C1">
        <w:rPr>
          <w:lang w:val="en-US"/>
        </w:rPr>
        <w:t>waterbodies</w:t>
      </w:r>
      <w:r w:rsidR="007004D7" w:rsidRPr="008E510D">
        <w:rPr>
          <w:lang w:val="en-US"/>
        </w:rPr>
        <w:t xml:space="preserve"> inherit the </w:t>
      </w:r>
      <w:r w:rsidR="007004D7" w:rsidRPr="008E510D">
        <w:rPr>
          <w:rStyle w:val="Emphasis"/>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w:t>
      </w:r>
      <w:proofErr w:type="gramStart"/>
      <w:r w:rsidR="007004D7" w:rsidRPr="008E510D">
        <w:rPr>
          <w:lang w:val="en-US"/>
        </w:rPr>
        <w:lastRenderedPageBreak/>
        <w:t>contexts</w:t>
      </w:r>
      <w:proofErr w:type="gramEnd"/>
      <w:r w:rsidR="007004D7" w:rsidRPr="008E510D">
        <w:rPr>
          <w:lang w:val="en-US"/>
        </w:rPr>
        <w:t xml:space="preserve"> other specializations, or a typical segmentation may exist, that not conforms to the types defined in this standard. </w:t>
      </w:r>
    </w:p>
    <w:p w14:paraId="15697DD6"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834E29">
      <w:pPr>
        <w:pStyle w:val="Heading3"/>
        <w:jc w:val="both"/>
      </w:pPr>
      <w:bookmarkStart w:id="203" w:name="_Toc458775756"/>
      <w:bookmarkStart w:id="204" w:name="_Toc484604404"/>
      <w:r w:rsidRPr="008E510D">
        <w:t>The Storage model</w:t>
      </w:r>
      <w:bookmarkEnd w:id="203"/>
      <w:bookmarkEnd w:id="204"/>
    </w:p>
    <w:p w14:paraId="22B40F6C" w14:textId="3FD21368" w:rsidR="007004D7" w:rsidRDefault="007004D7" w:rsidP="00450C77">
      <w:pPr>
        <w:pStyle w:val="Normal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614086">
        <w:t xml:space="preserve">Figure </w:t>
      </w:r>
      <w:r w:rsidR="00614086">
        <w:rPr>
          <w:noProof/>
        </w:rPr>
        <w:t>43</w:t>
      </w:r>
      <w:r w:rsidR="00874BCD">
        <w:rPr>
          <w:lang w:val="en-US"/>
        </w:rPr>
        <w:fldChar w:fldCharType="end"/>
      </w:r>
      <w:r w:rsidRPr="008E510D">
        <w:rPr>
          <w:lang w:val="en-US"/>
        </w:rPr>
        <w:t xml:space="preserve">) provides a concept to describe any </w:t>
      </w:r>
      <w:r w:rsidR="007735C1">
        <w:rPr>
          <w:lang w:val="en-US"/>
        </w:rPr>
        <w:t>waterbody</w:t>
      </w:r>
      <w:r w:rsidRPr="008E510D">
        <w:rPr>
          <w:lang w:val="en-US"/>
        </w:rPr>
        <w:t xml:space="preserve">, in terms of a reservoir storing water for future use. The </w:t>
      </w:r>
      <w:r w:rsidR="008D7A82">
        <w:rPr>
          <w:lang w:val="en-US"/>
        </w:rPr>
        <w:t xml:space="preserve">separation of the storage model </w:t>
      </w:r>
      <w:r w:rsidR="00360A27">
        <w:rPr>
          <w:lang w:val="en-US"/>
        </w:rPr>
        <w:t>allows description of</w:t>
      </w:r>
      <w:r w:rsidRPr="008E510D">
        <w:rPr>
          <w:lang w:val="en-US"/>
        </w:rPr>
        <w:t xml:space="preserve"> the hydrographic network without the details of storage capacities that a </w:t>
      </w:r>
      <w:r w:rsidR="007735C1">
        <w:rPr>
          <w:lang w:val="en-US"/>
        </w:rPr>
        <w:t>waterbody</w:t>
      </w:r>
      <w:r w:rsidRPr="008E510D">
        <w:rPr>
          <w:lang w:val="en-US"/>
        </w:rPr>
        <w:t xml:space="preserve"> may have, and vice versa</w:t>
      </w:r>
      <w:r w:rsidR="008D7A82">
        <w:rPr>
          <w:lang w:val="en-US"/>
        </w:rPr>
        <w:t>, s</w:t>
      </w:r>
      <w:r w:rsidRPr="008E510D">
        <w:rPr>
          <w:lang w:val="en-US"/>
        </w:rPr>
        <w:t xml:space="preserve">torage reservoirs </w:t>
      </w:r>
      <w:r w:rsidR="008D7A82">
        <w:rPr>
          <w:lang w:val="en-US"/>
        </w:rPr>
        <w:t xml:space="preserve">can be described </w:t>
      </w:r>
      <w:r w:rsidRPr="008E510D">
        <w:rPr>
          <w:lang w:val="en-US"/>
        </w:rPr>
        <w:t xml:space="preserve">independent of their role within the hydrographic network. </w:t>
      </w:r>
    </w:p>
    <w:p w14:paraId="33EF2757" w14:textId="77777777" w:rsidR="00C20518" w:rsidRDefault="00C20518" w:rsidP="00C20518">
      <w:pPr>
        <w:pStyle w:val="OGCFigure"/>
      </w:pPr>
      <w:r>
        <w:rPr>
          <w:noProof/>
        </w:rPr>
        <w:lastRenderedPageBreak/>
        <w:drawing>
          <wp:inline distT="0" distB="0" distL="0" distR="0" wp14:anchorId="6F553A90" wp14:editId="02A78230">
            <wp:extent cx="4319024" cy="3901438"/>
            <wp:effectExtent l="0" t="0" r="5715" b="444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319024" cy="3901438"/>
                    </a:xfrm>
                    <a:prstGeom prst="rect">
                      <a:avLst/>
                    </a:prstGeom>
                    <a:noFill/>
                    <a:ln>
                      <a:noFill/>
                    </a:ln>
                  </pic:spPr>
                </pic:pic>
              </a:graphicData>
            </a:graphic>
          </wp:inline>
        </w:drawing>
      </w:r>
    </w:p>
    <w:p w14:paraId="67684A36" w14:textId="6259CE58" w:rsidR="00C20518" w:rsidRPr="008E510D" w:rsidRDefault="00C20518" w:rsidP="00834E29">
      <w:pPr>
        <w:pStyle w:val="OGCFigure"/>
        <w:outlineLvl w:val="0"/>
      </w:pPr>
      <w:bookmarkStart w:id="205" w:name="_Ref462910672"/>
      <w:bookmarkStart w:id="206" w:name="_Toc484066580"/>
      <w:r>
        <w:t xml:space="preserve">Figure </w:t>
      </w:r>
      <w:fldSimple w:instr=" SEQ Figure \* ARABIC ">
        <w:r w:rsidR="00BC1551">
          <w:rPr>
            <w:noProof/>
          </w:rPr>
          <w:t>43</w:t>
        </w:r>
      </w:fldSimple>
      <w:bookmarkEnd w:id="205"/>
      <w:r>
        <w:t xml:space="preserve">: </w:t>
      </w:r>
      <w:r w:rsidRPr="006119FB">
        <w:t xml:space="preserve">Reservoir realizing </w:t>
      </w:r>
      <w:r>
        <w:t>the</w:t>
      </w:r>
      <w:r w:rsidRPr="006119FB">
        <w:t xml:space="preserve"> </w:t>
      </w:r>
      <w:r w:rsidR="003C1959">
        <w:t>hydro nexus</w:t>
      </w:r>
      <w:r w:rsidR="003C1959" w:rsidRPr="006119FB">
        <w:t xml:space="preserve"> </w:t>
      </w:r>
      <w:r w:rsidRPr="006119FB">
        <w:t>(UML class diagram</w:t>
      </w:r>
      <w:r>
        <w:t>)</w:t>
      </w:r>
      <w:bookmarkEnd w:id="206"/>
    </w:p>
    <w:p w14:paraId="6164EF85" w14:textId="7C2FE424" w:rsidR="00C20518" w:rsidRDefault="00C20518" w:rsidP="009E4992">
      <w:pPr>
        <w:pStyle w:val="OGCFigure"/>
      </w:pPr>
    </w:p>
    <w:p w14:paraId="2670A341" w14:textId="4BAB841D" w:rsidR="007004D7" w:rsidRDefault="007004D7" w:rsidP="00450C77">
      <w:pPr>
        <w:pStyle w:val="Normal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t>
      </w:r>
      <w:r w:rsidR="007735C1">
        <w:rPr>
          <w:lang w:val="en-US"/>
        </w:rPr>
        <w:t>waterbody</w:t>
      </w:r>
      <w:r w:rsidRPr="008E510D">
        <w:rPr>
          <w:lang w:val="en-US"/>
        </w:rPr>
        <w:t>, either natural or man-made, used for storage, regulation and control of water resources. The reservoir concept refers to a volume of water managed in zones between</w:t>
      </w:r>
      <w:r w:rsidR="00F65773">
        <w:rPr>
          <w:lang w:val="en-US"/>
        </w:rPr>
        <w:t xml:space="preserve"> operating levels. </w:t>
      </w:r>
      <w:proofErr w:type="spellStart"/>
      <w:r w:rsidR="00F65773">
        <w:rPr>
          <w:lang w:val="en-US"/>
        </w:rPr>
        <w:t>HY_Reservoir</w:t>
      </w:r>
      <w:proofErr w:type="spellEnd"/>
      <w:r w:rsidR="00F65773">
        <w:rPr>
          <w:lang w:val="en-US"/>
        </w:rPr>
        <w:t xml:space="preserve"> has associations </w:t>
      </w:r>
      <w:proofErr w:type="spellStart"/>
      <w:r w:rsidR="00F65773">
        <w:rPr>
          <w:lang w:val="en-US"/>
        </w:rPr>
        <w:t>bettwen</w:t>
      </w:r>
      <w:proofErr w:type="spellEnd"/>
      <w:r w:rsidRPr="008E510D">
        <w:rPr>
          <w:lang w:val="en-US"/>
        </w:rPr>
        <w:t xml:space="preserve"> a reservoir </w:t>
      </w:r>
      <w:r w:rsidR="00F65773">
        <w:rPr>
          <w:lang w:val="en-US"/>
        </w:rPr>
        <w:t xml:space="preserve">and </w:t>
      </w:r>
      <w:r w:rsidRPr="008E510D">
        <w:rPr>
          <w:lang w:val="en-US"/>
        </w:rPr>
        <w:t xml:space="preserve">the </w:t>
      </w:r>
      <w:proofErr w:type="spellStart"/>
      <w:r w:rsidRPr="008E510D">
        <w:rPr>
          <w:rStyle w:val="Emphasis"/>
          <w:lang w:val="en-US"/>
        </w:rPr>
        <w:t>storedWaterBody</w:t>
      </w:r>
      <w:proofErr w:type="spellEnd"/>
      <w:r w:rsidRPr="008E510D">
        <w:rPr>
          <w:lang w:val="en-US"/>
        </w:rPr>
        <w:t xml:space="preserve"> and a </w:t>
      </w:r>
      <w:proofErr w:type="spellStart"/>
      <w:r w:rsidRPr="008E510D">
        <w:rPr>
          <w:rStyle w:val="Emphasis"/>
          <w:lang w:val="en-US"/>
        </w:rPr>
        <w:t>reservoirZone</w:t>
      </w:r>
      <w:proofErr w:type="spellEnd"/>
      <w:r w:rsidRPr="008E510D">
        <w:rPr>
          <w:lang w:val="en-US"/>
        </w:rPr>
        <w:t xml:space="preserve">. </w:t>
      </w:r>
    </w:p>
    <w:p w14:paraId="45855C2B" w14:textId="59E983A3" w:rsidR="00001192" w:rsidRPr="00393146" w:rsidRDefault="00001192" w:rsidP="00393146">
      <w:pPr>
        <w:pStyle w:val="OGCtableheader"/>
      </w:pPr>
      <w:bookmarkStart w:id="207" w:name="_Toc484066604"/>
      <w:r w:rsidRPr="00393146">
        <w:t xml:space="preserve">Table </w:t>
      </w:r>
      <w:fldSimple w:instr=" SEQ Table \* ARABIC ">
        <w:r w:rsidR="00E344A8" w:rsidRPr="00393146">
          <w:rPr>
            <w:noProof/>
          </w:rPr>
          <w:t>22</w:t>
        </w:r>
      </w:fldSimple>
      <w:r w:rsidRPr="00393146">
        <w:t xml:space="preserve">: </w:t>
      </w:r>
      <w:proofErr w:type="spellStart"/>
      <w:r w:rsidRPr="00393146">
        <w:t>HY_Reservoir</w:t>
      </w:r>
      <w:bookmarkEnd w:id="207"/>
      <w:proofErr w:type="spellEnd"/>
    </w:p>
    <w:tbl>
      <w:tblPr>
        <w:tblStyle w:val="TableGrid"/>
        <w:tblW w:w="0" w:type="auto"/>
        <w:tblLook w:val="04A0" w:firstRow="1" w:lastRow="0" w:firstColumn="1" w:lastColumn="0" w:noHBand="0" w:noVBand="1"/>
      </w:tblPr>
      <w:tblGrid>
        <w:gridCol w:w="2816"/>
        <w:gridCol w:w="4690"/>
        <w:gridCol w:w="1350"/>
      </w:tblGrid>
      <w:tr w:rsidR="00001192" w:rsidRPr="008E510D" w14:paraId="1C0C11E2" w14:textId="77777777" w:rsidTr="006D0E8F">
        <w:tc>
          <w:tcPr>
            <w:tcW w:w="2816" w:type="dxa"/>
            <w:hideMark/>
          </w:tcPr>
          <w:p w14:paraId="282DABF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7B2C2F53"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9206D40"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05EF4ADB" w14:textId="77777777" w:rsidTr="006D0E8F">
        <w:tc>
          <w:tcPr>
            <w:tcW w:w="2816" w:type="dxa"/>
            <w:hideMark/>
          </w:tcPr>
          <w:p w14:paraId="1616D895" w14:textId="35186917" w:rsidR="00001192" w:rsidRPr="00001192" w:rsidRDefault="00001192" w:rsidP="006D0E8F">
            <w:pPr>
              <w:rPr>
                <w:b/>
                <w:i/>
              </w:rPr>
            </w:pPr>
            <w:proofErr w:type="spellStart"/>
            <w:r w:rsidRPr="00001192">
              <w:rPr>
                <w:rStyle w:val="Strong"/>
                <w:b w:val="0"/>
                <w:i/>
              </w:rPr>
              <w:t>storedWaterBody</w:t>
            </w:r>
            <w:proofErr w:type="spellEnd"/>
          </w:p>
        </w:tc>
        <w:tc>
          <w:tcPr>
            <w:tcW w:w="4690" w:type="dxa"/>
            <w:hideMark/>
          </w:tcPr>
          <w:p w14:paraId="057F7891" w14:textId="618A3B07" w:rsidR="00001192" w:rsidRPr="00C71F34" w:rsidRDefault="00001192" w:rsidP="006D0E8F">
            <w:pPr>
              <w:pStyle w:val="NormalWeb"/>
              <w:jc w:val="both"/>
              <w:rPr>
                <w:lang w:val="en-US"/>
              </w:rPr>
            </w:pPr>
            <w:r>
              <w:rPr>
                <w:lang w:val="en-US"/>
              </w:rPr>
              <w:t>identifies</w:t>
            </w:r>
            <w:r w:rsidRPr="008E510D">
              <w:rPr>
                <w:lang w:val="en-US"/>
              </w:rPr>
              <w:t xml:space="preserve"> </w:t>
            </w:r>
            <w:r>
              <w:rPr>
                <w:lang w:val="en-US"/>
              </w:rPr>
              <w:t>the</w:t>
            </w:r>
            <w:r w:rsidRPr="008E510D">
              <w:rPr>
                <w:lang w:val="en-US"/>
              </w:rPr>
              <w:t xml:space="preserve"> </w:t>
            </w:r>
            <w:r w:rsidRPr="00A771F5">
              <w:rPr>
                <w:lang w:val="en-US"/>
              </w:rPr>
              <w:t xml:space="preserve">network </w:t>
            </w:r>
            <w:r w:rsidR="007735C1">
              <w:rPr>
                <w:lang w:val="en-US"/>
              </w:rPr>
              <w:t>waterbody</w:t>
            </w:r>
            <w:r w:rsidRPr="00A771F5">
              <w:rPr>
                <w:lang w:val="en-US"/>
              </w:rPr>
              <w:t xml:space="preserve"> that specifies the connectivity of the storage reservoir in the hydrographic network.</w:t>
            </w:r>
          </w:p>
        </w:tc>
        <w:tc>
          <w:tcPr>
            <w:tcW w:w="1350" w:type="dxa"/>
            <w:hideMark/>
          </w:tcPr>
          <w:p w14:paraId="0104510B" w14:textId="269BC485" w:rsidR="00001192" w:rsidRPr="00001192" w:rsidRDefault="00001192" w:rsidP="00001192">
            <w:r>
              <w:t>Association</w:t>
            </w:r>
            <w:r w:rsidRPr="00C71F34">
              <w:t xml:space="preserve"> </w:t>
            </w:r>
          </w:p>
        </w:tc>
      </w:tr>
      <w:tr w:rsidR="00001192" w:rsidRPr="008E510D" w14:paraId="6ADCDFDC" w14:textId="77777777" w:rsidTr="006D0E8F">
        <w:tc>
          <w:tcPr>
            <w:tcW w:w="2816" w:type="dxa"/>
          </w:tcPr>
          <w:p w14:paraId="48175E91" w14:textId="2BDF4F02" w:rsidR="00001192" w:rsidRPr="00001192" w:rsidRDefault="00001192" w:rsidP="006D0E8F">
            <w:pPr>
              <w:rPr>
                <w:b/>
                <w:i/>
              </w:rPr>
            </w:pPr>
            <w:proofErr w:type="spellStart"/>
            <w:r w:rsidRPr="00001192">
              <w:rPr>
                <w:rStyle w:val="Strong"/>
                <w:b w:val="0"/>
                <w:i/>
              </w:rPr>
              <w:t>reservoirZone</w:t>
            </w:r>
            <w:proofErr w:type="spellEnd"/>
          </w:p>
        </w:tc>
        <w:tc>
          <w:tcPr>
            <w:tcW w:w="4690" w:type="dxa"/>
          </w:tcPr>
          <w:p w14:paraId="4393C48E" w14:textId="286616A3" w:rsidR="00001192" w:rsidRPr="00D66EDD" w:rsidRDefault="00001192" w:rsidP="006D0E8F">
            <w:pPr>
              <w:pStyle w:val="NormalWeb"/>
              <w:jc w:val="both"/>
              <w:rPr>
                <w:lang w:val="en-US"/>
              </w:rPr>
            </w:pPr>
            <w:r>
              <w:rPr>
                <w:lang w:val="en-US"/>
              </w:rPr>
              <w:t>identifies the</w:t>
            </w:r>
            <w:r w:rsidRPr="008E510D">
              <w:rPr>
                <w:lang w:val="en-US"/>
              </w:rPr>
              <w:t xml:space="preserve"> </w:t>
            </w:r>
            <w:r w:rsidR="007735C1">
              <w:rPr>
                <w:lang w:val="en-US"/>
              </w:rPr>
              <w:t>waterbody</w:t>
            </w:r>
            <w:r>
              <w:rPr>
                <w:lang w:val="en-US"/>
              </w:rPr>
              <w:t xml:space="preserve"> stratum</w:t>
            </w:r>
            <w:r w:rsidRPr="00A771F5">
              <w:rPr>
                <w:lang w:val="en-US"/>
              </w:rPr>
              <w:t xml:space="preserve"> </w:t>
            </w:r>
            <w:r>
              <w:rPr>
                <w:lang w:val="en-US"/>
              </w:rPr>
              <w:t>used for storage, for example</w:t>
            </w:r>
            <w:r w:rsidRPr="00A771F5">
              <w:rPr>
                <w:lang w:val="en-US"/>
              </w:rPr>
              <w:t xml:space="preserve"> </w:t>
            </w:r>
            <w:r>
              <w:rPr>
                <w:lang w:val="en-US"/>
              </w:rPr>
              <w:t xml:space="preserve">a </w:t>
            </w:r>
            <w:r w:rsidRPr="00A771F5">
              <w:rPr>
                <w:lang w:val="en-US"/>
              </w:rPr>
              <w:t xml:space="preserve">management zone, </w:t>
            </w:r>
            <w:r>
              <w:rPr>
                <w:lang w:val="en-US"/>
              </w:rPr>
              <w:t xml:space="preserve">or </w:t>
            </w:r>
            <w:r w:rsidRPr="00A771F5">
              <w:rPr>
                <w:lang w:val="en-US"/>
              </w:rPr>
              <w:t>flood control zone</w:t>
            </w:r>
            <w:r w:rsidRPr="008E510D">
              <w:rPr>
                <w:lang w:val="en-US"/>
              </w:rPr>
              <w:t>.</w:t>
            </w:r>
          </w:p>
        </w:tc>
        <w:tc>
          <w:tcPr>
            <w:tcW w:w="1350" w:type="dxa"/>
          </w:tcPr>
          <w:p w14:paraId="16E85A4C" w14:textId="77777777" w:rsidR="00001192" w:rsidRPr="00C71F34" w:rsidRDefault="00001192" w:rsidP="006D0E8F">
            <w:r>
              <w:t>Association</w:t>
            </w:r>
            <w:r w:rsidRPr="00C71F34">
              <w:t xml:space="preserve"> </w:t>
            </w:r>
          </w:p>
        </w:tc>
      </w:tr>
    </w:tbl>
    <w:p w14:paraId="4FB08BB5" w14:textId="6089A65C" w:rsidR="007004D7" w:rsidRPr="008E510D" w:rsidRDefault="007004D7" w:rsidP="00834E29">
      <w:pPr>
        <w:pStyle w:val="Heading2"/>
        <w:jc w:val="both"/>
      </w:pPr>
      <w:bookmarkStart w:id="208" w:name="_Toc458775757"/>
      <w:bookmarkStart w:id="209" w:name="_Toc484604405"/>
      <w:r w:rsidRPr="008E510D">
        <w:t>The Hydrometric Network application schema</w:t>
      </w:r>
      <w:bookmarkEnd w:id="208"/>
      <w:bookmarkEnd w:id="209"/>
    </w:p>
    <w:p w14:paraId="5781CF3B" w14:textId="288BADA8" w:rsidR="002228F1" w:rsidRDefault="007004D7" w:rsidP="00450C77">
      <w:pPr>
        <w:pStyle w:val="Normal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614086" w:rsidRPr="008E510D">
        <w:t xml:space="preserve">Figure </w:t>
      </w:r>
      <w:r w:rsidR="00614086">
        <w:rPr>
          <w:noProof/>
        </w:rPr>
        <w:t>44</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2EF0E75B" w:rsidR="007004D7" w:rsidRPr="008E510D" w:rsidRDefault="007004D7" w:rsidP="00450C77">
      <w:pPr>
        <w:pStyle w:val="NormalWeb"/>
        <w:jc w:val="both"/>
        <w:rPr>
          <w:lang w:val="en-US"/>
        </w:rPr>
      </w:pPr>
      <w:r w:rsidRPr="008E510D">
        <w:rPr>
          <w:lang w:val="en-US"/>
        </w:rPr>
        <w:lastRenderedPageBreak/>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614086" w:rsidRPr="008E510D">
        <w:t xml:space="preserve">Figure </w:t>
      </w:r>
      <w:r w:rsidR="00614086">
        <w:rPr>
          <w:noProof/>
        </w:rPr>
        <w:t>44</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as </w:t>
      </w:r>
      <w:r w:rsidR="00BF3F92">
        <w:rPr>
          <w:lang w:val="en-US"/>
        </w:rPr>
        <w:t>is often</w:t>
      </w:r>
      <w:r w:rsidRPr="008E510D">
        <w:rPr>
          <w:lang w:val="en-US"/>
        </w:rPr>
        <w:t xml:space="preserve"> required </w:t>
      </w:r>
      <w:r w:rsidR="00BF3F92">
        <w:rPr>
          <w:lang w:val="en-US"/>
        </w:rPr>
        <w:t>for</w:t>
      </w:r>
      <w:r w:rsidRPr="008E510D">
        <w:rPr>
          <w:lang w:val="en-US"/>
        </w:rPr>
        <w:t xml:space="preserve"> environmental reporting or when interpreting, </w:t>
      </w:r>
      <w:r w:rsidR="00BF3F92">
        <w:rPr>
          <w:lang w:val="en-US"/>
        </w:rPr>
        <w:t>analyzing</w:t>
      </w:r>
      <w:r w:rsidRPr="008E510D">
        <w:rPr>
          <w:lang w:val="en-US"/>
        </w:rPr>
        <w:t xml:space="preserve"> and processing observation results. </w:t>
      </w:r>
    </w:p>
    <w:p w14:paraId="2207F608" w14:textId="77777777" w:rsidR="007004D7" w:rsidRPr="008E510D" w:rsidRDefault="007004D7" w:rsidP="00D03383">
      <w:pPr>
        <w:pStyle w:val="NormalWeb"/>
        <w:keepNext/>
        <w:jc w:val="both"/>
        <w:rPr>
          <w:lang w:val="en-US"/>
        </w:rPr>
      </w:pPr>
      <w:r w:rsidRPr="008E510D">
        <w:rPr>
          <w:noProof/>
          <w:lang w:val="en-US" w:eastAsia="en-US"/>
        </w:rPr>
        <w:drawing>
          <wp:inline distT="0" distB="0" distL="0" distR="0" wp14:anchorId="6EC57E61" wp14:editId="537C1DCD">
            <wp:extent cx="1623694" cy="28277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623694" cy="2827783"/>
                    </a:xfrm>
                    <a:prstGeom prst="rect">
                      <a:avLst/>
                    </a:prstGeom>
                    <a:noFill/>
                    <a:ln>
                      <a:noFill/>
                    </a:ln>
                  </pic:spPr>
                </pic:pic>
              </a:graphicData>
            </a:graphic>
          </wp:inline>
        </w:drawing>
      </w:r>
    </w:p>
    <w:p w14:paraId="1BBFEE7E" w14:textId="67E85D57" w:rsidR="007004D7" w:rsidRPr="008E510D" w:rsidRDefault="007004D7" w:rsidP="00834E29">
      <w:pPr>
        <w:pStyle w:val="OGCFigure"/>
        <w:outlineLvl w:val="0"/>
      </w:pPr>
      <w:bookmarkStart w:id="210" w:name="_Ref458785979"/>
      <w:bookmarkStart w:id="211" w:name="_Toc484066581"/>
      <w:r w:rsidRPr="008E510D">
        <w:t xml:space="preserve">Figure </w:t>
      </w:r>
      <w:fldSimple w:instr=" SEQ Figure \* ARABIC ">
        <w:r w:rsidR="00BC1551">
          <w:rPr>
            <w:noProof/>
          </w:rPr>
          <w:t>44</w:t>
        </w:r>
      </w:fldSimple>
      <w:bookmarkEnd w:id="210"/>
      <w:r w:rsidRPr="008E510D">
        <w:t>: Hydrometric Network – dependencies</w:t>
      </w:r>
      <w:bookmarkEnd w:id="211"/>
    </w:p>
    <w:p w14:paraId="57C4667D" w14:textId="34E18801" w:rsidR="007004D7" w:rsidRDefault="007004D7" w:rsidP="00450C77">
      <w:pPr>
        <w:jc w:val="both"/>
      </w:pPr>
      <w:r w:rsidRPr="008E510D">
        <w:t>The hydrometric network model introduces the concept of a 'po</w:t>
      </w:r>
      <w:r w:rsidR="00675362">
        <w:t>sition on river' which allows a hydrologic station, which may not have a precisely known location, to be the located on a river</w:t>
      </w:r>
      <w:r w:rsidRPr="008E510D">
        <w:t xml:space="preserve">. This supports </w:t>
      </w:r>
      <w:r w:rsidR="00675362">
        <w:t>the</w:t>
      </w:r>
      <w:r w:rsidRPr="008E510D">
        <w:t xml:space="preserve"> establish</w:t>
      </w:r>
      <w:r w:rsidR="00675362">
        <w:t>ment of</w:t>
      </w:r>
      <w:r w:rsidRPr="008E510D">
        <w:t xml:space="preserve"> upstream-downstream relationships between hydrometric features, assign</w:t>
      </w:r>
      <w:r w:rsidR="00675362">
        <w:t>ment of</w:t>
      </w:r>
      <w:r w:rsidRPr="008E510D">
        <w:t xml:space="preserve"> a position relative to a 'fixed' </w:t>
      </w:r>
      <w:r w:rsidR="0048473E">
        <w:t>hydro nexus</w:t>
      </w:r>
      <w:r w:rsidR="00675362">
        <w:t>, or to place other</w:t>
      </w:r>
      <w:r w:rsidRPr="008E510D">
        <w:t xml:space="preserve"> feature</w:t>
      </w:r>
      <w:r w:rsidR="00675362">
        <w:t>s</w:t>
      </w:r>
      <w:r w:rsidRPr="008E510D">
        <w:t xml:space="preserve"> of interest relative to the hydrometric station.</w:t>
      </w:r>
    </w:p>
    <w:p w14:paraId="50297359" w14:textId="77777777" w:rsidR="00711659" w:rsidRDefault="00711659" w:rsidP="00711659">
      <w:pPr>
        <w:pStyle w:val="OGCFigure"/>
      </w:pPr>
      <w:r>
        <w:rPr>
          <w:noProof/>
        </w:rPr>
        <w:lastRenderedPageBreak/>
        <w:drawing>
          <wp:inline distT="0" distB="0" distL="0" distR="0" wp14:anchorId="2B22E5E6" wp14:editId="729F1B66">
            <wp:extent cx="5486398" cy="3400196"/>
            <wp:effectExtent l="0" t="0" r="63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486398" cy="3400196"/>
                    </a:xfrm>
                    <a:prstGeom prst="rect">
                      <a:avLst/>
                    </a:prstGeom>
                    <a:noFill/>
                    <a:ln>
                      <a:noFill/>
                    </a:ln>
                  </pic:spPr>
                </pic:pic>
              </a:graphicData>
            </a:graphic>
          </wp:inline>
        </w:drawing>
      </w:r>
    </w:p>
    <w:p w14:paraId="161A26F9" w14:textId="2D836E7D" w:rsidR="00711659" w:rsidRPr="008E510D" w:rsidRDefault="00711659" w:rsidP="00711659">
      <w:pPr>
        <w:pStyle w:val="OGCFigure"/>
      </w:pPr>
      <w:bookmarkStart w:id="212" w:name="_Ref462910763"/>
      <w:bookmarkStart w:id="213" w:name="_Toc484066582"/>
      <w:r>
        <w:t xml:space="preserve">Figure </w:t>
      </w:r>
      <w:fldSimple w:instr=" SEQ Figure \* ARABIC ">
        <w:r w:rsidR="00BC1551">
          <w:rPr>
            <w:noProof/>
          </w:rPr>
          <w:t>45</w:t>
        </w:r>
      </w:fldSimple>
      <w:bookmarkEnd w:id="212"/>
      <w:r>
        <w:t xml:space="preserve">: </w:t>
      </w:r>
      <w:r w:rsidRPr="008E510D">
        <w:t xml:space="preserve">Hydrometric network </w:t>
      </w:r>
      <w:r>
        <w:t xml:space="preserve">and hydrometric feature realizing </w:t>
      </w:r>
      <w:r w:rsidR="003C1959">
        <w:t xml:space="preserve">a </w:t>
      </w:r>
      <w:r>
        <w:t>catchment</w:t>
      </w:r>
      <w:r w:rsidRPr="008E510D">
        <w:t xml:space="preserve"> (UML class diagram)</w:t>
      </w:r>
      <w:bookmarkEnd w:id="213"/>
    </w:p>
    <w:p w14:paraId="52E9804A" w14:textId="22C266EE" w:rsidR="00711659" w:rsidRDefault="00711659" w:rsidP="009E4992">
      <w:pPr>
        <w:pStyle w:val="OGCFigure"/>
      </w:pPr>
    </w:p>
    <w:p w14:paraId="467A00B3" w14:textId="5179B243" w:rsidR="007526FB" w:rsidRDefault="007526FB" w:rsidP="00834E29">
      <w:pPr>
        <w:pStyle w:val="Heading3"/>
      </w:pPr>
      <w:bookmarkStart w:id="214" w:name="_Toc484604406"/>
      <w:r>
        <w:t>Hydrometric Network</w:t>
      </w:r>
      <w:bookmarkEnd w:id="214"/>
    </w:p>
    <w:p w14:paraId="4ABAF4C9" w14:textId="116E69FA" w:rsidR="00DE0459" w:rsidRDefault="007004D7" w:rsidP="00911946">
      <w:pPr>
        <w:pStyle w:val="NormalWeb"/>
        <w:jc w:val="both"/>
      </w:pPr>
      <w:r w:rsidRPr="008E510D">
        <w:rPr>
          <w:lang w:val="en-US"/>
        </w:rPr>
        <w:t xml:space="preserve">The HY_HydrometricNetwork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00F65773">
        <w:rPr>
          <w:lang w:val="en-US"/>
        </w:rPr>
        <w:t>is has</w:t>
      </w:r>
      <w:r w:rsidR="00E344A8">
        <w:rPr>
          <w:lang w:val="en-US"/>
        </w:rPr>
        <w:t xml:space="preserve"> a </w:t>
      </w:r>
      <w:proofErr w:type="spellStart"/>
      <w:r w:rsidR="00E344A8" w:rsidRPr="00DE0459">
        <w:rPr>
          <w:i/>
          <w:lang w:val="en-US"/>
        </w:rPr>
        <w:t>networkStation</w:t>
      </w:r>
      <w:proofErr w:type="spellEnd"/>
      <w:r w:rsidR="00F65773">
        <w:rPr>
          <w:i/>
          <w:lang w:val="en-US"/>
        </w:rPr>
        <w:t xml:space="preserve"> </w:t>
      </w:r>
      <w:r w:rsidR="00F65773">
        <w:rPr>
          <w:lang w:val="en-US"/>
        </w:rPr>
        <w:t>association</w:t>
      </w:r>
      <w:r w:rsidR="00E344A8">
        <w:rPr>
          <w:i/>
          <w:lang w:val="en-US"/>
        </w:rPr>
        <w:t xml:space="preserve">, and </w:t>
      </w:r>
      <w:r w:rsidRPr="008E510D">
        <w:rPr>
          <w:lang w:val="en-US"/>
        </w:rPr>
        <w:t xml:space="preserve">inherits </w:t>
      </w:r>
      <w:r w:rsidR="002228F1">
        <w:rPr>
          <w:lang w:val="en-US"/>
        </w:rPr>
        <w:t>through</w:t>
      </w:r>
      <w:r w:rsidR="002228F1" w:rsidRPr="008E510D">
        <w:rPr>
          <w:lang w:val="en-US"/>
        </w:rPr>
        <w:t xml:space="preserve"> </w:t>
      </w:r>
      <w:r w:rsidRPr="008E510D">
        <w:rPr>
          <w:lang w:val="en-US"/>
        </w:rPr>
        <w:t>generalization the</w:t>
      </w:r>
      <w:r w:rsidR="00E344A8">
        <w:rPr>
          <w:lang w:val="en-US"/>
        </w:rPr>
        <w:t xml:space="preserve"> </w:t>
      </w:r>
      <w:r w:rsidR="00E344A8" w:rsidRPr="00E344A8">
        <w:rPr>
          <w:i/>
          <w:lang w:val="en-US"/>
        </w:rPr>
        <w:t>shape</w:t>
      </w:r>
      <w:r w:rsidR="00E344A8">
        <w:rPr>
          <w:lang w:val="en-US"/>
        </w:rPr>
        <w:t xml:space="preserve"> attribute,</w:t>
      </w:r>
      <w:r w:rsidR="00727F3B">
        <w:rPr>
          <w:lang w:val="en-US"/>
        </w:rPr>
        <w:t xml:space="preserve"> the</w:t>
      </w:r>
      <w:r w:rsidRPr="008E510D">
        <w:rPr>
          <w:lang w:val="en-US"/>
        </w:rPr>
        <w:t xml:space="preserv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w:t>
      </w:r>
      <w:proofErr w:type="spellStart"/>
      <w:r w:rsidRPr="008E510D">
        <w:rPr>
          <w:rStyle w:val="Emphasis"/>
          <w:lang w:val="en-US"/>
        </w:rPr>
        <w:t>flowpath</w:t>
      </w:r>
      <w:proofErr w:type="spellEnd"/>
      <w:r w:rsidR="002228F1">
        <w:rPr>
          <w:rStyle w:val="Emphasis"/>
          <w:lang w:val="en-US"/>
        </w:rPr>
        <w:t>,</w:t>
      </w:r>
      <w:r w:rsidRPr="008E510D">
        <w:rPr>
          <w:lang w:val="en-US"/>
        </w:rPr>
        <w:t xml:space="preserve"> </w:t>
      </w:r>
      <w:proofErr w:type="spellStart"/>
      <w:r w:rsidR="003C1959" w:rsidRPr="008E510D">
        <w:rPr>
          <w:rStyle w:val="Emphasis"/>
          <w:lang w:val="en-US"/>
        </w:rPr>
        <w:t>catchment</w:t>
      </w:r>
      <w:r w:rsidR="003C1959">
        <w:rPr>
          <w:rStyle w:val="Emphasis"/>
          <w:lang w:val="en-US"/>
        </w:rPr>
        <w:t>Divide</w:t>
      </w:r>
      <w:proofErr w:type="spellEnd"/>
      <w:r w:rsidR="003C1959" w:rsidRPr="008E510D">
        <w:rPr>
          <w:lang w:val="en-US"/>
        </w:rPr>
        <w:t xml:space="preserve"> </w:t>
      </w:r>
      <w:r w:rsidRPr="008E510D">
        <w:rPr>
          <w:lang w:val="en-US"/>
        </w:rPr>
        <w:t xml:space="preserve">and </w:t>
      </w:r>
      <w:proofErr w:type="spellStart"/>
      <w:r w:rsidRPr="008E510D">
        <w:rPr>
          <w:rStyle w:val="Emphasis"/>
          <w:lang w:val="en-US"/>
        </w:rPr>
        <w:t>catchmentArea</w:t>
      </w:r>
      <w:proofErr w:type="spellEnd"/>
      <w:r w:rsidRPr="008E510D">
        <w:rPr>
          <w:lang w:val="en-US"/>
        </w:rPr>
        <w:t xml:space="preserve"> associations. </w:t>
      </w:r>
    </w:p>
    <w:p w14:paraId="45661CBF" w14:textId="0193E248" w:rsidR="00001192" w:rsidRDefault="00001192" w:rsidP="00001192">
      <w:pPr>
        <w:pStyle w:val="OGCtableheader"/>
      </w:pPr>
      <w:bookmarkStart w:id="215" w:name="_Toc484066605"/>
      <w:r>
        <w:t xml:space="preserve">Table </w:t>
      </w:r>
      <w:fldSimple w:instr=" SEQ Table \* ARABIC ">
        <w:r w:rsidR="00393146">
          <w:rPr>
            <w:noProof/>
          </w:rPr>
          <w:t>23</w:t>
        </w:r>
      </w:fldSimple>
      <w:r>
        <w:t>: HY_</w:t>
      </w:r>
      <w:r w:rsidRPr="008E510D">
        <w:t>HydrometricNetwork</w:t>
      </w:r>
      <w:bookmarkEnd w:id="215"/>
    </w:p>
    <w:tbl>
      <w:tblPr>
        <w:tblStyle w:val="TableGrid"/>
        <w:tblW w:w="0" w:type="auto"/>
        <w:tblLook w:val="04A0" w:firstRow="1" w:lastRow="0" w:firstColumn="1" w:lastColumn="0" w:noHBand="0" w:noVBand="1"/>
      </w:tblPr>
      <w:tblGrid>
        <w:gridCol w:w="2816"/>
        <w:gridCol w:w="4690"/>
        <w:gridCol w:w="1350"/>
      </w:tblGrid>
      <w:tr w:rsidR="00001192" w:rsidRPr="008E510D" w14:paraId="6A3B0132" w14:textId="77777777" w:rsidTr="006D0E8F">
        <w:tc>
          <w:tcPr>
            <w:tcW w:w="2816" w:type="dxa"/>
            <w:hideMark/>
          </w:tcPr>
          <w:p w14:paraId="7969B555"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675E77EF"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E2C07FB"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232DDE48" w14:textId="77777777" w:rsidTr="006D0E8F">
        <w:tc>
          <w:tcPr>
            <w:tcW w:w="2816" w:type="dxa"/>
            <w:hideMark/>
          </w:tcPr>
          <w:p w14:paraId="74A9D345" w14:textId="68D2E8A4" w:rsidR="00001192" w:rsidRPr="00001192" w:rsidRDefault="00001192" w:rsidP="00001192">
            <w:pPr>
              <w:spacing w:before="100" w:beforeAutospacing="1" w:after="100" w:afterAutospacing="1"/>
              <w:rPr>
                <w:b/>
                <w:i/>
              </w:rPr>
            </w:pPr>
            <w:proofErr w:type="spellStart"/>
            <w:r w:rsidRPr="00001192">
              <w:rPr>
                <w:rStyle w:val="Strong"/>
                <w:b w:val="0"/>
                <w:i/>
              </w:rPr>
              <w:t>networkStation</w:t>
            </w:r>
            <w:proofErr w:type="spellEnd"/>
          </w:p>
        </w:tc>
        <w:tc>
          <w:tcPr>
            <w:tcW w:w="4690" w:type="dxa"/>
            <w:hideMark/>
          </w:tcPr>
          <w:p w14:paraId="321B04CA" w14:textId="6EF2A70B" w:rsidR="00001192" w:rsidRPr="00C71F34" w:rsidRDefault="00001192" w:rsidP="00465DF6">
            <w:pPr>
              <w:pStyle w:val="NormalWeb"/>
              <w:jc w:val="both"/>
              <w:rPr>
                <w:lang w:val="en-US"/>
              </w:rPr>
            </w:pPr>
            <w:r>
              <w:rPr>
                <w:lang w:val="en-US"/>
              </w:rPr>
              <w:t>hydrometric feature</w:t>
            </w:r>
            <w:r w:rsidRPr="008E510D">
              <w:rPr>
                <w:lang w:val="en-US"/>
              </w:rPr>
              <w:t xml:space="preserve"> which realizes the catchment either separately, or as part of the </w:t>
            </w:r>
            <w:r>
              <w:rPr>
                <w:lang w:val="en-US"/>
              </w:rPr>
              <w:t xml:space="preserve">hydrometric </w:t>
            </w:r>
            <w:r w:rsidRPr="008E510D">
              <w:rPr>
                <w:lang w:val="en-US"/>
              </w:rPr>
              <w:t>network.</w:t>
            </w:r>
          </w:p>
        </w:tc>
        <w:tc>
          <w:tcPr>
            <w:tcW w:w="1350" w:type="dxa"/>
            <w:hideMark/>
          </w:tcPr>
          <w:p w14:paraId="519383A3" w14:textId="77777777" w:rsidR="00001192" w:rsidRPr="00001192" w:rsidRDefault="00001192" w:rsidP="00001192">
            <w:pPr>
              <w:spacing w:before="100" w:beforeAutospacing="1" w:after="100" w:afterAutospacing="1"/>
            </w:pPr>
            <w:r>
              <w:t>Association</w:t>
            </w:r>
            <w:r w:rsidRPr="00C71F34">
              <w:t xml:space="preserve"> </w:t>
            </w:r>
          </w:p>
        </w:tc>
      </w:tr>
    </w:tbl>
    <w:p w14:paraId="44B88902" w14:textId="766CF54E" w:rsidR="007526FB" w:rsidRDefault="007526FB" w:rsidP="00834E29">
      <w:pPr>
        <w:pStyle w:val="Heading3"/>
      </w:pPr>
      <w:bookmarkStart w:id="216" w:name="_Toc484604407"/>
      <w:r>
        <w:t>Hydrometric Feature</w:t>
      </w:r>
      <w:bookmarkEnd w:id="216"/>
    </w:p>
    <w:p w14:paraId="53D6EB41" w14:textId="53EABE03" w:rsidR="007526FB" w:rsidRPr="00703A77" w:rsidRDefault="007004D7" w:rsidP="00450C77">
      <w:pPr>
        <w:pStyle w:val="NormalWeb"/>
        <w:jc w:val="both"/>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w:t>
      </w:r>
      <w:r w:rsidR="009A4573">
        <w:t>hich data on water are obtained that</w:t>
      </w:r>
      <w:r w:rsidR="007526FB" w:rsidRPr="00485264">
        <w:t xml:space="preserve"> realizes </w:t>
      </w:r>
      <w:r w:rsidR="009A4573">
        <w:t>the catchment either separately</w:t>
      </w:r>
      <w:r w:rsidR="007526FB" w:rsidRPr="00485264">
        <w:t xml:space="preserve"> or as part of the hydrometric network</w:t>
      </w:r>
      <w:r w:rsidR="001B5AD0">
        <w:t xml:space="preserve"> (</w:t>
      </w:r>
      <w:r w:rsidR="00874BCD">
        <w:fldChar w:fldCharType="begin"/>
      </w:r>
      <w:r w:rsidR="00874BCD">
        <w:instrText xml:space="preserve"> REF _Ref462910763 \h </w:instrText>
      </w:r>
      <w:r w:rsidR="00874BCD">
        <w:fldChar w:fldCharType="separate"/>
      </w:r>
      <w:r w:rsidR="00614086">
        <w:t xml:space="preserve">Figure </w:t>
      </w:r>
      <w:r w:rsidR="00614086">
        <w:rPr>
          <w:noProof/>
        </w:rPr>
        <w:t>45</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001B2CD2">
        <w:rPr>
          <w:lang w:val="en-US"/>
        </w:rPr>
        <w:t>has associations for</w:t>
      </w:r>
      <w:r w:rsidRPr="008E510D">
        <w:rPr>
          <w:lang w:val="en-US"/>
        </w:rPr>
        <w:t xml:space="preserve"> the </w:t>
      </w:r>
      <w:proofErr w:type="spellStart"/>
      <w:r w:rsidRPr="008E510D">
        <w:rPr>
          <w:rStyle w:val="Emphasis"/>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Emphasis"/>
          <w:lang w:val="en-US"/>
        </w:rPr>
        <w:t>positionOnRiver</w:t>
      </w:r>
      <w:proofErr w:type="spellEnd"/>
      <w:r w:rsidRPr="008E510D">
        <w:rPr>
          <w:lang w:val="en-US"/>
        </w:rPr>
        <w:t xml:space="preserve">. </w:t>
      </w:r>
      <w:r w:rsidR="00703A77" w:rsidRPr="008E510D">
        <w:rPr>
          <w:lang w:val="en-US"/>
        </w:rPr>
        <w:t xml:space="preserve">An </w:t>
      </w:r>
      <w:r w:rsidR="00703A77" w:rsidRPr="008E510D">
        <w:rPr>
          <w:rStyle w:val="Emphasis"/>
          <w:lang w:val="en-US"/>
        </w:rPr>
        <w:t>out</w:t>
      </w:r>
      <w:r w:rsidR="00703A77">
        <w:rPr>
          <w:rStyle w:val="Emphasis"/>
          <w:lang w:val="en-US"/>
        </w:rPr>
        <w:t>let-</w:t>
      </w:r>
      <w:r w:rsidR="00703A77" w:rsidRPr="008E510D">
        <w:rPr>
          <w:rStyle w:val="Emphasis"/>
          <w:lang w:val="en-US"/>
        </w:rPr>
        <w:t>at</w:t>
      </w:r>
      <w:r w:rsidR="00703A77">
        <w:rPr>
          <w:rStyle w:val="Emphasis"/>
          <w:lang w:val="en-US"/>
        </w:rPr>
        <w:t>-station</w:t>
      </w:r>
      <w:r w:rsidR="00703A77" w:rsidRPr="008E510D">
        <w:rPr>
          <w:lang w:val="en-US"/>
        </w:rPr>
        <w:t xml:space="preserve"> constraint</w:t>
      </w:r>
      <w:r w:rsidR="00703A77">
        <w:rPr>
          <w:lang w:val="en-US"/>
        </w:rPr>
        <w:t xml:space="preserve"> emphasizes the recognition of a monitoring station as </w:t>
      </w:r>
      <w:r w:rsidR="00703A77" w:rsidRPr="008E510D">
        <w:rPr>
          <w:lang w:val="en-US"/>
        </w:rPr>
        <w:t>out</w:t>
      </w:r>
      <w:r w:rsidR="00703A77">
        <w:rPr>
          <w:lang w:val="en-US"/>
        </w:rPr>
        <w:t>let</w:t>
      </w:r>
      <w:r w:rsidR="00703A77" w:rsidRPr="008E510D">
        <w:rPr>
          <w:lang w:val="en-US"/>
        </w:rPr>
        <w:t xml:space="preserve"> of the </w:t>
      </w:r>
      <w:r w:rsidR="00703A77" w:rsidRPr="004438CC">
        <w:rPr>
          <w:lang w:val="en-US"/>
        </w:rPr>
        <w:t xml:space="preserve">catchment </w:t>
      </w:r>
      <w:r w:rsidR="00703A77">
        <w:rPr>
          <w:lang w:val="en-US"/>
        </w:rPr>
        <w:t xml:space="preserve">that is </w:t>
      </w:r>
      <w:r w:rsidR="00703A77" w:rsidRPr="004438CC">
        <w:t xml:space="preserve">realized by </w:t>
      </w:r>
      <w:r w:rsidR="00703A77">
        <w:t xml:space="preserve">the </w:t>
      </w:r>
      <w:r w:rsidR="00703A77" w:rsidRPr="004438CC">
        <w:t>hydro</w:t>
      </w:r>
      <w:r w:rsidR="00703A77">
        <w:t>metric</w:t>
      </w:r>
      <w:r w:rsidR="00703A77" w:rsidRPr="004438CC">
        <w:t xml:space="preserve"> network</w:t>
      </w:r>
      <w:r w:rsidR="00703A77">
        <w:t>.</w:t>
      </w:r>
    </w:p>
    <w:p w14:paraId="6C1F210E" w14:textId="17CAE12A" w:rsidR="00001192" w:rsidRDefault="00001192" w:rsidP="00001192">
      <w:pPr>
        <w:pStyle w:val="OGCtableheader"/>
      </w:pPr>
      <w:bookmarkStart w:id="217" w:name="_Toc484066606"/>
      <w:r>
        <w:lastRenderedPageBreak/>
        <w:t xml:space="preserve">Table </w:t>
      </w:r>
      <w:fldSimple w:instr=" SEQ Table \* ARABIC ">
        <w:r w:rsidR="00393146">
          <w:rPr>
            <w:noProof/>
          </w:rPr>
          <w:t>24</w:t>
        </w:r>
      </w:fldSimple>
      <w:r>
        <w:t xml:space="preserve">: </w:t>
      </w:r>
      <w:proofErr w:type="spellStart"/>
      <w:r>
        <w:t>HY_</w:t>
      </w:r>
      <w:r w:rsidRPr="008E510D">
        <w:t>Hydrometric</w:t>
      </w:r>
      <w:r w:rsidR="00486908">
        <w:t>Feature</w:t>
      </w:r>
      <w:bookmarkEnd w:id="217"/>
      <w:proofErr w:type="spellEnd"/>
    </w:p>
    <w:tbl>
      <w:tblPr>
        <w:tblStyle w:val="TableGrid"/>
        <w:tblW w:w="0" w:type="auto"/>
        <w:tblLook w:val="04A0" w:firstRow="1" w:lastRow="0" w:firstColumn="1" w:lastColumn="0" w:noHBand="0" w:noVBand="1"/>
      </w:tblPr>
      <w:tblGrid>
        <w:gridCol w:w="2816"/>
        <w:gridCol w:w="4690"/>
        <w:gridCol w:w="1350"/>
      </w:tblGrid>
      <w:tr w:rsidR="00001192" w:rsidRPr="008E510D" w14:paraId="5DE4BC56" w14:textId="77777777" w:rsidTr="006D0E8F">
        <w:tc>
          <w:tcPr>
            <w:tcW w:w="2816" w:type="dxa"/>
            <w:hideMark/>
          </w:tcPr>
          <w:p w14:paraId="0144111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2B518FA1"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2FFE442"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6FBA5789" w14:textId="77777777" w:rsidTr="006D0E8F">
        <w:tc>
          <w:tcPr>
            <w:tcW w:w="2816" w:type="dxa"/>
            <w:hideMark/>
          </w:tcPr>
          <w:p w14:paraId="349956AB" w14:textId="799EB350" w:rsidR="00001192" w:rsidRPr="00001192" w:rsidRDefault="00001192" w:rsidP="00001192">
            <w:proofErr w:type="spellStart"/>
            <w:r w:rsidRPr="00001192">
              <w:rPr>
                <w:rStyle w:val="Strong"/>
                <w:b w:val="0"/>
                <w:i/>
              </w:rPr>
              <w:t>positionOnRiver</w:t>
            </w:r>
            <w:proofErr w:type="spellEnd"/>
            <w:r w:rsidRPr="008E510D">
              <w:t xml:space="preserve"> </w:t>
            </w:r>
          </w:p>
        </w:tc>
        <w:tc>
          <w:tcPr>
            <w:tcW w:w="4690" w:type="dxa"/>
            <w:hideMark/>
          </w:tcPr>
          <w:p w14:paraId="7AD4B78B" w14:textId="28D3B367" w:rsidR="00001192" w:rsidRDefault="00001192" w:rsidP="00001192">
            <w:pPr>
              <w:pStyle w:val="Normal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w:t>
            </w:r>
            <w:r w:rsidR="00675362">
              <w:rPr>
                <w:lang w:val="en-US"/>
              </w:rPr>
              <w:t>a hydro location</w:t>
            </w:r>
            <w:r w:rsidRPr="0099570A">
              <w:rPr>
                <w:lang w:val="en-US"/>
              </w:rPr>
              <w:t xml:space="preserve"> </w:t>
            </w:r>
            <w:r w:rsidR="00675362">
              <w:rPr>
                <w:lang w:val="en-US"/>
              </w:rPr>
              <w:t>which realizes the</w:t>
            </w:r>
            <w:r w:rsidRPr="008E510D">
              <w:rPr>
                <w:lang w:val="en-US"/>
              </w:rPr>
              <w:t xml:space="preserve"> </w:t>
            </w:r>
            <w:r w:rsidR="0048473E">
              <w:rPr>
                <w:lang w:val="en-US"/>
              </w:rPr>
              <w:t>hydro nexus</w:t>
            </w:r>
            <w:r w:rsidR="0048473E" w:rsidRPr="008E510D">
              <w:rPr>
                <w:lang w:val="en-US"/>
              </w:rPr>
              <w:t xml:space="preserve"> </w:t>
            </w:r>
            <w:r w:rsidRPr="008E510D">
              <w:rPr>
                <w:lang w:val="en-US"/>
              </w:rPr>
              <w:t xml:space="preserve">of the catchment </w:t>
            </w:r>
            <w:r>
              <w:rPr>
                <w:lang w:val="en-US"/>
              </w:rPr>
              <w:t>corresponding to</w:t>
            </w:r>
            <w:r w:rsidRPr="008E510D">
              <w:rPr>
                <w:lang w:val="en-US"/>
              </w:rPr>
              <w:t xml:space="preserve"> the </w:t>
            </w:r>
            <w:r>
              <w:rPr>
                <w:lang w:val="en-US"/>
              </w:rPr>
              <w:t>hydrometric feature.</w:t>
            </w:r>
          </w:p>
          <w:p w14:paraId="22FD63BB" w14:textId="17CF627A" w:rsidR="00001192" w:rsidRPr="00C71F34" w:rsidRDefault="00001192" w:rsidP="00675362">
            <w:pPr>
              <w:pStyle w:val="NormalWeb"/>
              <w:jc w:val="both"/>
              <w:rPr>
                <w:lang w:val="en-US"/>
              </w:rPr>
            </w:pPr>
            <w:r>
              <w:rPr>
                <w:lang w:val="en-US"/>
              </w:rPr>
              <w:t xml:space="preserve">identifies </w:t>
            </w:r>
            <w:r w:rsidRPr="008E510D">
              <w:rPr>
                <w:lang w:val="en-US"/>
              </w:rPr>
              <w:t>a fix</w:t>
            </w:r>
            <w:r w:rsidR="00675362">
              <w:rPr>
                <w:lang w:val="en-US"/>
              </w:rPr>
              <w:t xml:space="preserve">ed landmark which realizes the </w:t>
            </w:r>
            <w:r w:rsidR="0048473E">
              <w:rPr>
                <w:lang w:val="en-US"/>
              </w:rPr>
              <w:t>hydro nexus</w:t>
            </w:r>
            <w:r w:rsidR="0048473E" w:rsidRPr="008E510D">
              <w:rPr>
                <w:lang w:val="en-US"/>
              </w:rPr>
              <w:t xml:space="preserve"> </w:t>
            </w:r>
            <w:r w:rsidRPr="008E510D">
              <w:rPr>
                <w:lang w:val="en-US"/>
              </w:rPr>
              <w:t xml:space="preserve">of the catchment realized by the </w:t>
            </w:r>
            <w:r w:rsidR="007735C1">
              <w:rPr>
                <w:lang w:val="en-US"/>
              </w:rPr>
              <w:t>waterbody</w:t>
            </w:r>
            <w:r>
              <w:rPr>
                <w:lang w:val="en-US"/>
              </w:rPr>
              <w:t xml:space="preserve"> as</w:t>
            </w:r>
            <w:r w:rsidRPr="008E510D">
              <w:rPr>
                <w:lang w:val="en-US"/>
              </w:rPr>
              <w:t xml:space="preserve"> </w:t>
            </w:r>
            <w:r w:rsidR="00675362">
              <w:rPr>
                <w:lang w:val="en-US"/>
              </w:rPr>
              <w:t xml:space="preserve">a </w:t>
            </w:r>
            <w:r w:rsidRPr="008E510D">
              <w:rPr>
                <w:lang w:val="en-US"/>
              </w:rPr>
              <w:t>permanent reference location.</w:t>
            </w:r>
          </w:p>
        </w:tc>
        <w:tc>
          <w:tcPr>
            <w:tcW w:w="1350" w:type="dxa"/>
            <w:hideMark/>
          </w:tcPr>
          <w:p w14:paraId="6DE7C696" w14:textId="77777777" w:rsidR="00001192" w:rsidRPr="00001192" w:rsidRDefault="00001192" w:rsidP="006D0E8F">
            <w:pPr>
              <w:spacing w:before="100" w:beforeAutospacing="1" w:after="100" w:afterAutospacing="1"/>
            </w:pPr>
            <w:r>
              <w:t>Association</w:t>
            </w:r>
            <w:r w:rsidRPr="00C71F34">
              <w:t xml:space="preserve"> </w:t>
            </w:r>
          </w:p>
        </w:tc>
      </w:tr>
      <w:tr w:rsidR="00E344A8" w:rsidRPr="008E510D" w14:paraId="1FC89A3E" w14:textId="77777777" w:rsidTr="00FB2034">
        <w:tc>
          <w:tcPr>
            <w:tcW w:w="2816" w:type="dxa"/>
          </w:tcPr>
          <w:p w14:paraId="4EED976A" w14:textId="77777777" w:rsidR="00E344A8" w:rsidRPr="00001192" w:rsidRDefault="00E344A8" w:rsidP="00FB2034">
            <w:pPr>
              <w:spacing w:before="100" w:beforeAutospacing="1" w:after="100" w:afterAutospacing="1"/>
              <w:rPr>
                <w:b/>
                <w:i/>
              </w:rPr>
            </w:pPr>
            <w:r w:rsidRPr="00001192">
              <w:rPr>
                <w:rStyle w:val="Strong"/>
                <w:b w:val="0"/>
                <w:i/>
              </w:rPr>
              <w:t>out</w:t>
            </w:r>
            <w:r>
              <w:rPr>
                <w:rStyle w:val="Strong"/>
                <w:b w:val="0"/>
                <w:i/>
              </w:rPr>
              <w:t>let</w:t>
            </w:r>
            <w:r w:rsidRPr="00001192">
              <w:rPr>
                <w:rStyle w:val="Strong"/>
                <w:b w:val="0"/>
                <w:i/>
              </w:rPr>
              <w:t>-at-station</w:t>
            </w:r>
          </w:p>
        </w:tc>
        <w:tc>
          <w:tcPr>
            <w:tcW w:w="4690" w:type="dxa"/>
          </w:tcPr>
          <w:p w14:paraId="0BD69913" w14:textId="2F410602" w:rsidR="00E344A8" w:rsidRPr="00D66EDD" w:rsidRDefault="00E344A8" w:rsidP="00675362">
            <w:pPr>
              <w:pStyle w:val="NormalWeb"/>
              <w:jc w:val="both"/>
              <w:rPr>
                <w:lang w:val="en-US"/>
              </w:rPr>
            </w:pPr>
            <w:r>
              <w:t>defines that a monitoring station</w:t>
            </w:r>
            <w:r w:rsidR="00675362">
              <w:t xml:space="preserve"> </w:t>
            </w:r>
            <w:r>
              <w:t xml:space="preserve">should be recognized as </w:t>
            </w:r>
            <w:r w:rsidR="00675362">
              <w:t xml:space="preserve">the </w:t>
            </w:r>
            <w:r>
              <w:t>outflow of the contributing catchment realized by the hydrometric network the station is part of.</w:t>
            </w:r>
          </w:p>
        </w:tc>
        <w:tc>
          <w:tcPr>
            <w:tcW w:w="1350" w:type="dxa"/>
          </w:tcPr>
          <w:p w14:paraId="42BB2008" w14:textId="77777777" w:rsidR="00E344A8" w:rsidRPr="00C71F34" w:rsidRDefault="00E344A8" w:rsidP="00FB2034">
            <w:pPr>
              <w:spacing w:before="100" w:beforeAutospacing="1" w:after="100" w:afterAutospacing="1"/>
            </w:pPr>
            <w:r>
              <w:t>Constraint</w:t>
            </w:r>
            <w:r w:rsidRPr="00C71F34">
              <w:t xml:space="preserve"> </w:t>
            </w:r>
          </w:p>
        </w:tc>
      </w:tr>
    </w:tbl>
    <w:p w14:paraId="250D7FF6" w14:textId="116C396E" w:rsidR="007004D7" w:rsidRPr="008E510D" w:rsidRDefault="007004D7" w:rsidP="00450C77">
      <w:pPr>
        <w:jc w:val="both"/>
        <w:rPr>
          <w:vanish/>
        </w:rPr>
      </w:pPr>
    </w:p>
    <w:p w14:paraId="0C127AC7" w14:textId="7FE3DA8B" w:rsidR="008F68A0" w:rsidRDefault="008F68A0" w:rsidP="00450C77">
      <w:pPr>
        <w:jc w:val="both"/>
      </w:pPr>
    </w:p>
    <w:p w14:paraId="1AA69B36" w14:textId="14624599" w:rsidR="00490E32" w:rsidRDefault="00490E32">
      <w:r>
        <w:br w:type="page"/>
      </w:r>
    </w:p>
    <w:p w14:paraId="1914A9E5" w14:textId="77777777" w:rsidR="00490E32" w:rsidRDefault="00490E32" w:rsidP="00450C77">
      <w:pPr>
        <w:jc w:val="both"/>
      </w:pPr>
    </w:p>
    <w:p w14:paraId="46EA8324" w14:textId="77777777" w:rsidR="00490E32" w:rsidRDefault="00490E32" w:rsidP="00450C77">
      <w:pPr>
        <w:jc w:val="both"/>
        <w:sectPr w:rsidR="00490E32" w:rsidSect="00446195">
          <w:headerReference w:type="default" r:id="rId61"/>
          <w:footerReference w:type="even" r:id="rId62"/>
          <w:footerReference w:type="default" r:id="rId63"/>
          <w:pgSz w:w="12240" w:h="15840"/>
          <w:pgMar w:top="1440" w:right="1800" w:bottom="1440" w:left="1800" w:header="720" w:footer="720" w:gutter="0"/>
          <w:pgNumType w:start="1"/>
          <w:cols w:space="720"/>
          <w:docGrid w:linePitch="360"/>
        </w:sectPr>
      </w:pPr>
    </w:p>
    <w:p w14:paraId="1C001BB8" w14:textId="77777777" w:rsidR="00604B6C" w:rsidRDefault="00604B6C" w:rsidP="00604B6C">
      <w:pPr>
        <w:pStyle w:val="Heading2"/>
        <w:numPr>
          <w:ilvl w:val="0"/>
          <w:numId w:val="0"/>
        </w:numPr>
      </w:pPr>
    </w:p>
    <w:p w14:paraId="2CAE88BA" w14:textId="2C70205F" w:rsidR="00604B6C" w:rsidRDefault="00604B6C" w:rsidP="00834E29">
      <w:pPr>
        <w:pStyle w:val="Heading1"/>
        <w:numPr>
          <w:ilvl w:val="0"/>
          <w:numId w:val="0"/>
        </w:numPr>
      </w:pPr>
      <w:bookmarkStart w:id="218" w:name="_Toc484604408"/>
      <w:r>
        <w:t xml:space="preserve">ANNEX A </w:t>
      </w:r>
      <w:r w:rsidR="00807D2F">
        <w:t>Conformance Class Abstract Test Suite (Normative)</w:t>
      </w:r>
      <w:bookmarkEnd w:id="218"/>
    </w:p>
    <w:p w14:paraId="3EC0005E" w14:textId="77777777" w:rsidR="00604B6C" w:rsidRDefault="00604B6C" w:rsidP="00834E29">
      <w:pPr>
        <w:pStyle w:val="Heading2"/>
        <w:numPr>
          <w:ilvl w:val="0"/>
          <w:numId w:val="0"/>
        </w:numPr>
      </w:pPr>
      <w:bookmarkStart w:id="219" w:name="_Toc484604409"/>
      <w:r>
        <w:t>A.1 Introduction</w:t>
      </w:r>
      <w:bookmarkEnd w:id="219"/>
    </w:p>
    <w:p w14:paraId="7663E388" w14:textId="1F938D48" w:rsidR="00604B6C" w:rsidRDefault="00604B6C" w:rsidP="00604B6C">
      <w:pPr>
        <w:pStyle w:val="NormalWeb"/>
      </w:pPr>
      <w:r>
        <w:t xml:space="preserve">These test suites </w:t>
      </w:r>
      <w:r w:rsidR="00FC65DA">
        <w:t xml:space="preserve">verify </w:t>
      </w:r>
      <w:r>
        <w:t xml:space="preserve">the compliance of the conformance targets for the HY_Features </w:t>
      </w:r>
      <w:r w:rsidR="00FC65DA">
        <w:t xml:space="preserve">conceptual module </w:t>
      </w:r>
      <w:r>
        <w:t xml:space="preserve">with the </w:t>
      </w:r>
      <w:r w:rsidR="00FC65DA">
        <w:t xml:space="preserve">HY_Features </w:t>
      </w:r>
      <w:r>
        <w:t xml:space="preserve">specification. Each instance of hydrologic feature data is encoded according to a specific </w:t>
      </w:r>
      <w:r w:rsidR="00FC65DA">
        <w:t xml:space="preserve">implementation </w:t>
      </w:r>
      <w:r>
        <w:t>schema, so</w:t>
      </w:r>
      <w:r w:rsidR="00FC65DA">
        <w:t xml:space="preserve"> </w:t>
      </w:r>
      <w:r>
        <w:t>conformance</w:t>
      </w:r>
      <w:r w:rsidR="00FC65DA">
        <w:t xml:space="preserve"> of a schema or a mapping to/from such a schema</w:t>
      </w:r>
      <w:r>
        <w:t xml:space="preserve"> with the abstract specification </w:t>
      </w:r>
      <w:r w:rsidR="00FC65DA">
        <w:t>is defined as a clear derivation of schema or mapping entities from</w:t>
      </w:r>
      <w:r>
        <w:t xml:space="preserve"> </w:t>
      </w:r>
      <w:r w:rsidR="00FC65DA">
        <w:t xml:space="preserve">the concepts, </w:t>
      </w:r>
      <w:r>
        <w:t>definitions</w:t>
      </w:r>
      <w:r w:rsidR="00FC65DA">
        <w:t>, and constraints</w:t>
      </w:r>
      <w:r>
        <w:t xml:space="preserve"> of HY_Features.</w:t>
      </w:r>
    </w:p>
    <w:p w14:paraId="75366E1C" w14:textId="2CFC55AE" w:rsidR="000324CC" w:rsidRDefault="000324CC">
      <w:pPr>
        <w:rPr>
          <w:lang w:val="en-GB" w:eastAsia="en-GB"/>
        </w:rPr>
      </w:pPr>
      <w:r>
        <w:br w:type="page"/>
      </w:r>
    </w:p>
    <w:p w14:paraId="772DD2C4" w14:textId="27EDD13E" w:rsidR="00604B6C" w:rsidRDefault="00604B6C" w:rsidP="00834E29">
      <w:pPr>
        <w:pStyle w:val="Heading2"/>
        <w:numPr>
          <w:ilvl w:val="0"/>
          <w:numId w:val="0"/>
        </w:numPr>
      </w:pPr>
      <w:bookmarkStart w:id="220" w:name="_Toc484604410"/>
      <w:r>
        <w:lastRenderedPageBreak/>
        <w:t>A.2 Conformance class: HY_Feature</w:t>
      </w:r>
      <w:r w:rsidR="00435D60">
        <w:t>s</w:t>
      </w:r>
      <w:r>
        <w:t xml:space="preserve"> </w:t>
      </w:r>
      <w:r w:rsidR="000324CC">
        <w:t xml:space="preserve">implementation </w:t>
      </w:r>
      <w:r>
        <w:t>schema equivalence</w:t>
      </w:r>
      <w:bookmarkEnd w:id="220"/>
    </w:p>
    <w:tbl>
      <w:tblPr>
        <w:tblStyle w:val="TableGrid"/>
        <w:tblW w:w="8475" w:type="dxa"/>
        <w:tblLayout w:type="fixed"/>
        <w:tblLook w:val="04A0" w:firstRow="1" w:lastRow="0" w:firstColumn="1" w:lastColumn="0" w:noHBand="0" w:noVBand="1"/>
      </w:tblPr>
      <w:tblGrid>
        <w:gridCol w:w="720"/>
        <w:gridCol w:w="1545"/>
        <w:gridCol w:w="6210"/>
      </w:tblGrid>
      <w:tr w:rsidR="000324CC" w14:paraId="731708E4" w14:textId="77777777" w:rsidTr="0038732F">
        <w:tc>
          <w:tcPr>
            <w:tcW w:w="2265" w:type="dxa"/>
            <w:gridSpan w:val="2"/>
            <w:shd w:val="clear" w:color="auto" w:fill="F2F2F2" w:themeFill="background1" w:themeFillShade="F2"/>
            <w:hideMark/>
          </w:tcPr>
          <w:p w14:paraId="33FB9D6B" w14:textId="77777777" w:rsidR="00604B6C" w:rsidRDefault="00604B6C" w:rsidP="00882601">
            <w:pPr>
              <w:rPr>
                <w:b/>
                <w:bCs/>
              </w:rPr>
            </w:pPr>
            <w:r>
              <w:rPr>
                <w:rStyle w:val="Strong"/>
              </w:rPr>
              <w:t>Conformance Class</w:t>
            </w:r>
          </w:p>
        </w:tc>
        <w:tc>
          <w:tcPr>
            <w:tcW w:w="6210" w:type="dxa"/>
            <w:hideMark/>
          </w:tcPr>
          <w:p w14:paraId="56D2E138" w14:textId="69811017" w:rsidR="00604B6C" w:rsidRPr="00FC65DA" w:rsidRDefault="00FC65DA">
            <w:pPr>
              <w:rPr>
                <w:b/>
                <w:bCs/>
              </w:rPr>
            </w:pPr>
            <w:r w:rsidRPr="0038732F">
              <w:rPr>
                <w:b/>
                <w:color w:val="0F2EFF"/>
              </w:rPr>
              <w:t>/</w:t>
            </w:r>
            <w:proofErr w:type="spellStart"/>
            <w:r w:rsidRPr="0038732F">
              <w:rPr>
                <w:b/>
                <w:color w:val="0F2EFF"/>
              </w:rPr>
              <w:t>conf</w:t>
            </w:r>
            <w:proofErr w:type="spellEnd"/>
            <w:r w:rsidRPr="0038732F">
              <w:rPr>
                <w:b/>
                <w:color w:val="0F2EFF"/>
              </w:rPr>
              <w:t>/</w:t>
            </w:r>
            <w:proofErr w:type="spellStart"/>
            <w:r w:rsidRPr="0038732F">
              <w:rPr>
                <w:b/>
                <w:color w:val="0F2EFF"/>
              </w:rPr>
              <w:t>hy_features_conceptual_model</w:t>
            </w:r>
            <w:proofErr w:type="spellEnd"/>
          </w:p>
        </w:tc>
      </w:tr>
      <w:tr w:rsidR="000324CC" w14:paraId="58848327" w14:textId="77777777" w:rsidTr="0038732F">
        <w:tc>
          <w:tcPr>
            <w:tcW w:w="2265" w:type="dxa"/>
            <w:gridSpan w:val="2"/>
            <w:shd w:val="clear" w:color="auto" w:fill="F2F2F2" w:themeFill="background1" w:themeFillShade="F2"/>
          </w:tcPr>
          <w:p w14:paraId="20949B46" w14:textId="6EA8548B" w:rsidR="00287AF7" w:rsidRDefault="00287AF7" w:rsidP="00882601">
            <w:pPr>
              <w:rPr>
                <w:rStyle w:val="Strong"/>
              </w:rPr>
            </w:pPr>
            <w:r>
              <w:rPr>
                <w:rStyle w:val="Strong"/>
              </w:rPr>
              <w:t>Requirements Class</w:t>
            </w:r>
          </w:p>
        </w:tc>
        <w:tc>
          <w:tcPr>
            <w:tcW w:w="6210" w:type="dxa"/>
          </w:tcPr>
          <w:p w14:paraId="00159F14" w14:textId="33AD6CCC" w:rsidR="00287AF7" w:rsidRPr="00FC65DA" w:rsidRDefault="00582442" w:rsidP="00FC65DA">
            <w:pPr>
              <w:rPr>
                <w:b/>
                <w:color w:val="0F2EFF"/>
              </w:rPr>
            </w:pPr>
            <w:hyperlink w:anchor="_The_HY_Features_conceptual" w:history="1">
              <w:r w:rsidR="00287AF7" w:rsidRPr="000324CC">
                <w:rPr>
                  <w:rStyle w:val="Hyperlink"/>
                </w:rPr>
                <w:t>/</w:t>
              </w:r>
              <w:proofErr w:type="spellStart"/>
              <w:r w:rsidR="00287AF7" w:rsidRPr="000324CC">
                <w:rPr>
                  <w:rStyle w:val="Hyperlink"/>
                </w:rPr>
                <w:t>req</w:t>
              </w:r>
              <w:proofErr w:type="spellEnd"/>
              <w:r w:rsidR="00287AF7" w:rsidRPr="000324CC">
                <w:rPr>
                  <w:rStyle w:val="Hyperlink"/>
                </w:rPr>
                <w:t>/</w:t>
              </w:r>
              <w:proofErr w:type="spellStart"/>
              <w:r w:rsidR="00287AF7" w:rsidRPr="000324CC">
                <w:rPr>
                  <w:rStyle w:val="Hyperlink"/>
                </w:rPr>
                <w:t>hy_features_conceptual_model</w:t>
              </w:r>
              <w:proofErr w:type="spellEnd"/>
            </w:hyperlink>
          </w:p>
        </w:tc>
      </w:tr>
      <w:tr w:rsidR="000324CC" w14:paraId="212A107F" w14:textId="77777777" w:rsidTr="0038732F">
        <w:tc>
          <w:tcPr>
            <w:tcW w:w="2265" w:type="dxa"/>
            <w:gridSpan w:val="2"/>
            <w:shd w:val="clear" w:color="auto" w:fill="F2F2F2" w:themeFill="background1" w:themeFillShade="F2"/>
            <w:hideMark/>
          </w:tcPr>
          <w:p w14:paraId="55BD1414" w14:textId="77777777" w:rsidR="00604B6C" w:rsidRPr="0038732F" w:rsidRDefault="00604B6C" w:rsidP="00882601">
            <w:pPr>
              <w:tabs>
                <w:tab w:val="left" w:pos="560"/>
              </w:tabs>
              <w:rPr>
                <w:b/>
              </w:rPr>
            </w:pPr>
            <w:r w:rsidRPr="0038732F">
              <w:rPr>
                <w:b/>
              </w:rPr>
              <w:t>Test</w:t>
            </w:r>
          </w:p>
        </w:tc>
        <w:tc>
          <w:tcPr>
            <w:tcW w:w="6210" w:type="dxa"/>
            <w:hideMark/>
          </w:tcPr>
          <w:p w14:paraId="51B829D7" w14:textId="175327A9" w:rsidR="00604B6C" w:rsidRPr="0038732F" w:rsidRDefault="00B8370D" w:rsidP="0038732F">
            <w:pPr>
              <w:jc w:val="both"/>
              <w:rPr>
                <w:color w:val="0000FF"/>
                <w:u w:val="single"/>
              </w:rPr>
            </w:pPr>
            <w:r w:rsidRPr="000C42F5">
              <w:rPr>
                <w:color w:val="0000FF"/>
                <w:u w:val="single"/>
              </w:rPr>
              <w:t>/</w:t>
            </w:r>
            <w:proofErr w:type="spellStart"/>
            <w:r w:rsidR="00435D60">
              <w:rPr>
                <w:color w:val="0000FF"/>
                <w:u w:val="single"/>
              </w:rPr>
              <w:t>conf</w:t>
            </w:r>
            <w:proofErr w:type="spellEnd"/>
            <w:r w:rsidRPr="000C42F5">
              <w:rPr>
                <w:color w:val="0000FF"/>
                <w:u w:val="single"/>
              </w:rPr>
              <w:t>/</w:t>
            </w:r>
            <w:proofErr w:type="spellStart"/>
            <w:r w:rsidRPr="000C42F5">
              <w:rPr>
                <w:color w:val="0000FF"/>
                <w:u w:val="single"/>
              </w:rPr>
              <w:t>hy_features_conceptual_model</w:t>
            </w:r>
            <w:proofErr w:type="spellEnd"/>
            <w:r w:rsidRPr="000C42F5">
              <w:rPr>
                <w:color w:val="0000FF"/>
                <w:u w:val="single"/>
              </w:rPr>
              <w:t>/mapping</w:t>
            </w:r>
          </w:p>
        </w:tc>
      </w:tr>
      <w:tr w:rsidR="000324CC" w14:paraId="45354728" w14:textId="77777777" w:rsidTr="0038732F">
        <w:trPr>
          <w:gridBefore w:val="1"/>
          <w:wBefore w:w="720" w:type="dxa"/>
        </w:trPr>
        <w:tc>
          <w:tcPr>
            <w:tcW w:w="1545" w:type="dxa"/>
            <w:shd w:val="clear" w:color="auto" w:fill="F2F2F2" w:themeFill="background1" w:themeFillShade="F2"/>
            <w:hideMark/>
          </w:tcPr>
          <w:p w14:paraId="3C7A53E8" w14:textId="77777777" w:rsidR="00604B6C" w:rsidRDefault="00604B6C" w:rsidP="00882601">
            <w:r>
              <w:t>Requirement</w:t>
            </w:r>
          </w:p>
        </w:tc>
        <w:tc>
          <w:tcPr>
            <w:tcW w:w="6210" w:type="dxa"/>
            <w:hideMark/>
          </w:tcPr>
          <w:p w14:paraId="60DE12C0" w14:textId="77777777" w:rsidR="000324CC" w:rsidRDefault="000324CC" w:rsidP="000324CC">
            <w:pPr>
              <w:jc w:val="both"/>
            </w:pPr>
            <w:r w:rsidRPr="00B149B7">
              <w:t xml:space="preserve">An implementation schema conforming to HY_Features SHALL </w:t>
            </w:r>
            <w:r>
              <w:t xml:space="preserve">implement </w:t>
            </w:r>
            <w:r w:rsidRPr="00B149B7">
              <w:t xml:space="preserve">one or more </w:t>
            </w:r>
            <w:r>
              <w:t>f</w:t>
            </w:r>
            <w:r w:rsidRPr="00B149B7">
              <w:t xml:space="preserve">eature </w:t>
            </w:r>
            <w:r>
              <w:t>t</w:t>
            </w:r>
            <w:r w:rsidRPr="00B149B7">
              <w:t xml:space="preserve">ypes defined </w:t>
            </w:r>
            <w:r>
              <w:t>by the HY_Features UML model in</w:t>
            </w:r>
            <w:r w:rsidRPr="00B149B7">
              <w:t xml:space="preserve"> this standard, including all mandatory properties</w:t>
            </w:r>
            <w:r>
              <w:t>, associations, and default values.</w:t>
            </w:r>
          </w:p>
          <w:p w14:paraId="3BF1C592" w14:textId="5F6D4FE9" w:rsidR="00604B6C" w:rsidRDefault="000324CC">
            <w:r>
              <w:t xml:space="preserve">A mapping implementation </w:t>
            </w:r>
            <w:r w:rsidRPr="00B149B7">
              <w:t xml:space="preserve">conforming to HY_Features SHALL </w:t>
            </w:r>
            <w:r>
              <w:t xml:space="preserve">implement mappings between existing feature types and one or more HY_Features feature types as defined in the HY_Features UML model in this standard, </w:t>
            </w:r>
            <w:r w:rsidRPr="00B149B7">
              <w:t>including all mandatory properties</w:t>
            </w:r>
            <w:r>
              <w:t>, associations, and default values.</w:t>
            </w:r>
          </w:p>
        </w:tc>
      </w:tr>
      <w:tr w:rsidR="000324CC" w14:paraId="1A2AC239" w14:textId="77777777" w:rsidTr="0038732F">
        <w:trPr>
          <w:gridBefore w:val="1"/>
          <w:wBefore w:w="720" w:type="dxa"/>
        </w:trPr>
        <w:tc>
          <w:tcPr>
            <w:tcW w:w="1545" w:type="dxa"/>
            <w:shd w:val="clear" w:color="auto" w:fill="F2F2F2" w:themeFill="background1" w:themeFillShade="F2"/>
            <w:hideMark/>
          </w:tcPr>
          <w:p w14:paraId="27F7B08F" w14:textId="77777777" w:rsidR="00604B6C" w:rsidRDefault="00604B6C" w:rsidP="00882601">
            <w:r>
              <w:t>Test purpose</w:t>
            </w:r>
          </w:p>
        </w:tc>
        <w:tc>
          <w:tcPr>
            <w:tcW w:w="6210" w:type="dxa"/>
            <w:hideMark/>
          </w:tcPr>
          <w:p w14:paraId="643D2E6C" w14:textId="43F1CD88" w:rsidR="00604B6C" w:rsidRDefault="00604B6C">
            <w:r>
              <w:t>All relevant elements of a</w:t>
            </w:r>
            <w:r w:rsidR="00813AA2">
              <w:t xml:space="preserve">n implementation </w:t>
            </w:r>
            <w:r>
              <w:t xml:space="preserve">schema </w:t>
            </w:r>
            <w:r w:rsidR="00813AA2">
              <w:t xml:space="preserve">or data exchange mapping </w:t>
            </w:r>
            <w:r>
              <w:t xml:space="preserve">including hydrologic features are </w:t>
            </w:r>
            <w:r w:rsidR="00813AA2">
              <w:t>valid implementations of</w:t>
            </w:r>
            <w:r>
              <w:t xml:space="preserve"> HY_Features </w:t>
            </w:r>
            <w:r w:rsidR="00813AA2">
              <w:t>concepts, associations, and constraints</w:t>
            </w:r>
            <w:r>
              <w:t>.</w:t>
            </w:r>
          </w:p>
        </w:tc>
      </w:tr>
      <w:tr w:rsidR="000324CC" w14:paraId="2977F790" w14:textId="77777777" w:rsidTr="0038732F">
        <w:trPr>
          <w:gridBefore w:val="1"/>
          <w:wBefore w:w="720" w:type="dxa"/>
        </w:trPr>
        <w:tc>
          <w:tcPr>
            <w:tcW w:w="1545" w:type="dxa"/>
            <w:shd w:val="clear" w:color="auto" w:fill="F2F2F2" w:themeFill="background1" w:themeFillShade="F2"/>
            <w:hideMark/>
          </w:tcPr>
          <w:p w14:paraId="7569C824" w14:textId="77777777" w:rsidR="00604B6C" w:rsidRDefault="00604B6C" w:rsidP="00882601">
            <w:r>
              <w:t>Test method</w:t>
            </w:r>
          </w:p>
        </w:tc>
        <w:tc>
          <w:tcPr>
            <w:tcW w:w="6210" w:type="dxa"/>
            <w:hideMark/>
          </w:tcPr>
          <w:p w14:paraId="762FF932" w14:textId="7F6DFF37" w:rsidR="00604B6C" w:rsidRDefault="00604B6C">
            <w:r>
              <w:t xml:space="preserve">Inspect the </w:t>
            </w:r>
            <w:r w:rsidR="00813AA2">
              <w:t xml:space="preserve">correspondence </w:t>
            </w:r>
            <w:r>
              <w:t xml:space="preserve">between </w:t>
            </w:r>
            <w:r w:rsidR="00813AA2">
              <w:t xml:space="preserve">implementation schema or </w:t>
            </w:r>
            <w:r>
              <w:t>data exchange</w:t>
            </w:r>
            <w:r w:rsidR="00813AA2">
              <w:t xml:space="preserve"> mapping elements </w:t>
            </w:r>
            <w:r>
              <w:t xml:space="preserve">and the HY_Features model to determine that all relevant elements are mapped to HY_Features </w:t>
            </w:r>
            <w:r w:rsidR="00813AA2">
              <w:t>concepts, associations, and constraints</w:t>
            </w:r>
            <w:r>
              <w:t>.</w:t>
            </w:r>
          </w:p>
        </w:tc>
      </w:tr>
      <w:tr w:rsidR="000324CC" w14:paraId="011861B0" w14:textId="77777777" w:rsidTr="0038732F">
        <w:trPr>
          <w:gridBefore w:val="1"/>
          <w:wBefore w:w="720" w:type="dxa"/>
        </w:trPr>
        <w:tc>
          <w:tcPr>
            <w:tcW w:w="1545" w:type="dxa"/>
            <w:shd w:val="clear" w:color="auto" w:fill="F2F2F2" w:themeFill="background1" w:themeFillShade="F2"/>
            <w:hideMark/>
          </w:tcPr>
          <w:p w14:paraId="7A6127A6" w14:textId="77777777" w:rsidR="00604B6C" w:rsidRDefault="00604B6C" w:rsidP="00882601">
            <w:r>
              <w:t>Test type</w:t>
            </w:r>
          </w:p>
        </w:tc>
        <w:tc>
          <w:tcPr>
            <w:tcW w:w="6210" w:type="dxa"/>
            <w:hideMark/>
          </w:tcPr>
          <w:p w14:paraId="7C3B116C" w14:textId="0B39D17C" w:rsidR="00604B6C" w:rsidRDefault="00813AA2" w:rsidP="00882601">
            <w:r>
              <w:t>Inspection</w:t>
            </w:r>
          </w:p>
        </w:tc>
      </w:tr>
      <w:tr w:rsidR="000324CC" w14:paraId="1FA68DDE" w14:textId="77777777" w:rsidTr="0038732F">
        <w:tc>
          <w:tcPr>
            <w:tcW w:w="2265" w:type="dxa"/>
            <w:gridSpan w:val="2"/>
            <w:shd w:val="clear" w:color="auto" w:fill="F2F2F2" w:themeFill="background1" w:themeFillShade="F2"/>
            <w:hideMark/>
          </w:tcPr>
          <w:p w14:paraId="7DDE477F" w14:textId="77777777" w:rsidR="00435D60" w:rsidRPr="0038732F" w:rsidRDefault="00435D60" w:rsidP="00F02312">
            <w:pPr>
              <w:rPr>
                <w:b/>
              </w:rPr>
            </w:pPr>
            <w:r w:rsidRPr="0038732F">
              <w:rPr>
                <w:b/>
              </w:rPr>
              <w:t>Test</w:t>
            </w:r>
          </w:p>
        </w:tc>
        <w:tc>
          <w:tcPr>
            <w:tcW w:w="6210" w:type="dxa"/>
            <w:hideMark/>
          </w:tcPr>
          <w:p w14:paraId="5369DF40" w14:textId="77777777" w:rsidR="00435D60" w:rsidRPr="009533F5" w:rsidRDefault="00435D60" w:rsidP="00F02312">
            <w:pPr>
              <w:jc w:val="both"/>
              <w:rPr>
                <w:color w:val="0000FF"/>
                <w:u w:val="single"/>
              </w:rPr>
            </w:pPr>
            <w:r w:rsidRPr="000C42F5">
              <w:rPr>
                <w:color w:val="0000FF"/>
                <w:u w:val="single"/>
              </w:rPr>
              <w:t>/</w:t>
            </w:r>
            <w:proofErr w:type="spellStart"/>
            <w:r w:rsidRPr="000C42F5">
              <w:rPr>
                <w:color w:val="0000FF"/>
                <w:u w:val="single"/>
              </w:rPr>
              <w:t>req</w:t>
            </w:r>
            <w:proofErr w:type="spellEnd"/>
            <w:r w:rsidRPr="000C42F5">
              <w:rPr>
                <w:color w:val="0000FF"/>
                <w:u w:val="single"/>
              </w:rPr>
              <w:t>/</w:t>
            </w:r>
            <w:proofErr w:type="spellStart"/>
            <w:r w:rsidRPr="000C42F5">
              <w:rPr>
                <w:color w:val="0000FF"/>
                <w:u w:val="single"/>
              </w:rPr>
              <w:t>hy_features_conceptual_model</w:t>
            </w:r>
            <w:proofErr w:type="spellEnd"/>
            <w:r w:rsidRPr="000C42F5">
              <w:rPr>
                <w:color w:val="0000FF"/>
                <w:u w:val="single"/>
              </w:rPr>
              <w:t>/</w:t>
            </w:r>
            <w:proofErr w:type="spellStart"/>
            <w:r>
              <w:rPr>
                <w:color w:val="0000FF"/>
                <w:u w:val="single"/>
              </w:rPr>
              <w:t>GF_Feature</w:t>
            </w:r>
            <w:proofErr w:type="spellEnd"/>
          </w:p>
        </w:tc>
      </w:tr>
      <w:tr w:rsidR="000324CC" w14:paraId="537177BE" w14:textId="77777777" w:rsidTr="0038732F">
        <w:trPr>
          <w:gridBefore w:val="1"/>
          <w:wBefore w:w="720" w:type="dxa"/>
        </w:trPr>
        <w:tc>
          <w:tcPr>
            <w:tcW w:w="1545" w:type="dxa"/>
            <w:shd w:val="clear" w:color="auto" w:fill="F2F2F2" w:themeFill="background1" w:themeFillShade="F2"/>
            <w:hideMark/>
          </w:tcPr>
          <w:p w14:paraId="09BA76FC" w14:textId="77777777" w:rsidR="00435D60" w:rsidRDefault="00435D60" w:rsidP="00F02312">
            <w:r>
              <w:t>Requirement</w:t>
            </w:r>
          </w:p>
        </w:tc>
        <w:tc>
          <w:tcPr>
            <w:tcW w:w="6210" w:type="dxa"/>
            <w:hideMark/>
          </w:tcPr>
          <w:p w14:paraId="51736834" w14:textId="4D3C107C" w:rsidR="00435D60" w:rsidRDefault="000324CC" w:rsidP="00F02312">
            <w:r>
              <w:t>E</w:t>
            </w:r>
            <w:r w:rsidRPr="00EB5A8C">
              <w:t xml:space="preserve">ach </w:t>
            </w:r>
            <w:r>
              <w:t xml:space="preserve">implemented HY_Features </w:t>
            </w:r>
            <w:r w:rsidRPr="00EB5A8C">
              <w:t>feature</w:t>
            </w:r>
            <w:r>
              <w:t xml:space="preserve"> </w:t>
            </w:r>
            <w:proofErr w:type="gramStart"/>
            <w:r>
              <w:t xml:space="preserve">type </w:t>
            </w:r>
            <w:r w:rsidRPr="00EB5A8C">
              <w:t xml:space="preserve"> </w:t>
            </w:r>
            <w:r w:rsidRPr="00B149B7">
              <w:t>SHALL</w:t>
            </w:r>
            <w:proofErr w:type="gramEnd"/>
            <w:r w:rsidRPr="00B149B7">
              <w:t xml:space="preserve"> be an instance of the </w:t>
            </w:r>
            <w:proofErr w:type="spellStart"/>
            <w:r w:rsidRPr="00B149B7">
              <w:t>GF_FeatureType</w:t>
            </w:r>
            <w:proofErr w:type="spellEnd"/>
            <w:r w:rsidRPr="00B149B7">
              <w:t xml:space="preserve"> (aka </w:t>
            </w:r>
            <w:proofErr w:type="spellStart"/>
            <w:r w:rsidRPr="00B149B7">
              <w:t>FeatureType</w:t>
            </w:r>
            <w:proofErr w:type="spellEnd"/>
            <w:r w:rsidRPr="00B149B7">
              <w:t>) «</w:t>
            </w:r>
            <w:proofErr w:type="spellStart"/>
            <w:r w:rsidRPr="00B149B7">
              <w:t>metaclass</w:t>
            </w:r>
            <w:proofErr w:type="spellEnd"/>
            <w:r w:rsidRPr="00B149B7">
              <w:t>»</w:t>
            </w:r>
          </w:p>
        </w:tc>
      </w:tr>
      <w:tr w:rsidR="000324CC" w14:paraId="5B49810F" w14:textId="77777777" w:rsidTr="0038732F">
        <w:trPr>
          <w:gridBefore w:val="1"/>
          <w:wBefore w:w="720" w:type="dxa"/>
        </w:trPr>
        <w:tc>
          <w:tcPr>
            <w:tcW w:w="1545" w:type="dxa"/>
            <w:shd w:val="clear" w:color="auto" w:fill="F2F2F2" w:themeFill="background1" w:themeFillShade="F2"/>
            <w:hideMark/>
          </w:tcPr>
          <w:p w14:paraId="430BA098" w14:textId="77777777" w:rsidR="00435D60" w:rsidRDefault="00435D60" w:rsidP="00F02312">
            <w:r>
              <w:t>Test purpose</w:t>
            </w:r>
          </w:p>
        </w:tc>
        <w:tc>
          <w:tcPr>
            <w:tcW w:w="6210" w:type="dxa"/>
            <w:hideMark/>
          </w:tcPr>
          <w:p w14:paraId="301CC8A0" w14:textId="0B026BE2" w:rsidR="00435D60" w:rsidRDefault="00435D60">
            <w:r>
              <w:t>All relevant elements of a</w:t>
            </w:r>
            <w:r w:rsidR="000324CC">
              <w:t>n implementation schema or</w:t>
            </w:r>
            <w:r>
              <w:t xml:space="preserve"> data exchange </w:t>
            </w:r>
            <w:r w:rsidR="000324CC">
              <w:t>mapping</w:t>
            </w:r>
            <w:r>
              <w:t xml:space="preserve"> including hydrologic features are </w:t>
            </w:r>
            <w:r w:rsidR="000324CC">
              <w:t>also</w:t>
            </w:r>
            <w:r w:rsidR="000324CC" w:rsidRPr="00B149B7">
              <w:t xml:space="preserve"> </w:t>
            </w:r>
            <w:r w:rsidR="000324CC">
              <w:t xml:space="preserve">valid </w:t>
            </w:r>
            <w:r w:rsidR="000324CC" w:rsidRPr="00B149B7">
              <w:t>instance</w:t>
            </w:r>
            <w:r w:rsidR="000324CC">
              <w:t>s</w:t>
            </w:r>
            <w:r w:rsidR="000324CC" w:rsidRPr="00B149B7">
              <w:t xml:space="preserve"> of the </w:t>
            </w:r>
            <w:proofErr w:type="spellStart"/>
            <w:r w:rsidR="000324CC" w:rsidRPr="00B149B7">
              <w:t>GF_FeatureType</w:t>
            </w:r>
            <w:proofErr w:type="spellEnd"/>
            <w:r w:rsidR="000324CC">
              <w:t xml:space="preserve"> </w:t>
            </w:r>
            <w:r w:rsidR="000324CC" w:rsidRPr="00B149B7">
              <w:t>«</w:t>
            </w:r>
            <w:proofErr w:type="spellStart"/>
            <w:r w:rsidR="000324CC" w:rsidRPr="00B149B7">
              <w:t>metaclass</w:t>
            </w:r>
            <w:proofErr w:type="spellEnd"/>
            <w:r w:rsidR="000324CC" w:rsidRPr="00B149B7">
              <w:t>»</w:t>
            </w:r>
            <w:r>
              <w:t>.</w:t>
            </w:r>
          </w:p>
        </w:tc>
      </w:tr>
      <w:tr w:rsidR="000324CC" w14:paraId="284FED37" w14:textId="77777777" w:rsidTr="0038732F">
        <w:trPr>
          <w:gridBefore w:val="1"/>
          <w:wBefore w:w="720" w:type="dxa"/>
        </w:trPr>
        <w:tc>
          <w:tcPr>
            <w:tcW w:w="1545" w:type="dxa"/>
            <w:shd w:val="clear" w:color="auto" w:fill="F2F2F2" w:themeFill="background1" w:themeFillShade="F2"/>
            <w:hideMark/>
          </w:tcPr>
          <w:p w14:paraId="2DE8FB9C" w14:textId="77777777" w:rsidR="00435D60" w:rsidRDefault="00435D60" w:rsidP="00F02312">
            <w:r>
              <w:t>Test method</w:t>
            </w:r>
          </w:p>
        </w:tc>
        <w:tc>
          <w:tcPr>
            <w:tcW w:w="6210" w:type="dxa"/>
            <w:hideMark/>
          </w:tcPr>
          <w:p w14:paraId="5E095D5F" w14:textId="7671B20C" w:rsidR="00435D60" w:rsidRDefault="00435D60">
            <w:r>
              <w:t xml:space="preserve">Inspect the </w:t>
            </w:r>
            <w:r w:rsidR="000324CC">
              <w:t xml:space="preserve">definitions of relevant </w:t>
            </w:r>
            <w:r>
              <w:t xml:space="preserve">schema </w:t>
            </w:r>
            <w:r w:rsidR="000324CC">
              <w:t>or mapping elements</w:t>
            </w:r>
            <w:r>
              <w:t xml:space="preserve"> to determine that </w:t>
            </w:r>
            <w:r w:rsidR="00813AA2">
              <w:t xml:space="preserve">defined features are valid </w:t>
            </w:r>
            <w:r w:rsidR="00813AA2" w:rsidRPr="00B149B7">
              <w:t>instance</w:t>
            </w:r>
            <w:r w:rsidR="00813AA2">
              <w:t>s</w:t>
            </w:r>
            <w:r w:rsidR="00813AA2" w:rsidRPr="00B149B7">
              <w:t xml:space="preserve"> of the </w:t>
            </w:r>
            <w:proofErr w:type="spellStart"/>
            <w:r w:rsidR="00813AA2" w:rsidRPr="00B149B7">
              <w:t>GF_FeatureType</w:t>
            </w:r>
            <w:proofErr w:type="spellEnd"/>
            <w:r w:rsidR="00813AA2">
              <w:t xml:space="preserve"> </w:t>
            </w:r>
            <w:r w:rsidR="00813AA2" w:rsidRPr="00B149B7">
              <w:t>«</w:t>
            </w:r>
            <w:proofErr w:type="spellStart"/>
            <w:r w:rsidR="00813AA2" w:rsidRPr="00B149B7">
              <w:t>metaclass</w:t>
            </w:r>
            <w:proofErr w:type="spellEnd"/>
            <w:proofErr w:type="gramStart"/>
            <w:r w:rsidR="00813AA2" w:rsidRPr="00B149B7">
              <w:t>»</w:t>
            </w:r>
            <w:r w:rsidR="00813AA2">
              <w:t>.</w:t>
            </w:r>
            <w:r>
              <w:t>.</w:t>
            </w:r>
            <w:proofErr w:type="gramEnd"/>
          </w:p>
        </w:tc>
      </w:tr>
      <w:tr w:rsidR="000324CC" w14:paraId="4FBC6FF5" w14:textId="77777777" w:rsidTr="0038732F">
        <w:trPr>
          <w:gridBefore w:val="1"/>
          <w:wBefore w:w="720" w:type="dxa"/>
        </w:trPr>
        <w:tc>
          <w:tcPr>
            <w:tcW w:w="1545" w:type="dxa"/>
            <w:shd w:val="clear" w:color="auto" w:fill="F2F2F2" w:themeFill="background1" w:themeFillShade="F2"/>
            <w:hideMark/>
          </w:tcPr>
          <w:p w14:paraId="5D3CE7C6" w14:textId="77777777" w:rsidR="00435D60" w:rsidRDefault="00435D60" w:rsidP="00F02312">
            <w:r>
              <w:t>Test type</w:t>
            </w:r>
          </w:p>
        </w:tc>
        <w:tc>
          <w:tcPr>
            <w:tcW w:w="6210" w:type="dxa"/>
            <w:hideMark/>
          </w:tcPr>
          <w:p w14:paraId="04947E42" w14:textId="604DFA7D" w:rsidR="00435D60" w:rsidRDefault="00813AA2" w:rsidP="00F02312">
            <w:r>
              <w:t>Inspection</w:t>
            </w:r>
          </w:p>
        </w:tc>
      </w:tr>
    </w:tbl>
    <w:p w14:paraId="5F7C94CD" w14:textId="77777777" w:rsidR="00DF482A" w:rsidRDefault="00DF482A" w:rsidP="00604B6C">
      <w:pPr>
        <w:sectPr w:rsidR="00DF482A" w:rsidSect="008F68A0">
          <w:footerReference w:type="even" r:id="rId64"/>
          <w:footerReference w:type="default" r:id="rId65"/>
          <w:type w:val="oddPage"/>
          <w:pgSz w:w="12240" w:h="15840"/>
          <w:pgMar w:top="1440" w:right="1800" w:bottom="1440" w:left="1800" w:header="720" w:footer="720" w:gutter="0"/>
          <w:pgNumType w:start="1"/>
          <w:cols w:space="720"/>
          <w:docGrid w:linePitch="360"/>
        </w:sectPr>
      </w:pPr>
    </w:p>
    <w:p w14:paraId="7C2E3009" w14:textId="1311F52E" w:rsidR="00436079" w:rsidRDefault="00436079" w:rsidP="00490E32">
      <w:pPr>
        <w:pStyle w:val="Heading1"/>
        <w:numPr>
          <w:ilvl w:val="0"/>
          <w:numId w:val="0"/>
        </w:numPr>
      </w:pPr>
      <w:bookmarkStart w:id="221" w:name="_Toc484604411"/>
      <w:r>
        <w:lastRenderedPageBreak/>
        <w:t>ANNEX B - Code lists for the HY_Features model</w:t>
      </w:r>
      <w:bookmarkEnd w:id="221"/>
    </w:p>
    <w:p w14:paraId="12F5BE76" w14:textId="77777777" w:rsidR="00436079" w:rsidRDefault="00436079" w:rsidP="00834E29">
      <w:pPr>
        <w:pStyle w:val="Heading2"/>
        <w:numPr>
          <w:ilvl w:val="0"/>
          <w:numId w:val="0"/>
        </w:numPr>
      </w:pPr>
      <w:bookmarkStart w:id="222" w:name="_Toc484604412"/>
      <w:r>
        <w:t>B.1 Terms identifying a fixed landmark determined to realize the conceptual outfall</w:t>
      </w:r>
      <w:bookmarkEnd w:id="222"/>
    </w:p>
    <w:tbl>
      <w:tblPr>
        <w:tblStyle w:val="TableGrid"/>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Strong"/>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281FAE" w14:paraId="010746A8" w14:textId="77777777" w:rsidTr="00882601">
        <w:tc>
          <w:tcPr>
            <w:tcW w:w="0" w:type="auto"/>
            <w:shd w:val="clear" w:color="auto" w:fill="F2F2F2" w:themeFill="background1" w:themeFillShade="F2"/>
          </w:tcPr>
          <w:p w14:paraId="1E2C736A" w14:textId="681A157C" w:rsidR="00281FAE" w:rsidRDefault="00281FAE" w:rsidP="00882601">
            <w:r>
              <w:t>catchment outlet</w:t>
            </w:r>
          </w:p>
        </w:tc>
        <w:tc>
          <w:tcPr>
            <w:tcW w:w="0" w:type="auto"/>
          </w:tcPr>
          <w:p w14:paraId="2A5459D7" w14:textId="4C4A8236" w:rsidR="00281FAE" w:rsidRDefault="00281FAE" w:rsidP="00882601">
            <w:r>
              <w:t>common outlet for the runoff drained by the catchment.</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AE2979" w14:paraId="235BAA6F" w14:textId="77777777" w:rsidTr="00FB2034">
        <w:tc>
          <w:tcPr>
            <w:tcW w:w="0" w:type="auto"/>
            <w:shd w:val="clear" w:color="auto" w:fill="F2F2F2" w:themeFill="background1" w:themeFillShade="F2"/>
          </w:tcPr>
          <w:p w14:paraId="4EDCA806" w14:textId="77777777" w:rsidR="00AE2979" w:rsidRDefault="00AE2979" w:rsidP="00FB2034">
            <w:r>
              <w:t>extraction well</w:t>
            </w:r>
          </w:p>
        </w:tc>
        <w:tc>
          <w:tcPr>
            <w:tcW w:w="0" w:type="auto"/>
          </w:tcPr>
          <w:p w14:paraId="0226BE35" w14:textId="77777777" w:rsidR="00AE2979" w:rsidRDefault="00AE2979" w:rsidP="00FB2034">
            <w:r>
              <w:t>shaft or hole sunk, dug or drilled into the earth to extract water.</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AE2979" w14:paraId="368E26CA" w14:textId="77777777" w:rsidTr="00882601">
        <w:tc>
          <w:tcPr>
            <w:tcW w:w="0" w:type="auto"/>
            <w:shd w:val="clear" w:color="auto" w:fill="F2F2F2" w:themeFill="background1" w:themeFillShade="F2"/>
          </w:tcPr>
          <w:p w14:paraId="58E1A781" w14:textId="34A6206B" w:rsidR="00AE2979" w:rsidRDefault="00AE2979" w:rsidP="00882601">
            <w:r>
              <w:t>infiltration well</w:t>
            </w:r>
          </w:p>
        </w:tc>
        <w:tc>
          <w:tcPr>
            <w:tcW w:w="0" w:type="auto"/>
          </w:tcPr>
          <w:p w14:paraId="63E3D5CE" w14:textId="7F90D191" w:rsidR="00AE2979" w:rsidRDefault="00AE2979" w:rsidP="00882601">
            <w:r>
              <w:t>recharge well that is sunk only into the unsaturated zone distinguished from an injection well.</w:t>
            </w:r>
          </w:p>
        </w:tc>
      </w:tr>
      <w:tr w:rsidR="00436079" w14:paraId="7189214C" w14:textId="77777777" w:rsidTr="00882601">
        <w:tc>
          <w:tcPr>
            <w:tcW w:w="0" w:type="auto"/>
            <w:shd w:val="clear" w:color="auto" w:fill="F2F2F2" w:themeFill="background1" w:themeFillShade="F2"/>
            <w:hideMark/>
          </w:tcPr>
          <w:p w14:paraId="2DA4831A" w14:textId="1907EE9E" w:rsidR="00436079" w:rsidRDefault="00281FAE" w:rsidP="00882601">
            <w:r>
              <w:t>i</w:t>
            </w:r>
            <w:r w:rsidR="00436079">
              <w:t>nlet</w:t>
            </w:r>
            <w:r>
              <w:t xml:space="preserve"> structure</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5638AB0" w:rsidR="00436079" w:rsidRDefault="00281FAE" w:rsidP="00882601">
            <w:r>
              <w:t>o</w:t>
            </w:r>
            <w:r w:rsidR="00436079">
              <w:t>utlet</w:t>
            </w:r>
            <w:r>
              <w:t xml:space="preserve"> structure</w:t>
            </w:r>
          </w:p>
        </w:tc>
        <w:tc>
          <w:tcPr>
            <w:tcW w:w="0" w:type="auto"/>
            <w:hideMark/>
          </w:tcPr>
          <w:p w14:paraId="6A45EE09" w14:textId="4E20C5EE" w:rsidR="00436079" w:rsidRDefault="00281FAE" w:rsidP="00882601">
            <w:r>
              <w:t>O</w:t>
            </w:r>
            <w:r w:rsidR="00436079">
              <w:t>pening</w:t>
            </w:r>
            <w:r>
              <w:t xml:space="preserve"> (structure)</w:t>
            </w:r>
            <w:r w:rsidR="00436079">
              <w:t xml:space="preserve">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AE2979" w14:paraId="4EE2A003" w14:textId="77777777" w:rsidTr="00FB2034">
        <w:tc>
          <w:tcPr>
            <w:tcW w:w="0" w:type="auto"/>
            <w:shd w:val="clear" w:color="auto" w:fill="F2F2F2" w:themeFill="background1" w:themeFillShade="F2"/>
          </w:tcPr>
          <w:p w14:paraId="1CCA60EE" w14:textId="77777777" w:rsidR="00AE2979" w:rsidRDefault="00AE2979" w:rsidP="00FB2034">
            <w:r>
              <w:t>pour point</w:t>
            </w:r>
          </w:p>
        </w:tc>
        <w:tc>
          <w:tcPr>
            <w:tcW w:w="0" w:type="auto"/>
          </w:tcPr>
          <w:p w14:paraId="1AF54848" w14:textId="77777777" w:rsidR="00AE2979" w:rsidRDefault="00AE2979" w:rsidP="00FB2034">
            <w:r>
              <w:t>specified catchment outlet defined to delineate a catchment upslope from that point.</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t>reference climatological station</w:t>
            </w:r>
          </w:p>
        </w:tc>
        <w:tc>
          <w:tcPr>
            <w:tcW w:w="0" w:type="auto"/>
            <w:hideMark/>
          </w:tcPr>
          <w:p w14:paraId="5B5D9F22" w14:textId="77777777" w:rsidR="00436079" w:rsidRDefault="00436079" w:rsidP="00882601">
            <w:r>
              <w:t xml:space="preserve">climatological station the data of which are intended for the purpose of determining climatic trends. This requires long periods (not less than thirty years) of homogeneous records, where man-made environmental changes have been and/or are expected to remain at a </w:t>
            </w:r>
            <w:r>
              <w:lastRenderedPageBreak/>
              <w:t>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lastRenderedPageBreak/>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0881B465" w:rsidR="00436079" w:rsidRDefault="00436079" w:rsidP="00834E29">
      <w:pPr>
        <w:pStyle w:val="Heading2"/>
        <w:numPr>
          <w:ilvl w:val="0"/>
          <w:numId w:val="0"/>
        </w:numPr>
      </w:pPr>
      <w:bookmarkStart w:id="223" w:name="_Toc484604413"/>
      <w:r>
        <w:t xml:space="preserve">B.2 Terms commonly used in hydrology to describe a spatial relation between two </w:t>
      </w:r>
      <w:r w:rsidR="00715AD2">
        <w:t>locations</w:t>
      </w:r>
      <w:bookmarkEnd w:id="223"/>
    </w:p>
    <w:tbl>
      <w:tblPr>
        <w:tblStyle w:val="TableGrid"/>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2F22B1B" w:rsidR="00436079" w:rsidRDefault="00715AD2" w:rsidP="00882601">
            <w:pPr>
              <w:jc w:val="center"/>
              <w:rPr>
                <w:b/>
                <w:bCs/>
              </w:rPr>
            </w:pPr>
            <w:r>
              <w:rPr>
                <w:rStyle w:val="Strong"/>
              </w:rPr>
              <w:t>Distance Description</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4F6C8F49" w:rsidR="00436079" w:rsidRDefault="00436079" w:rsidP="00715AD2">
            <w:r>
              <w:t xml:space="preserve">located at the (reference) </w:t>
            </w:r>
            <w:r w:rsidR="00715AD2">
              <w:t>location</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12C1D3B1" w:rsidR="00436079" w:rsidRDefault="00436079" w:rsidP="00715AD2">
            <w:r>
              <w:t xml:space="preserve">located between two (reference) </w:t>
            </w:r>
            <w:r w:rsidR="00715AD2">
              <w:t>locations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30E2DD8E" w:rsidR="00436079" w:rsidRDefault="00436079" w:rsidP="00715AD2">
            <w:r>
              <w:t xml:space="preserve">located downstream of the (reference) </w:t>
            </w:r>
            <w:r w:rsidR="00715AD2">
              <w:t>location</w:t>
            </w:r>
            <w:r>
              <w: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0A5A6988" w:rsidR="00436079" w:rsidRDefault="00436079" w:rsidP="00715AD2">
            <w:r>
              <w:t xml:space="preserve">located left-hand of the (reference) </w:t>
            </w:r>
            <w:r w:rsidR="00715AD2">
              <w:t xml:space="preserve">location </w:t>
            </w:r>
            <w:r>
              <w:t>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498F2AD2" w:rsidR="00436079" w:rsidRDefault="00436079" w:rsidP="00715AD2">
            <w:r>
              <w:t xml:space="preserve">located in a short distance to the (reference) </w:t>
            </w:r>
            <w:r w:rsidR="00715AD2">
              <w:t>location</w:t>
            </w:r>
            <w:r>
              <w: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146A9EC5" w:rsidR="00436079" w:rsidRDefault="00436079" w:rsidP="00715AD2">
            <w:r>
              <w:t xml:space="preserve">located right-hand of the (reference) </w:t>
            </w:r>
            <w:r w:rsidR="00715AD2">
              <w:t xml:space="preserve">location </w:t>
            </w:r>
            <w:r>
              <w:t>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5959B54B" w:rsidR="00436079" w:rsidRDefault="00436079" w:rsidP="00715AD2">
            <w:r>
              <w:t xml:space="preserve">located upstream of the (reference) </w:t>
            </w:r>
            <w:r w:rsidR="00715AD2">
              <w:t>location</w:t>
            </w:r>
            <w:r>
              <w:t>, e.g. in the direction towards the source of a stream.</w:t>
            </w:r>
          </w:p>
        </w:tc>
      </w:tr>
    </w:tbl>
    <w:p w14:paraId="340F1C8F" w14:textId="77777777" w:rsidR="00436079" w:rsidRDefault="00436079" w:rsidP="00B44DA2">
      <w:pPr>
        <w:pStyle w:val="Heading2"/>
        <w:numPr>
          <w:ilvl w:val="0"/>
          <w:numId w:val="0"/>
        </w:numPr>
      </w:pPr>
      <w:bookmarkStart w:id="224" w:name="_Toc484604414"/>
      <w:r>
        <w:t>B.3 Terms commonly used in hydrology to describe a drainage pattern</w:t>
      </w:r>
      <w:bookmarkEnd w:id="224"/>
    </w:p>
    <w:tbl>
      <w:tblPr>
        <w:tblStyle w:val="TableGrid"/>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Strong"/>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 xml:space="preserve">featherlike, closely </w:t>
            </w:r>
            <w:proofErr w:type="gramStart"/>
            <w:r>
              <w:t>grouped ,</w:t>
            </w:r>
            <w:proofErr w:type="gramEnd"/>
            <w:r>
              <w:t xml:space="preserve">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Heading2"/>
        <w:numPr>
          <w:ilvl w:val="0"/>
          <w:numId w:val="0"/>
        </w:numPr>
      </w:pPr>
      <w:bookmarkStart w:id="225" w:name="_Toc484604415"/>
      <w:r>
        <w:t>B.4 Terms commonly used to indicate the type of name usage.</w:t>
      </w:r>
      <w:bookmarkEnd w:id="225"/>
    </w:p>
    <w:tbl>
      <w:tblPr>
        <w:tblStyle w:val="TableGrid"/>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Strong"/>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lastRenderedPageBreak/>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DDE0759" w:rsidR="00F3028B" w:rsidRDefault="00F3028B" w:rsidP="00834E29">
      <w:pPr>
        <w:pStyle w:val="Heading2"/>
        <w:numPr>
          <w:ilvl w:val="0"/>
          <w:numId w:val="0"/>
        </w:numPr>
        <w:rPr>
          <w:i/>
        </w:rPr>
      </w:pPr>
    </w:p>
    <w:p w14:paraId="49CCCB48" w14:textId="77777777" w:rsidR="00F3028B" w:rsidRDefault="00F3028B">
      <w:pPr>
        <w:rPr>
          <w:i/>
        </w:rPr>
      </w:pPr>
      <w:r>
        <w:rPr>
          <w:i/>
        </w:rPr>
        <w:br w:type="page"/>
      </w:r>
    </w:p>
    <w:p w14:paraId="3B23BDA0" w14:textId="77777777" w:rsidR="00F3028B" w:rsidRDefault="00F3028B">
      <w:pPr>
        <w:rPr>
          <w:rFonts w:cs="Arial"/>
          <w:b/>
          <w:bCs/>
          <w:i/>
          <w:iCs/>
          <w:szCs w:val="28"/>
        </w:rPr>
      </w:pPr>
    </w:p>
    <w:p w14:paraId="4CD0B5DF" w14:textId="77777777" w:rsidR="00F7549D" w:rsidRDefault="00F7549D" w:rsidP="00834E29">
      <w:pPr>
        <w:pStyle w:val="Heading2"/>
        <w:numPr>
          <w:ilvl w:val="0"/>
          <w:numId w:val="0"/>
        </w:numPr>
        <w:rPr>
          <w:i/>
        </w:rPr>
        <w:sectPr w:rsidR="00F7549D" w:rsidSect="00DF482A">
          <w:footerReference w:type="even" r:id="rId66"/>
          <w:footerReference w:type="default" r:id="rId67"/>
          <w:pgSz w:w="12240" w:h="15840"/>
          <w:pgMar w:top="1440" w:right="1800" w:bottom="1440" w:left="1800" w:header="720" w:footer="720" w:gutter="0"/>
          <w:pgNumType w:start="1"/>
          <w:cols w:space="720"/>
          <w:docGrid w:linePitch="360"/>
        </w:sectPr>
      </w:pPr>
    </w:p>
    <w:p w14:paraId="24198369" w14:textId="65D0767A" w:rsidR="00D77B53" w:rsidRPr="00B44DA2" w:rsidRDefault="00D77B53" w:rsidP="00834E29">
      <w:pPr>
        <w:pStyle w:val="Heading1"/>
        <w:numPr>
          <w:ilvl w:val="0"/>
          <w:numId w:val="0"/>
        </w:numPr>
      </w:pPr>
      <w:bookmarkStart w:id="226" w:name="_Toc484604416"/>
      <w:r w:rsidRPr="00B44DA2">
        <w:lastRenderedPageBreak/>
        <w:t>ANNEX C:  HY_</w:t>
      </w:r>
      <w:proofErr w:type="gramStart"/>
      <w:r w:rsidRPr="00B44DA2">
        <w:t>Features  -</w:t>
      </w:r>
      <w:proofErr w:type="gramEnd"/>
      <w:r w:rsidRPr="00B44DA2">
        <w:t xml:space="preserve"> AHGF Mapping</w:t>
      </w:r>
      <w:bookmarkEnd w:id="226"/>
    </w:p>
    <w:p w14:paraId="73D9C88A" w14:textId="77777777" w:rsidR="001D27A5" w:rsidRDefault="001D27A5" w:rsidP="00834E29">
      <w:pPr>
        <w:pStyle w:val="Heading2"/>
        <w:numPr>
          <w:ilvl w:val="0"/>
          <w:numId w:val="0"/>
        </w:numPr>
        <w:rPr>
          <w:i/>
        </w:rPr>
      </w:pPr>
    </w:p>
    <w:p w14:paraId="2F3F4085" w14:textId="77777777" w:rsidR="00AA201B" w:rsidRPr="00AA201B" w:rsidRDefault="00AA201B" w:rsidP="00AA201B">
      <w:pPr>
        <w:spacing w:after="240"/>
      </w:pPr>
      <w:r w:rsidRPr="00AA201B">
        <w:t>This is a descriptive mapping for the Australian Hydrological Geospatial Fabric (AHGF) [11]. It is intended to provide an understanding of the basic relationship of HY_Features concepts and the AHGF hydrologic feature implementation.</w:t>
      </w:r>
    </w:p>
    <w:p w14:paraId="289AF4FA" w14:textId="77777777" w:rsidR="00AA201B" w:rsidRPr="00C53834" w:rsidRDefault="00AA201B" w:rsidP="00C53834">
      <w:pPr>
        <w:pStyle w:val="Heading2"/>
        <w:numPr>
          <w:ilvl w:val="0"/>
          <w:numId w:val="0"/>
        </w:numPr>
      </w:pPr>
      <w:bookmarkStart w:id="227" w:name="_Toc471809965"/>
      <w:bookmarkStart w:id="228" w:name="_Toc484604417"/>
      <w:r w:rsidRPr="00AA201B">
        <w:t>C.1 Catchment Model</w:t>
      </w:r>
      <w:bookmarkEnd w:id="227"/>
      <w:bookmarkEnd w:id="228"/>
    </w:p>
    <w:tbl>
      <w:tblPr>
        <w:tblStyle w:val="TableGrid"/>
        <w:tblW w:w="0" w:type="auto"/>
        <w:tblLook w:val="06A0" w:firstRow="1" w:lastRow="0" w:firstColumn="1" w:lastColumn="0" w:noHBand="1" w:noVBand="1"/>
      </w:tblPr>
      <w:tblGrid>
        <w:gridCol w:w="3029"/>
        <w:gridCol w:w="3405"/>
        <w:gridCol w:w="6742"/>
      </w:tblGrid>
      <w:tr w:rsidR="00AA201B" w:rsidRPr="00AA201B" w14:paraId="5F56B0E4" w14:textId="77777777" w:rsidTr="00AA201B">
        <w:tc>
          <w:tcPr>
            <w:tcW w:w="0" w:type="auto"/>
            <w:shd w:val="clear" w:color="auto" w:fill="F2F2F2"/>
            <w:hideMark/>
          </w:tcPr>
          <w:p w14:paraId="5BB4D94F" w14:textId="77777777" w:rsidR="00AA201B" w:rsidRPr="00AA201B" w:rsidRDefault="00AA201B" w:rsidP="00AA201B">
            <w:pPr>
              <w:rPr>
                <w:b/>
                <w:bCs/>
              </w:rPr>
            </w:pPr>
            <w:r w:rsidRPr="00AA201B">
              <w:rPr>
                <w:b/>
                <w:bCs/>
              </w:rPr>
              <w:t>HY_Features Name</w:t>
            </w:r>
          </w:p>
        </w:tc>
        <w:tc>
          <w:tcPr>
            <w:tcW w:w="0" w:type="auto"/>
            <w:hideMark/>
          </w:tcPr>
          <w:p w14:paraId="44019845" w14:textId="77777777" w:rsidR="00AA201B" w:rsidRPr="00AA201B" w:rsidRDefault="00AA201B" w:rsidP="00AA201B">
            <w:pPr>
              <w:jc w:val="center"/>
              <w:rPr>
                <w:b/>
                <w:bCs/>
              </w:rPr>
            </w:pPr>
            <w:r w:rsidRPr="00AA201B">
              <w:rPr>
                <w:b/>
                <w:bCs/>
              </w:rPr>
              <w:t>AHGF Name/Class</w:t>
            </w:r>
          </w:p>
        </w:tc>
        <w:tc>
          <w:tcPr>
            <w:tcW w:w="0" w:type="auto"/>
            <w:hideMark/>
          </w:tcPr>
          <w:p w14:paraId="0C3B707A" w14:textId="77777777" w:rsidR="00AA201B" w:rsidRPr="00AA201B" w:rsidRDefault="00AA201B" w:rsidP="00AA201B">
            <w:pPr>
              <w:jc w:val="center"/>
              <w:rPr>
                <w:b/>
                <w:bCs/>
              </w:rPr>
            </w:pPr>
            <w:r w:rsidRPr="00AA201B">
              <w:rPr>
                <w:b/>
                <w:bCs/>
              </w:rPr>
              <w:t>Comment</w:t>
            </w:r>
          </w:p>
        </w:tc>
      </w:tr>
      <w:tr w:rsidR="00AA201B" w:rsidRPr="00AA201B" w14:paraId="5B8091CD" w14:textId="77777777" w:rsidTr="00AA201B">
        <w:tc>
          <w:tcPr>
            <w:tcW w:w="0" w:type="auto"/>
            <w:shd w:val="clear" w:color="auto" w:fill="F2F2F2"/>
            <w:hideMark/>
          </w:tcPr>
          <w:p w14:paraId="1BCCF9FD" w14:textId="77777777" w:rsidR="00AA201B" w:rsidRPr="00AA201B" w:rsidRDefault="00AA201B" w:rsidP="00AA201B">
            <w:r w:rsidRPr="00AA201B">
              <w:t>HY_Catchment</w:t>
            </w:r>
          </w:p>
        </w:tc>
        <w:tc>
          <w:tcPr>
            <w:tcW w:w="0" w:type="auto"/>
            <w:hideMark/>
          </w:tcPr>
          <w:p w14:paraId="219F2C9D" w14:textId="77777777" w:rsidR="00AA201B" w:rsidRPr="00AA201B" w:rsidRDefault="00AA201B" w:rsidP="00AA201B">
            <w:proofErr w:type="spellStart"/>
            <w:r w:rsidRPr="00AA201B">
              <w:t>AHGFContractedCatchment</w:t>
            </w:r>
            <w:proofErr w:type="spellEnd"/>
          </w:p>
          <w:p w14:paraId="727F445F" w14:textId="77777777" w:rsidR="00AA201B" w:rsidRPr="00AA201B" w:rsidRDefault="00AA201B" w:rsidP="00AA201B">
            <w:proofErr w:type="spellStart"/>
            <w:r w:rsidRPr="00AA201B">
              <w:t>SH_Catchment</w:t>
            </w:r>
            <w:proofErr w:type="spellEnd"/>
          </w:p>
          <w:p w14:paraId="176ED957" w14:textId="77777777" w:rsidR="00AA201B" w:rsidRPr="00AA201B" w:rsidRDefault="00AA201B" w:rsidP="00AA201B"/>
        </w:tc>
        <w:tc>
          <w:tcPr>
            <w:tcW w:w="0" w:type="auto"/>
            <w:hideMark/>
          </w:tcPr>
          <w:p w14:paraId="12949694" w14:textId="77777777" w:rsidR="00AA201B" w:rsidRPr="00AA201B" w:rsidRDefault="00AA201B" w:rsidP="00AA201B">
            <w:r w:rsidRPr="00AA201B">
              <w:t xml:space="preserve">The catchment identified via </w:t>
            </w:r>
            <w:proofErr w:type="spellStart"/>
            <w:r w:rsidRPr="00AA201B">
              <w:t>ConCatID</w:t>
            </w:r>
            <w:proofErr w:type="spellEnd"/>
            <w:r w:rsidRPr="00AA201B">
              <w:t>, which conceptualizes a holistic unit of hydrology draining to a common outflow (</w:t>
            </w:r>
            <w:proofErr w:type="spellStart"/>
            <w:r w:rsidRPr="00AA201B">
              <w:t>HY_HydroNexus</w:t>
            </w:r>
            <w:proofErr w:type="spellEnd"/>
            <w:r w:rsidRPr="00AA201B">
              <w:t>) with a known identity to which a persistent identifier is assigned (</w:t>
            </w:r>
            <w:proofErr w:type="spellStart"/>
            <w:r w:rsidRPr="00AA201B">
              <w:t>ConNodeID</w:t>
            </w:r>
            <w:proofErr w:type="spellEnd"/>
            <w:r w:rsidRPr="00AA201B">
              <w:t xml:space="preserve">). Catchments may also have a single inflow, which together with the outflow, define a </w:t>
            </w:r>
            <w:proofErr w:type="spellStart"/>
            <w:r w:rsidRPr="00AA201B">
              <w:t>FlowPath</w:t>
            </w:r>
            <w:proofErr w:type="spellEnd"/>
            <w:r w:rsidRPr="00AA201B">
              <w:t xml:space="preserve"> for the catchment and take part in the AHGF topology tables (</w:t>
            </w:r>
            <w:proofErr w:type="spellStart"/>
            <w:r w:rsidRPr="00AA201B">
              <w:t>AHGFNodeLinkConnectivityDown</w:t>
            </w:r>
            <w:proofErr w:type="spellEnd"/>
            <w:r w:rsidRPr="00AA201B">
              <w:t xml:space="preserve"> and </w:t>
            </w:r>
            <w:proofErr w:type="spellStart"/>
            <w:r w:rsidRPr="00AA201B">
              <w:t>AHGFNodeLinkConnectivityUp</w:t>
            </w:r>
            <w:proofErr w:type="spellEnd"/>
            <w:r w:rsidRPr="00AA201B">
              <w:t>).</w:t>
            </w:r>
          </w:p>
          <w:p w14:paraId="6961798A" w14:textId="77777777" w:rsidR="00AA201B" w:rsidRPr="00AA201B" w:rsidRDefault="00AA201B" w:rsidP="00AA201B">
            <w:r w:rsidRPr="00AA201B">
              <w:t xml:space="preserve">A catchment may have multiple hydrologic-realizations and is therefore not restricted to the single geometric representation given by </w:t>
            </w:r>
            <w:proofErr w:type="spellStart"/>
            <w:r w:rsidRPr="00AA201B">
              <w:t>AHGFContractedCatchment</w:t>
            </w:r>
            <w:proofErr w:type="spellEnd"/>
            <w:r w:rsidRPr="00AA201B">
              <w:t xml:space="preserve">. </w:t>
            </w:r>
          </w:p>
        </w:tc>
      </w:tr>
      <w:tr w:rsidR="00AA201B" w:rsidRPr="00AA201B" w14:paraId="26A79568" w14:textId="77777777" w:rsidTr="00AA201B">
        <w:tc>
          <w:tcPr>
            <w:tcW w:w="0" w:type="auto"/>
            <w:shd w:val="clear" w:color="auto" w:fill="F2F2F2"/>
            <w:hideMark/>
          </w:tcPr>
          <w:p w14:paraId="6E664A2C" w14:textId="77777777" w:rsidR="00AA201B" w:rsidRPr="00AA201B" w:rsidRDefault="00AA201B" w:rsidP="00AA201B">
            <w:proofErr w:type="spellStart"/>
            <w:r w:rsidRPr="00AA201B">
              <w:t>HY_DendriticCatchment</w:t>
            </w:r>
            <w:proofErr w:type="spellEnd"/>
          </w:p>
        </w:tc>
        <w:tc>
          <w:tcPr>
            <w:tcW w:w="0" w:type="auto"/>
            <w:hideMark/>
          </w:tcPr>
          <w:p w14:paraId="65387EFB" w14:textId="77777777" w:rsidR="00AA201B" w:rsidRPr="00AA201B" w:rsidRDefault="00AA201B" w:rsidP="00AA201B">
            <w:proofErr w:type="spellStart"/>
            <w:r w:rsidRPr="00AA201B">
              <w:t>AHGFContractedCatchment</w:t>
            </w:r>
            <w:proofErr w:type="spellEnd"/>
          </w:p>
          <w:p w14:paraId="436C4CE8" w14:textId="77777777" w:rsidR="00AA201B" w:rsidRPr="00AA201B" w:rsidRDefault="00AA201B" w:rsidP="00AA201B"/>
        </w:tc>
        <w:tc>
          <w:tcPr>
            <w:tcW w:w="0" w:type="auto"/>
            <w:hideMark/>
          </w:tcPr>
          <w:p w14:paraId="2CCF4570" w14:textId="77777777" w:rsidR="00AA201B" w:rsidRPr="00AA201B" w:rsidRDefault="00AA201B" w:rsidP="00AA201B">
            <w:r w:rsidRPr="00AA201B">
              <w:t>All contracted catchment features are constrained to be dendritic in the AHGF. A contracted catchment’s outflow can only be received by a single downstream contracted catchment.</w:t>
            </w:r>
          </w:p>
        </w:tc>
      </w:tr>
      <w:tr w:rsidR="00AA201B" w:rsidRPr="00AA201B" w14:paraId="6AA13C98" w14:textId="77777777" w:rsidTr="00AA201B">
        <w:tc>
          <w:tcPr>
            <w:tcW w:w="0" w:type="auto"/>
            <w:shd w:val="clear" w:color="auto" w:fill="F2F2F2"/>
            <w:hideMark/>
          </w:tcPr>
          <w:p w14:paraId="061B87B5" w14:textId="77777777" w:rsidR="00AA201B" w:rsidRPr="00AA201B" w:rsidRDefault="00AA201B" w:rsidP="00AA201B">
            <w:proofErr w:type="spellStart"/>
            <w:r w:rsidRPr="00AA201B">
              <w:t>HY_InteriorCatchment</w:t>
            </w:r>
            <w:proofErr w:type="spellEnd"/>
          </w:p>
        </w:tc>
        <w:tc>
          <w:tcPr>
            <w:tcW w:w="0" w:type="auto"/>
            <w:hideMark/>
          </w:tcPr>
          <w:p w14:paraId="6931E4D2" w14:textId="77777777" w:rsidR="00AA201B" w:rsidRPr="00AA201B" w:rsidRDefault="00AA201B" w:rsidP="00AA201B">
            <w:proofErr w:type="spellStart"/>
            <w:r w:rsidRPr="00AA201B">
              <w:t>AHGFContractedCatchment</w:t>
            </w:r>
            <w:proofErr w:type="spellEnd"/>
          </w:p>
          <w:p w14:paraId="3A2443BA" w14:textId="77777777" w:rsidR="00AA201B" w:rsidRPr="00AA201B" w:rsidRDefault="00AA201B" w:rsidP="00AA201B"/>
        </w:tc>
        <w:tc>
          <w:tcPr>
            <w:tcW w:w="0" w:type="auto"/>
            <w:hideMark/>
          </w:tcPr>
          <w:p w14:paraId="1C46FE94" w14:textId="77777777" w:rsidR="00AA201B" w:rsidRPr="00AA201B" w:rsidRDefault="00AA201B" w:rsidP="00AA201B">
            <w:r w:rsidRPr="00AA201B">
              <w:t xml:space="preserve">Contracted catchments that normally do not contribute flow to a neighboring contracted catchment or to the coast (i.e. catchments with potential connections to groundwater or atmospheric systems). </w:t>
            </w:r>
          </w:p>
        </w:tc>
      </w:tr>
      <w:tr w:rsidR="00AA201B" w:rsidRPr="00AA201B" w14:paraId="3C7F0E7B" w14:textId="77777777" w:rsidTr="00AA201B">
        <w:tc>
          <w:tcPr>
            <w:tcW w:w="0" w:type="auto"/>
            <w:shd w:val="clear" w:color="auto" w:fill="F2F2F2"/>
            <w:hideMark/>
          </w:tcPr>
          <w:p w14:paraId="469E8256" w14:textId="77777777" w:rsidR="00AA201B" w:rsidRPr="00AA201B" w:rsidRDefault="00AA201B" w:rsidP="00AA201B">
            <w:proofErr w:type="spellStart"/>
            <w:r w:rsidRPr="00AA201B">
              <w:t>HY_CatchmentAggregate</w:t>
            </w:r>
            <w:proofErr w:type="spellEnd"/>
          </w:p>
        </w:tc>
        <w:tc>
          <w:tcPr>
            <w:tcW w:w="0" w:type="auto"/>
            <w:hideMark/>
          </w:tcPr>
          <w:p w14:paraId="49FB0564" w14:textId="77777777" w:rsidR="00AA201B" w:rsidRPr="00AA201B" w:rsidRDefault="00AA201B" w:rsidP="00AA201B">
            <w:proofErr w:type="spellStart"/>
            <w:r w:rsidRPr="00AA201B">
              <w:t>AWRADrainageDivision</w:t>
            </w:r>
            <w:proofErr w:type="spellEnd"/>
            <w:r w:rsidRPr="00AA201B">
              <w:t xml:space="preserve"> River Regions </w:t>
            </w:r>
          </w:p>
        </w:tc>
        <w:tc>
          <w:tcPr>
            <w:tcW w:w="0" w:type="auto"/>
            <w:hideMark/>
          </w:tcPr>
          <w:p w14:paraId="3E0AB99A" w14:textId="77777777" w:rsidR="00AA201B" w:rsidRPr="00AA201B" w:rsidRDefault="00AA201B" w:rsidP="00AA201B">
            <w:r w:rsidRPr="00AA201B">
              <w:t xml:space="preserve">Sets of non-overlapping dendritic and interior contracted catchment features aggregated into larger encompassing catchments. Such aggregations are a fundamental concept in the AHGF and the </w:t>
            </w:r>
            <w:r w:rsidRPr="00AA201B">
              <w:lastRenderedPageBreak/>
              <w:t>primary reason for the creation of the contracted catchments. The AHGF Topographic Drainage Divisions (</w:t>
            </w:r>
            <w:proofErr w:type="spellStart"/>
            <w:r w:rsidRPr="00AA201B">
              <w:t>AWRADrainageDivision</w:t>
            </w:r>
            <w:proofErr w:type="spellEnd"/>
            <w:r w:rsidRPr="00AA201B">
              <w:t>) and River Regions (</w:t>
            </w:r>
            <w:proofErr w:type="spellStart"/>
            <w:r w:rsidRPr="00AA201B">
              <w:t>RiverRegions</w:t>
            </w:r>
            <w:proofErr w:type="spellEnd"/>
            <w:r w:rsidRPr="00AA201B">
              <w:t>) are examples of such aggregations.</w:t>
            </w:r>
          </w:p>
        </w:tc>
      </w:tr>
      <w:tr w:rsidR="00AA201B" w:rsidRPr="00AA201B" w14:paraId="5A94B42A" w14:textId="77777777" w:rsidTr="00AA201B">
        <w:tc>
          <w:tcPr>
            <w:tcW w:w="0" w:type="auto"/>
            <w:shd w:val="clear" w:color="auto" w:fill="F2F2F2"/>
            <w:hideMark/>
          </w:tcPr>
          <w:p w14:paraId="56C22952" w14:textId="77777777" w:rsidR="00AA201B" w:rsidRPr="00AA201B" w:rsidRDefault="00AA201B" w:rsidP="00AA201B">
            <w:proofErr w:type="spellStart"/>
            <w:r w:rsidRPr="00AA201B">
              <w:lastRenderedPageBreak/>
              <w:t>HY_HydroNexus</w:t>
            </w:r>
            <w:proofErr w:type="spellEnd"/>
          </w:p>
        </w:tc>
        <w:tc>
          <w:tcPr>
            <w:tcW w:w="0" w:type="auto"/>
            <w:hideMark/>
          </w:tcPr>
          <w:p w14:paraId="71B80AB9" w14:textId="77777777" w:rsidR="00AA201B" w:rsidRPr="00AA201B" w:rsidRDefault="00AA201B" w:rsidP="00AA201B">
            <w:proofErr w:type="spellStart"/>
            <w:r w:rsidRPr="00AA201B">
              <w:t>AHGFNode</w:t>
            </w:r>
            <w:proofErr w:type="spellEnd"/>
          </w:p>
          <w:p w14:paraId="3C80568A" w14:textId="77777777" w:rsidR="00AA201B" w:rsidRPr="00AA201B" w:rsidRDefault="00AA201B" w:rsidP="00AA201B"/>
        </w:tc>
        <w:tc>
          <w:tcPr>
            <w:tcW w:w="0" w:type="auto"/>
            <w:hideMark/>
          </w:tcPr>
          <w:p w14:paraId="2284C560" w14:textId="77777777" w:rsidR="00AA201B" w:rsidRPr="00AA201B" w:rsidRDefault="00AA201B" w:rsidP="00AA201B">
            <w:r w:rsidRPr="00AA201B">
              <w:t>A hydrologic significant entity conceptualizing the outflow of a contracted catchment. All contracted nodes in the AHGF are determined by a set of defined business rules and assigned with persistent identifiers (</w:t>
            </w:r>
            <w:proofErr w:type="spellStart"/>
            <w:r w:rsidRPr="00AA201B">
              <w:t>ConNodeID</w:t>
            </w:r>
            <w:proofErr w:type="spellEnd"/>
            <w:r w:rsidRPr="00AA201B">
              <w:t>). A subset of these contracted nodes act in the role of outflow node (</w:t>
            </w:r>
            <w:proofErr w:type="spellStart"/>
            <w:r w:rsidRPr="00AA201B">
              <w:t>ConNodeID</w:t>
            </w:r>
            <w:proofErr w:type="spellEnd"/>
            <w:r w:rsidRPr="00AA201B">
              <w:t>) for one or more contracted catchment(s) and can also act as an inflow node (</w:t>
            </w:r>
            <w:proofErr w:type="spellStart"/>
            <w:r w:rsidRPr="00AA201B">
              <w:t>FConNodeID</w:t>
            </w:r>
            <w:proofErr w:type="spellEnd"/>
            <w:r w:rsidRPr="00AA201B">
              <w:t>) for zero or one contracted catchment.</w:t>
            </w:r>
          </w:p>
        </w:tc>
      </w:tr>
      <w:tr w:rsidR="00AA201B" w:rsidRPr="00AA201B" w14:paraId="1B354457" w14:textId="77777777" w:rsidTr="00AA201B">
        <w:tc>
          <w:tcPr>
            <w:tcW w:w="0" w:type="auto"/>
            <w:shd w:val="clear" w:color="auto" w:fill="F2F2F2"/>
            <w:hideMark/>
          </w:tcPr>
          <w:p w14:paraId="7B481FD7" w14:textId="77777777" w:rsidR="00AA201B" w:rsidRPr="00AA201B" w:rsidRDefault="00AA201B" w:rsidP="00AA201B">
            <w:proofErr w:type="spellStart"/>
            <w:r w:rsidRPr="00AA201B">
              <w:t>HY_HydroLocation</w:t>
            </w:r>
            <w:proofErr w:type="spellEnd"/>
          </w:p>
        </w:tc>
        <w:tc>
          <w:tcPr>
            <w:tcW w:w="0" w:type="auto"/>
            <w:hideMark/>
          </w:tcPr>
          <w:p w14:paraId="18FA6309" w14:textId="77777777" w:rsidR="00AA201B" w:rsidRPr="00AA201B" w:rsidRDefault="00AA201B" w:rsidP="00AA201B">
            <w:proofErr w:type="spellStart"/>
            <w:r w:rsidRPr="00AA201B">
              <w:t>AHGFNode</w:t>
            </w:r>
            <w:proofErr w:type="spellEnd"/>
          </w:p>
          <w:p w14:paraId="58B60159" w14:textId="77777777" w:rsidR="00AA201B" w:rsidRPr="00AA201B" w:rsidRDefault="00AA201B" w:rsidP="00AA201B"/>
        </w:tc>
        <w:tc>
          <w:tcPr>
            <w:tcW w:w="0" w:type="auto"/>
            <w:hideMark/>
          </w:tcPr>
          <w:p w14:paraId="595E8C32" w14:textId="77777777" w:rsidR="00AA201B" w:rsidRPr="00AA201B" w:rsidRDefault="00AA201B" w:rsidP="00AA201B">
            <w:r w:rsidRPr="00AA201B">
              <w:t xml:space="preserve">Features in </w:t>
            </w:r>
            <w:proofErr w:type="spellStart"/>
            <w:r w:rsidRPr="00AA201B">
              <w:t>AHGFNode</w:t>
            </w:r>
            <w:proofErr w:type="spellEnd"/>
            <w:r w:rsidRPr="00AA201B">
              <w:t xml:space="preserve"> are the subset of contracted nodes, which realize instances of </w:t>
            </w:r>
            <w:proofErr w:type="spellStart"/>
            <w:r w:rsidRPr="00AA201B">
              <w:t>HY_HydroNexus</w:t>
            </w:r>
            <w:proofErr w:type="spellEnd"/>
            <w:r w:rsidRPr="00AA201B">
              <w:t xml:space="preserve">. All </w:t>
            </w:r>
            <w:proofErr w:type="spellStart"/>
            <w:r w:rsidRPr="00AA201B">
              <w:t>AHGFNode</w:t>
            </w:r>
            <w:proofErr w:type="spellEnd"/>
            <w:r w:rsidRPr="00AA201B">
              <w:t xml:space="preserve"> features therefore act in the role of an outflow node (</w:t>
            </w:r>
            <w:proofErr w:type="spellStart"/>
            <w:r w:rsidRPr="00AA201B">
              <w:t>ConNodeID</w:t>
            </w:r>
            <w:proofErr w:type="spellEnd"/>
            <w:r w:rsidRPr="00AA201B">
              <w:t>) for a contracted catchment and may also additionally act in the role of inflow node (</w:t>
            </w:r>
            <w:proofErr w:type="spellStart"/>
            <w:r w:rsidRPr="00AA201B">
              <w:t>FConNodeID</w:t>
            </w:r>
            <w:proofErr w:type="spellEnd"/>
            <w:r w:rsidRPr="00AA201B">
              <w:t xml:space="preserve">) for a single contracted catchment. Some examples of contracted nodes that realize hydro nexus in the AHGF are confluences, coastal outlets, reservoir outlets and monitoring point stream gauges. The AHGF also defines a specialization of </w:t>
            </w:r>
            <w:proofErr w:type="spellStart"/>
            <w:r w:rsidRPr="00AA201B">
              <w:t>HY_HydroLocation</w:t>
            </w:r>
            <w:proofErr w:type="spellEnd"/>
            <w:r w:rsidRPr="00AA201B">
              <w:t xml:space="preserve">, whereby a collection of disjoint points can be used to realize a single nexus, effectively forming a ‘diffused’ outflow (or inflow) for a contracted catchment. Instances of such specialized hydro locations, which are used for simplification of complex drainage patterns at the boundary of contracted catchment, will always </w:t>
            </w:r>
            <w:proofErr w:type="spellStart"/>
            <w:r w:rsidRPr="00AA201B">
              <w:t>realise</w:t>
            </w:r>
            <w:proofErr w:type="spellEnd"/>
            <w:r w:rsidRPr="00AA201B">
              <w:t xml:space="preserve"> (at least) one contracted node. This representative node is the node used for topological realization of the hydro nexus.</w:t>
            </w:r>
          </w:p>
        </w:tc>
      </w:tr>
      <w:tr w:rsidR="00AA201B" w:rsidRPr="00AA201B" w14:paraId="6090CF88" w14:textId="77777777" w:rsidTr="00AA201B">
        <w:tc>
          <w:tcPr>
            <w:tcW w:w="0" w:type="auto"/>
            <w:shd w:val="clear" w:color="auto" w:fill="F2F2F2"/>
            <w:hideMark/>
          </w:tcPr>
          <w:p w14:paraId="658B7FD7" w14:textId="77777777" w:rsidR="00AA201B" w:rsidRPr="00AA201B" w:rsidRDefault="00AA201B" w:rsidP="00AA201B">
            <w:proofErr w:type="spellStart"/>
            <w:r w:rsidRPr="00AA201B">
              <w:t>HY_CatchmentRealization</w:t>
            </w:r>
            <w:proofErr w:type="spellEnd"/>
          </w:p>
        </w:tc>
        <w:tc>
          <w:tcPr>
            <w:tcW w:w="0" w:type="auto"/>
            <w:hideMark/>
          </w:tcPr>
          <w:p w14:paraId="33B44AD3" w14:textId="77777777" w:rsidR="00AA201B" w:rsidRPr="00AA201B" w:rsidRDefault="00AA201B" w:rsidP="00AA201B">
            <w:r w:rsidRPr="00AA201B">
              <w:t xml:space="preserve">Feature identified by </w:t>
            </w:r>
            <w:proofErr w:type="spellStart"/>
            <w:r w:rsidRPr="00AA201B">
              <w:t>ConCatID</w:t>
            </w:r>
            <w:proofErr w:type="spellEnd"/>
          </w:p>
        </w:tc>
        <w:tc>
          <w:tcPr>
            <w:tcW w:w="0" w:type="auto"/>
            <w:hideMark/>
          </w:tcPr>
          <w:p w14:paraId="26A753D3" w14:textId="77777777" w:rsidR="00AA201B" w:rsidRPr="00AA201B" w:rsidRDefault="00AA201B" w:rsidP="00AA201B">
            <w:r w:rsidRPr="00AA201B">
              <w:t xml:space="preserve">Any feature, collection of features or topological data identified by a single </w:t>
            </w:r>
            <w:proofErr w:type="spellStart"/>
            <w:r w:rsidRPr="00AA201B">
              <w:t>ConCatID</w:t>
            </w:r>
            <w:proofErr w:type="spellEnd"/>
            <w:r w:rsidRPr="00AA201B">
              <w:t xml:space="preserve"> (contracted catchment). Single instances of </w:t>
            </w:r>
            <w:proofErr w:type="spellStart"/>
            <w:r w:rsidRPr="00AA201B">
              <w:t>AHGFContractedCatchment</w:t>
            </w:r>
            <w:proofErr w:type="spellEnd"/>
            <w:r w:rsidRPr="00AA201B">
              <w:t xml:space="preserve"> and </w:t>
            </w:r>
            <w:proofErr w:type="spellStart"/>
            <w:r w:rsidRPr="00AA201B">
              <w:t>AHGFLink</w:t>
            </w:r>
            <w:proofErr w:type="spellEnd"/>
            <w:r w:rsidRPr="00AA201B">
              <w:t xml:space="preserve"> as well as collections of </w:t>
            </w:r>
            <w:proofErr w:type="spellStart"/>
            <w:r w:rsidRPr="00AA201B">
              <w:t>AHGFNetworkStream</w:t>
            </w:r>
            <w:proofErr w:type="spellEnd"/>
            <w:r w:rsidRPr="00AA201B">
              <w:t xml:space="preserve">, </w:t>
            </w:r>
            <w:proofErr w:type="spellStart"/>
            <w:r w:rsidRPr="00AA201B">
              <w:t>AHGFNetworkNode</w:t>
            </w:r>
            <w:proofErr w:type="spellEnd"/>
            <w:r w:rsidRPr="00AA201B">
              <w:t xml:space="preserve">, </w:t>
            </w:r>
            <w:proofErr w:type="spellStart"/>
            <w:r w:rsidRPr="00AA201B">
              <w:t>AHGFCatchment</w:t>
            </w:r>
            <w:proofErr w:type="spellEnd"/>
            <w:r w:rsidRPr="00AA201B">
              <w:t xml:space="preserve"> </w:t>
            </w:r>
            <w:r w:rsidRPr="00AA201B">
              <w:lastRenderedPageBreak/>
              <w:t xml:space="preserve">(low level sub-catchments) and </w:t>
            </w:r>
            <w:proofErr w:type="spellStart"/>
            <w:r w:rsidRPr="00AA201B">
              <w:t>AHGFWaterbody</w:t>
            </w:r>
            <w:proofErr w:type="spellEnd"/>
            <w:r w:rsidRPr="00AA201B">
              <w:t xml:space="preserve"> features sharing a common </w:t>
            </w:r>
            <w:proofErr w:type="spellStart"/>
            <w:r w:rsidRPr="00AA201B">
              <w:t>ConCatID</w:t>
            </w:r>
            <w:proofErr w:type="spellEnd"/>
            <w:r w:rsidRPr="00AA201B">
              <w:t>.</w:t>
            </w:r>
          </w:p>
          <w:p w14:paraId="7C4790F4" w14:textId="77777777" w:rsidR="00AA201B" w:rsidRPr="00AA201B" w:rsidRDefault="00AA201B" w:rsidP="00AA201B">
            <w:r w:rsidRPr="00AA201B">
              <w:rPr>
                <w:b/>
                <w:bCs/>
              </w:rPr>
              <w:t>Note</w:t>
            </w:r>
            <w:r w:rsidRPr="00AA201B">
              <w:t xml:space="preserve">: features of subtype </w:t>
            </w:r>
            <w:proofErr w:type="spellStart"/>
            <w:proofErr w:type="gramStart"/>
            <w:r w:rsidRPr="00AA201B">
              <w:t>AHGFContractedCatchment</w:t>
            </w:r>
            <w:proofErr w:type="spellEnd"/>
            <w:r w:rsidRPr="00AA201B">
              <w:t>::</w:t>
            </w:r>
            <w:proofErr w:type="spellStart"/>
            <w:proofErr w:type="gramEnd"/>
            <w:r w:rsidRPr="00AA201B">
              <w:t>NoFlowArea</w:t>
            </w:r>
            <w:proofErr w:type="spellEnd"/>
            <w:r w:rsidRPr="00AA201B">
              <w:t xml:space="preserve"> in the AHGF are special-case un-realizable contracted catchments (normally small islands) that do not have an associated contracted node (i.e. No </w:t>
            </w:r>
            <w:proofErr w:type="spellStart"/>
            <w:r w:rsidRPr="00AA201B">
              <w:t>HY_HydroNexus</w:t>
            </w:r>
            <w:proofErr w:type="spellEnd"/>
            <w:r w:rsidRPr="00AA201B">
              <w:t>)</w:t>
            </w:r>
          </w:p>
        </w:tc>
      </w:tr>
      <w:tr w:rsidR="00AA201B" w:rsidRPr="00AA201B" w14:paraId="7F245D95" w14:textId="77777777" w:rsidTr="00AA201B">
        <w:tc>
          <w:tcPr>
            <w:tcW w:w="0" w:type="auto"/>
            <w:shd w:val="clear" w:color="auto" w:fill="F2F2F2"/>
            <w:hideMark/>
          </w:tcPr>
          <w:p w14:paraId="2E768E04" w14:textId="77777777" w:rsidR="00AA201B" w:rsidRPr="00AA201B" w:rsidRDefault="00AA201B" w:rsidP="00AA201B">
            <w:proofErr w:type="spellStart"/>
            <w:r w:rsidRPr="00AA201B">
              <w:lastRenderedPageBreak/>
              <w:t>HY_CatchmentArea</w:t>
            </w:r>
            <w:proofErr w:type="spellEnd"/>
          </w:p>
        </w:tc>
        <w:tc>
          <w:tcPr>
            <w:tcW w:w="0" w:type="auto"/>
            <w:hideMark/>
          </w:tcPr>
          <w:p w14:paraId="153301BA" w14:textId="77777777" w:rsidR="00AA201B" w:rsidRPr="00AA201B" w:rsidRDefault="00AA201B" w:rsidP="00AA201B">
            <w:r w:rsidRPr="00AA201B">
              <w:t>Not represented</w:t>
            </w:r>
          </w:p>
        </w:tc>
        <w:tc>
          <w:tcPr>
            <w:tcW w:w="0" w:type="auto"/>
            <w:hideMark/>
          </w:tcPr>
          <w:p w14:paraId="60D600FA" w14:textId="77777777" w:rsidR="00AA201B" w:rsidRPr="00AA201B" w:rsidRDefault="00AA201B" w:rsidP="00AA201B">
            <w:r w:rsidRPr="00AA201B">
              <w:t xml:space="preserve">An instance </w:t>
            </w:r>
            <w:proofErr w:type="spellStart"/>
            <w:r w:rsidRPr="00AA201B">
              <w:t>HY_CatchmentArea</w:t>
            </w:r>
            <w:proofErr w:type="spellEnd"/>
            <w:r w:rsidRPr="00AA201B">
              <w:t xml:space="preserve"> realizes an instance of HY_Catchment as a catchment area connecting its inflow and outflow and including a plane surface. Although the polygon representing a catchment might be thought of as an area, the subset of a DEM or another land cover dataset would be more in line with the meaning of </w:t>
            </w:r>
            <w:proofErr w:type="spellStart"/>
            <w:r w:rsidRPr="00AA201B">
              <w:t>CatchmentArea</w:t>
            </w:r>
            <w:proofErr w:type="spellEnd"/>
            <w:r w:rsidRPr="00AA201B">
              <w:t xml:space="preserve"> as defined by HY_Features.</w:t>
            </w:r>
          </w:p>
          <w:p w14:paraId="0CF070CF" w14:textId="77777777" w:rsidR="00AA201B" w:rsidRPr="00AA201B" w:rsidRDefault="00AA201B" w:rsidP="00AA201B">
            <w:r w:rsidRPr="00AA201B">
              <w:t xml:space="preserve">Although not directly represented in the AHGF, the inherent close relationship between the features of </w:t>
            </w:r>
            <w:proofErr w:type="spellStart"/>
            <w:r w:rsidRPr="00AA201B">
              <w:t>AHGFContractedCatchment</w:t>
            </w:r>
            <w:proofErr w:type="spellEnd"/>
            <w:r w:rsidRPr="00AA201B">
              <w:t xml:space="preserve"> and the DEM (9 second or 1 second) allow us to postulate a potential realization of a contracted catchment as the area of the DEM bounded by that contracted catchment.</w:t>
            </w:r>
          </w:p>
        </w:tc>
      </w:tr>
      <w:tr w:rsidR="00AA201B" w:rsidRPr="00AA201B" w14:paraId="0CFFDB6C" w14:textId="77777777" w:rsidTr="00AA201B">
        <w:tc>
          <w:tcPr>
            <w:tcW w:w="0" w:type="auto"/>
            <w:shd w:val="clear" w:color="auto" w:fill="F2F2F2"/>
            <w:hideMark/>
          </w:tcPr>
          <w:p w14:paraId="312719A9" w14:textId="77777777" w:rsidR="00AA201B" w:rsidRPr="00AA201B" w:rsidRDefault="00AA201B" w:rsidP="00AA201B">
            <w:proofErr w:type="spellStart"/>
            <w:r w:rsidRPr="00AA201B">
              <w:t>HY_CatchmentDivide</w:t>
            </w:r>
            <w:proofErr w:type="spellEnd"/>
          </w:p>
        </w:tc>
        <w:tc>
          <w:tcPr>
            <w:tcW w:w="0" w:type="auto"/>
            <w:hideMark/>
          </w:tcPr>
          <w:p w14:paraId="44103E0A" w14:textId="77777777" w:rsidR="00AA201B" w:rsidRPr="00AA201B" w:rsidRDefault="00AA201B" w:rsidP="00AA201B">
            <w:proofErr w:type="spellStart"/>
            <w:r w:rsidRPr="00AA201B">
              <w:t>AHGFContractedCatchment</w:t>
            </w:r>
            <w:proofErr w:type="spellEnd"/>
          </w:p>
          <w:p w14:paraId="3E28D0B6" w14:textId="77777777" w:rsidR="00AA201B" w:rsidRPr="00AA201B" w:rsidRDefault="00AA201B" w:rsidP="00AA201B"/>
        </w:tc>
        <w:tc>
          <w:tcPr>
            <w:tcW w:w="0" w:type="auto"/>
            <w:hideMark/>
          </w:tcPr>
          <w:p w14:paraId="3EDBB01B" w14:textId="77777777" w:rsidR="00AA201B" w:rsidRPr="00AA201B" w:rsidRDefault="00AA201B" w:rsidP="00AA201B">
            <w:r w:rsidRPr="00AA201B">
              <w:t xml:space="preserve">The </w:t>
            </w:r>
            <w:proofErr w:type="spellStart"/>
            <w:r w:rsidRPr="00AA201B">
              <w:t>AHGFContractedCatchment</w:t>
            </w:r>
            <w:proofErr w:type="spellEnd"/>
            <w:r w:rsidRPr="00AA201B">
              <w:t xml:space="preserve"> polygon feature that realizes a contracted catchment.</w:t>
            </w:r>
          </w:p>
        </w:tc>
      </w:tr>
      <w:tr w:rsidR="00AA201B" w:rsidRPr="00AA201B" w14:paraId="5A91F11A" w14:textId="77777777" w:rsidTr="00AA201B">
        <w:tc>
          <w:tcPr>
            <w:tcW w:w="0" w:type="auto"/>
            <w:shd w:val="clear" w:color="auto" w:fill="F2F2F2"/>
            <w:hideMark/>
          </w:tcPr>
          <w:p w14:paraId="4E916905" w14:textId="77777777" w:rsidR="00AA201B" w:rsidRPr="00AA201B" w:rsidRDefault="00AA201B" w:rsidP="00AA201B">
            <w:proofErr w:type="spellStart"/>
            <w:r w:rsidRPr="00AA201B">
              <w:t>HY_CartographicRealization</w:t>
            </w:r>
            <w:proofErr w:type="spellEnd"/>
          </w:p>
        </w:tc>
        <w:tc>
          <w:tcPr>
            <w:tcW w:w="0" w:type="auto"/>
            <w:hideMark/>
          </w:tcPr>
          <w:p w14:paraId="3B76B3CB" w14:textId="77777777" w:rsidR="00AA201B" w:rsidRPr="00AA201B" w:rsidRDefault="00AA201B" w:rsidP="00AA201B">
            <w:r w:rsidRPr="00AA201B">
              <w:t>Set of</w:t>
            </w:r>
          </w:p>
          <w:p w14:paraId="53DC3774" w14:textId="77777777" w:rsidR="00AA201B" w:rsidRPr="00AA201B" w:rsidRDefault="00AA201B" w:rsidP="00AA201B">
            <w:proofErr w:type="spellStart"/>
            <w:r w:rsidRPr="00AA201B">
              <w:t>AHGFMappedStream</w:t>
            </w:r>
            <w:proofErr w:type="spellEnd"/>
          </w:p>
          <w:p w14:paraId="42484CA2" w14:textId="77777777" w:rsidR="00AA201B" w:rsidRPr="00AA201B" w:rsidRDefault="00AA201B" w:rsidP="00AA201B">
            <w:r w:rsidRPr="00AA201B">
              <w:t>(</w:t>
            </w:r>
            <w:proofErr w:type="spellStart"/>
            <w:r w:rsidRPr="00AA201B">
              <w:t>ConCatID</w:t>
            </w:r>
            <w:proofErr w:type="spellEnd"/>
            <w:r w:rsidRPr="00AA201B">
              <w:t xml:space="preserve"> = AHGFContractedCatchment.id)</w:t>
            </w:r>
          </w:p>
          <w:p w14:paraId="6AB0C77A" w14:textId="77777777" w:rsidR="00AA201B" w:rsidRPr="00AA201B" w:rsidRDefault="00AA201B" w:rsidP="00AA201B">
            <w:r w:rsidRPr="00AA201B">
              <w:t xml:space="preserve"> </w:t>
            </w:r>
          </w:p>
        </w:tc>
        <w:tc>
          <w:tcPr>
            <w:tcW w:w="0" w:type="auto"/>
            <w:hideMark/>
          </w:tcPr>
          <w:p w14:paraId="1AE1915A" w14:textId="77777777" w:rsidR="00AA201B" w:rsidRPr="00AA201B" w:rsidRDefault="00AA201B" w:rsidP="00AA201B">
            <w:r w:rsidRPr="00AA201B">
              <w:t xml:space="preserve">The features of </w:t>
            </w:r>
            <w:proofErr w:type="spellStart"/>
            <w:r w:rsidRPr="00AA201B">
              <w:t>AHGFMappedStream</w:t>
            </w:r>
            <w:proofErr w:type="spellEnd"/>
            <w:r w:rsidRPr="00AA201B">
              <w:t xml:space="preserve"> within the AHGF Surface Cartography product, provide an additional realization of contracted catchments. Collections of features from </w:t>
            </w:r>
            <w:proofErr w:type="spellStart"/>
            <w:r w:rsidRPr="00AA201B">
              <w:t>AHGFNetworkStream</w:t>
            </w:r>
            <w:proofErr w:type="spellEnd"/>
            <w:r w:rsidRPr="00AA201B">
              <w:t xml:space="preserve"> identified by a single </w:t>
            </w:r>
            <w:proofErr w:type="spellStart"/>
            <w:r w:rsidRPr="00AA201B">
              <w:t>ConCatID</w:t>
            </w:r>
            <w:proofErr w:type="spellEnd"/>
            <w:r w:rsidRPr="00AA201B">
              <w:t>, while a realization of a contracted catchment themselves, are also attributed with identifiers that relate them to corresponding mapped stream features.</w:t>
            </w:r>
          </w:p>
        </w:tc>
      </w:tr>
    </w:tbl>
    <w:p w14:paraId="2BDB5042" w14:textId="77777777" w:rsidR="00AA201B" w:rsidRPr="00AA201B" w:rsidRDefault="00AA201B" w:rsidP="00AA201B">
      <w:pPr>
        <w:rPr>
          <w:b/>
          <w:bCs/>
          <w:sz w:val="28"/>
        </w:rPr>
      </w:pPr>
    </w:p>
    <w:p w14:paraId="17A2B757" w14:textId="77777777" w:rsidR="00AA201B" w:rsidRPr="00C53834" w:rsidRDefault="00AA201B" w:rsidP="00C53834">
      <w:pPr>
        <w:pStyle w:val="Heading2"/>
        <w:numPr>
          <w:ilvl w:val="0"/>
          <w:numId w:val="0"/>
        </w:numPr>
      </w:pPr>
      <w:bookmarkStart w:id="229" w:name="_Toc471809966"/>
      <w:bookmarkStart w:id="230" w:name="_Toc484604418"/>
      <w:r w:rsidRPr="00AA201B">
        <w:lastRenderedPageBreak/>
        <w:t>C.2 Hydrographic Network</w:t>
      </w:r>
      <w:bookmarkEnd w:id="229"/>
      <w:bookmarkEnd w:id="230"/>
    </w:p>
    <w:tbl>
      <w:tblPr>
        <w:tblStyle w:val="TableGrid"/>
        <w:tblW w:w="0" w:type="auto"/>
        <w:tblLook w:val="04A0" w:firstRow="1" w:lastRow="0" w:firstColumn="1" w:lastColumn="0" w:noHBand="0" w:noVBand="1"/>
      </w:tblPr>
      <w:tblGrid>
        <w:gridCol w:w="2675"/>
        <w:gridCol w:w="3736"/>
        <w:gridCol w:w="6765"/>
      </w:tblGrid>
      <w:tr w:rsidR="00AA201B" w:rsidRPr="00AA201B" w14:paraId="63310AA1" w14:textId="77777777" w:rsidTr="00AA201B">
        <w:tc>
          <w:tcPr>
            <w:tcW w:w="0" w:type="auto"/>
            <w:shd w:val="clear" w:color="auto" w:fill="F2F2F2"/>
            <w:hideMark/>
          </w:tcPr>
          <w:p w14:paraId="58604365" w14:textId="77777777" w:rsidR="00AA201B" w:rsidRPr="00AA201B" w:rsidRDefault="00AA201B" w:rsidP="00AA201B">
            <w:pPr>
              <w:rPr>
                <w:b/>
                <w:bCs/>
              </w:rPr>
            </w:pPr>
            <w:r w:rsidRPr="00AA201B">
              <w:rPr>
                <w:b/>
                <w:bCs/>
              </w:rPr>
              <w:t>HY_Features Name</w:t>
            </w:r>
          </w:p>
        </w:tc>
        <w:tc>
          <w:tcPr>
            <w:tcW w:w="0" w:type="auto"/>
            <w:hideMark/>
          </w:tcPr>
          <w:p w14:paraId="00065BC7" w14:textId="77777777" w:rsidR="00AA201B" w:rsidRPr="00AA201B" w:rsidRDefault="00AA201B" w:rsidP="00AA201B">
            <w:pPr>
              <w:jc w:val="center"/>
              <w:rPr>
                <w:b/>
                <w:bCs/>
              </w:rPr>
            </w:pPr>
            <w:r w:rsidRPr="00AA201B">
              <w:rPr>
                <w:b/>
                <w:bCs/>
              </w:rPr>
              <w:t>AHGF Name/Class</w:t>
            </w:r>
          </w:p>
        </w:tc>
        <w:tc>
          <w:tcPr>
            <w:tcW w:w="0" w:type="auto"/>
            <w:hideMark/>
          </w:tcPr>
          <w:p w14:paraId="0EFB8BDB" w14:textId="77777777" w:rsidR="00AA201B" w:rsidRPr="00AA201B" w:rsidRDefault="00AA201B" w:rsidP="00AA201B">
            <w:pPr>
              <w:jc w:val="center"/>
              <w:rPr>
                <w:b/>
                <w:bCs/>
              </w:rPr>
            </w:pPr>
            <w:r w:rsidRPr="00AA201B">
              <w:rPr>
                <w:b/>
                <w:bCs/>
              </w:rPr>
              <w:t>Comment</w:t>
            </w:r>
          </w:p>
        </w:tc>
      </w:tr>
      <w:tr w:rsidR="00AA201B" w:rsidRPr="00AA201B" w14:paraId="566A7FBD" w14:textId="77777777" w:rsidTr="00AA201B">
        <w:tc>
          <w:tcPr>
            <w:tcW w:w="0" w:type="auto"/>
            <w:shd w:val="clear" w:color="auto" w:fill="F2F2F2"/>
            <w:hideMark/>
          </w:tcPr>
          <w:p w14:paraId="6B71A137" w14:textId="77777777" w:rsidR="00AA201B" w:rsidRPr="00AA201B" w:rsidRDefault="00AA201B" w:rsidP="00AA201B">
            <w:proofErr w:type="spellStart"/>
            <w:r w:rsidRPr="00AA201B">
              <w:t>HY_Hydrographic</w:t>
            </w:r>
            <w:proofErr w:type="spellEnd"/>
            <w:r w:rsidRPr="00AA201B">
              <w:t xml:space="preserve"> Network</w:t>
            </w:r>
          </w:p>
        </w:tc>
        <w:tc>
          <w:tcPr>
            <w:tcW w:w="0" w:type="auto"/>
            <w:hideMark/>
          </w:tcPr>
          <w:p w14:paraId="0142A3BC" w14:textId="77777777" w:rsidR="00AA201B" w:rsidRPr="00AA201B" w:rsidRDefault="00AA201B" w:rsidP="00AA201B">
            <w:r w:rsidRPr="00AA201B">
              <w:t xml:space="preserve">Subsets of </w:t>
            </w:r>
            <w:proofErr w:type="spellStart"/>
            <w:r w:rsidRPr="00AA201B">
              <w:t>AHGFNetworkStream</w:t>
            </w:r>
            <w:proofErr w:type="spellEnd"/>
            <w:r w:rsidRPr="00AA201B">
              <w:t xml:space="preserve"> and </w:t>
            </w:r>
            <w:proofErr w:type="spellStart"/>
            <w:r w:rsidRPr="00AA201B">
              <w:t>AHGFWaterbody</w:t>
            </w:r>
            <w:proofErr w:type="spellEnd"/>
          </w:p>
        </w:tc>
        <w:tc>
          <w:tcPr>
            <w:tcW w:w="0" w:type="auto"/>
            <w:hideMark/>
          </w:tcPr>
          <w:p w14:paraId="7490145F" w14:textId="77777777" w:rsidR="00AA201B" w:rsidRPr="00AA201B" w:rsidRDefault="00AA201B" w:rsidP="00AA201B">
            <w:r w:rsidRPr="00AA201B">
              <w:t xml:space="preserve">The collection of </w:t>
            </w:r>
            <w:proofErr w:type="spellStart"/>
            <w:r w:rsidRPr="00AA201B">
              <w:t>AHGFNetworkStream</w:t>
            </w:r>
            <w:proofErr w:type="spellEnd"/>
            <w:r w:rsidRPr="00AA201B">
              <w:t xml:space="preserve"> flow segment and water area segment features (subtypes: </w:t>
            </w:r>
            <w:proofErr w:type="spellStart"/>
            <w:r w:rsidRPr="00AA201B">
              <w:t>NetworkFlowSegment</w:t>
            </w:r>
            <w:proofErr w:type="spellEnd"/>
            <w:r w:rsidRPr="00AA201B">
              <w:t xml:space="preserve"> &amp; </w:t>
            </w:r>
            <w:proofErr w:type="spellStart"/>
            <w:r w:rsidRPr="00AA201B">
              <w:t>NetworkWaterAreaSegment</w:t>
            </w:r>
            <w:proofErr w:type="spellEnd"/>
            <w:r w:rsidRPr="00AA201B">
              <w:t xml:space="preserve">) and on-network </w:t>
            </w:r>
            <w:proofErr w:type="spellStart"/>
            <w:r w:rsidRPr="00AA201B">
              <w:t>AHGFWaterbody</w:t>
            </w:r>
            <w:proofErr w:type="spellEnd"/>
            <w:r w:rsidRPr="00AA201B">
              <w:t xml:space="preserve"> features within a particular contracted catchment (identified by a single </w:t>
            </w:r>
            <w:proofErr w:type="spellStart"/>
            <w:r w:rsidRPr="00AA201B">
              <w:t>ConCatID</w:t>
            </w:r>
            <w:proofErr w:type="spellEnd"/>
            <w:r w:rsidRPr="00AA201B">
              <w:t xml:space="preserve">) can be seen to realize that catchment as its hydrographic network. </w:t>
            </w:r>
          </w:p>
        </w:tc>
      </w:tr>
      <w:tr w:rsidR="00AA201B" w:rsidRPr="00AA201B" w14:paraId="576DAB77" w14:textId="77777777" w:rsidTr="00AA201B">
        <w:tc>
          <w:tcPr>
            <w:tcW w:w="0" w:type="auto"/>
            <w:shd w:val="clear" w:color="auto" w:fill="F2F2F2"/>
            <w:hideMark/>
          </w:tcPr>
          <w:p w14:paraId="4EB36B5F" w14:textId="77777777" w:rsidR="00AA201B" w:rsidRPr="00AA201B" w:rsidRDefault="00AA201B" w:rsidP="00AA201B">
            <w:proofErr w:type="spellStart"/>
            <w:r w:rsidRPr="00AA201B">
              <w:t>HY_WaterBody</w:t>
            </w:r>
            <w:proofErr w:type="spellEnd"/>
          </w:p>
        </w:tc>
        <w:tc>
          <w:tcPr>
            <w:tcW w:w="0" w:type="auto"/>
            <w:hideMark/>
          </w:tcPr>
          <w:p w14:paraId="542B0310" w14:textId="77777777" w:rsidR="00AA201B" w:rsidRPr="00AA201B" w:rsidRDefault="00AA201B" w:rsidP="00AA201B">
            <w:proofErr w:type="spellStart"/>
            <w:r w:rsidRPr="00AA201B">
              <w:t>AHGFNetworkStream</w:t>
            </w:r>
            <w:proofErr w:type="spellEnd"/>
            <w:r w:rsidRPr="00AA201B">
              <w:t xml:space="preserve"> and </w:t>
            </w:r>
            <w:proofErr w:type="spellStart"/>
            <w:r w:rsidRPr="00AA201B">
              <w:t>AHGFWaterbody</w:t>
            </w:r>
            <w:proofErr w:type="spellEnd"/>
          </w:p>
          <w:p w14:paraId="112157B4" w14:textId="77777777" w:rsidR="00AA201B" w:rsidRPr="00AA201B" w:rsidRDefault="00AA201B" w:rsidP="00AA201B">
            <w:r w:rsidRPr="00AA201B">
              <w:t xml:space="preserve">(subtypes: </w:t>
            </w:r>
            <w:proofErr w:type="spellStart"/>
            <w:r w:rsidRPr="00AA201B">
              <w:t>NetworkFlowSegment</w:t>
            </w:r>
            <w:proofErr w:type="spellEnd"/>
            <w:r w:rsidRPr="00AA201B">
              <w:t xml:space="preserve"> &amp; </w:t>
            </w:r>
            <w:proofErr w:type="spellStart"/>
            <w:r w:rsidRPr="00AA201B">
              <w:t>NetworkWaterAreaSegment</w:t>
            </w:r>
            <w:proofErr w:type="spellEnd"/>
            <w:r w:rsidRPr="00AA201B">
              <w:t>)</w:t>
            </w:r>
          </w:p>
        </w:tc>
        <w:tc>
          <w:tcPr>
            <w:tcW w:w="0" w:type="auto"/>
            <w:hideMark/>
          </w:tcPr>
          <w:p w14:paraId="472E5487" w14:textId="7CFFE476" w:rsidR="00AA201B" w:rsidRPr="00AA201B" w:rsidRDefault="00AA201B" w:rsidP="00AA201B">
            <w:proofErr w:type="spellStart"/>
            <w:r w:rsidRPr="00AA201B">
              <w:t>AHGFNetworkStream</w:t>
            </w:r>
            <w:proofErr w:type="spellEnd"/>
            <w:r w:rsidRPr="00AA201B">
              <w:t xml:space="preserve"> flow segment and water area segment features and </w:t>
            </w:r>
            <w:proofErr w:type="spellStart"/>
            <w:r w:rsidRPr="00AA201B">
              <w:t>AHGFWaterbody</w:t>
            </w:r>
            <w:proofErr w:type="spellEnd"/>
            <w:r w:rsidRPr="00AA201B">
              <w:t xml:space="preserve"> features represent </w:t>
            </w:r>
            <w:r w:rsidR="007735C1">
              <w:t>waterbodies</w:t>
            </w:r>
            <w:r w:rsidRPr="00AA201B">
              <w:t xml:space="preserve"> in the AHGF. These features indicate that there is water contained in some channel or other containing feature.</w:t>
            </w:r>
          </w:p>
        </w:tc>
      </w:tr>
      <w:tr w:rsidR="00AA201B" w:rsidRPr="00AA201B" w14:paraId="03459C7F" w14:textId="77777777" w:rsidTr="00AA201B">
        <w:tc>
          <w:tcPr>
            <w:tcW w:w="0" w:type="auto"/>
            <w:shd w:val="clear" w:color="auto" w:fill="F2F2F2"/>
            <w:hideMark/>
          </w:tcPr>
          <w:p w14:paraId="2557C7B4" w14:textId="77777777" w:rsidR="00AA201B" w:rsidRPr="00AA201B" w:rsidRDefault="00AA201B" w:rsidP="00AA201B">
            <w:proofErr w:type="spellStart"/>
            <w:r w:rsidRPr="00AA201B">
              <w:t>HY_ChannelNetwork</w:t>
            </w:r>
            <w:proofErr w:type="spellEnd"/>
          </w:p>
        </w:tc>
        <w:tc>
          <w:tcPr>
            <w:tcW w:w="0" w:type="auto"/>
            <w:hideMark/>
          </w:tcPr>
          <w:p w14:paraId="33950534" w14:textId="77777777" w:rsidR="00AA201B" w:rsidRPr="00AA201B" w:rsidRDefault="00AA201B" w:rsidP="00AA201B">
            <w:r w:rsidRPr="00AA201B">
              <w:t xml:space="preserve">Set of </w:t>
            </w:r>
          </w:p>
          <w:p w14:paraId="76F57A4C" w14:textId="77777777" w:rsidR="00AA201B" w:rsidRPr="00AA201B" w:rsidRDefault="00AA201B" w:rsidP="00AA201B">
            <w:proofErr w:type="spellStart"/>
            <w:r w:rsidRPr="00AA201B">
              <w:t>AHGFNetworkStream</w:t>
            </w:r>
            <w:proofErr w:type="spellEnd"/>
          </w:p>
          <w:p w14:paraId="4261B0B7" w14:textId="77777777" w:rsidR="00AA201B" w:rsidRPr="00AA201B" w:rsidRDefault="00AA201B" w:rsidP="00AA201B">
            <w:r w:rsidRPr="00AA201B">
              <w:t xml:space="preserve">(subtype: </w:t>
            </w:r>
            <w:proofErr w:type="spellStart"/>
            <w:r w:rsidRPr="00AA201B">
              <w:t>NetworkArtificialFlowSegment</w:t>
            </w:r>
            <w:proofErr w:type="spellEnd"/>
            <w:r w:rsidRPr="00AA201B">
              <w:t>)</w:t>
            </w:r>
          </w:p>
        </w:tc>
        <w:tc>
          <w:tcPr>
            <w:tcW w:w="0" w:type="auto"/>
            <w:hideMark/>
          </w:tcPr>
          <w:p w14:paraId="38C5471B" w14:textId="77777777" w:rsidR="00AA201B" w:rsidRPr="00AA201B" w:rsidRDefault="00AA201B" w:rsidP="00AA201B">
            <w:r w:rsidRPr="00AA201B">
              <w:t xml:space="preserve">While a complete channel network is not represented in the AHGF, the subset of artificial flow segment features from </w:t>
            </w:r>
            <w:proofErr w:type="spellStart"/>
            <w:r w:rsidRPr="00AA201B">
              <w:t>AHGFNetworkStream</w:t>
            </w:r>
            <w:proofErr w:type="spellEnd"/>
            <w:r w:rsidRPr="00AA201B">
              <w:t xml:space="preserve"> (subtype: </w:t>
            </w:r>
            <w:proofErr w:type="spellStart"/>
            <w:r w:rsidRPr="00AA201B">
              <w:t>NetworkArtificialFlowSegment</w:t>
            </w:r>
            <w:proofErr w:type="spellEnd"/>
            <w:r w:rsidRPr="00AA201B">
              <w:t xml:space="preserve">) may be seen as being a partial channel network. Importantly, for a particular contracted catchment (identified by a single </w:t>
            </w:r>
            <w:proofErr w:type="spellStart"/>
            <w:r w:rsidRPr="00AA201B">
              <w:t>ConCatID</w:t>
            </w:r>
            <w:proofErr w:type="spellEnd"/>
            <w:r w:rsidRPr="00AA201B">
              <w:t xml:space="preserve">) the collection of artificial flow segment features can be seen to realize that catchment. However, the </w:t>
            </w:r>
            <w:proofErr w:type="spellStart"/>
            <w:r w:rsidRPr="00AA201B">
              <w:t>HY_HydroNetwork</w:t>
            </w:r>
            <w:proofErr w:type="spellEnd"/>
            <w:r w:rsidRPr="00AA201B">
              <w:t xml:space="preserve"> realization for a catchment is only complete (i.e. fully connected) when the Hydrographic Network and Channel Network realizations are combined.</w:t>
            </w:r>
          </w:p>
        </w:tc>
      </w:tr>
      <w:tr w:rsidR="00AA201B" w:rsidRPr="00AA201B" w14:paraId="5A7C7A42" w14:textId="77777777" w:rsidTr="00AA201B">
        <w:tc>
          <w:tcPr>
            <w:tcW w:w="0" w:type="auto"/>
            <w:shd w:val="clear" w:color="auto" w:fill="F2F2F2"/>
            <w:hideMark/>
          </w:tcPr>
          <w:p w14:paraId="209164C4" w14:textId="77777777" w:rsidR="00AA201B" w:rsidRPr="00AA201B" w:rsidRDefault="00AA201B" w:rsidP="00AA201B">
            <w:proofErr w:type="spellStart"/>
            <w:r w:rsidRPr="00AA201B">
              <w:t>HY_Depression</w:t>
            </w:r>
            <w:proofErr w:type="spellEnd"/>
          </w:p>
        </w:tc>
        <w:tc>
          <w:tcPr>
            <w:tcW w:w="0" w:type="auto"/>
            <w:hideMark/>
          </w:tcPr>
          <w:p w14:paraId="04D388A1" w14:textId="77777777" w:rsidR="00AA201B" w:rsidRPr="00AA201B" w:rsidRDefault="00AA201B" w:rsidP="00AA201B">
            <w:r w:rsidRPr="00AA201B">
              <w:t>Not represented</w:t>
            </w:r>
          </w:p>
        </w:tc>
        <w:tc>
          <w:tcPr>
            <w:tcW w:w="0" w:type="auto"/>
            <w:hideMark/>
          </w:tcPr>
          <w:p w14:paraId="422D2F4D" w14:textId="77777777" w:rsidR="00AA201B" w:rsidRPr="00AA201B" w:rsidRDefault="00AA201B" w:rsidP="00AA201B"/>
        </w:tc>
      </w:tr>
      <w:tr w:rsidR="00AA201B" w:rsidRPr="00AA201B" w14:paraId="0BDD2328" w14:textId="77777777" w:rsidTr="00AA201B">
        <w:tc>
          <w:tcPr>
            <w:tcW w:w="0" w:type="auto"/>
            <w:shd w:val="clear" w:color="auto" w:fill="F2F2F2"/>
            <w:hideMark/>
          </w:tcPr>
          <w:p w14:paraId="746B1548" w14:textId="77777777" w:rsidR="00AA201B" w:rsidRPr="00AA201B" w:rsidRDefault="00AA201B" w:rsidP="00AA201B">
            <w:proofErr w:type="spellStart"/>
            <w:r w:rsidRPr="00AA201B">
              <w:t>HY_Channel</w:t>
            </w:r>
            <w:proofErr w:type="spellEnd"/>
          </w:p>
        </w:tc>
        <w:tc>
          <w:tcPr>
            <w:tcW w:w="0" w:type="auto"/>
            <w:hideMark/>
          </w:tcPr>
          <w:p w14:paraId="4B1C6D28" w14:textId="77777777" w:rsidR="00AA201B" w:rsidRPr="00AA201B" w:rsidRDefault="00AA201B" w:rsidP="00AA201B">
            <w:proofErr w:type="spellStart"/>
            <w:r w:rsidRPr="00AA201B">
              <w:t>AHGFNetworkStream</w:t>
            </w:r>
            <w:proofErr w:type="spellEnd"/>
          </w:p>
          <w:p w14:paraId="1C947711" w14:textId="77777777" w:rsidR="00AA201B" w:rsidRPr="00AA201B" w:rsidRDefault="00AA201B" w:rsidP="00AA201B">
            <w:r w:rsidRPr="00AA201B">
              <w:t xml:space="preserve">(subtype: </w:t>
            </w:r>
            <w:proofErr w:type="spellStart"/>
            <w:r w:rsidRPr="00AA201B">
              <w:t>NetworkArtificialFlowSegment</w:t>
            </w:r>
            <w:proofErr w:type="spellEnd"/>
            <w:r w:rsidRPr="00AA201B">
              <w:t>)</w:t>
            </w:r>
          </w:p>
        </w:tc>
        <w:tc>
          <w:tcPr>
            <w:tcW w:w="0" w:type="auto"/>
            <w:hideMark/>
          </w:tcPr>
          <w:p w14:paraId="06A8915C" w14:textId="77777777" w:rsidR="00AA201B" w:rsidRPr="00AA201B" w:rsidRDefault="00AA201B" w:rsidP="00AA201B">
            <w:r w:rsidRPr="00AA201B">
              <w:t xml:space="preserve">The subset of artificial flow segment features from </w:t>
            </w:r>
            <w:proofErr w:type="spellStart"/>
            <w:r w:rsidRPr="00AA201B">
              <w:t>AHGFNetworkStream</w:t>
            </w:r>
            <w:proofErr w:type="spellEnd"/>
            <w:r w:rsidRPr="00AA201B">
              <w:t xml:space="preserve"> can be thought of as a partial channel network in that they indicate where water may flow, even though not normally present.</w:t>
            </w:r>
          </w:p>
        </w:tc>
      </w:tr>
      <w:tr w:rsidR="00AA201B" w:rsidRPr="00AA201B" w14:paraId="3041215C" w14:textId="77777777" w:rsidTr="00AA201B">
        <w:tc>
          <w:tcPr>
            <w:tcW w:w="0" w:type="auto"/>
            <w:shd w:val="clear" w:color="auto" w:fill="F2F2F2"/>
            <w:hideMark/>
          </w:tcPr>
          <w:p w14:paraId="3D9A79DE" w14:textId="77777777" w:rsidR="00AA201B" w:rsidRPr="00AA201B" w:rsidRDefault="00AA201B" w:rsidP="00AA201B">
            <w:proofErr w:type="spellStart"/>
            <w:r w:rsidRPr="00AA201B">
              <w:t>HY_Reservoir</w:t>
            </w:r>
            <w:proofErr w:type="spellEnd"/>
          </w:p>
        </w:tc>
        <w:tc>
          <w:tcPr>
            <w:tcW w:w="0" w:type="auto"/>
            <w:hideMark/>
          </w:tcPr>
          <w:p w14:paraId="6A42064C" w14:textId="77777777" w:rsidR="00AA201B" w:rsidRPr="00AA201B" w:rsidRDefault="00AA201B" w:rsidP="00AA201B">
            <w:proofErr w:type="spellStart"/>
            <w:r w:rsidRPr="00AA201B">
              <w:t>AHGFWaterbody</w:t>
            </w:r>
            <w:proofErr w:type="spellEnd"/>
          </w:p>
          <w:p w14:paraId="01F88AD9" w14:textId="77777777" w:rsidR="00AA201B" w:rsidRPr="00AA201B" w:rsidRDefault="00AA201B" w:rsidP="00AA201B">
            <w:r w:rsidRPr="00AA201B">
              <w:t>(subtype: Reservoir)</w:t>
            </w:r>
          </w:p>
        </w:tc>
        <w:tc>
          <w:tcPr>
            <w:tcW w:w="0" w:type="auto"/>
            <w:hideMark/>
          </w:tcPr>
          <w:p w14:paraId="36F35643" w14:textId="77777777" w:rsidR="00AA201B" w:rsidRPr="00AA201B" w:rsidRDefault="00AA201B" w:rsidP="00AA201B">
            <w:r w:rsidRPr="00AA201B">
              <w:t xml:space="preserve">The subset of reservoir features from </w:t>
            </w:r>
            <w:proofErr w:type="spellStart"/>
            <w:r w:rsidRPr="00AA201B">
              <w:t>AHGFWaterbody</w:t>
            </w:r>
            <w:proofErr w:type="spellEnd"/>
            <w:r w:rsidRPr="00AA201B">
              <w:t>.</w:t>
            </w:r>
          </w:p>
        </w:tc>
      </w:tr>
      <w:tr w:rsidR="00AA201B" w:rsidRPr="00AA201B" w14:paraId="1E83C7E7" w14:textId="77777777" w:rsidTr="00AA201B">
        <w:tc>
          <w:tcPr>
            <w:tcW w:w="0" w:type="auto"/>
            <w:shd w:val="clear" w:color="auto" w:fill="F2F2F2"/>
            <w:hideMark/>
          </w:tcPr>
          <w:p w14:paraId="4DA988CF" w14:textId="77777777" w:rsidR="00AA201B" w:rsidRPr="00AA201B" w:rsidRDefault="00AA201B" w:rsidP="00AA201B">
            <w:proofErr w:type="spellStart"/>
            <w:r w:rsidRPr="00AA201B">
              <w:t>HY_FlowPath</w:t>
            </w:r>
            <w:proofErr w:type="spellEnd"/>
          </w:p>
        </w:tc>
        <w:tc>
          <w:tcPr>
            <w:tcW w:w="0" w:type="auto"/>
            <w:hideMark/>
          </w:tcPr>
          <w:p w14:paraId="7BF2447D" w14:textId="77777777" w:rsidR="00AA201B" w:rsidRPr="00AA201B" w:rsidRDefault="00AA201B" w:rsidP="00AA201B">
            <w:proofErr w:type="spellStart"/>
            <w:r w:rsidRPr="00AA201B">
              <w:t>AHGFLink</w:t>
            </w:r>
            <w:proofErr w:type="spellEnd"/>
          </w:p>
        </w:tc>
        <w:tc>
          <w:tcPr>
            <w:tcW w:w="0" w:type="auto"/>
            <w:hideMark/>
          </w:tcPr>
          <w:p w14:paraId="183A60B4" w14:textId="77777777" w:rsidR="00AA201B" w:rsidRPr="00AA201B" w:rsidRDefault="00AA201B" w:rsidP="00AA201B">
            <w:r w:rsidRPr="00AA201B">
              <w:t xml:space="preserve">Each link feature in </w:t>
            </w:r>
            <w:proofErr w:type="spellStart"/>
            <w:r w:rsidRPr="00AA201B">
              <w:t>AHGFLink</w:t>
            </w:r>
            <w:proofErr w:type="spellEnd"/>
            <w:r w:rsidRPr="00AA201B">
              <w:t xml:space="preserve"> realizes a contracted catchment </w:t>
            </w:r>
            <w:r w:rsidRPr="00AA201B">
              <w:lastRenderedPageBreak/>
              <w:t xml:space="preserve">identified by a single </w:t>
            </w:r>
            <w:proofErr w:type="spellStart"/>
            <w:r w:rsidRPr="00AA201B">
              <w:t>ConCatID</w:t>
            </w:r>
            <w:proofErr w:type="spellEnd"/>
            <w:r w:rsidRPr="00AA201B">
              <w:t>. A link is essentially a straight line linking realizations of contracted nodes representing the inflow and outflow for the contracted catchment.</w:t>
            </w:r>
          </w:p>
          <w:p w14:paraId="129CA572" w14:textId="77777777" w:rsidR="00AA201B" w:rsidRPr="00AA201B" w:rsidRDefault="00AA201B" w:rsidP="00AA201B">
            <w:r w:rsidRPr="00AA201B">
              <w:t xml:space="preserve">Note: The AHGF currently does not have </w:t>
            </w:r>
            <w:proofErr w:type="spellStart"/>
            <w:r w:rsidRPr="00AA201B">
              <w:t>FlowPath</w:t>
            </w:r>
            <w:proofErr w:type="spellEnd"/>
            <w:r w:rsidRPr="00AA201B">
              <w:t xml:space="preserve"> features for contracted catchments in headwater areas.</w:t>
            </w:r>
          </w:p>
        </w:tc>
      </w:tr>
      <w:tr w:rsidR="00AA201B" w:rsidRPr="00AA201B" w14:paraId="6FA71FD7" w14:textId="77777777" w:rsidTr="00C53834">
        <w:tc>
          <w:tcPr>
            <w:tcW w:w="0" w:type="auto"/>
            <w:shd w:val="clear" w:color="auto" w:fill="F2F2F2"/>
          </w:tcPr>
          <w:p w14:paraId="4098B951" w14:textId="77D0C7CC" w:rsidR="00AA201B" w:rsidRPr="00AA201B" w:rsidRDefault="00AA201B" w:rsidP="00AA201B"/>
        </w:tc>
        <w:tc>
          <w:tcPr>
            <w:tcW w:w="0" w:type="auto"/>
          </w:tcPr>
          <w:p w14:paraId="3E0A2E72" w14:textId="1F8DDBBE" w:rsidR="00AA201B" w:rsidRPr="00AA201B" w:rsidRDefault="00AA201B" w:rsidP="00AA201B"/>
        </w:tc>
        <w:tc>
          <w:tcPr>
            <w:tcW w:w="0" w:type="auto"/>
          </w:tcPr>
          <w:p w14:paraId="27A492F9" w14:textId="77777777" w:rsidR="00AA201B" w:rsidRPr="00AA201B" w:rsidRDefault="00AA201B" w:rsidP="00AA201B"/>
        </w:tc>
      </w:tr>
      <w:tr w:rsidR="00AA201B" w:rsidRPr="00AA201B" w14:paraId="3A2432C5" w14:textId="77777777" w:rsidTr="00AA201B">
        <w:tc>
          <w:tcPr>
            <w:tcW w:w="0" w:type="auto"/>
            <w:shd w:val="clear" w:color="auto" w:fill="F2F2F2"/>
            <w:hideMark/>
          </w:tcPr>
          <w:p w14:paraId="797D5C96" w14:textId="77777777" w:rsidR="00AA201B" w:rsidRPr="00AA201B" w:rsidRDefault="00AA201B" w:rsidP="00AA201B">
            <w:proofErr w:type="spellStart"/>
            <w:r w:rsidRPr="00AA201B">
              <w:t>HY_LongitudinalSection</w:t>
            </w:r>
            <w:proofErr w:type="spellEnd"/>
          </w:p>
        </w:tc>
        <w:tc>
          <w:tcPr>
            <w:tcW w:w="0" w:type="auto"/>
            <w:hideMark/>
          </w:tcPr>
          <w:p w14:paraId="5955CC78" w14:textId="77777777" w:rsidR="00AA201B" w:rsidRPr="00AA201B" w:rsidRDefault="00AA201B" w:rsidP="00AA201B">
            <w:r w:rsidRPr="00AA201B">
              <w:t>Not represented</w:t>
            </w:r>
          </w:p>
        </w:tc>
        <w:tc>
          <w:tcPr>
            <w:tcW w:w="0" w:type="auto"/>
            <w:hideMark/>
          </w:tcPr>
          <w:p w14:paraId="4B91F9AD" w14:textId="77777777" w:rsidR="00AA201B" w:rsidRPr="00AA201B" w:rsidRDefault="00AA201B" w:rsidP="00AA201B"/>
        </w:tc>
      </w:tr>
      <w:tr w:rsidR="00AA201B" w:rsidRPr="00AA201B" w14:paraId="6528BC8C" w14:textId="77777777" w:rsidTr="00AA201B">
        <w:tc>
          <w:tcPr>
            <w:tcW w:w="0" w:type="auto"/>
            <w:shd w:val="clear" w:color="auto" w:fill="F2F2F2"/>
            <w:hideMark/>
          </w:tcPr>
          <w:p w14:paraId="19BC9000" w14:textId="77777777" w:rsidR="00AA201B" w:rsidRPr="00AA201B" w:rsidRDefault="00AA201B" w:rsidP="00AA201B">
            <w:proofErr w:type="spellStart"/>
            <w:r w:rsidRPr="00AA201B">
              <w:t>HY_CrossSection</w:t>
            </w:r>
            <w:proofErr w:type="spellEnd"/>
          </w:p>
        </w:tc>
        <w:tc>
          <w:tcPr>
            <w:tcW w:w="0" w:type="auto"/>
            <w:hideMark/>
          </w:tcPr>
          <w:p w14:paraId="71ED2112" w14:textId="77777777" w:rsidR="00AA201B" w:rsidRPr="00AA201B" w:rsidRDefault="00AA201B" w:rsidP="00AA201B">
            <w:r w:rsidRPr="00AA201B">
              <w:t>Not represented</w:t>
            </w:r>
          </w:p>
        </w:tc>
        <w:tc>
          <w:tcPr>
            <w:tcW w:w="0" w:type="auto"/>
            <w:hideMark/>
          </w:tcPr>
          <w:p w14:paraId="311A9DE9" w14:textId="77777777" w:rsidR="00AA201B" w:rsidRPr="00AA201B" w:rsidRDefault="00AA201B" w:rsidP="00AA201B"/>
        </w:tc>
      </w:tr>
      <w:tr w:rsidR="00AA201B" w:rsidRPr="00AA201B" w14:paraId="54D2D38A" w14:textId="77777777" w:rsidTr="00AA201B">
        <w:tc>
          <w:tcPr>
            <w:tcW w:w="0" w:type="auto"/>
            <w:shd w:val="clear" w:color="auto" w:fill="F2F2F2"/>
            <w:hideMark/>
          </w:tcPr>
          <w:p w14:paraId="66D63CF2" w14:textId="77777777" w:rsidR="00AA201B" w:rsidRPr="00AA201B" w:rsidRDefault="00AA201B" w:rsidP="00AA201B">
            <w:proofErr w:type="spellStart"/>
            <w:r w:rsidRPr="00AA201B">
              <w:t>HY_WaterBodyStratum</w:t>
            </w:r>
            <w:proofErr w:type="spellEnd"/>
          </w:p>
        </w:tc>
        <w:tc>
          <w:tcPr>
            <w:tcW w:w="0" w:type="auto"/>
            <w:hideMark/>
          </w:tcPr>
          <w:p w14:paraId="43ECF3F2" w14:textId="77777777" w:rsidR="00AA201B" w:rsidRPr="00AA201B" w:rsidRDefault="00AA201B" w:rsidP="00AA201B">
            <w:r w:rsidRPr="00AA201B">
              <w:t>Not represented</w:t>
            </w:r>
          </w:p>
        </w:tc>
        <w:tc>
          <w:tcPr>
            <w:tcW w:w="0" w:type="auto"/>
            <w:hideMark/>
          </w:tcPr>
          <w:p w14:paraId="74575132" w14:textId="77777777" w:rsidR="00AA201B" w:rsidRPr="00AA201B" w:rsidRDefault="00AA201B" w:rsidP="00AA201B"/>
        </w:tc>
      </w:tr>
      <w:tr w:rsidR="00AA201B" w:rsidRPr="00AA201B" w14:paraId="6F7A114D" w14:textId="77777777" w:rsidTr="00AA201B">
        <w:tc>
          <w:tcPr>
            <w:tcW w:w="0" w:type="auto"/>
            <w:shd w:val="clear" w:color="auto" w:fill="F2F2F2"/>
            <w:hideMark/>
          </w:tcPr>
          <w:p w14:paraId="370A3006" w14:textId="77777777" w:rsidR="00AA201B" w:rsidRPr="00AA201B" w:rsidRDefault="00AA201B" w:rsidP="00AA201B">
            <w:proofErr w:type="spellStart"/>
            <w:r w:rsidRPr="00AA201B">
              <w:t>HY_Water_LiquidPhase</w:t>
            </w:r>
            <w:proofErr w:type="spellEnd"/>
          </w:p>
        </w:tc>
        <w:tc>
          <w:tcPr>
            <w:tcW w:w="0" w:type="auto"/>
            <w:hideMark/>
          </w:tcPr>
          <w:p w14:paraId="1CE11652" w14:textId="77777777" w:rsidR="00AA201B" w:rsidRPr="00AA201B" w:rsidRDefault="00AA201B" w:rsidP="00AA201B">
            <w:r w:rsidRPr="00AA201B">
              <w:t>Not represented</w:t>
            </w:r>
          </w:p>
        </w:tc>
        <w:tc>
          <w:tcPr>
            <w:tcW w:w="0" w:type="auto"/>
            <w:hideMark/>
          </w:tcPr>
          <w:p w14:paraId="02220DDA" w14:textId="77777777" w:rsidR="00AA201B" w:rsidRPr="00AA201B" w:rsidRDefault="00AA201B" w:rsidP="00AA201B"/>
        </w:tc>
      </w:tr>
      <w:tr w:rsidR="00AA201B" w:rsidRPr="00AA201B" w14:paraId="39115030" w14:textId="77777777" w:rsidTr="00AA201B">
        <w:tc>
          <w:tcPr>
            <w:tcW w:w="0" w:type="auto"/>
            <w:shd w:val="clear" w:color="auto" w:fill="F2F2F2"/>
            <w:hideMark/>
          </w:tcPr>
          <w:p w14:paraId="38F69E27" w14:textId="77777777" w:rsidR="00AA201B" w:rsidRPr="00AA201B" w:rsidRDefault="00AA201B" w:rsidP="00AA201B">
            <w:proofErr w:type="spellStart"/>
            <w:r w:rsidRPr="00AA201B">
              <w:t>HY_Water_SolidPhase</w:t>
            </w:r>
            <w:proofErr w:type="spellEnd"/>
          </w:p>
        </w:tc>
        <w:tc>
          <w:tcPr>
            <w:tcW w:w="0" w:type="auto"/>
            <w:hideMark/>
          </w:tcPr>
          <w:p w14:paraId="681E0D37" w14:textId="77777777" w:rsidR="00AA201B" w:rsidRPr="00AA201B" w:rsidRDefault="00AA201B" w:rsidP="00AA201B">
            <w:r w:rsidRPr="00AA201B">
              <w:t>Not represented</w:t>
            </w:r>
          </w:p>
        </w:tc>
        <w:tc>
          <w:tcPr>
            <w:tcW w:w="0" w:type="auto"/>
            <w:hideMark/>
          </w:tcPr>
          <w:p w14:paraId="63EDE905" w14:textId="77777777" w:rsidR="00AA201B" w:rsidRPr="00AA201B" w:rsidRDefault="00AA201B" w:rsidP="00AA201B"/>
        </w:tc>
      </w:tr>
    </w:tbl>
    <w:p w14:paraId="683E2670" w14:textId="77777777" w:rsidR="00AA201B" w:rsidRPr="00AA201B" w:rsidRDefault="00AA201B" w:rsidP="00AA201B">
      <w:pPr>
        <w:rPr>
          <w:b/>
          <w:bCs/>
          <w:sz w:val="28"/>
        </w:rPr>
      </w:pPr>
      <w:r w:rsidRPr="00AA201B">
        <w:br w:type="page"/>
      </w:r>
    </w:p>
    <w:p w14:paraId="33559132" w14:textId="77777777" w:rsidR="00AA201B" w:rsidRPr="00C53834" w:rsidRDefault="00AA201B" w:rsidP="00C53834">
      <w:pPr>
        <w:pStyle w:val="Heading2"/>
        <w:numPr>
          <w:ilvl w:val="0"/>
          <w:numId w:val="0"/>
        </w:numPr>
      </w:pPr>
      <w:bookmarkStart w:id="231" w:name="_Toc471809967"/>
      <w:bookmarkStart w:id="232" w:name="_Toc484604419"/>
      <w:r w:rsidRPr="00AA201B">
        <w:lastRenderedPageBreak/>
        <w:t>C.3 Hydrometric Network</w:t>
      </w:r>
      <w:bookmarkEnd w:id="231"/>
      <w:bookmarkEnd w:id="232"/>
    </w:p>
    <w:tbl>
      <w:tblPr>
        <w:tblStyle w:val="TableGrid"/>
        <w:tblW w:w="0" w:type="auto"/>
        <w:tblLook w:val="04A0" w:firstRow="1" w:lastRow="0" w:firstColumn="1" w:lastColumn="0" w:noHBand="0" w:noVBand="1"/>
      </w:tblPr>
      <w:tblGrid>
        <w:gridCol w:w="2749"/>
        <w:gridCol w:w="2232"/>
        <w:gridCol w:w="8195"/>
      </w:tblGrid>
      <w:tr w:rsidR="00AA201B" w:rsidRPr="00AA201B" w14:paraId="2FAD2AAB" w14:textId="77777777" w:rsidTr="00AA201B">
        <w:tc>
          <w:tcPr>
            <w:tcW w:w="0" w:type="auto"/>
            <w:shd w:val="clear" w:color="auto" w:fill="F2F2F2"/>
            <w:hideMark/>
          </w:tcPr>
          <w:p w14:paraId="74B00453" w14:textId="77777777" w:rsidR="00AA201B" w:rsidRPr="00AA201B" w:rsidRDefault="00AA201B" w:rsidP="00AA201B">
            <w:pPr>
              <w:rPr>
                <w:b/>
                <w:bCs/>
              </w:rPr>
            </w:pPr>
            <w:r w:rsidRPr="00AA201B">
              <w:rPr>
                <w:b/>
                <w:bCs/>
              </w:rPr>
              <w:t>HY_Features Name</w:t>
            </w:r>
          </w:p>
        </w:tc>
        <w:tc>
          <w:tcPr>
            <w:tcW w:w="0" w:type="auto"/>
            <w:hideMark/>
          </w:tcPr>
          <w:p w14:paraId="1FA2EA34" w14:textId="77777777" w:rsidR="00AA201B" w:rsidRPr="00AA201B" w:rsidRDefault="00AA201B" w:rsidP="00AA201B">
            <w:pPr>
              <w:jc w:val="center"/>
              <w:rPr>
                <w:b/>
                <w:bCs/>
              </w:rPr>
            </w:pPr>
            <w:r w:rsidRPr="00AA201B">
              <w:rPr>
                <w:b/>
                <w:bCs/>
              </w:rPr>
              <w:t>AHGF Name/Class</w:t>
            </w:r>
          </w:p>
        </w:tc>
        <w:tc>
          <w:tcPr>
            <w:tcW w:w="0" w:type="auto"/>
            <w:hideMark/>
          </w:tcPr>
          <w:p w14:paraId="47FF7EB8" w14:textId="77777777" w:rsidR="00AA201B" w:rsidRPr="00AA201B" w:rsidRDefault="00AA201B" w:rsidP="00AA201B">
            <w:pPr>
              <w:jc w:val="center"/>
              <w:rPr>
                <w:b/>
                <w:bCs/>
              </w:rPr>
            </w:pPr>
            <w:r w:rsidRPr="00AA201B">
              <w:rPr>
                <w:b/>
                <w:bCs/>
              </w:rPr>
              <w:t>Comment</w:t>
            </w:r>
          </w:p>
        </w:tc>
      </w:tr>
      <w:tr w:rsidR="00AA201B" w:rsidRPr="00AA201B" w14:paraId="51206E07" w14:textId="77777777" w:rsidTr="00AA201B">
        <w:tc>
          <w:tcPr>
            <w:tcW w:w="0" w:type="auto"/>
            <w:shd w:val="clear" w:color="auto" w:fill="F2F2F2"/>
            <w:hideMark/>
          </w:tcPr>
          <w:p w14:paraId="214AA316" w14:textId="77777777" w:rsidR="00AA201B" w:rsidRPr="00AA201B" w:rsidRDefault="00AA201B" w:rsidP="00AA201B">
            <w:r w:rsidRPr="00AA201B">
              <w:t>HY_HydrometricNetwork</w:t>
            </w:r>
          </w:p>
        </w:tc>
        <w:tc>
          <w:tcPr>
            <w:tcW w:w="0" w:type="auto"/>
            <w:hideMark/>
          </w:tcPr>
          <w:p w14:paraId="475F48FA" w14:textId="77777777" w:rsidR="00AA201B" w:rsidRPr="00AA201B" w:rsidRDefault="00AA201B" w:rsidP="00AA201B">
            <w:r w:rsidRPr="00AA201B">
              <w:t xml:space="preserve">Set of </w:t>
            </w:r>
            <w:proofErr w:type="spellStart"/>
            <w:r w:rsidRPr="00AA201B">
              <w:t>AHGFNode</w:t>
            </w:r>
            <w:proofErr w:type="spellEnd"/>
          </w:p>
          <w:p w14:paraId="2D7F6B53" w14:textId="77777777" w:rsidR="00AA201B" w:rsidRPr="00AA201B" w:rsidRDefault="00AA201B" w:rsidP="00AA201B"/>
        </w:tc>
        <w:tc>
          <w:tcPr>
            <w:tcW w:w="0" w:type="auto"/>
            <w:hideMark/>
          </w:tcPr>
          <w:p w14:paraId="0C451417" w14:textId="77777777" w:rsidR="00AA201B" w:rsidRPr="00AA201B" w:rsidRDefault="00AA201B" w:rsidP="00AA201B">
            <w:r w:rsidRPr="00AA201B">
              <w:t xml:space="preserve">In the AHGF, hydrometric features are a subset of </w:t>
            </w:r>
            <w:proofErr w:type="spellStart"/>
            <w:r w:rsidRPr="00AA201B">
              <w:t>AHGFNode</w:t>
            </w:r>
            <w:proofErr w:type="spellEnd"/>
            <w:r w:rsidRPr="00AA201B">
              <w:t xml:space="preserve"> features (subtype: </w:t>
            </w:r>
            <w:proofErr w:type="spellStart"/>
            <w:r w:rsidRPr="00AA201B">
              <w:t>GhostNode</w:t>
            </w:r>
            <w:proofErr w:type="spellEnd"/>
            <w:r w:rsidRPr="00AA201B">
              <w:t xml:space="preserve">) that realize contracted nodes. Thus, single instances or pairs of hydrometric features acting in the roles of inflows and outflows for contracted catchments, could be seen to form a hydrometric network which realizes a single contracted catchment. </w:t>
            </w:r>
          </w:p>
        </w:tc>
      </w:tr>
      <w:tr w:rsidR="00AA201B" w:rsidRPr="00AA201B" w14:paraId="122D76D9" w14:textId="77777777" w:rsidTr="00AA201B">
        <w:tc>
          <w:tcPr>
            <w:tcW w:w="0" w:type="auto"/>
            <w:shd w:val="clear" w:color="auto" w:fill="F2F2F2"/>
            <w:hideMark/>
          </w:tcPr>
          <w:p w14:paraId="6429DACE" w14:textId="77777777" w:rsidR="00AA201B" w:rsidRPr="00AA201B" w:rsidRDefault="00AA201B" w:rsidP="00AA201B">
            <w:proofErr w:type="spellStart"/>
            <w:r w:rsidRPr="00AA201B">
              <w:t>HY_HydrometricFeature</w:t>
            </w:r>
            <w:proofErr w:type="spellEnd"/>
          </w:p>
        </w:tc>
        <w:tc>
          <w:tcPr>
            <w:tcW w:w="0" w:type="auto"/>
            <w:hideMark/>
          </w:tcPr>
          <w:p w14:paraId="34BC0FFE" w14:textId="77777777" w:rsidR="00AA201B" w:rsidRPr="00AA201B" w:rsidRDefault="00AA201B" w:rsidP="00AA201B">
            <w:proofErr w:type="spellStart"/>
            <w:r w:rsidRPr="00AA201B">
              <w:t>AHGFNode</w:t>
            </w:r>
            <w:proofErr w:type="spellEnd"/>
          </w:p>
          <w:p w14:paraId="2DBE401E" w14:textId="77777777" w:rsidR="00AA201B" w:rsidRPr="00AA201B" w:rsidRDefault="00AA201B" w:rsidP="00AA201B">
            <w:r w:rsidRPr="00AA201B">
              <w:t>(</w:t>
            </w:r>
            <w:proofErr w:type="spellStart"/>
            <w:r w:rsidRPr="00AA201B">
              <w:t>subype</w:t>
            </w:r>
            <w:proofErr w:type="spellEnd"/>
            <w:r w:rsidRPr="00AA201B">
              <w:t>=</w:t>
            </w:r>
            <w:proofErr w:type="spellStart"/>
            <w:r w:rsidRPr="00AA201B">
              <w:t>Ghostnode</w:t>
            </w:r>
            <w:proofErr w:type="spellEnd"/>
            <w:r w:rsidRPr="00AA201B">
              <w:t>)</w:t>
            </w:r>
          </w:p>
        </w:tc>
        <w:tc>
          <w:tcPr>
            <w:tcW w:w="0" w:type="auto"/>
            <w:hideMark/>
          </w:tcPr>
          <w:p w14:paraId="76AE8541" w14:textId="77777777" w:rsidR="00AA201B" w:rsidRPr="00AA201B" w:rsidRDefault="00AA201B" w:rsidP="00AA201B">
            <w:r w:rsidRPr="00AA201B">
              <w:t xml:space="preserve">Hydrometric features, such as stream gaging stations, are represented as a subset of </w:t>
            </w:r>
            <w:proofErr w:type="spellStart"/>
            <w:r w:rsidRPr="00AA201B">
              <w:t>AHGFNode</w:t>
            </w:r>
            <w:proofErr w:type="spellEnd"/>
            <w:r w:rsidRPr="00AA201B">
              <w:t xml:space="preserve"> features (subtype: </w:t>
            </w:r>
            <w:proofErr w:type="spellStart"/>
            <w:r w:rsidRPr="00AA201B">
              <w:t>GhostNode</w:t>
            </w:r>
            <w:proofErr w:type="spellEnd"/>
            <w:r w:rsidRPr="00AA201B">
              <w:t>).</w:t>
            </w:r>
          </w:p>
          <w:p w14:paraId="203AFDF6" w14:textId="77777777" w:rsidR="00AA201B" w:rsidRPr="00AA201B" w:rsidRDefault="00AA201B" w:rsidP="00AA201B">
            <w:r w:rsidRPr="00AA201B">
              <w:t xml:space="preserve">Note: While hydrometric features were included in earlier versions of the AHGF, version 3 products were the first to see them included as realizations of contracted nodes (i.e. to act in the role of inflow and outflow for contracted </w:t>
            </w:r>
            <w:proofErr w:type="spellStart"/>
            <w:r w:rsidRPr="00AA201B">
              <w:t>catchements</w:t>
            </w:r>
            <w:proofErr w:type="spellEnd"/>
            <w:r w:rsidRPr="00AA201B">
              <w:t>).</w:t>
            </w:r>
          </w:p>
        </w:tc>
      </w:tr>
      <w:tr w:rsidR="00AA201B" w:rsidRPr="00AA201B" w14:paraId="25AFE049" w14:textId="77777777" w:rsidTr="00AA201B">
        <w:tc>
          <w:tcPr>
            <w:tcW w:w="0" w:type="auto"/>
            <w:shd w:val="clear" w:color="auto" w:fill="F2F2F2"/>
            <w:hideMark/>
          </w:tcPr>
          <w:p w14:paraId="1A89B85E" w14:textId="2033BA9A" w:rsidR="00AA201B" w:rsidRPr="00AA201B" w:rsidRDefault="00AA201B" w:rsidP="00AA201B">
            <w:proofErr w:type="spellStart"/>
            <w:r w:rsidRPr="00AA201B">
              <w:t>HY_IndirectPosition</w:t>
            </w:r>
            <w:proofErr w:type="spellEnd"/>
          </w:p>
        </w:tc>
        <w:tc>
          <w:tcPr>
            <w:tcW w:w="0" w:type="auto"/>
            <w:hideMark/>
          </w:tcPr>
          <w:p w14:paraId="3072A692" w14:textId="77777777" w:rsidR="00AA201B" w:rsidRPr="00AA201B" w:rsidRDefault="00AA201B" w:rsidP="00AA201B">
            <w:r w:rsidRPr="00AA201B">
              <w:t>Not represented</w:t>
            </w:r>
          </w:p>
        </w:tc>
        <w:tc>
          <w:tcPr>
            <w:tcW w:w="0" w:type="auto"/>
            <w:hideMark/>
          </w:tcPr>
          <w:p w14:paraId="396D0043" w14:textId="77777777" w:rsidR="00AA201B" w:rsidRPr="00AA201B" w:rsidRDefault="00AA201B" w:rsidP="00AA201B">
            <w:r w:rsidRPr="00AA201B">
              <w:t>Measures are not yet explicitly included in the AHGF. Note that monitoring stations are located ‘on river’ via realizations of contracted nodes (</w:t>
            </w:r>
            <w:proofErr w:type="spellStart"/>
            <w:r w:rsidRPr="00AA201B">
              <w:t>AHGFNode</w:t>
            </w:r>
            <w:proofErr w:type="spellEnd"/>
            <w:r w:rsidRPr="00AA201B">
              <w:t>) and thus act in the role of inflow and outflow for contracted catchments.</w:t>
            </w:r>
          </w:p>
        </w:tc>
      </w:tr>
    </w:tbl>
    <w:p w14:paraId="066928AE" w14:textId="77777777" w:rsidR="00AA201B" w:rsidRPr="00AA201B" w:rsidRDefault="00AA201B" w:rsidP="00AA201B">
      <w:pPr>
        <w:spacing w:after="240"/>
      </w:pPr>
    </w:p>
    <w:p w14:paraId="33A4C9FF" w14:textId="77777777" w:rsidR="00AA201B" w:rsidRPr="00AA201B" w:rsidRDefault="00AA201B" w:rsidP="00AA201B">
      <w:pPr>
        <w:sectPr w:rsidR="00AA201B" w:rsidRPr="00AA201B" w:rsidSect="00986726">
          <w:footerReference w:type="even" r:id="rId68"/>
          <w:footerReference w:type="default" r:id="rId69"/>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834E29">
      <w:pPr>
        <w:pStyle w:val="Heading1"/>
        <w:numPr>
          <w:ilvl w:val="0"/>
          <w:numId w:val="0"/>
        </w:numPr>
      </w:pPr>
      <w:bookmarkStart w:id="233" w:name="_Toc484604420"/>
      <w:r w:rsidRPr="00F11F37">
        <w:lastRenderedPageBreak/>
        <w:t xml:space="preserve">ANNEX D: </w:t>
      </w:r>
      <w:proofErr w:type="spellStart"/>
      <w:r w:rsidRPr="00F11F37">
        <w:t>HY_Features</w:t>
      </w:r>
      <w:proofErr w:type="spellEnd"/>
      <w:r w:rsidRPr="00F11F37">
        <w:t xml:space="preserve"> - </w:t>
      </w:r>
      <w:proofErr w:type="spellStart"/>
      <w:proofErr w:type="gramStart"/>
      <w:r w:rsidRPr="00F11F37">
        <w:t>NHDPlus</w:t>
      </w:r>
      <w:proofErr w:type="spellEnd"/>
      <w:r w:rsidRPr="00F11F37">
        <w:t xml:space="preserve">  Mapping</w:t>
      </w:r>
      <w:bookmarkEnd w:id="233"/>
      <w:proofErr w:type="gramEnd"/>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proofErr w:type="gramStart"/>
      <w:r w:rsidR="00613CC2" w:rsidRPr="00F11F37">
        <w:t>)</w:t>
      </w:r>
      <w:r w:rsidR="00254E14">
        <w:t>[</w:t>
      </w:r>
      <w:proofErr w:type="gramEnd"/>
      <w:r w:rsidR="00254E14">
        <w:t>10].</w:t>
      </w:r>
      <w:r>
        <w:t xml:space="preserve"> It is intended to provide an understanding of the basic relationship of HY_Features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834E29">
      <w:pPr>
        <w:pStyle w:val="Heading2"/>
        <w:numPr>
          <w:ilvl w:val="0"/>
          <w:numId w:val="0"/>
        </w:numPr>
      </w:pPr>
      <w:bookmarkStart w:id="234" w:name="_Toc484604421"/>
      <w:r w:rsidRPr="00F11F37">
        <w:t>D.1 Catchment Model</w:t>
      </w:r>
      <w:bookmarkEnd w:id="234"/>
    </w:p>
    <w:tbl>
      <w:tblPr>
        <w:tblStyle w:val="TableGrid"/>
        <w:tblW w:w="0" w:type="auto"/>
        <w:tblLook w:val="04A0" w:firstRow="1" w:lastRow="0" w:firstColumn="1" w:lastColumn="0" w:noHBand="0" w:noVBand="1"/>
      </w:tblPr>
      <w:tblGrid>
        <w:gridCol w:w="3029"/>
        <w:gridCol w:w="2366"/>
        <w:gridCol w:w="7781"/>
      </w:tblGrid>
      <w:tr w:rsidR="003104D7"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rPr>
                <w:b/>
                <w:bCs/>
              </w:rPr>
            </w:pPr>
            <w:r w:rsidRPr="00F11F37">
              <w:rPr>
                <w:b/>
                <w:bCs/>
              </w:rPr>
              <w:t>HY_Features Name</w:t>
            </w:r>
          </w:p>
        </w:tc>
        <w:tc>
          <w:tcPr>
            <w:tcW w:w="0" w:type="auto"/>
            <w:hideMark/>
          </w:tcPr>
          <w:p w14:paraId="4A99460A" w14:textId="77777777" w:rsidR="001D27A5" w:rsidRPr="00F11F37" w:rsidRDefault="001D27A5" w:rsidP="00882601">
            <w:pPr>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jc w:val="center"/>
              <w:rPr>
                <w:b/>
                <w:bCs/>
              </w:rPr>
            </w:pPr>
            <w:r w:rsidRPr="00F11F37">
              <w:rPr>
                <w:b/>
                <w:bCs/>
              </w:rPr>
              <w:t>Comment</w:t>
            </w:r>
          </w:p>
        </w:tc>
      </w:tr>
      <w:tr w:rsidR="003104D7"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r w:rsidRPr="00F11F37">
              <w:t>HY_Catchment</w:t>
            </w:r>
          </w:p>
        </w:tc>
        <w:tc>
          <w:tcPr>
            <w:tcW w:w="0" w:type="auto"/>
            <w:hideMark/>
          </w:tcPr>
          <w:p w14:paraId="13C49580" w14:textId="77777777" w:rsidR="001D27A5" w:rsidRPr="00F11F37" w:rsidRDefault="001D27A5" w:rsidP="00882601">
            <w:proofErr w:type="spellStart"/>
            <w:r w:rsidRPr="00F11F37">
              <w:t>comid</w:t>
            </w:r>
            <w:proofErr w:type="spellEnd"/>
            <w:r w:rsidRPr="00F11F37">
              <w:t xml:space="preserve"> catchment</w:t>
            </w:r>
          </w:p>
        </w:tc>
        <w:tc>
          <w:tcPr>
            <w:tcW w:w="0" w:type="auto"/>
            <w:hideMark/>
          </w:tcPr>
          <w:p w14:paraId="77A8140E" w14:textId="46A94A7F" w:rsidR="001D27A5" w:rsidRPr="00F11F37" w:rsidRDefault="001D27A5" w:rsidP="00882601">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w:t>
            </w:r>
            <w:r w:rsidR="00EF127D" w:rsidRPr="00F11F37">
              <w:t>another</w:t>
            </w:r>
            <w:r w:rsidRPr="00F11F37">
              <w:t xml:space="preserve"> identifiable watershed outlet.</w:t>
            </w:r>
            <w:r w:rsidR="003104D7">
              <w:t xml:space="preserve"> Not necessarily the catchment polygon features, but more generally, the unit of hydrology represented by catchment polygons and other data keyed to the </w:t>
            </w:r>
            <w:proofErr w:type="spellStart"/>
            <w:r w:rsidR="003104D7">
              <w:t>comid</w:t>
            </w:r>
            <w:proofErr w:type="spellEnd"/>
            <w:r w:rsidR="003104D7">
              <w:t>.</w:t>
            </w:r>
          </w:p>
        </w:tc>
      </w:tr>
      <w:tr w:rsidR="003104D7"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roofErr w:type="spellStart"/>
            <w:r>
              <w:t>HY_DendriticCatchment</w:t>
            </w:r>
            <w:proofErr w:type="spellEnd"/>
          </w:p>
        </w:tc>
        <w:tc>
          <w:tcPr>
            <w:tcW w:w="0" w:type="auto"/>
            <w:hideMark/>
          </w:tcPr>
          <w:p w14:paraId="0ACE08B8" w14:textId="77777777" w:rsidR="001D27A5" w:rsidRPr="00F11F37" w:rsidRDefault="001D27A5" w:rsidP="00882601">
            <w:proofErr w:type="spellStart"/>
            <w:r w:rsidRPr="00F11F37">
              <w:t>comid</w:t>
            </w:r>
            <w:proofErr w:type="spellEnd"/>
            <w:r w:rsidRPr="00F11F37">
              <w:t xml:space="preserve"> catchment</w:t>
            </w:r>
          </w:p>
        </w:tc>
        <w:tc>
          <w:tcPr>
            <w:tcW w:w="0" w:type="auto"/>
            <w:hideMark/>
          </w:tcPr>
          <w:p w14:paraId="1D3122EF" w14:textId="77777777" w:rsidR="001D27A5" w:rsidRPr="00F11F37" w:rsidRDefault="001D27A5" w:rsidP="00882601">
            <w:proofErr w:type="spellStart"/>
            <w:r w:rsidRPr="00F11F37">
              <w:t>NHDPlus</w:t>
            </w:r>
            <w:proofErr w:type="spellEnd"/>
            <w:r w:rsidRPr="00F11F37">
              <w:t xml:space="preserve"> catchments not following any diversions in the flow tables</w:t>
            </w:r>
          </w:p>
        </w:tc>
      </w:tr>
      <w:tr w:rsidR="003104D7"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roofErr w:type="spellStart"/>
            <w:r w:rsidRPr="00F11F37">
              <w:t>HY_InteriorCatchment</w:t>
            </w:r>
            <w:proofErr w:type="spellEnd"/>
          </w:p>
        </w:tc>
        <w:tc>
          <w:tcPr>
            <w:tcW w:w="0" w:type="auto"/>
            <w:hideMark/>
          </w:tcPr>
          <w:p w14:paraId="64999461" w14:textId="77777777" w:rsidR="001D27A5" w:rsidRPr="00F11F37" w:rsidRDefault="001D27A5" w:rsidP="00882601">
            <w:proofErr w:type="spellStart"/>
            <w:r w:rsidRPr="00F11F37">
              <w:t>comid</w:t>
            </w:r>
            <w:proofErr w:type="spellEnd"/>
            <w:r w:rsidRPr="00F11F37">
              <w:t xml:space="preserve"> catchment</w:t>
            </w:r>
          </w:p>
        </w:tc>
        <w:tc>
          <w:tcPr>
            <w:tcW w:w="0" w:type="auto"/>
            <w:hideMark/>
          </w:tcPr>
          <w:p w14:paraId="72DE4904" w14:textId="77777777" w:rsidR="001D27A5" w:rsidRPr="00F11F37" w:rsidRDefault="001D27A5" w:rsidP="00882601">
            <w:proofErr w:type="spellStart"/>
            <w:r w:rsidRPr="00F11F37">
              <w:t>NHDPlus</w:t>
            </w:r>
            <w:proofErr w:type="spellEnd"/>
            <w:r w:rsidRPr="00F11F37">
              <w:t xml:space="preserve"> catchments that do not contribute flow.</w:t>
            </w:r>
          </w:p>
        </w:tc>
      </w:tr>
      <w:tr w:rsidR="003104D7"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roofErr w:type="spellStart"/>
            <w:r w:rsidRPr="00F11F37">
              <w:t>HY_CatchmentAggregate</w:t>
            </w:r>
            <w:proofErr w:type="spellEnd"/>
          </w:p>
        </w:tc>
        <w:tc>
          <w:tcPr>
            <w:tcW w:w="0" w:type="auto"/>
            <w:hideMark/>
          </w:tcPr>
          <w:p w14:paraId="1E946AB8" w14:textId="77777777" w:rsidR="001D27A5" w:rsidRPr="00F11F37" w:rsidRDefault="001D27A5" w:rsidP="00882601">
            <w:r w:rsidRPr="00F11F37">
              <w:t xml:space="preserve">collection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r w:rsidRPr="00F11F37">
              <w:t>Including interior catchments and not following diversions in the flow tables</w:t>
            </w:r>
          </w:p>
        </w:tc>
      </w:tr>
      <w:tr w:rsidR="003104D7" w:rsidRPr="00F11F37" w14:paraId="5BA7C9B9" w14:textId="77777777" w:rsidTr="00882601">
        <w:tc>
          <w:tcPr>
            <w:tcW w:w="0" w:type="auto"/>
            <w:shd w:val="clear" w:color="auto" w:fill="F2F2F2" w:themeFill="background1" w:themeFillShade="F2"/>
            <w:hideMark/>
          </w:tcPr>
          <w:p w14:paraId="7301F689" w14:textId="76C7E820" w:rsidR="001D27A5" w:rsidRPr="00F11F37" w:rsidRDefault="002C6CD6" w:rsidP="00882601">
            <w:proofErr w:type="spellStart"/>
            <w:r>
              <w:t>HY_HydroNexus</w:t>
            </w:r>
            <w:proofErr w:type="spellEnd"/>
          </w:p>
        </w:tc>
        <w:tc>
          <w:tcPr>
            <w:tcW w:w="0" w:type="auto"/>
            <w:hideMark/>
          </w:tcPr>
          <w:p w14:paraId="2D5BCF1F" w14:textId="77777777" w:rsidR="001D27A5" w:rsidRPr="00F11F37" w:rsidRDefault="001D27A5" w:rsidP="00882601">
            <w:proofErr w:type="spellStart"/>
            <w:r w:rsidRPr="00F11F37">
              <w:t>fromNode</w:t>
            </w:r>
            <w:proofErr w:type="spell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3104D7" w:rsidRPr="00F11F37" w14:paraId="074ADE75" w14:textId="77777777" w:rsidTr="00882601">
        <w:tc>
          <w:tcPr>
            <w:tcW w:w="0" w:type="auto"/>
            <w:shd w:val="clear" w:color="auto" w:fill="F2F2F2" w:themeFill="background1" w:themeFillShade="F2"/>
            <w:hideMark/>
          </w:tcPr>
          <w:p w14:paraId="4EF2B39E" w14:textId="1843C306" w:rsidR="001D27A5" w:rsidRPr="00F11F37" w:rsidRDefault="00F20C8E" w:rsidP="00882601">
            <w:proofErr w:type="spellStart"/>
            <w:r>
              <w:t>HY_HydroLocation</w:t>
            </w:r>
            <w:proofErr w:type="spellEnd"/>
          </w:p>
        </w:tc>
        <w:tc>
          <w:tcPr>
            <w:tcW w:w="0" w:type="auto"/>
            <w:hideMark/>
          </w:tcPr>
          <w:p w14:paraId="4FE1A670" w14:textId="77777777" w:rsidR="001D27A5" w:rsidRPr="00F11F37" w:rsidRDefault="001D27A5" w:rsidP="00882601">
            <w:proofErr w:type="spellStart"/>
            <w:r w:rsidRPr="00F11F37">
              <w:t>fromNode</w:t>
            </w:r>
            <w:proofErr w:type="spell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2679677B" w:rsidR="001D27A5" w:rsidRPr="00F11F37" w:rsidRDefault="00F20C8E" w:rsidP="003104D7">
            <w:proofErr w:type="spellStart"/>
            <w:r>
              <w:t>HY_HydroLocation</w:t>
            </w:r>
            <w:proofErr w:type="spellEnd"/>
            <w:r w:rsidR="00932868" w:rsidRPr="00F11F37">
              <w:t xml:space="preserve"> </w:t>
            </w:r>
            <w:r w:rsidR="001D27A5" w:rsidRPr="00F11F37">
              <w:t xml:space="preserve">can be used as a reference location for any point associated with a feature. </w:t>
            </w:r>
            <w:r w:rsidR="004B25F6" w:rsidRPr="00F11F37">
              <w:t>Typically,</w:t>
            </w:r>
            <w:r w:rsidR="001D27A5" w:rsidRPr="00F11F37">
              <w:t xml:space="preserve"> this is for </w:t>
            </w:r>
            <w:r w:rsidR="003104D7">
              <w:t>hydro nexus locations</w:t>
            </w:r>
            <w:r w:rsidR="001D27A5" w:rsidRPr="00F11F37">
              <w:t xml:space="preserve"> and monitoring locations, but may be used for many other feature types.</w:t>
            </w:r>
            <w:r w:rsidR="003104D7">
              <w:t xml:space="preserve"> The downstream end and upstream end of an </w:t>
            </w:r>
            <w:proofErr w:type="spellStart"/>
            <w:r w:rsidR="003104D7">
              <w:t>NHDPlus</w:t>
            </w:r>
            <w:proofErr w:type="spellEnd"/>
            <w:r w:rsidR="003104D7">
              <w:t xml:space="preserve"> flowline would be considered the hydro location of a hydro nexus.</w:t>
            </w:r>
          </w:p>
        </w:tc>
      </w:tr>
      <w:tr w:rsidR="003104D7"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roofErr w:type="spellStart"/>
            <w:r w:rsidRPr="00F11F37">
              <w:t>HY_CatchmentRealization</w:t>
            </w:r>
            <w:proofErr w:type="spellEnd"/>
          </w:p>
        </w:tc>
        <w:tc>
          <w:tcPr>
            <w:tcW w:w="0" w:type="auto"/>
            <w:hideMark/>
          </w:tcPr>
          <w:p w14:paraId="12C3B5B0" w14:textId="77777777" w:rsidR="001D27A5" w:rsidRPr="00F11F37" w:rsidRDefault="001D27A5" w:rsidP="00882601">
            <w:r w:rsidRPr="00F11F37">
              <w:t xml:space="preserve">Any entity that is identified by a </w:t>
            </w:r>
            <w:proofErr w:type="spellStart"/>
            <w:r w:rsidRPr="00F11F37">
              <w:t>comid</w:t>
            </w:r>
            <w:proofErr w:type="spellEnd"/>
          </w:p>
        </w:tc>
        <w:tc>
          <w:tcPr>
            <w:tcW w:w="0" w:type="auto"/>
            <w:hideMark/>
          </w:tcPr>
          <w:p w14:paraId="791DDA41" w14:textId="4768C5EC" w:rsidR="001D27A5" w:rsidRPr="00F11F37" w:rsidRDefault="001D27A5" w:rsidP="003104D7">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w:t>
            </w:r>
            <w:r w:rsidR="003104D7">
              <w:t>s</w:t>
            </w:r>
            <w:r w:rsidRPr="00F11F37">
              <w:t xml:space="preserve">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w:t>
            </w:r>
            <w:r w:rsidR="004B25F6">
              <w:t>he network or catchment areas that</w:t>
            </w:r>
            <w:r w:rsidRPr="00F11F37">
              <w:t xml:space="preserve"> form complete watersheds.</w:t>
            </w:r>
          </w:p>
        </w:tc>
      </w:tr>
      <w:tr w:rsidR="003104D7"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roofErr w:type="spellStart"/>
            <w:r w:rsidRPr="00F11F37">
              <w:lastRenderedPageBreak/>
              <w:t>HY_CatchmentArea</w:t>
            </w:r>
            <w:proofErr w:type="spellEnd"/>
          </w:p>
        </w:tc>
        <w:tc>
          <w:tcPr>
            <w:tcW w:w="0" w:type="auto"/>
            <w:hideMark/>
          </w:tcPr>
          <w:p w14:paraId="0E53A17D" w14:textId="77777777" w:rsidR="001D27A5" w:rsidRPr="00F11F37" w:rsidRDefault="001D27A5" w:rsidP="00882601">
            <w:r w:rsidRPr="00F11F37">
              <w:t>Not Represented</w:t>
            </w:r>
          </w:p>
        </w:tc>
        <w:tc>
          <w:tcPr>
            <w:tcW w:w="0" w:type="auto"/>
            <w:hideMark/>
          </w:tcPr>
          <w:p w14:paraId="3966FE05" w14:textId="77777777" w:rsidR="001D27A5" w:rsidRPr="00F11F37" w:rsidRDefault="001D27A5" w:rsidP="00882601">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3104D7" w:rsidRPr="00F11F37" w14:paraId="7ED44983" w14:textId="77777777" w:rsidTr="00882601">
        <w:tc>
          <w:tcPr>
            <w:tcW w:w="0" w:type="auto"/>
            <w:shd w:val="clear" w:color="auto" w:fill="F2F2F2" w:themeFill="background1" w:themeFillShade="F2"/>
            <w:hideMark/>
          </w:tcPr>
          <w:p w14:paraId="0FB772A6" w14:textId="14D3ED9D" w:rsidR="001D27A5" w:rsidRPr="00F11F37" w:rsidRDefault="001D27A5" w:rsidP="00882601">
            <w:proofErr w:type="spellStart"/>
            <w:r w:rsidRPr="00F11F37">
              <w:t>HY_</w:t>
            </w:r>
            <w:r w:rsidR="00F45A2F">
              <w:t>CatchmentDivide</w:t>
            </w:r>
            <w:proofErr w:type="spellEnd"/>
          </w:p>
        </w:tc>
        <w:tc>
          <w:tcPr>
            <w:tcW w:w="0" w:type="auto"/>
            <w:hideMark/>
          </w:tcPr>
          <w:p w14:paraId="0BB6001B" w14:textId="77777777" w:rsidR="001D27A5" w:rsidRPr="00F11F37" w:rsidRDefault="001D27A5" w:rsidP="00882601">
            <w:proofErr w:type="spellStart"/>
            <w:r w:rsidRPr="00F11F37">
              <w:t>comid</w:t>
            </w:r>
            <w:proofErr w:type="spellEnd"/>
            <w:r w:rsidRPr="00F11F37">
              <w:t xml:space="preserve"> catchment polygon</w:t>
            </w:r>
          </w:p>
        </w:tc>
        <w:tc>
          <w:tcPr>
            <w:tcW w:w="0" w:type="auto"/>
            <w:hideMark/>
          </w:tcPr>
          <w:p w14:paraId="602ECF51" w14:textId="0BCEE6B2" w:rsidR="001D27A5" w:rsidRPr="00F11F37" w:rsidRDefault="001D27A5" w:rsidP="00882601">
            <w:r w:rsidRPr="00F11F37">
              <w:t xml:space="preserve">The polygon representing a </w:t>
            </w:r>
            <w:proofErr w:type="spellStart"/>
            <w:r w:rsidRPr="00F11F37">
              <w:t>comid</w:t>
            </w:r>
            <w:proofErr w:type="spellEnd"/>
            <w:r w:rsidRPr="00F11F37">
              <w:t xml:space="preserve"> catchm</w:t>
            </w:r>
            <w:r w:rsidR="004B25F6">
              <w:t>ent should be thought of as</w:t>
            </w:r>
            <w:r w:rsidRPr="00F11F37">
              <w:t xml:space="preserve"> the </w:t>
            </w:r>
            <w:proofErr w:type="spellStart"/>
            <w:r w:rsidR="00F45A2F">
              <w:t>CatchmentDivide</w:t>
            </w:r>
            <w:proofErr w:type="spellEnd"/>
          </w:p>
        </w:tc>
      </w:tr>
      <w:tr w:rsidR="003104D7"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roofErr w:type="spellStart"/>
            <w:r w:rsidRPr="00F11F37">
              <w:t>HY_CartographicRealization</w:t>
            </w:r>
            <w:proofErr w:type="spellEnd"/>
          </w:p>
        </w:tc>
        <w:tc>
          <w:tcPr>
            <w:tcW w:w="0" w:type="auto"/>
            <w:hideMark/>
          </w:tcPr>
          <w:p w14:paraId="137E0B7F" w14:textId="77777777" w:rsidR="001D27A5" w:rsidRPr="00F11F37" w:rsidRDefault="001D27A5" w:rsidP="00882601">
            <w:r w:rsidRPr="00F11F37">
              <w:t>A map of a catchment</w:t>
            </w:r>
          </w:p>
        </w:tc>
        <w:tc>
          <w:tcPr>
            <w:tcW w:w="0" w:type="auto"/>
            <w:hideMark/>
          </w:tcPr>
          <w:p w14:paraId="658BC121" w14:textId="3FE9A311" w:rsidR="001D27A5" w:rsidRPr="00F11F37" w:rsidRDefault="001D27A5" w:rsidP="003104D7">
            <w:r w:rsidRPr="00F11F37">
              <w:t xml:space="preserve">The </w:t>
            </w:r>
            <w:proofErr w:type="spellStart"/>
            <w:r w:rsidRPr="00F11F37">
              <w:t>NHDPlus</w:t>
            </w:r>
            <w:proofErr w:type="spellEnd"/>
            <w:r w:rsidRPr="00F11F37">
              <w:t xml:space="preserve"> dataset doesn't include any, but if a map view of a catchment is created at any scale, it coul</w:t>
            </w:r>
            <w:r w:rsidR="003104D7">
              <w:t>d be said to be a cartographic realization of a</w:t>
            </w:r>
            <w:r w:rsidRPr="00F11F37">
              <w:t xml:space="preserve"> catchment.</w:t>
            </w:r>
          </w:p>
        </w:tc>
      </w:tr>
    </w:tbl>
    <w:p w14:paraId="7F60F7A1" w14:textId="77777777" w:rsidR="001D27A5" w:rsidRPr="00F11F37" w:rsidRDefault="001D27A5" w:rsidP="00B44DA2">
      <w:pPr>
        <w:pStyle w:val="Heading2"/>
        <w:numPr>
          <w:ilvl w:val="0"/>
          <w:numId w:val="0"/>
        </w:numPr>
      </w:pPr>
      <w:bookmarkStart w:id="235" w:name="_Toc484604422"/>
      <w:r w:rsidRPr="00F11F37">
        <w:t>D.2 Hydrographic Network Model</w:t>
      </w:r>
      <w:bookmarkEnd w:id="235"/>
    </w:p>
    <w:tbl>
      <w:tblPr>
        <w:tblStyle w:val="TableGrid"/>
        <w:tblW w:w="0" w:type="auto"/>
        <w:tblLook w:val="04A0" w:firstRow="1" w:lastRow="0" w:firstColumn="1" w:lastColumn="0" w:noHBand="0" w:noVBand="1"/>
      </w:tblPr>
      <w:tblGrid>
        <w:gridCol w:w="2856"/>
        <w:gridCol w:w="2125"/>
        <w:gridCol w:w="8195"/>
      </w:tblGrid>
      <w:tr w:rsidR="00D95A3B" w:rsidRPr="00F11F37" w14:paraId="6FFC88E7" w14:textId="77777777" w:rsidTr="00D95A3B">
        <w:tc>
          <w:tcPr>
            <w:tcW w:w="0" w:type="auto"/>
            <w:shd w:val="clear" w:color="auto" w:fill="F2F2F2" w:themeFill="background1" w:themeFillShade="F2"/>
            <w:hideMark/>
          </w:tcPr>
          <w:p w14:paraId="4608CA4F" w14:textId="77777777" w:rsidR="001D27A5" w:rsidRPr="00F11F37" w:rsidRDefault="001D27A5" w:rsidP="00882601">
            <w:pPr>
              <w:rPr>
                <w:b/>
                <w:bCs/>
              </w:rPr>
            </w:pPr>
            <w:r w:rsidRPr="00F11F37">
              <w:rPr>
                <w:b/>
                <w:bCs/>
              </w:rPr>
              <w:t>HY_Features Name</w:t>
            </w:r>
          </w:p>
        </w:tc>
        <w:tc>
          <w:tcPr>
            <w:tcW w:w="0" w:type="auto"/>
            <w:hideMark/>
          </w:tcPr>
          <w:p w14:paraId="5A46050D" w14:textId="77777777" w:rsidR="001D27A5" w:rsidRPr="00F11F37" w:rsidRDefault="001D27A5" w:rsidP="00882601">
            <w:pPr>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jc w:val="center"/>
              <w:rPr>
                <w:b/>
                <w:bCs/>
              </w:rPr>
            </w:pPr>
            <w:r w:rsidRPr="00F11F37">
              <w:rPr>
                <w:b/>
                <w:bCs/>
              </w:rPr>
              <w:t>Comment</w:t>
            </w:r>
          </w:p>
        </w:tc>
      </w:tr>
      <w:tr w:rsidR="00D95A3B" w:rsidRPr="00F11F37" w14:paraId="7AD5DBEB" w14:textId="77777777" w:rsidTr="00D95A3B">
        <w:tc>
          <w:tcPr>
            <w:tcW w:w="0" w:type="auto"/>
            <w:shd w:val="clear" w:color="auto" w:fill="F2F2F2" w:themeFill="background1" w:themeFillShade="F2"/>
            <w:hideMark/>
          </w:tcPr>
          <w:p w14:paraId="461D03CC" w14:textId="77777777" w:rsidR="001D27A5" w:rsidRPr="00F11F37" w:rsidRDefault="001D27A5" w:rsidP="00882601">
            <w:r w:rsidRPr="00F11F37">
              <w:t>HY_HydrographicNetwork</w:t>
            </w:r>
          </w:p>
        </w:tc>
        <w:tc>
          <w:tcPr>
            <w:tcW w:w="0" w:type="auto"/>
            <w:hideMark/>
          </w:tcPr>
          <w:p w14:paraId="622788F1" w14:textId="77777777" w:rsidR="001D27A5" w:rsidRPr="00F11F37" w:rsidRDefault="001D27A5" w:rsidP="00882601">
            <w:r w:rsidRPr="00F11F37">
              <w:t>collection of flowlines and waterbodies</w:t>
            </w:r>
          </w:p>
        </w:tc>
        <w:tc>
          <w:tcPr>
            <w:tcW w:w="0" w:type="auto"/>
            <w:hideMark/>
          </w:tcPr>
          <w:p w14:paraId="21BD6B9B" w14:textId="3859777A" w:rsidR="001D27A5" w:rsidRPr="00F11F37" w:rsidRDefault="001D27A5" w:rsidP="00882601">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w:t>
            </w:r>
            <w:r w:rsidR="00D95A3B">
              <w:t>Catchment) can be considered it</w:t>
            </w:r>
            <w:r w:rsidRPr="00F11F37">
              <w:t>s hydrographic network.</w:t>
            </w:r>
          </w:p>
        </w:tc>
      </w:tr>
      <w:tr w:rsidR="00D95A3B" w:rsidRPr="00F11F37" w14:paraId="7ED22E33" w14:textId="77777777" w:rsidTr="00D95A3B">
        <w:tc>
          <w:tcPr>
            <w:tcW w:w="0" w:type="auto"/>
            <w:shd w:val="clear" w:color="auto" w:fill="F2F2F2" w:themeFill="background1" w:themeFillShade="F2"/>
            <w:hideMark/>
          </w:tcPr>
          <w:p w14:paraId="7962B290" w14:textId="77777777" w:rsidR="001D27A5" w:rsidRPr="00F11F37" w:rsidRDefault="001D27A5" w:rsidP="00882601">
            <w:proofErr w:type="spellStart"/>
            <w:r w:rsidRPr="00F11F37">
              <w:t>HY_WaterBody</w:t>
            </w:r>
            <w:proofErr w:type="spellEnd"/>
          </w:p>
        </w:tc>
        <w:tc>
          <w:tcPr>
            <w:tcW w:w="0" w:type="auto"/>
            <w:hideMark/>
          </w:tcPr>
          <w:p w14:paraId="5A69499A" w14:textId="511E459E" w:rsidR="001D27A5" w:rsidRPr="00F11F37" w:rsidRDefault="00CC6131" w:rsidP="00882601">
            <w:r w:rsidRPr="00F11F37">
              <w:t>Perennial</w:t>
            </w:r>
            <w:r w:rsidR="001D27A5" w:rsidRPr="00F11F37">
              <w:t xml:space="preserve"> flowlines and waterbodies</w:t>
            </w:r>
          </w:p>
        </w:tc>
        <w:tc>
          <w:tcPr>
            <w:tcW w:w="0" w:type="auto"/>
            <w:hideMark/>
          </w:tcPr>
          <w:p w14:paraId="14398C90" w14:textId="1A894D68" w:rsidR="001D27A5" w:rsidRPr="00F11F37" w:rsidRDefault="00CC6131" w:rsidP="00882601">
            <w:r w:rsidRPr="00F11F37">
              <w:t>Perennial</w:t>
            </w:r>
            <w:r w:rsidR="001D27A5" w:rsidRPr="00F11F37">
              <w:t xml:space="preserve"> flowlines are thought to represent </w:t>
            </w:r>
            <w:r w:rsidR="007735C1">
              <w:t>waterbodies</w:t>
            </w:r>
            <w:r w:rsidR="001D27A5" w:rsidRPr="00F11F37">
              <w:t xml:space="preserve"> as well as waterbody polygons that represent wide streams and lakes. These features indicate that there is water contained in some channel or other container.</w:t>
            </w:r>
          </w:p>
        </w:tc>
      </w:tr>
      <w:tr w:rsidR="00D95A3B" w:rsidRPr="00F11F37" w14:paraId="0C2526CC" w14:textId="77777777" w:rsidTr="00D95A3B">
        <w:tc>
          <w:tcPr>
            <w:tcW w:w="0" w:type="auto"/>
            <w:shd w:val="clear" w:color="auto" w:fill="F2F2F2" w:themeFill="background1" w:themeFillShade="F2"/>
            <w:hideMark/>
          </w:tcPr>
          <w:p w14:paraId="60435C14" w14:textId="77777777" w:rsidR="001D27A5" w:rsidRPr="00F11F37" w:rsidRDefault="001D27A5" w:rsidP="00882601">
            <w:proofErr w:type="spellStart"/>
            <w:r w:rsidRPr="00F11F37">
              <w:t>HY_ChannelNetwork</w:t>
            </w:r>
            <w:proofErr w:type="spellEnd"/>
          </w:p>
        </w:tc>
        <w:tc>
          <w:tcPr>
            <w:tcW w:w="0" w:type="auto"/>
            <w:hideMark/>
          </w:tcPr>
          <w:p w14:paraId="1330475B" w14:textId="5CD3B5F2" w:rsidR="001D27A5" w:rsidRPr="00F11F37" w:rsidRDefault="00221BB8" w:rsidP="00882601">
            <w:r>
              <w:t>Not represented</w:t>
            </w:r>
          </w:p>
        </w:tc>
        <w:tc>
          <w:tcPr>
            <w:tcW w:w="0" w:type="auto"/>
            <w:hideMark/>
          </w:tcPr>
          <w:p w14:paraId="3E2E2A9A" w14:textId="66162A55" w:rsidR="001D27A5" w:rsidRPr="00F11F37" w:rsidRDefault="001D27A5" w:rsidP="00882601"/>
        </w:tc>
      </w:tr>
      <w:tr w:rsidR="00D95A3B" w:rsidRPr="00F11F37" w14:paraId="1B253C85" w14:textId="77777777" w:rsidTr="00D95A3B">
        <w:tc>
          <w:tcPr>
            <w:tcW w:w="0" w:type="auto"/>
            <w:shd w:val="clear" w:color="auto" w:fill="F2F2F2" w:themeFill="background1" w:themeFillShade="F2"/>
            <w:hideMark/>
          </w:tcPr>
          <w:p w14:paraId="084E1337" w14:textId="77777777" w:rsidR="001D27A5" w:rsidRPr="00F11F37" w:rsidRDefault="001D27A5" w:rsidP="00882601">
            <w:proofErr w:type="spellStart"/>
            <w:r w:rsidRPr="00F11F37">
              <w:t>HY_Depression</w:t>
            </w:r>
            <w:proofErr w:type="spellEnd"/>
          </w:p>
        </w:tc>
        <w:tc>
          <w:tcPr>
            <w:tcW w:w="0" w:type="auto"/>
            <w:hideMark/>
          </w:tcPr>
          <w:p w14:paraId="3643D3D0" w14:textId="01E9CF9D" w:rsidR="001D27A5" w:rsidRPr="00F11F37" w:rsidRDefault="00221BB8" w:rsidP="00882601">
            <w:r>
              <w:t>Not represented</w:t>
            </w:r>
          </w:p>
        </w:tc>
        <w:tc>
          <w:tcPr>
            <w:tcW w:w="0" w:type="auto"/>
            <w:hideMark/>
          </w:tcPr>
          <w:p w14:paraId="63219A31" w14:textId="2DA8128F" w:rsidR="001D27A5" w:rsidRPr="00F11F37" w:rsidRDefault="001D27A5" w:rsidP="00882601"/>
        </w:tc>
      </w:tr>
      <w:tr w:rsidR="00D95A3B" w:rsidRPr="00F11F37" w14:paraId="7A1791F6" w14:textId="77777777" w:rsidTr="00D95A3B">
        <w:tc>
          <w:tcPr>
            <w:tcW w:w="0" w:type="auto"/>
            <w:shd w:val="clear" w:color="auto" w:fill="F2F2F2" w:themeFill="background1" w:themeFillShade="F2"/>
            <w:hideMark/>
          </w:tcPr>
          <w:p w14:paraId="7E8F714F" w14:textId="77777777" w:rsidR="001D27A5" w:rsidRPr="00F11F37" w:rsidRDefault="001D27A5" w:rsidP="00882601">
            <w:proofErr w:type="spellStart"/>
            <w:r w:rsidRPr="00F11F37">
              <w:t>HY_Channel</w:t>
            </w:r>
            <w:proofErr w:type="spellEnd"/>
          </w:p>
        </w:tc>
        <w:tc>
          <w:tcPr>
            <w:tcW w:w="0" w:type="auto"/>
            <w:hideMark/>
          </w:tcPr>
          <w:p w14:paraId="5FFAF057" w14:textId="77777777" w:rsidR="001D27A5" w:rsidRPr="00F11F37" w:rsidRDefault="001D27A5" w:rsidP="00882601">
            <w:r w:rsidRPr="00F11F37">
              <w:t>Ephemeral flowlines.</w:t>
            </w:r>
          </w:p>
        </w:tc>
        <w:tc>
          <w:tcPr>
            <w:tcW w:w="0" w:type="auto"/>
            <w:hideMark/>
          </w:tcPr>
          <w:p w14:paraId="38E31133" w14:textId="77777777" w:rsidR="001D27A5" w:rsidRPr="00F11F37" w:rsidRDefault="001D27A5" w:rsidP="00882601">
            <w:r w:rsidRPr="00F11F37">
              <w:t>While NHD doesn't have an explicit channel concept, ephemeral flowlines can be thought of as a channel in that they indicate that water can flow there, but may not be present in the flowline container at all times.</w:t>
            </w:r>
          </w:p>
        </w:tc>
      </w:tr>
      <w:tr w:rsidR="00D95A3B" w:rsidRPr="00F11F37" w14:paraId="65A6201C" w14:textId="77777777" w:rsidTr="00D95A3B">
        <w:tc>
          <w:tcPr>
            <w:tcW w:w="0" w:type="auto"/>
            <w:shd w:val="clear" w:color="auto" w:fill="F2F2F2" w:themeFill="background1" w:themeFillShade="F2"/>
            <w:hideMark/>
          </w:tcPr>
          <w:p w14:paraId="754792A9" w14:textId="77777777" w:rsidR="001D27A5" w:rsidRPr="00F11F37" w:rsidRDefault="001D27A5" w:rsidP="00882601">
            <w:proofErr w:type="spellStart"/>
            <w:r w:rsidRPr="00F11F37">
              <w:t>HY_Reservoir</w:t>
            </w:r>
            <w:proofErr w:type="spellEnd"/>
          </w:p>
        </w:tc>
        <w:tc>
          <w:tcPr>
            <w:tcW w:w="0" w:type="auto"/>
            <w:hideMark/>
          </w:tcPr>
          <w:p w14:paraId="55D246D1" w14:textId="77777777" w:rsidR="001D27A5" w:rsidRPr="00F11F37" w:rsidRDefault="001D27A5" w:rsidP="00882601">
            <w:r w:rsidRPr="00F11F37">
              <w:t>waterbodies that are reservoirs</w:t>
            </w:r>
          </w:p>
        </w:tc>
        <w:tc>
          <w:tcPr>
            <w:tcW w:w="0" w:type="auto"/>
            <w:hideMark/>
          </w:tcPr>
          <w:p w14:paraId="7EF3AFA4" w14:textId="5B49579D" w:rsidR="001D27A5" w:rsidRPr="00F11F37" w:rsidRDefault="001D27A5" w:rsidP="00882601">
            <w:r w:rsidRPr="00F11F37">
              <w:t>Any waterbody that can be categorized as a reservoir</w:t>
            </w:r>
            <w:r w:rsidR="00D95A3B">
              <w:t xml:space="preserve"> in that it is a waterbody that has a management regime.</w:t>
            </w:r>
          </w:p>
        </w:tc>
      </w:tr>
      <w:tr w:rsidR="00D95A3B" w:rsidRPr="00F11F37" w14:paraId="25A99024" w14:textId="77777777" w:rsidTr="00D95A3B">
        <w:tc>
          <w:tcPr>
            <w:tcW w:w="0" w:type="auto"/>
            <w:shd w:val="clear" w:color="auto" w:fill="F2F2F2" w:themeFill="background1" w:themeFillShade="F2"/>
            <w:hideMark/>
          </w:tcPr>
          <w:p w14:paraId="312AC3D7" w14:textId="77777777" w:rsidR="001D27A5" w:rsidRPr="00F11F37" w:rsidRDefault="001D27A5" w:rsidP="00882601">
            <w:proofErr w:type="spellStart"/>
            <w:r w:rsidRPr="00F11F37">
              <w:t>HY_FlowPath</w:t>
            </w:r>
            <w:proofErr w:type="spellEnd"/>
          </w:p>
        </w:tc>
        <w:tc>
          <w:tcPr>
            <w:tcW w:w="0" w:type="auto"/>
            <w:hideMark/>
          </w:tcPr>
          <w:p w14:paraId="50A7D7A3" w14:textId="77777777" w:rsidR="001D27A5" w:rsidRPr="00F11F37" w:rsidRDefault="001D27A5" w:rsidP="00882601">
            <w:r w:rsidRPr="00F11F37">
              <w:t>flowlines and reaches</w:t>
            </w:r>
          </w:p>
        </w:tc>
        <w:tc>
          <w:tcPr>
            <w:tcW w:w="0" w:type="auto"/>
            <w:hideMark/>
          </w:tcPr>
          <w:p w14:paraId="52085B76" w14:textId="1F0142F1" w:rsidR="001D27A5" w:rsidRPr="00F11F37" w:rsidRDefault="001D27A5" w:rsidP="00882601">
            <w:r w:rsidRPr="00F11F37">
              <w:t xml:space="preserve">A flowline </w:t>
            </w:r>
            <w:r w:rsidR="00D95A3B">
              <w:t>(</w:t>
            </w:r>
            <w:r w:rsidRPr="00F11F37">
              <w:t>or reach</w:t>
            </w:r>
            <w:r w:rsidR="00D95A3B">
              <w:t>) is a linear representation of the</w:t>
            </w:r>
            <w:r w:rsidRPr="00F11F37">
              <w:t xml:space="preserve"> catchment</w:t>
            </w:r>
            <w:r w:rsidR="00D95A3B">
              <w:t xml:space="preserve"> (or collection of catchments associated with a reach) it shares an id with</w:t>
            </w:r>
            <w:r w:rsidRPr="00F11F37">
              <w:t xml:space="preserve">. For NHD Events, the </w:t>
            </w:r>
            <w:proofErr w:type="spellStart"/>
            <w:r w:rsidRPr="00F11F37">
              <w:t>reach</w:t>
            </w:r>
            <w:r w:rsidR="00D95A3B">
              <w:t>code</w:t>
            </w:r>
            <w:proofErr w:type="spellEnd"/>
            <w:r w:rsidR="00D95A3B">
              <w:t xml:space="preserve"> reach</w:t>
            </w:r>
            <w:r w:rsidRPr="00F11F37">
              <w:t xml:space="preserve"> is the flowpath because it is the linear element used for linear referencing.</w:t>
            </w:r>
          </w:p>
        </w:tc>
      </w:tr>
      <w:tr w:rsidR="00D95A3B" w:rsidRPr="00F11F37" w14:paraId="41FA3BAD" w14:textId="77777777" w:rsidTr="00D95A3B">
        <w:tc>
          <w:tcPr>
            <w:tcW w:w="0" w:type="auto"/>
            <w:shd w:val="clear" w:color="auto" w:fill="F2F2F2" w:themeFill="background1" w:themeFillShade="F2"/>
            <w:hideMark/>
          </w:tcPr>
          <w:p w14:paraId="4873EE05" w14:textId="11825E24" w:rsidR="00D95A3B" w:rsidRPr="00F11F37" w:rsidRDefault="00D95A3B" w:rsidP="00882601">
            <w:proofErr w:type="spellStart"/>
            <w:r w:rsidRPr="00F11F37">
              <w:t>HY_LongitudinalSection</w:t>
            </w:r>
            <w:proofErr w:type="spellEnd"/>
          </w:p>
        </w:tc>
        <w:tc>
          <w:tcPr>
            <w:tcW w:w="0" w:type="auto"/>
            <w:hideMark/>
          </w:tcPr>
          <w:p w14:paraId="227F1953" w14:textId="444559E2" w:rsidR="00D95A3B" w:rsidRPr="00F11F37" w:rsidRDefault="00D95A3B" w:rsidP="00882601">
            <w:r w:rsidRPr="00F11F37">
              <w:t>Not represented</w:t>
            </w:r>
          </w:p>
        </w:tc>
        <w:tc>
          <w:tcPr>
            <w:tcW w:w="0" w:type="auto"/>
            <w:hideMark/>
          </w:tcPr>
          <w:p w14:paraId="00FB4106" w14:textId="33960AC5" w:rsidR="00D95A3B" w:rsidRPr="00F11F37" w:rsidRDefault="00D95A3B" w:rsidP="00882601"/>
        </w:tc>
      </w:tr>
      <w:tr w:rsidR="00D95A3B" w:rsidRPr="00F11F37" w14:paraId="36C62CD9" w14:textId="77777777" w:rsidTr="00D95A3B">
        <w:tc>
          <w:tcPr>
            <w:tcW w:w="0" w:type="auto"/>
            <w:shd w:val="clear" w:color="auto" w:fill="F2F2F2" w:themeFill="background1" w:themeFillShade="F2"/>
            <w:hideMark/>
          </w:tcPr>
          <w:p w14:paraId="37D0340A" w14:textId="7D07A444" w:rsidR="00D95A3B" w:rsidRPr="00F11F37" w:rsidRDefault="00D95A3B" w:rsidP="00882601">
            <w:proofErr w:type="spellStart"/>
            <w:r w:rsidRPr="00F11F37">
              <w:t>HY_CrossSection</w:t>
            </w:r>
            <w:proofErr w:type="spellEnd"/>
          </w:p>
        </w:tc>
        <w:tc>
          <w:tcPr>
            <w:tcW w:w="0" w:type="auto"/>
            <w:hideMark/>
          </w:tcPr>
          <w:p w14:paraId="496940EB" w14:textId="0B7170D4" w:rsidR="00D95A3B" w:rsidRPr="00F11F37" w:rsidRDefault="00D95A3B" w:rsidP="00882601">
            <w:r w:rsidRPr="00F11F37">
              <w:t>Not represented</w:t>
            </w:r>
          </w:p>
        </w:tc>
        <w:tc>
          <w:tcPr>
            <w:tcW w:w="0" w:type="auto"/>
            <w:hideMark/>
          </w:tcPr>
          <w:p w14:paraId="65EC56AE" w14:textId="77777777" w:rsidR="00D95A3B" w:rsidRPr="00F11F37" w:rsidRDefault="00D95A3B" w:rsidP="00882601"/>
        </w:tc>
      </w:tr>
      <w:tr w:rsidR="00D95A3B" w:rsidRPr="00F11F37" w14:paraId="52A6C009" w14:textId="77777777" w:rsidTr="00D95A3B">
        <w:tc>
          <w:tcPr>
            <w:tcW w:w="0" w:type="auto"/>
            <w:shd w:val="clear" w:color="auto" w:fill="F2F2F2" w:themeFill="background1" w:themeFillShade="F2"/>
            <w:hideMark/>
          </w:tcPr>
          <w:p w14:paraId="6BB3604A" w14:textId="621FC131" w:rsidR="00D95A3B" w:rsidRPr="00F11F37" w:rsidRDefault="00D95A3B" w:rsidP="00882601">
            <w:proofErr w:type="spellStart"/>
            <w:r w:rsidRPr="00F11F37">
              <w:lastRenderedPageBreak/>
              <w:t>HY_WaterBodyStratum</w:t>
            </w:r>
            <w:proofErr w:type="spellEnd"/>
          </w:p>
        </w:tc>
        <w:tc>
          <w:tcPr>
            <w:tcW w:w="0" w:type="auto"/>
            <w:hideMark/>
          </w:tcPr>
          <w:p w14:paraId="5B81E075" w14:textId="6D380F38" w:rsidR="00D95A3B" w:rsidRPr="00F11F37" w:rsidRDefault="00D95A3B" w:rsidP="00882601">
            <w:r w:rsidRPr="00F11F37">
              <w:t>Not represented</w:t>
            </w:r>
          </w:p>
        </w:tc>
        <w:tc>
          <w:tcPr>
            <w:tcW w:w="0" w:type="auto"/>
            <w:hideMark/>
          </w:tcPr>
          <w:p w14:paraId="208CBFCC" w14:textId="54B5042E" w:rsidR="00D95A3B" w:rsidRPr="00F11F37" w:rsidRDefault="00D95A3B" w:rsidP="00882601"/>
        </w:tc>
      </w:tr>
      <w:tr w:rsidR="00D95A3B" w:rsidRPr="00F11F37" w14:paraId="309F9DA8" w14:textId="77777777" w:rsidTr="00D95A3B">
        <w:tc>
          <w:tcPr>
            <w:tcW w:w="0" w:type="auto"/>
            <w:shd w:val="clear" w:color="auto" w:fill="F2F2F2" w:themeFill="background1" w:themeFillShade="F2"/>
            <w:hideMark/>
          </w:tcPr>
          <w:p w14:paraId="62220BAF" w14:textId="73D5E79A" w:rsidR="00D95A3B" w:rsidRPr="00F11F37" w:rsidRDefault="00D95A3B" w:rsidP="00882601">
            <w:proofErr w:type="spellStart"/>
            <w:r w:rsidRPr="00F11F37">
              <w:t>HY_Water_LiquidPhase</w:t>
            </w:r>
            <w:proofErr w:type="spellEnd"/>
          </w:p>
        </w:tc>
        <w:tc>
          <w:tcPr>
            <w:tcW w:w="0" w:type="auto"/>
            <w:hideMark/>
          </w:tcPr>
          <w:p w14:paraId="4F27206D" w14:textId="0A9D3B61" w:rsidR="00D95A3B" w:rsidRPr="00F11F37" w:rsidRDefault="00D95A3B" w:rsidP="00882601">
            <w:r w:rsidRPr="00F11F37">
              <w:t>Not represented</w:t>
            </w:r>
          </w:p>
        </w:tc>
        <w:tc>
          <w:tcPr>
            <w:tcW w:w="0" w:type="auto"/>
            <w:hideMark/>
          </w:tcPr>
          <w:p w14:paraId="2B13C5FF" w14:textId="6CF1DDF4" w:rsidR="00D95A3B" w:rsidRPr="00F11F37" w:rsidRDefault="00D95A3B" w:rsidP="00882601"/>
        </w:tc>
      </w:tr>
      <w:tr w:rsidR="00D95A3B" w:rsidRPr="00F11F37" w14:paraId="16D4517C" w14:textId="77777777" w:rsidTr="00D95A3B">
        <w:tc>
          <w:tcPr>
            <w:tcW w:w="0" w:type="auto"/>
            <w:shd w:val="clear" w:color="auto" w:fill="F2F2F2" w:themeFill="background1" w:themeFillShade="F2"/>
            <w:hideMark/>
          </w:tcPr>
          <w:p w14:paraId="766FFD96" w14:textId="6E02DCA2" w:rsidR="00D95A3B" w:rsidRPr="00F11F37" w:rsidRDefault="00D95A3B" w:rsidP="00882601">
            <w:proofErr w:type="spellStart"/>
            <w:r w:rsidRPr="00F11F37">
              <w:t>HY_Water_SolidPhase</w:t>
            </w:r>
            <w:proofErr w:type="spellEnd"/>
          </w:p>
        </w:tc>
        <w:tc>
          <w:tcPr>
            <w:tcW w:w="0" w:type="auto"/>
            <w:hideMark/>
          </w:tcPr>
          <w:p w14:paraId="41604F3D" w14:textId="1E44CF10" w:rsidR="00D95A3B" w:rsidRPr="00F11F37" w:rsidRDefault="00D95A3B" w:rsidP="00882601">
            <w:r w:rsidRPr="00F11F37">
              <w:t>Not represented</w:t>
            </w:r>
          </w:p>
        </w:tc>
        <w:tc>
          <w:tcPr>
            <w:tcW w:w="0" w:type="auto"/>
            <w:hideMark/>
          </w:tcPr>
          <w:p w14:paraId="26CCB8A5" w14:textId="0A1FC136" w:rsidR="00D95A3B" w:rsidRPr="00F11F37" w:rsidRDefault="00D95A3B" w:rsidP="00882601"/>
        </w:tc>
      </w:tr>
    </w:tbl>
    <w:p w14:paraId="44E4E100" w14:textId="77777777" w:rsidR="001D27A5" w:rsidRPr="00F11F37" w:rsidRDefault="001D27A5" w:rsidP="00B44DA2">
      <w:pPr>
        <w:pStyle w:val="Heading2"/>
        <w:numPr>
          <w:ilvl w:val="0"/>
          <w:numId w:val="0"/>
        </w:numPr>
      </w:pPr>
      <w:bookmarkStart w:id="236" w:name="_Toc484604423"/>
      <w:r w:rsidRPr="00F11F37">
        <w:t>D.3 Hydrometric Network Model</w:t>
      </w:r>
      <w:bookmarkEnd w:id="236"/>
    </w:p>
    <w:tbl>
      <w:tblPr>
        <w:tblStyle w:val="TableGrid"/>
        <w:tblW w:w="0" w:type="auto"/>
        <w:tblLook w:val="04A0" w:firstRow="1" w:lastRow="0" w:firstColumn="1" w:lastColumn="0" w:noHBand="0" w:noVBand="1"/>
      </w:tblPr>
      <w:tblGrid>
        <w:gridCol w:w="2749"/>
        <w:gridCol w:w="1984"/>
        <w:gridCol w:w="8443"/>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rPr>
                <w:b/>
                <w:bCs/>
              </w:rPr>
            </w:pPr>
            <w:r w:rsidRPr="00F11F37">
              <w:rPr>
                <w:b/>
                <w:bCs/>
              </w:rPr>
              <w:t>HY_Features Name</w:t>
            </w:r>
          </w:p>
        </w:tc>
        <w:tc>
          <w:tcPr>
            <w:tcW w:w="0" w:type="auto"/>
            <w:hideMark/>
          </w:tcPr>
          <w:p w14:paraId="4821A4CD" w14:textId="77777777" w:rsidR="001D27A5" w:rsidRPr="00F11F37" w:rsidRDefault="001D27A5" w:rsidP="00882601">
            <w:pPr>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r w:rsidRPr="00F11F37">
              <w:t>HY_HydrometricNetwork</w:t>
            </w:r>
          </w:p>
        </w:tc>
        <w:tc>
          <w:tcPr>
            <w:tcW w:w="0" w:type="auto"/>
            <w:hideMark/>
          </w:tcPr>
          <w:p w14:paraId="16B780E6" w14:textId="29977757" w:rsidR="001D27A5" w:rsidRPr="00F11F37" w:rsidRDefault="00BF0B62" w:rsidP="00882601">
            <w:r>
              <w:t>collection of events</w:t>
            </w:r>
          </w:p>
        </w:tc>
        <w:tc>
          <w:tcPr>
            <w:tcW w:w="0" w:type="auto"/>
            <w:hideMark/>
          </w:tcPr>
          <w:p w14:paraId="18D8B6CC" w14:textId="32CA039F" w:rsidR="001D27A5" w:rsidRPr="00F11F37" w:rsidRDefault="00BF0B62" w:rsidP="00882601">
            <w:r>
              <w:t>A collection of events that are hydrometric features could be considered a hydrometric network.</w:t>
            </w: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roofErr w:type="spellStart"/>
            <w:r w:rsidRPr="00F11F37">
              <w:t>HY_HydrometricFeature</w:t>
            </w:r>
            <w:proofErr w:type="spellEnd"/>
          </w:p>
        </w:tc>
        <w:tc>
          <w:tcPr>
            <w:tcW w:w="0" w:type="auto"/>
            <w:hideMark/>
          </w:tcPr>
          <w:p w14:paraId="756C0296" w14:textId="77777777" w:rsidR="001D27A5" w:rsidRPr="00F11F37" w:rsidRDefault="001D27A5" w:rsidP="00882601">
            <w:r w:rsidRPr="00F11F37">
              <w:t>event</w:t>
            </w:r>
          </w:p>
        </w:tc>
        <w:tc>
          <w:tcPr>
            <w:tcW w:w="0" w:type="auto"/>
            <w:hideMark/>
          </w:tcPr>
          <w:p w14:paraId="4BAC3D29" w14:textId="77777777" w:rsidR="001D27A5" w:rsidRPr="00F11F37" w:rsidRDefault="001D27A5" w:rsidP="00882601">
            <w:r w:rsidRPr="00F11F37">
              <w:t>A hydrometric feature, such as a stream gaging station, is represented as an event.</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roofErr w:type="spellStart"/>
            <w:r w:rsidRPr="00F11F37">
              <w:t>HY_IndirectPosition</w:t>
            </w:r>
            <w:proofErr w:type="spellEnd"/>
          </w:p>
        </w:tc>
        <w:tc>
          <w:tcPr>
            <w:tcW w:w="0" w:type="auto"/>
            <w:hideMark/>
          </w:tcPr>
          <w:p w14:paraId="303EC252" w14:textId="77777777" w:rsidR="001D27A5" w:rsidRPr="00F11F37" w:rsidRDefault="001D27A5" w:rsidP="00882601">
            <w:r w:rsidRPr="00F11F37">
              <w:t>measure</w:t>
            </w:r>
          </w:p>
        </w:tc>
        <w:tc>
          <w:tcPr>
            <w:tcW w:w="0" w:type="auto"/>
            <w:hideMark/>
          </w:tcPr>
          <w:p w14:paraId="72B18785" w14:textId="7F1528EB" w:rsidR="001D27A5" w:rsidRPr="00F11F37" w:rsidRDefault="001D27A5" w:rsidP="00882601">
            <w:r w:rsidRPr="00F11F37">
              <w:t>The measure is a</w:t>
            </w:r>
            <w:r w:rsidR="00CC6131">
              <w:t>n</w:t>
            </w:r>
            <w:r w:rsidRPr="00F11F37">
              <w:t xml:space="preserve"> indirect position of type relative position because it is a percent.</w:t>
            </w:r>
          </w:p>
        </w:tc>
      </w:tr>
    </w:tbl>
    <w:p w14:paraId="4D08EAD1" w14:textId="77777777" w:rsidR="00F7549D" w:rsidRDefault="00F7549D" w:rsidP="00834E29">
      <w:pPr>
        <w:pStyle w:val="Heading2"/>
        <w:numPr>
          <w:ilvl w:val="0"/>
          <w:numId w:val="0"/>
        </w:numPr>
        <w:rPr>
          <w:i/>
        </w:rPr>
        <w:sectPr w:rsidR="00F7549D" w:rsidSect="00986726">
          <w:footerReference w:type="even" r:id="rId70"/>
          <w:footerReference w:type="default" r:id="rId7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834E29">
      <w:pPr>
        <w:pStyle w:val="Heading1"/>
        <w:numPr>
          <w:ilvl w:val="0"/>
          <w:numId w:val="0"/>
        </w:numPr>
      </w:pPr>
      <w:bookmarkStart w:id="237" w:name="_Toc459388267"/>
      <w:bookmarkStart w:id="238" w:name="_Toc484604424"/>
      <w:r w:rsidRPr="00EC4103">
        <w:lastRenderedPageBreak/>
        <w:t xml:space="preserve">ANNEX </w:t>
      </w:r>
      <w:r w:rsidR="00FD636F">
        <w:t>E</w:t>
      </w:r>
      <w:r w:rsidRPr="00EC4103">
        <w:t>: HY_F</w:t>
      </w:r>
      <w:r w:rsidR="00337E73">
        <w:t>eatures - INSPIRE Hydrography T</w:t>
      </w:r>
      <w:r w:rsidRPr="00EC4103">
        <w:t>heme</w:t>
      </w:r>
      <w:bookmarkEnd w:id="237"/>
      <w:bookmarkEnd w:id="238"/>
    </w:p>
    <w:p w14:paraId="56C8AFB4" w14:textId="77777777" w:rsidR="00761639" w:rsidRDefault="00761639" w:rsidP="00761639">
      <w:pPr>
        <w:rPr>
          <w:bCs/>
        </w:rPr>
      </w:pPr>
      <w:r w:rsidRPr="00EC4103">
        <w:rPr>
          <w:bCs/>
        </w:rPr>
        <w:t xml:space="preserve">This table assigns core features </w:t>
      </w:r>
      <w:r>
        <w:rPr>
          <w:bCs/>
        </w:rPr>
        <w:t>as</w:t>
      </w:r>
      <w:r w:rsidRPr="00EC4103">
        <w:rPr>
          <w:bCs/>
        </w:rPr>
        <w:t xml:space="preserve"> defined in</w:t>
      </w:r>
      <w:r>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6C096A46" w14:textId="77777777" w:rsidR="00761639" w:rsidRDefault="00761639" w:rsidP="00761639">
      <w:r w:rsidRPr="00EC4103">
        <w:rPr>
          <w:bCs/>
        </w:rPr>
        <w:t xml:space="preserve">This table </w:t>
      </w:r>
      <w:r>
        <w:rPr>
          <w:bCs/>
        </w:rPr>
        <w:t>should</w:t>
      </w:r>
      <w:r w:rsidRPr="00EC4103">
        <w:rPr>
          <w:bCs/>
        </w:rPr>
        <w:t xml:space="preserve"> not be understood in terms of </w:t>
      </w:r>
      <w:proofErr w:type="gramStart"/>
      <w:r w:rsidRPr="00EC4103">
        <w:rPr>
          <w:bCs/>
        </w:rPr>
        <w:t>a  ‘</w:t>
      </w:r>
      <w:proofErr w:type="gramEnd"/>
      <w:r w:rsidRPr="00EC4103">
        <w:rPr>
          <w:bCs/>
        </w:rPr>
        <w:t xml:space="preserve">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Since each dataset </w:t>
      </w:r>
      <w:r>
        <w:t>that implements the INSPIRE theme will have</w:t>
      </w:r>
      <w:r w:rsidRPr="00EC4103">
        <w:t xml:space="preserve"> a different legacy of documentation and information modeling, a </w:t>
      </w:r>
      <w:r>
        <w:t>conceptual mapping would</w:t>
      </w:r>
      <w:r w:rsidRPr="00EC4103">
        <w:t xml:space="preserve"> be expressed</w:t>
      </w:r>
      <w:r>
        <w:t xml:space="preserve"> differently.  Applications implementing</w:t>
      </w:r>
      <w:r w:rsidRPr="00EC4103">
        <w:t xml:space="preserve"> the INSPIRE Hydrography theme </w:t>
      </w:r>
      <w:r>
        <w:t>can use this listing to understand</w:t>
      </w:r>
      <w:r w:rsidRPr="00EC4103">
        <w:t xml:space="preserve"> how a particular dataset may relate to the HY_Features concepts.  </w:t>
      </w:r>
    </w:p>
    <w:p w14:paraId="403EF01F" w14:textId="77777777" w:rsidR="00761639" w:rsidRPr="00EC4103" w:rsidRDefault="00761639" w:rsidP="00761639">
      <w:r>
        <w:t>Note than in INSPIRE a base ‘HydroObject’ concept has been defined. Many INSPIRE hydrography Features mentioned below are specialization of this one. Thus, they inherit a hydroid attribute which targets the topic of multiple representations of the same object: ‘</w:t>
      </w:r>
      <w:r w:rsidRPr="00B80006">
        <w:rPr>
          <w:i/>
        </w:rPr>
        <w:t>An identifier that is used to identify a hydrographic object in the real world. It provides a 'key' for implicitly associating different representations of the object.</w:t>
      </w:r>
      <w:r>
        <w:t>’</w:t>
      </w:r>
    </w:p>
    <w:p w14:paraId="498EB64B" w14:textId="77777777" w:rsidR="00761639" w:rsidRPr="00EC4103" w:rsidRDefault="00761639" w:rsidP="00761639">
      <w:pPr>
        <w:pStyle w:val="Heading2"/>
        <w:numPr>
          <w:ilvl w:val="0"/>
          <w:numId w:val="0"/>
        </w:numPr>
      </w:pPr>
      <w:bookmarkStart w:id="239" w:name="_Toc459038746"/>
      <w:bookmarkStart w:id="240" w:name="_Toc459388268"/>
      <w:bookmarkStart w:id="241" w:name="_Toc471809973"/>
      <w:bookmarkStart w:id="242" w:name="_Toc484604425"/>
      <w:r>
        <w:t>E</w:t>
      </w:r>
      <w:r w:rsidRPr="00EC4103">
        <w:t>.1 Catchment Model</w:t>
      </w:r>
      <w:bookmarkEnd w:id="239"/>
      <w:bookmarkEnd w:id="240"/>
      <w:bookmarkEnd w:id="241"/>
      <w:bookmarkEnd w:id="242"/>
    </w:p>
    <w:tbl>
      <w:tblPr>
        <w:tblStyle w:val="TableGrid"/>
        <w:tblW w:w="13008" w:type="dxa"/>
        <w:tblLayout w:type="fixed"/>
        <w:tblLook w:val="04A0" w:firstRow="1" w:lastRow="0" w:firstColumn="1" w:lastColumn="0" w:noHBand="0" w:noVBand="1"/>
      </w:tblPr>
      <w:tblGrid>
        <w:gridCol w:w="3085"/>
        <w:gridCol w:w="1559"/>
        <w:gridCol w:w="3261"/>
        <w:gridCol w:w="5103"/>
      </w:tblGrid>
      <w:tr w:rsidR="00761639" w:rsidRPr="00EC4103" w14:paraId="06859744" w14:textId="77777777" w:rsidTr="003E204D">
        <w:tc>
          <w:tcPr>
            <w:tcW w:w="3085" w:type="dxa"/>
            <w:shd w:val="clear" w:color="auto" w:fill="F2F2F2" w:themeFill="background1" w:themeFillShade="F2"/>
            <w:hideMark/>
          </w:tcPr>
          <w:p w14:paraId="02F43DB5" w14:textId="77777777" w:rsidR="00761639" w:rsidRPr="00EC4103" w:rsidRDefault="00761639" w:rsidP="003E204D">
            <w:pPr>
              <w:rPr>
                <w:b/>
                <w:bCs/>
              </w:rPr>
            </w:pPr>
            <w:r w:rsidRPr="00EC4103">
              <w:rPr>
                <w:b/>
                <w:bCs/>
              </w:rPr>
              <w:t>HY_Features Name</w:t>
            </w:r>
          </w:p>
        </w:tc>
        <w:tc>
          <w:tcPr>
            <w:tcW w:w="1559" w:type="dxa"/>
          </w:tcPr>
          <w:p w14:paraId="6EEFEFCA" w14:textId="77777777" w:rsidR="00761639" w:rsidRPr="00EC4103" w:rsidRDefault="00761639" w:rsidP="003E204D">
            <w:pPr>
              <w:jc w:val="center"/>
              <w:rPr>
                <w:b/>
                <w:bCs/>
              </w:rPr>
            </w:pPr>
            <w:r>
              <w:rPr>
                <w:b/>
                <w:bCs/>
              </w:rPr>
              <w:t>Relationship between concepts</w:t>
            </w:r>
          </w:p>
        </w:tc>
        <w:tc>
          <w:tcPr>
            <w:tcW w:w="3261" w:type="dxa"/>
            <w:hideMark/>
          </w:tcPr>
          <w:p w14:paraId="05CF0A94" w14:textId="77777777" w:rsidR="00761639" w:rsidRPr="00EC4103" w:rsidRDefault="00761639" w:rsidP="003E204D">
            <w:pPr>
              <w:jc w:val="center"/>
              <w:rPr>
                <w:b/>
                <w:bCs/>
              </w:rPr>
            </w:pPr>
            <w:r w:rsidRPr="00EC4103">
              <w:rPr>
                <w:b/>
                <w:bCs/>
              </w:rPr>
              <w:t>INSPIRE Hydrography</w:t>
            </w:r>
            <w:r>
              <w:rPr>
                <w:b/>
                <w:bCs/>
              </w:rPr>
              <w:t xml:space="preserve"> Feature </w:t>
            </w:r>
            <w:r w:rsidRPr="00EC4103">
              <w:rPr>
                <w:b/>
                <w:bCs/>
              </w:rPr>
              <w:t>Name</w:t>
            </w:r>
            <w:r>
              <w:rPr>
                <w:b/>
                <w:bCs/>
              </w:rPr>
              <w:t xml:space="preserve"> + potential condition(s)</w:t>
            </w:r>
          </w:p>
        </w:tc>
        <w:tc>
          <w:tcPr>
            <w:tcW w:w="5103" w:type="dxa"/>
            <w:hideMark/>
          </w:tcPr>
          <w:p w14:paraId="72D5936C" w14:textId="77777777" w:rsidR="00761639" w:rsidRPr="00EC4103" w:rsidRDefault="00761639" w:rsidP="003E204D">
            <w:pPr>
              <w:jc w:val="center"/>
              <w:rPr>
                <w:b/>
                <w:bCs/>
              </w:rPr>
            </w:pPr>
            <w:r w:rsidRPr="00EC4103">
              <w:rPr>
                <w:b/>
                <w:bCs/>
              </w:rPr>
              <w:t>Definition / Description</w:t>
            </w:r>
          </w:p>
        </w:tc>
      </w:tr>
      <w:tr w:rsidR="00761639" w:rsidRPr="00EC4103" w14:paraId="30A6BACB" w14:textId="77777777" w:rsidTr="003E204D">
        <w:tc>
          <w:tcPr>
            <w:tcW w:w="3085" w:type="dxa"/>
            <w:shd w:val="clear" w:color="auto" w:fill="F2F2F2" w:themeFill="background1" w:themeFillShade="F2"/>
            <w:hideMark/>
          </w:tcPr>
          <w:p w14:paraId="4E08B716" w14:textId="77777777" w:rsidR="00761639" w:rsidRPr="00EC4103" w:rsidRDefault="00761639" w:rsidP="003E204D">
            <w:r w:rsidRPr="00EC4103">
              <w:t>HY_Catchment</w:t>
            </w:r>
          </w:p>
        </w:tc>
        <w:tc>
          <w:tcPr>
            <w:tcW w:w="1559" w:type="dxa"/>
          </w:tcPr>
          <w:p w14:paraId="3F64A75A" w14:textId="77777777" w:rsidR="00761639" w:rsidRPr="00EC4103" w:rsidRDefault="00761639" w:rsidP="003E204D">
            <w:r>
              <w:t>Is like</w:t>
            </w:r>
          </w:p>
        </w:tc>
        <w:tc>
          <w:tcPr>
            <w:tcW w:w="3261" w:type="dxa"/>
            <w:hideMark/>
          </w:tcPr>
          <w:p w14:paraId="1374F1CD" w14:textId="77777777" w:rsidR="00761639" w:rsidRDefault="00761639" w:rsidP="003E204D">
            <w:r w:rsidRPr="00EC4103">
              <w:t>DrainageBasin</w:t>
            </w:r>
          </w:p>
          <w:p w14:paraId="086D119B" w14:textId="77777777" w:rsidR="00761639" w:rsidRDefault="00761639" w:rsidP="003E204D"/>
          <w:p w14:paraId="5B490966" w14:textId="77777777" w:rsidR="00761639" w:rsidRPr="00EC4103" w:rsidRDefault="00761639" w:rsidP="003E204D">
            <w:r>
              <w:t xml:space="preserve">In case that HY_Catchment is realized by </w:t>
            </w:r>
            <w:proofErr w:type="spellStart"/>
            <w:r>
              <w:t>HY_CatchmentArea</w:t>
            </w:r>
            <w:proofErr w:type="spellEnd"/>
          </w:p>
        </w:tc>
        <w:tc>
          <w:tcPr>
            <w:tcW w:w="5103" w:type="dxa"/>
            <w:hideMark/>
          </w:tcPr>
          <w:p w14:paraId="1BFA80B3" w14:textId="77777777" w:rsidR="00761639" w:rsidRPr="00EC4103" w:rsidRDefault="00761639" w:rsidP="003E204D">
            <w:pPr>
              <w:autoSpaceDE w:val="0"/>
              <w:autoSpaceDN w:val="0"/>
              <w:adjustRightInd w:val="0"/>
            </w:pPr>
            <w:r w:rsidRPr="00EC4103">
              <w:t xml:space="preserve">Area having a common outlet for its surface runoff. </w:t>
            </w:r>
          </w:p>
          <w:p w14:paraId="7428030E" w14:textId="77777777" w:rsidR="00761639" w:rsidRPr="00EC4103" w:rsidRDefault="00761639" w:rsidP="003E204D">
            <w:pPr>
              <w:autoSpaceDE w:val="0"/>
              <w:autoSpaceDN w:val="0"/>
              <w:adjustRightInd w:val="0"/>
            </w:pPr>
            <w:r w:rsidRPr="00EC4103">
              <w:t>NOTE 1 Regarding the different classifications of drainage basins, no distinction is made between drainage basins / sub-basins since this will vary with application. It is possible to build basins from other basins.</w:t>
            </w:r>
          </w:p>
          <w:p w14:paraId="3E0A1A7C" w14:textId="77777777" w:rsidR="00761639" w:rsidRPr="00EC4103" w:rsidRDefault="00761639" w:rsidP="003E204D">
            <w:pPr>
              <w:autoSpaceDE w:val="0"/>
              <w:autoSpaceDN w:val="0"/>
              <w:adjustRightInd w:val="0"/>
            </w:pPr>
            <w:r w:rsidRPr="00EC4103">
              <w:t>NOTE 2 The outlet of a drainage basin may be a canal or a lake.</w:t>
            </w:r>
          </w:p>
          <w:p w14:paraId="24A6DE31" w14:textId="77777777" w:rsidR="00761639" w:rsidRPr="00EC4103" w:rsidRDefault="00761639" w:rsidP="003E204D">
            <w:r w:rsidRPr="00EC4103">
              <w:t xml:space="preserve">NOTE 3 Synonyms for drainage basin include: </w:t>
            </w:r>
            <w:r w:rsidRPr="00EC4103">
              <w:lastRenderedPageBreak/>
              <w:t>catchment; catchment area; drainage area; river basin; watershed.</w:t>
            </w:r>
          </w:p>
        </w:tc>
      </w:tr>
      <w:tr w:rsidR="00761639" w:rsidRPr="00EC4103" w14:paraId="0475A25B" w14:textId="77777777" w:rsidTr="003E204D">
        <w:tc>
          <w:tcPr>
            <w:tcW w:w="3085" w:type="dxa"/>
            <w:shd w:val="clear" w:color="auto" w:fill="F2F2F2" w:themeFill="background1" w:themeFillShade="F2"/>
            <w:hideMark/>
          </w:tcPr>
          <w:p w14:paraId="0758D20B" w14:textId="77777777" w:rsidR="00761639" w:rsidRPr="00EC4103" w:rsidRDefault="00761639" w:rsidP="003E204D">
            <w:proofErr w:type="spellStart"/>
            <w:r w:rsidRPr="00EC4103">
              <w:lastRenderedPageBreak/>
              <w:t>HY_DendriticCat</w:t>
            </w:r>
            <w:r>
              <w:t>ch</w:t>
            </w:r>
            <w:r w:rsidRPr="00EC4103">
              <w:t>ment</w:t>
            </w:r>
            <w:proofErr w:type="spellEnd"/>
          </w:p>
        </w:tc>
        <w:tc>
          <w:tcPr>
            <w:tcW w:w="1559" w:type="dxa"/>
          </w:tcPr>
          <w:p w14:paraId="757EB0BB" w14:textId="77777777" w:rsidR="00761639" w:rsidRPr="00EC4103" w:rsidDel="00D529AF" w:rsidRDefault="00761639" w:rsidP="003E204D">
            <w:r>
              <w:t>Is narrower than</w:t>
            </w:r>
          </w:p>
        </w:tc>
        <w:tc>
          <w:tcPr>
            <w:tcW w:w="3261" w:type="dxa"/>
            <w:hideMark/>
          </w:tcPr>
          <w:p w14:paraId="184EF3BE" w14:textId="77777777" w:rsidR="00761639" w:rsidRDefault="00761639" w:rsidP="003E204D">
            <w:r>
              <w:t>DrainageBasin</w:t>
            </w:r>
          </w:p>
          <w:p w14:paraId="27E9729A" w14:textId="77777777" w:rsidR="00761639" w:rsidRDefault="00761639" w:rsidP="003E204D"/>
          <w:p w14:paraId="41DE48B9" w14:textId="77777777" w:rsidR="00761639" w:rsidRDefault="00761639" w:rsidP="003E204D">
            <w:r>
              <w:t xml:space="preserve">In case that HY_Catchment is realized by </w:t>
            </w:r>
            <w:proofErr w:type="spellStart"/>
            <w:r>
              <w:t>HY_CatchmentArea</w:t>
            </w:r>
            <w:proofErr w:type="spellEnd"/>
          </w:p>
          <w:p w14:paraId="0798C5B1" w14:textId="77777777" w:rsidR="00761639" w:rsidRDefault="00761639" w:rsidP="003E204D"/>
          <w:p w14:paraId="0AE4BAAC" w14:textId="77777777" w:rsidR="00761639" w:rsidRPr="00EC4103" w:rsidRDefault="00761639" w:rsidP="003E204D">
            <w:r>
              <w:t>With one outlet</w:t>
            </w:r>
          </w:p>
        </w:tc>
        <w:tc>
          <w:tcPr>
            <w:tcW w:w="5103" w:type="dxa"/>
            <w:hideMark/>
          </w:tcPr>
          <w:p w14:paraId="03DA01C6" w14:textId="77777777" w:rsidR="00761639" w:rsidRPr="00EC4103" w:rsidRDefault="00761639" w:rsidP="003E204D">
            <w:pPr>
              <w:autoSpaceDE w:val="0"/>
              <w:autoSpaceDN w:val="0"/>
              <w:adjustRightInd w:val="0"/>
            </w:pPr>
            <w:r w:rsidRPr="00EC4103">
              <w:t xml:space="preserve">Area having a common outlet for its surface runoff. </w:t>
            </w:r>
          </w:p>
          <w:p w14:paraId="5D82BFA0" w14:textId="77777777" w:rsidR="00761639" w:rsidRPr="00EC4103" w:rsidRDefault="00761639" w:rsidP="003E204D">
            <w:pPr>
              <w:autoSpaceDE w:val="0"/>
              <w:autoSpaceDN w:val="0"/>
              <w:adjustRightInd w:val="0"/>
            </w:pPr>
            <w:r w:rsidRPr="00EC4103">
              <w:t>NOTE 1 Regarding the different classifications of drainage basins, no distinction is made between drainage basins / sub-basins since this will vary with application. It is possible to build basins from other basins.</w:t>
            </w:r>
          </w:p>
          <w:p w14:paraId="7BFE4DE4" w14:textId="77777777" w:rsidR="00761639" w:rsidRPr="00EC4103" w:rsidRDefault="00761639" w:rsidP="003E204D">
            <w:pPr>
              <w:autoSpaceDE w:val="0"/>
              <w:autoSpaceDN w:val="0"/>
              <w:adjustRightInd w:val="0"/>
            </w:pPr>
            <w:r w:rsidRPr="00EC4103">
              <w:t>NOTE 2 The outlet of a drainage basin may be a canal or a lake.</w:t>
            </w:r>
          </w:p>
          <w:p w14:paraId="65FF0BD4" w14:textId="77777777" w:rsidR="00761639" w:rsidRPr="00EC4103" w:rsidRDefault="00761639" w:rsidP="003E204D">
            <w:r w:rsidRPr="00EC4103">
              <w:t>NOTE 3 Synonyms for drainage basin include: catchment; catchment area; drainage area; river basin; watershed.</w:t>
            </w:r>
          </w:p>
        </w:tc>
      </w:tr>
      <w:tr w:rsidR="00761639" w:rsidRPr="00EC4103" w14:paraId="3BFD9B36" w14:textId="77777777" w:rsidTr="003E204D">
        <w:tc>
          <w:tcPr>
            <w:tcW w:w="3085" w:type="dxa"/>
            <w:shd w:val="clear" w:color="auto" w:fill="F2F2F2" w:themeFill="background1" w:themeFillShade="F2"/>
            <w:hideMark/>
          </w:tcPr>
          <w:p w14:paraId="2FE22479" w14:textId="77777777" w:rsidR="00761639" w:rsidRPr="00EC4103" w:rsidRDefault="00761639" w:rsidP="003E204D">
            <w:proofErr w:type="spellStart"/>
            <w:r w:rsidRPr="00EC4103">
              <w:t>HY_InteriorCatchment</w:t>
            </w:r>
            <w:proofErr w:type="spellEnd"/>
          </w:p>
        </w:tc>
        <w:tc>
          <w:tcPr>
            <w:tcW w:w="1559" w:type="dxa"/>
          </w:tcPr>
          <w:p w14:paraId="119DFE44" w14:textId="77777777" w:rsidR="00761639" w:rsidRPr="00EC4103" w:rsidDel="00D529AF" w:rsidRDefault="00761639" w:rsidP="003E204D"/>
        </w:tc>
        <w:tc>
          <w:tcPr>
            <w:tcW w:w="3261" w:type="dxa"/>
            <w:hideMark/>
          </w:tcPr>
          <w:p w14:paraId="7530350A" w14:textId="77777777" w:rsidR="00761639" w:rsidRPr="00EC4103" w:rsidRDefault="00761639" w:rsidP="003E204D">
            <w:r w:rsidRPr="00EC4103">
              <w:t>Not represented</w:t>
            </w:r>
          </w:p>
        </w:tc>
        <w:tc>
          <w:tcPr>
            <w:tcW w:w="5103" w:type="dxa"/>
            <w:hideMark/>
          </w:tcPr>
          <w:p w14:paraId="556FC5A1" w14:textId="77777777" w:rsidR="00761639" w:rsidRPr="00EC4103" w:rsidRDefault="00761639" w:rsidP="003E204D"/>
        </w:tc>
      </w:tr>
      <w:tr w:rsidR="00761639" w:rsidRPr="00EC4103" w14:paraId="5F309164" w14:textId="77777777" w:rsidTr="003E204D">
        <w:tc>
          <w:tcPr>
            <w:tcW w:w="3085" w:type="dxa"/>
            <w:shd w:val="clear" w:color="auto" w:fill="F2F2F2" w:themeFill="background1" w:themeFillShade="F2"/>
            <w:hideMark/>
          </w:tcPr>
          <w:p w14:paraId="0B384BC6" w14:textId="77777777" w:rsidR="00761639" w:rsidRPr="00EC4103" w:rsidRDefault="00761639" w:rsidP="003E204D">
            <w:proofErr w:type="spellStart"/>
            <w:r w:rsidRPr="00EC4103">
              <w:t>HY_CatchmentAggregate</w:t>
            </w:r>
            <w:proofErr w:type="spellEnd"/>
          </w:p>
        </w:tc>
        <w:tc>
          <w:tcPr>
            <w:tcW w:w="1559" w:type="dxa"/>
          </w:tcPr>
          <w:p w14:paraId="09BFA6A7" w14:textId="77777777" w:rsidR="00761639" w:rsidRPr="00EC4103" w:rsidRDefault="00761639" w:rsidP="003E204D">
            <w:r>
              <w:t>Is like</w:t>
            </w:r>
          </w:p>
        </w:tc>
        <w:tc>
          <w:tcPr>
            <w:tcW w:w="3261" w:type="dxa"/>
            <w:hideMark/>
          </w:tcPr>
          <w:p w14:paraId="1868FF3B" w14:textId="77777777" w:rsidR="00761639" w:rsidRDefault="00761639" w:rsidP="003E204D">
            <w:proofErr w:type="spellStart"/>
            <w:r w:rsidRPr="00EC4103">
              <w:t>RiverBasin</w:t>
            </w:r>
            <w:proofErr w:type="spellEnd"/>
          </w:p>
          <w:p w14:paraId="0F143482" w14:textId="77777777" w:rsidR="00761639" w:rsidRDefault="00761639" w:rsidP="003E204D"/>
          <w:p w14:paraId="152F09F0" w14:textId="77777777" w:rsidR="00761639" w:rsidRPr="00EC4103" w:rsidRDefault="00761639" w:rsidP="003E204D">
            <w:r>
              <w:t xml:space="preserve">In case that HY_Catchment is realized by </w:t>
            </w:r>
            <w:proofErr w:type="spellStart"/>
            <w:r>
              <w:t>HY_CatchmentArea</w:t>
            </w:r>
            <w:proofErr w:type="spellEnd"/>
          </w:p>
        </w:tc>
        <w:tc>
          <w:tcPr>
            <w:tcW w:w="5103" w:type="dxa"/>
            <w:hideMark/>
          </w:tcPr>
          <w:p w14:paraId="489D0432" w14:textId="77777777" w:rsidR="00761639" w:rsidRDefault="00761639" w:rsidP="003E204D">
            <w:pPr>
              <w:autoSpaceDE w:val="0"/>
              <w:autoSpaceDN w:val="0"/>
              <w:adjustRightInd w:val="0"/>
            </w:pPr>
            <w:r w:rsidRPr="00EC4103">
              <w:t>The area of land from which all surface run-off flows through a sequence of streams, rivers and, possibly, lakes into the sea at a single river mouth, estuary or delta</w:t>
            </w:r>
            <w:r>
              <w:t>.</w:t>
            </w:r>
          </w:p>
          <w:p w14:paraId="4AB6BAFE" w14:textId="77777777" w:rsidR="00761639" w:rsidRPr="00EC4103" w:rsidRDefault="00761639" w:rsidP="003E204D">
            <w:pPr>
              <w:autoSpaceDE w:val="0"/>
              <w:autoSpaceDN w:val="0"/>
              <w:adjustRightInd w:val="0"/>
            </w:pPr>
            <w:r>
              <w:t>In INSPIRE, the largest ‘DrainageBasin’ in a system is a ‘</w:t>
            </w:r>
            <w:proofErr w:type="spellStart"/>
            <w:r>
              <w:t>RiverBasin</w:t>
            </w:r>
            <w:proofErr w:type="spellEnd"/>
            <w:r>
              <w:t>’</w:t>
            </w:r>
          </w:p>
        </w:tc>
      </w:tr>
      <w:tr w:rsidR="00761639" w:rsidRPr="00EC4103" w14:paraId="4A4D76DD" w14:textId="77777777" w:rsidTr="003E204D">
        <w:tc>
          <w:tcPr>
            <w:tcW w:w="3085" w:type="dxa"/>
            <w:shd w:val="clear" w:color="auto" w:fill="F2F2F2" w:themeFill="background1" w:themeFillShade="F2"/>
            <w:hideMark/>
          </w:tcPr>
          <w:p w14:paraId="6546917A" w14:textId="77777777" w:rsidR="00761639" w:rsidRPr="00EC4103" w:rsidRDefault="00761639" w:rsidP="003E204D">
            <w:proofErr w:type="spellStart"/>
            <w:r w:rsidRPr="00EC4103">
              <w:t>HY_</w:t>
            </w:r>
            <w:r>
              <w:t>HydroNexus</w:t>
            </w:r>
            <w:proofErr w:type="spellEnd"/>
          </w:p>
        </w:tc>
        <w:tc>
          <w:tcPr>
            <w:tcW w:w="1559" w:type="dxa"/>
          </w:tcPr>
          <w:p w14:paraId="5F47E197" w14:textId="77777777" w:rsidR="00761639" w:rsidRDefault="00761639" w:rsidP="003E204D">
            <w:r>
              <w:t>Is like</w:t>
            </w:r>
          </w:p>
        </w:tc>
        <w:tc>
          <w:tcPr>
            <w:tcW w:w="3261" w:type="dxa"/>
            <w:hideMark/>
          </w:tcPr>
          <w:p w14:paraId="63A649C0" w14:textId="77777777" w:rsidR="00761639" w:rsidRDefault="00761639" w:rsidP="003E204D">
            <w:proofErr w:type="spellStart"/>
            <w:r w:rsidRPr="00EC4103">
              <w:t>HydroNode</w:t>
            </w:r>
            <w:proofErr w:type="spellEnd"/>
          </w:p>
          <w:p w14:paraId="7D683A2A" w14:textId="77777777" w:rsidR="00761639" w:rsidRDefault="00761639" w:rsidP="003E204D"/>
          <w:p w14:paraId="228C6149" w14:textId="77777777" w:rsidR="00761639" w:rsidRPr="00EC4103" w:rsidRDefault="00761639" w:rsidP="003E204D"/>
        </w:tc>
        <w:tc>
          <w:tcPr>
            <w:tcW w:w="5103" w:type="dxa"/>
            <w:hideMark/>
          </w:tcPr>
          <w:p w14:paraId="7E7CE317" w14:textId="77777777" w:rsidR="00761639" w:rsidRPr="00CC0638" w:rsidRDefault="00761639" w:rsidP="003E204D">
            <w:pPr>
              <w:autoSpaceDE w:val="0"/>
              <w:autoSpaceDN w:val="0"/>
              <w:adjustRightInd w:val="0"/>
            </w:pPr>
            <w:r w:rsidRPr="00CC0638">
              <w:t xml:space="preserve">A node within the hydrographic network. </w:t>
            </w:r>
          </w:p>
          <w:p w14:paraId="1820E4B1" w14:textId="77777777" w:rsidR="00761639" w:rsidRDefault="00761639" w:rsidP="003E204D">
            <w:r w:rsidRPr="00CC0638">
              <w:t>NOTE May represent a physical confluence, bifurcation/confluence/vanishing point etc., or it may be associated with a hydrographic point of interest or facility.</w:t>
            </w:r>
          </w:p>
          <w:p w14:paraId="40F20D2D" w14:textId="77777777" w:rsidR="00761639" w:rsidRDefault="00761639" w:rsidP="003E204D"/>
          <w:p w14:paraId="20F05E00" w14:textId="77777777" w:rsidR="00761639" w:rsidRDefault="00761639" w:rsidP="003E204D">
            <w:r>
              <w:t xml:space="preserve">Note that INSPIRE mandates </w:t>
            </w:r>
            <w:proofErr w:type="spellStart"/>
            <w:r>
              <w:t>HydroNode</w:t>
            </w:r>
            <w:proofErr w:type="spellEnd"/>
            <w:r>
              <w:t xml:space="preserve"> to have a geometry (</w:t>
            </w:r>
            <w:proofErr w:type="spellStart"/>
            <w:r>
              <w:t>GM_Point</w:t>
            </w:r>
            <w:proofErr w:type="spellEnd"/>
            <w:r>
              <w:t>)</w:t>
            </w:r>
          </w:p>
          <w:p w14:paraId="4052F9FF" w14:textId="77777777" w:rsidR="00761639" w:rsidRPr="00EC4103" w:rsidRDefault="00761639" w:rsidP="003E204D"/>
        </w:tc>
      </w:tr>
      <w:tr w:rsidR="00761639" w:rsidRPr="00EC4103" w14:paraId="06750BAF" w14:textId="77777777" w:rsidTr="003E204D">
        <w:tc>
          <w:tcPr>
            <w:tcW w:w="3085" w:type="dxa"/>
            <w:shd w:val="clear" w:color="auto" w:fill="F2F2F2" w:themeFill="background1" w:themeFillShade="F2"/>
            <w:hideMark/>
          </w:tcPr>
          <w:p w14:paraId="18D5E437" w14:textId="77777777" w:rsidR="00761639" w:rsidRPr="00EC4103" w:rsidRDefault="00761639" w:rsidP="003E204D">
            <w:proofErr w:type="spellStart"/>
            <w:r w:rsidRPr="00EC4103">
              <w:t>HY_</w:t>
            </w:r>
            <w:r>
              <w:t>HydroLocation</w:t>
            </w:r>
            <w:proofErr w:type="spellEnd"/>
          </w:p>
        </w:tc>
        <w:tc>
          <w:tcPr>
            <w:tcW w:w="1559" w:type="dxa"/>
          </w:tcPr>
          <w:p w14:paraId="60A0C2FB" w14:textId="77777777" w:rsidR="00761639" w:rsidRDefault="00761639" w:rsidP="003E204D">
            <w:r>
              <w:t>Is like</w:t>
            </w:r>
          </w:p>
        </w:tc>
        <w:tc>
          <w:tcPr>
            <w:tcW w:w="3261" w:type="dxa"/>
            <w:hideMark/>
          </w:tcPr>
          <w:p w14:paraId="12650F72" w14:textId="77777777" w:rsidR="00761639" w:rsidRPr="00EC4103" w:rsidRDefault="00761639" w:rsidP="003E204D">
            <w:proofErr w:type="spellStart"/>
            <w:r w:rsidRPr="000C2755">
              <w:t>HydroNode</w:t>
            </w:r>
            <w:proofErr w:type="spellEnd"/>
            <w:r>
              <w:t xml:space="preserve">/ </w:t>
            </w:r>
            <w:proofErr w:type="spellStart"/>
            <w:r w:rsidRPr="00EC4103">
              <w:t>HydroPOI</w:t>
            </w:r>
            <w:proofErr w:type="spellEnd"/>
            <w:r>
              <w:t xml:space="preserve"> </w:t>
            </w:r>
            <w:r>
              <w:lastRenderedPageBreak/>
              <w:t xml:space="preserve">(depending on the </w:t>
            </w:r>
            <w:proofErr w:type="spellStart"/>
            <w:r>
              <w:t>useCase</w:t>
            </w:r>
            <w:proofErr w:type="spellEnd"/>
            <w:r>
              <w:t>)</w:t>
            </w:r>
          </w:p>
        </w:tc>
        <w:tc>
          <w:tcPr>
            <w:tcW w:w="5103" w:type="dxa"/>
            <w:hideMark/>
          </w:tcPr>
          <w:p w14:paraId="4A0E5058" w14:textId="77777777" w:rsidR="00761639" w:rsidRDefault="00761639" w:rsidP="003E204D">
            <w:pPr>
              <w:autoSpaceDE w:val="0"/>
              <w:autoSpaceDN w:val="0"/>
              <w:adjustRightInd w:val="0"/>
            </w:pPr>
            <w:r>
              <w:lastRenderedPageBreak/>
              <w:t xml:space="preserve">In INSPIRE </w:t>
            </w:r>
            <w:proofErr w:type="spellStart"/>
            <w:r>
              <w:t>HydroNode</w:t>
            </w:r>
            <w:proofErr w:type="spellEnd"/>
            <w:r>
              <w:t xml:space="preserve"> and </w:t>
            </w:r>
            <w:proofErr w:type="spellStart"/>
            <w:r>
              <w:t>HydroPOI</w:t>
            </w:r>
            <w:proofErr w:type="spellEnd"/>
            <w:r>
              <w:t xml:space="preserve"> could (but </w:t>
            </w:r>
            <w:r>
              <w:lastRenderedPageBreak/>
              <w:t xml:space="preserve">not always) correspond to the representation of the same object. In case, they are disjoint representations, a choice will have to be made on a use case basis </w:t>
            </w:r>
          </w:p>
          <w:p w14:paraId="222D2832" w14:textId="77777777" w:rsidR="00761639" w:rsidRPr="00CC0638" w:rsidRDefault="00761639" w:rsidP="003E204D">
            <w:pPr>
              <w:autoSpaceDE w:val="0"/>
              <w:autoSpaceDN w:val="0"/>
              <w:adjustRightInd w:val="0"/>
            </w:pPr>
            <w:proofErr w:type="spellStart"/>
            <w:r>
              <w:t>HydroPOI</w:t>
            </w:r>
            <w:proofErr w:type="spellEnd"/>
            <w:r>
              <w:t xml:space="preserve"> </w:t>
            </w:r>
            <w:proofErr w:type="spellStart"/>
            <w:r>
              <w:t>def</w:t>
            </w:r>
            <w:proofErr w:type="spellEnd"/>
            <w:r>
              <w:t xml:space="preserve">: </w:t>
            </w:r>
            <w:r w:rsidRPr="00CC0638">
              <w:t>A natural place where water appears, disappears or changes its flow.</w:t>
            </w:r>
          </w:p>
          <w:p w14:paraId="396BD30B" w14:textId="77777777" w:rsidR="00761639" w:rsidRPr="00CC0638" w:rsidRDefault="00761639" w:rsidP="003E204D">
            <w:pPr>
              <w:autoSpaceDE w:val="0"/>
              <w:autoSpaceDN w:val="0"/>
              <w:adjustRightInd w:val="0"/>
            </w:pPr>
            <w:r w:rsidRPr="00CC0638">
              <w:t>EXAMPLE Fluvial points (waterfall, cascade, rapids, breaker), spring/water hole (spring, source, geyser, thermal spring, natural fountain, well, also fumarole, artesian), sinkhole (sinkhole, drainage loss).</w:t>
            </w:r>
          </w:p>
          <w:p w14:paraId="788C0E68" w14:textId="77777777" w:rsidR="00761639" w:rsidRDefault="00761639" w:rsidP="003E204D">
            <w:r w:rsidRPr="00CC0638">
              <w:t>NOTE A hydro point of interest may create a flow constriction in the network.</w:t>
            </w:r>
          </w:p>
          <w:p w14:paraId="30119B93" w14:textId="77777777" w:rsidR="00761639" w:rsidRDefault="00761639" w:rsidP="003E204D"/>
          <w:p w14:paraId="2E8A308B" w14:textId="77777777" w:rsidR="00761639" w:rsidRPr="00EC4103" w:rsidRDefault="00761639" w:rsidP="003E204D">
            <w:r>
              <w:t>Note that INSPIRE does not consider monitoring devices (</w:t>
            </w:r>
            <w:proofErr w:type="gramStart"/>
            <w:r>
              <w:t>ex :</w:t>
            </w:r>
            <w:proofErr w:type="gramEnd"/>
            <w:r>
              <w:t xml:space="preserve"> </w:t>
            </w:r>
            <w:proofErr w:type="spellStart"/>
            <w:r>
              <w:t>hydrometricStation</w:t>
            </w:r>
            <w:proofErr w:type="spellEnd"/>
            <w:r>
              <w:t xml:space="preserve">) as a specific </w:t>
            </w:r>
            <w:proofErr w:type="spellStart"/>
            <w:r>
              <w:t>HydroPOI</w:t>
            </w:r>
            <w:proofErr w:type="spellEnd"/>
          </w:p>
        </w:tc>
      </w:tr>
      <w:tr w:rsidR="00761639" w:rsidRPr="00EC4103" w14:paraId="630FFEC9" w14:textId="77777777" w:rsidTr="003E204D">
        <w:tc>
          <w:tcPr>
            <w:tcW w:w="3085" w:type="dxa"/>
            <w:shd w:val="clear" w:color="auto" w:fill="F2F2F2" w:themeFill="background1" w:themeFillShade="F2"/>
            <w:hideMark/>
          </w:tcPr>
          <w:p w14:paraId="534DDB1E" w14:textId="77777777" w:rsidR="00761639" w:rsidRPr="00EC4103" w:rsidRDefault="00761639" w:rsidP="003E204D">
            <w:proofErr w:type="spellStart"/>
            <w:r w:rsidRPr="00EC4103">
              <w:lastRenderedPageBreak/>
              <w:t>HY_CatchmentRealization</w:t>
            </w:r>
            <w:proofErr w:type="spellEnd"/>
          </w:p>
        </w:tc>
        <w:tc>
          <w:tcPr>
            <w:tcW w:w="1559" w:type="dxa"/>
          </w:tcPr>
          <w:p w14:paraId="6CDBDD9F" w14:textId="77777777" w:rsidR="00761639" w:rsidRPr="00EC4103" w:rsidRDefault="00761639" w:rsidP="003E204D"/>
        </w:tc>
        <w:tc>
          <w:tcPr>
            <w:tcW w:w="3261" w:type="dxa"/>
            <w:hideMark/>
          </w:tcPr>
          <w:p w14:paraId="49D200CA" w14:textId="77777777" w:rsidR="00761639" w:rsidRPr="00EC4103" w:rsidRDefault="00761639" w:rsidP="003E204D">
            <w:r w:rsidRPr="00EC4103">
              <w:t>Not represented</w:t>
            </w:r>
          </w:p>
        </w:tc>
        <w:tc>
          <w:tcPr>
            <w:tcW w:w="5103" w:type="dxa"/>
            <w:hideMark/>
          </w:tcPr>
          <w:p w14:paraId="1875321B" w14:textId="77777777" w:rsidR="00761639" w:rsidRPr="00EC4103" w:rsidRDefault="00761639" w:rsidP="003E204D"/>
        </w:tc>
      </w:tr>
      <w:tr w:rsidR="00761639" w:rsidRPr="00EC4103" w14:paraId="4C965E76" w14:textId="77777777" w:rsidTr="003E204D">
        <w:tc>
          <w:tcPr>
            <w:tcW w:w="3085" w:type="dxa"/>
            <w:shd w:val="clear" w:color="auto" w:fill="F2F2F2" w:themeFill="background1" w:themeFillShade="F2"/>
            <w:hideMark/>
          </w:tcPr>
          <w:p w14:paraId="77AE6212" w14:textId="77777777" w:rsidR="00761639" w:rsidRPr="00EC4103" w:rsidRDefault="00761639" w:rsidP="003E204D">
            <w:proofErr w:type="spellStart"/>
            <w:r w:rsidRPr="00EC4103">
              <w:t>HY_CatchmentArea</w:t>
            </w:r>
            <w:proofErr w:type="spellEnd"/>
          </w:p>
        </w:tc>
        <w:tc>
          <w:tcPr>
            <w:tcW w:w="1559" w:type="dxa"/>
          </w:tcPr>
          <w:p w14:paraId="77F552CF" w14:textId="77777777" w:rsidR="00761639" w:rsidRPr="00EC4103" w:rsidRDefault="00761639" w:rsidP="003E204D">
            <w:r>
              <w:t>Is like</w:t>
            </w:r>
          </w:p>
        </w:tc>
        <w:tc>
          <w:tcPr>
            <w:tcW w:w="3261" w:type="dxa"/>
            <w:hideMark/>
          </w:tcPr>
          <w:p w14:paraId="1976BC39" w14:textId="77777777" w:rsidR="00761639" w:rsidRPr="00EC4103" w:rsidRDefault="00761639" w:rsidP="003E204D">
            <w:r w:rsidRPr="00EC4103">
              <w:t>DrainageBasin</w:t>
            </w:r>
          </w:p>
        </w:tc>
        <w:tc>
          <w:tcPr>
            <w:tcW w:w="5103" w:type="dxa"/>
            <w:hideMark/>
          </w:tcPr>
          <w:p w14:paraId="7B1F9545" w14:textId="77777777" w:rsidR="00761639" w:rsidRPr="00EC4103" w:rsidRDefault="00761639" w:rsidP="003E204D">
            <w:pPr>
              <w:autoSpaceDE w:val="0"/>
              <w:autoSpaceDN w:val="0"/>
              <w:adjustRightInd w:val="0"/>
            </w:pPr>
            <w:r w:rsidRPr="00EC4103">
              <w:t xml:space="preserve">Area having a common outlet for its surface runoff. </w:t>
            </w:r>
          </w:p>
          <w:p w14:paraId="05AE6B9C" w14:textId="77777777" w:rsidR="00761639" w:rsidRPr="00EC4103" w:rsidRDefault="00761639" w:rsidP="003E204D">
            <w:pPr>
              <w:autoSpaceDE w:val="0"/>
              <w:autoSpaceDN w:val="0"/>
              <w:adjustRightInd w:val="0"/>
            </w:pPr>
            <w:r w:rsidRPr="00EC4103">
              <w:t>NOTE 1 Regarding the different classifications of drainage basins, no distinction is made between drainage basins / sub-basins since this will vary with application. It is possible to build basins from other basins.</w:t>
            </w:r>
          </w:p>
          <w:p w14:paraId="0F62F6BF" w14:textId="77777777" w:rsidR="00761639" w:rsidRPr="00EC4103" w:rsidRDefault="00761639" w:rsidP="003E204D">
            <w:pPr>
              <w:autoSpaceDE w:val="0"/>
              <w:autoSpaceDN w:val="0"/>
              <w:adjustRightInd w:val="0"/>
            </w:pPr>
            <w:r w:rsidRPr="00EC4103">
              <w:t>NOTE 2 The outlet of a drainage basin may be a canal or a lake.</w:t>
            </w:r>
          </w:p>
          <w:p w14:paraId="62A0C444" w14:textId="77777777" w:rsidR="00761639" w:rsidRPr="00EC4103" w:rsidRDefault="00761639" w:rsidP="003E204D">
            <w:r w:rsidRPr="00EC4103">
              <w:t>NOTE 3 Synonyms for drainage basin include: catchment; catchment area; drainage area; river basin; watershed.</w:t>
            </w:r>
          </w:p>
        </w:tc>
      </w:tr>
      <w:tr w:rsidR="00761639" w:rsidRPr="00EC4103" w14:paraId="620745D5" w14:textId="77777777" w:rsidTr="003E204D">
        <w:tc>
          <w:tcPr>
            <w:tcW w:w="3085" w:type="dxa"/>
            <w:shd w:val="clear" w:color="auto" w:fill="F2F2F2" w:themeFill="background1" w:themeFillShade="F2"/>
            <w:hideMark/>
          </w:tcPr>
          <w:p w14:paraId="3FB2B513" w14:textId="77777777" w:rsidR="00761639" w:rsidRPr="00EC4103" w:rsidRDefault="00761639" w:rsidP="003E204D">
            <w:proofErr w:type="spellStart"/>
            <w:r w:rsidRPr="00EC4103">
              <w:t>HY_</w:t>
            </w:r>
            <w:r>
              <w:t>CatchmentDivide</w:t>
            </w:r>
            <w:proofErr w:type="spellEnd"/>
          </w:p>
        </w:tc>
        <w:tc>
          <w:tcPr>
            <w:tcW w:w="1559" w:type="dxa"/>
          </w:tcPr>
          <w:p w14:paraId="45D97C6F" w14:textId="77777777" w:rsidR="00761639" w:rsidRPr="00EC4103" w:rsidRDefault="00761639" w:rsidP="003E204D"/>
        </w:tc>
        <w:tc>
          <w:tcPr>
            <w:tcW w:w="3261" w:type="dxa"/>
            <w:hideMark/>
          </w:tcPr>
          <w:p w14:paraId="438782B2" w14:textId="77777777" w:rsidR="00761639" w:rsidRPr="00EC4103" w:rsidRDefault="00761639" w:rsidP="003E204D">
            <w:r w:rsidRPr="00EC4103">
              <w:t>Not represented</w:t>
            </w:r>
          </w:p>
        </w:tc>
        <w:tc>
          <w:tcPr>
            <w:tcW w:w="5103" w:type="dxa"/>
            <w:hideMark/>
          </w:tcPr>
          <w:p w14:paraId="40ADAE5F" w14:textId="77777777" w:rsidR="00761639" w:rsidRPr="00EC4103" w:rsidRDefault="00761639" w:rsidP="003E204D"/>
        </w:tc>
      </w:tr>
      <w:tr w:rsidR="00761639" w:rsidRPr="00EC4103" w14:paraId="1E9DDF6A" w14:textId="77777777" w:rsidTr="003E204D">
        <w:tc>
          <w:tcPr>
            <w:tcW w:w="3085" w:type="dxa"/>
            <w:shd w:val="clear" w:color="auto" w:fill="F2F2F2" w:themeFill="background1" w:themeFillShade="F2"/>
            <w:hideMark/>
          </w:tcPr>
          <w:p w14:paraId="4C0ED59E" w14:textId="77777777" w:rsidR="00761639" w:rsidRPr="00EC4103" w:rsidRDefault="00761639" w:rsidP="003E204D">
            <w:proofErr w:type="spellStart"/>
            <w:r w:rsidRPr="00EC4103">
              <w:lastRenderedPageBreak/>
              <w:t>HY_CartographicRealization</w:t>
            </w:r>
            <w:proofErr w:type="spellEnd"/>
          </w:p>
        </w:tc>
        <w:tc>
          <w:tcPr>
            <w:tcW w:w="1559" w:type="dxa"/>
          </w:tcPr>
          <w:p w14:paraId="7025F50C" w14:textId="77777777" w:rsidR="00761639" w:rsidRPr="00EC4103" w:rsidRDefault="00761639" w:rsidP="003E204D"/>
        </w:tc>
        <w:tc>
          <w:tcPr>
            <w:tcW w:w="3261" w:type="dxa"/>
            <w:hideMark/>
          </w:tcPr>
          <w:p w14:paraId="7B36C7B7" w14:textId="77777777" w:rsidR="00761639" w:rsidRPr="00EC4103" w:rsidRDefault="00761639" w:rsidP="003E204D">
            <w:r w:rsidRPr="00EC4103">
              <w:t>Not represented</w:t>
            </w:r>
          </w:p>
        </w:tc>
        <w:tc>
          <w:tcPr>
            <w:tcW w:w="5103" w:type="dxa"/>
          </w:tcPr>
          <w:p w14:paraId="7F98A925" w14:textId="77777777" w:rsidR="00761639" w:rsidRPr="00EC4103" w:rsidRDefault="00761639" w:rsidP="003E204D"/>
        </w:tc>
      </w:tr>
    </w:tbl>
    <w:p w14:paraId="2990996F" w14:textId="77777777" w:rsidR="00761639" w:rsidRPr="00EC4103" w:rsidRDefault="00761639" w:rsidP="00761639">
      <w:pPr>
        <w:rPr>
          <w:b/>
          <w:bCs/>
          <w:sz w:val="28"/>
        </w:rPr>
      </w:pPr>
    </w:p>
    <w:p w14:paraId="2B5B0C72" w14:textId="77777777" w:rsidR="00761639" w:rsidRPr="00EC4103" w:rsidRDefault="00761639" w:rsidP="00761639">
      <w:pPr>
        <w:pStyle w:val="Heading2"/>
        <w:numPr>
          <w:ilvl w:val="0"/>
          <w:numId w:val="0"/>
        </w:numPr>
      </w:pPr>
      <w:bookmarkStart w:id="243" w:name="_Toc459038747"/>
      <w:bookmarkStart w:id="244" w:name="_Toc459388269"/>
      <w:bookmarkStart w:id="245" w:name="_Toc471809974"/>
      <w:bookmarkStart w:id="246" w:name="_Toc484604426"/>
      <w:r>
        <w:t>E</w:t>
      </w:r>
      <w:r w:rsidRPr="00EC4103">
        <w:t>.2 Hydrographic Network Model</w:t>
      </w:r>
      <w:bookmarkEnd w:id="243"/>
      <w:bookmarkEnd w:id="244"/>
      <w:bookmarkEnd w:id="245"/>
      <w:bookmarkEnd w:id="246"/>
    </w:p>
    <w:tbl>
      <w:tblPr>
        <w:tblStyle w:val="TableGrid"/>
        <w:tblW w:w="13008" w:type="dxa"/>
        <w:tblLayout w:type="fixed"/>
        <w:tblLook w:val="04A0" w:firstRow="1" w:lastRow="0" w:firstColumn="1" w:lastColumn="0" w:noHBand="0" w:noVBand="1"/>
      </w:tblPr>
      <w:tblGrid>
        <w:gridCol w:w="3085"/>
        <w:gridCol w:w="1559"/>
        <w:gridCol w:w="3261"/>
        <w:gridCol w:w="5103"/>
      </w:tblGrid>
      <w:tr w:rsidR="00761639" w:rsidRPr="00EC4103" w14:paraId="7E608B9D" w14:textId="77777777" w:rsidTr="003E204D">
        <w:tc>
          <w:tcPr>
            <w:tcW w:w="3085" w:type="dxa"/>
            <w:shd w:val="clear" w:color="auto" w:fill="F2F2F2" w:themeFill="background1" w:themeFillShade="F2"/>
            <w:hideMark/>
          </w:tcPr>
          <w:p w14:paraId="5EF93213" w14:textId="77777777" w:rsidR="00761639" w:rsidRPr="00EC4103" w:rsidRDefault="00761639" w:rsidP="003E204D">
            <w:pPr>
              <w:rPr>
                <w:b/>
                <w:bCs/>
              </w:rPr>
            </w:pPr>
            <w:r w:rsidRPr="00EC4103">
              <w:rPr>
                <w:b/>
                <w:bCs/>
              </w:rPr>
              <w:t>HY_Features Name</w:t>
            </w:r>
          </w:p>
        </w:tc>
        <w:tc>
          <w:tcPr>
            <w:tcW w:w="1559" w:type="dxa"/>
          </w:tcPr>
          <w:p w14:paraId="1902F9BE" w14:textId="77777777" w:rsidR="00761639" w:rsidRPr="00EC4103" w:rsidRDefault="00761639" w:rsidP="003E204D">
            <w:pPr>
              <w:jc w:val="center"/>
              <w:rPr>
                <w:b/>
                <w:bCs/>
              </w:rPr>
            </w:pPr>
            <w:r>
              <w:rPr>
                <w:b/>
                <w:bCs/>
              </w:rPr>
              <w:t>Relationship between concepts</w:t>
            </w:r>
          </w:p>
        </w:tc>
        <w:tc>
          <w:tcPr>
            <w:tcW w:w="3261" w:type="dxa"/>
            <w:hideMark/>
          </w:tcPr>
          <w:p w14:paraId="2233A4A6" w14:textId="77777777" w:rsidR="00761639" w:rsidRPr="00EC4103" w:rsidRDefault="00761639" w:rsidP="003E204D">
            <w:pPr>
              <w:jc w:val="center"/>
              <w:rPr>
                <w:b/>
                <w:bCs/>
              </w:rPr>
            </w:pPr>
            <w:r w:rsidRPr="00EC4103">
              <w:rPr>
                <w:b/>
                <w:bCs/>
              </w:rPr>
              <w:t xml:space="preserve">INSPIRE Hydrography </w:t>
            </w:r>
            <w:r>
              <w:rPr>
                <w:b/>
                <w:bCs/>
              </w:rPr>
              <w:t xml:space="preserve">Feature </w:t>
            </w:r>
            <w:r w:rsidRPr="00EC4103">
              <w:rPr>
                <w:b/>
                <w:bCs/>
              </w:rPr>
              <w:t>Name</w:t>
            </w:r>
            <w:r>
              <w:rPr>
                <w:b/>
                <w:bCs/>
              </w:rPr>
              <w:t xml:space="preserve"> + potential condition(s)</w:t>
            </w:r>
          </w:p>
        </w:tc>
        <w:tc>
          <w:tcPr>
            <w:tcW w:w="5103" w:type="dxa"/>
            <w:hideMark/>
          </w:tcPr>
          <w:p w14:paraId="324037BE" w14:textId="77777777" w:rsidR="00761639" w:rsidRPr="00EC4103" w:rsidRDefault="00761639" w:rsidP="003E204D">
            <w:pPr>
              <w:jc w:val="center"/>
              <w:rPr>
                <w:b/>
                <w:bCs/>
              </w:rPr>
            </w:pPr>
            <w:r w:rsidRPr="00EC4103">
              <w:rPr>
                <w:b/>
                <w:bCs/>
              </w:rPr>
              <w:t>Definition / Description</w:t>
            </w:r>
          </w:p>
          <w:p w14:paraId="64A739C8" w14:textId="77777777" w:rsidR="00761639" w:rsidRPr="00EC4103" w:rsidRDefault="00761639" w:rsidP="003E204D">
            <w:pPr>
              <w:rPr>
                <w:b/>
                <w:bCs/>
              </w:rPr>
            </w:pPr>
          </w:p>
        </w:tc>
      </w:tr>
      <w:tr w:rsidR="00761639" w:rsidRPr="00EC4103" w14:paraId="28D159A3" w14:textId="77777777" w:rsidTr="003E204D">
        <w:tc>
          <w:tcPr>
            <w:tcW w:w="3085" w:type="dxa"/>
            <w:shd w:val="clear" w:color="auto" w:fill="F2F2F2" w:themeFill="background1" w:themeFillShade="F2"/>
            <w:hideMark/>
          </w:tcPr>
          <w:p w14:paraId="58D8FDB2" w14:textId="77777777" w:rsidR="00761639" w:rsidRPr="00EC4103" w:rsidRDefault="00761639" w:rsidP="003E204D">
            <w:r w:rsidRPr="00EC4103">
              <w:t>HY_HydrographicNetwork</w:t>
            </w:r>
          </w:p>
        </w:tc>
        <w:tc>
          <w:tcPr>
            <w:tcW w:w="1559" w:type="dxa"/>
          </w:tcPr>
          <w:p w14:paraId="178972A7" w14:textId="77777777" w:rsidR="00761639" w:rsidRPr="00EC4103" w:rsidRDefault="00761639" w:rsidP="003E204D"/>
        </w:tc>
        <w:tc>
          <w:tcPr>
            <w:tcW w:w="3261" w:type="dxa"/>
            <w:hideMark/>
          </w:tcPr>
          <w:p w14:paraId="0F00341B" w14:textId="77777777" w:rsidR="00761639" w:rsidRPr="00EC4103" w:rsidRDefault="00761639" w:rsidP="003E204D">
            <w:r w:rsidRPr="00EC4103">
              <w:t>Not represented</w:t>
            </w:r>
          </w:p>
        </w:tc>
        <w:tc>
          <w:tcPr>
            <w:tcW w:w="5103" w:type="dxa"/>
            <w:hideMark/>
          </w:tcPr>
          <w:p w14:paraId="15DBB592" w14:textId="77777777" w:rsidR="00761639" w:rsidRPr="00CC0638" w:rsidRDefault="00761639" w:rsidP="003E204D">
            <w:r>
              <w:t xml:space="preserve">INSPIRE has no explicit notion of aggregation of </w:t>
            </w:r>
            <w:proofErr w:type="spellStart"/>
            <w:r>
              <w:t>HY_WaterBody</w:t>
            </w:r>
            <w:proofErr w:type="spellEnd"/>
            <w:r>
              <w:t xml:space="preserve"> (</w:t>
            </w:r>
            <w:proofErr w:type="spellStart"/>
            <w:proofErr w:type="gramStart"/>
            <w:r>
              <w:t>INSPIRE:SurfaceWater</w:t>
            </w:r>
            <w:proofErr w:type="spellEnd"/>
            <w:proofErr w:type="gramEnd"/>
            <w:r>
              <w:t>) to compose such network.</w:t>
            </w:r>
          </w:p>
        </w:tc>
      </w:tr>
      <w:tr w:rsidR="00761639" w:rsidRPr="00EC4103" w14:paraId="7F94E0E7" w14:textId="77777777" w:rsidTr="003E204D">
        <w:tc>
          <w:tcPr>
            <w:tcW w:w="3085" w:type="dxa"/>
            <w:shd w:val="clear" w:color="auto" w:fill="F2F2F2" w:themeFill="background1" w:themeFillShade="F2"/>
            <w:hideMark/>
          </w:tcPr>
          <w:p w14:paraId="02689384" w14:textId="77777777" w:rsidR="00761639" w:rsidRPr="00EC4103" w:rsidRDefault="00761639" w:rsidP="003E204D">
            <w:proofErr w:type="spellStart"/>
            <w:r w:rsidRPr="00EC4103">
              <w:t>HY_WaterBody</w:t>
            </w:r>
            <w:proofErr w:type="spellEnd"/>
          </w:p>
        </w:tc>
        <w:tc>
          <w:tcPr>
            <w:tcW w:w="1559" w:type="dxa"/>
          </w:tcPr>
          <w:p w14:paraId="00EFE581" w14:textId="77777777" w:rsidR="00761639" w:rsidRPr="00EC4103" w:rsidRDefault="00761639" w:rsidP="003E204D">
            <w:r>
              <w:t>Is like</w:t>
            </w:r>
          </w:p>
        </w:tc>
        <w:tc>
          <w:tcPr>
            <w:tcW w:w="3261" w:type="dxa"/>
            <w:hideMark/>
          </w:tcPr>
          <w:p w14:paraId="0E444256" w14:textId="77777777" w:rsidR="00761639" w:rsidRDefault="00761639" w:rsidP="003E204D">
            <w:r>
              <w:t>SurfaceWater</w:t>
            </w:r>
          </w:p>
          <w:p w14:paraId="6BB197C1" w14:textId="77777777" w:rsidR="00761639" w:rsidRDefault="00761639" w:rsidP="003E204D"/>
          <w:p w14:paraId="1717AEE0" w14:textId="77777777" w:rsidR="00761639" w:rsidRPr="00EC4103" w:rsidRDefault="00761639" w:rsidP="003E204D"/>
        </w:tc>
        <w:tc>
          <w:tcPr>
            <w:tcW w:w="5103" w:type="dxa"/>
            <w:hideMark/>
          </w:tcPr>
          <w:p w14:paraId="029C7250" w14:textId="77777777" w:rsidR="00761639" w:rsidRDefault="00761639" w:rsidP="003E204D">
            <w:r>
              <w:t>Any known inland waterway body.</w:t>
            </w:r>
          </w:p>
          <w:p w14:paraId="46DA1D9C" w14:textId="77777777" w:rsidR="00761639" w:rsidRDefault="00761639" w:rsidP="003E204D"/>
          <w:p w14:paraId="38AECC81" w14:textId="77777777" w:rsidR="00761639" w:rsidRDefault="00761639" w:rsidP="003E204D">
            <w:r>
              <w:t>EXAMPLE Lake/pond, reservoir, river/stream, etc.</w:t>
            </w:r>
          </w:p>
          <w:p w14:paraId="24E851BF" w14:textId="77777777" w:rsidR="00761639" w:rsidRPr="00F775F0" w:rsidRDefault="00761639" w:rsidP="003E204D">
            <w:pPr>
              <w:rPr>
                <w:lang w:val="en-GB"/>
              </w:rPr>
            </w:pPr>
          </w:p>
        </w:tc>
      </w:tr>
      <w:tr w:rsidR="00761639" w:rsidRPr="00EC4103" w14:paraId="2240439B" w14:textId="77777777" w:rsidTr="003E204D">
        <w:tc>
          <w:tcPr>
            <w:tcW w:w="3085" w:type="dxa"/>
            <w:shd w:val="clear" w:color="auto" w:fill="F2F2F2" w:themeFill="background1" w:themeFillShade="F2"/>
            <w:hideMark/>
          </w:tcPr>
          <w:p w14:paraId="0D84F9ED" w14:textId="77777777" w:rsidR="00761639" w:rsidRPr="00EC4103" w:rsidRDefault="00761639" w:rsidP="003E204D">
            <w:proofErr w:type="spellStart"/>
            <w:r w:rsidRPr="00EC4103">
              <w:t>HY_ChannelNetwork</w:t>
            </w:r>
            <w:proofErr w:type="spellEnd"/>
          </w:p>
        </w:tc>
        <w:tc>
          <w:tcPr>
            <w:tcW w:w="1559" w:type="dxa"/>
          </w:tcPr>
          <w:p w14:paraId="4174C440" w14:textId="77777777" w:rsidR="00761639" w:rsidRPr="00EC4103" w:rsidRDefault="00761639" w:rsidP="003E204D">
            <w:r>
              <w:t>Is narrower than</w:t>
            </w:r>
          </w:p>
        </w:tc>
        <w:tc>
          <w:tcPr>
            <w:tcW w:w="3261" w:type="dxa"/>
            <w:hideMark/>
          </w:tcPr>
          <w:p w14:paraId="3799AC35" w14:textId="77777777" w:rsidR="00761639" w:rsidRDefault="00761639" w:rsidP="003E204D">
            <w:proofErr w:type="spellStart"/>
            <w:r w:rsidRPr="00EC4103">
              <w:t>WatercourseLinkSequence</w:t>
            </w:r>
            <w:proofErr w:type="spellEnd"/>
          </w:p>
          <w:p w14:paraId="1D7048BE" w14:textId="77777777" w:rsidR="00761639" w:rsidRDefault="00761639" w:rsidP="003E204D"/>
          <w:p w14:paraId="77A3728B" w14:textId="77777777" w:rsidR="00761639" w:rsidRPr="00EC4103" w:rsidRDefault="00761639" w:rsidP="003E204D"/>
        </w:tc>
        <w:tc>
          <w:tcPr>
            <w:tcW w:w="5103" w:type="dxa"/>
            <w:hideMark/>
          </w:tcPr>
          <w:p w14:paraId="546E3050" w14:textId="77777777" w:rsidR="00761639" w:rsidRPr="00CC0638" w:rsidRDefault="00761639" w:rsidP="003E204D">
            <w:r w:rsidRPr="00CC0638">
              <w:t>A sequence of watercourse links representing a non-branching path through a hydrographic network.</w:t>
            </w:r>
          </w:p>
        </w:tc>
      </w:tr>
      <w:tr w:rsidR="00761639" w:rsidRPr="00EC4103" w14:paraId="002A7DE2" w14:textId="77777777" w:rsidTr="003E204D">
        <w:tc>
          <w:tcPr>
            <w:tcW w:w="3085" w:type="dxa"/>
            <w:shd w:val="clear" w:color="auto" w:fill="F2F2F2" w:themeFill="background1" w:themeFillShade="F2"/>
            <w:hideMark/>
          </w:tcPr>
          <w:p w14:paraId="166E6348" w14:textId="77777777" w:rsidR="00761639" w:rsidRPr="00EC4103" w:rsidRDefault="00761639" w:rsidP="003E204D">
            <w:proofErr w:type="spellStart"/>
            <w:r w:rsidRPr="00EC4103">
              <w:t>HY_Depression</w:t>
            </w:r>
            <w:proofErr w:type="spellEnd"/>
          </w:p>
        </w:tc>
        <w:tc>
          <w:tcPr>
            <w:tcW w:w="1559" w:type="dxa"/>
          </w:tcPr>
          <w:p w14:paraId="23E3900F" w14:textId="77777777" w:rsidR="00761639" w:rsidRPr="00EC4103" w:rsidRDefault="00761639" w:rsidP="003E204D"/>
        </w:tc>
        <w:tc>
          <w:tcPr>
            <w:tcW w:w="3261" w:type="dxa"/>
          </w:tcPr>
          <w:p w14:paraId="6C1A4D30" w14:textId="77777777" w:rsidR="00761639" w:rsidRPr="00EC4103" w:rsidRDefault="00761639" w:rsidP="003E204D">
            <w:r w:rsidRPr="00EC4103">
              <w:t>Not represented</w:t>
            </w:r>
          </w:p>
        </w:tc>
        <w:tc>
          <w:tcPr>
            <w:tcW w:w="5103" w:type="dxa"/>
            <w:hideMark/>
          </w:tcPr>
          <w:p w14:paraId="48101E0D" w14:textId="77777777" w:rsidR="00761639" w:rsidRDefault="00761639" w:rsidP="003E204D"/>
          <w:p w14:paraId="2D5DBD0E" w14:textId="77777777" w:rsidR="00761639" w:rsidRPr="00EC4103" w:rsidRDefault="00761639" w:rsidP="003E204D"/>
        </w:tc>
      </w:tr>
      <w:tr w:rsidR="00761639" w:rsidRPr="00EC4103" w14:paraId="07FA0596" w14:textId="77777777" w:rsidTr="003E204D">
        <w:tc>
          <w:tcPr>
            <w:tcW w:w="3085" w:type="dxa"/>
            <w:shd w:val="clear" w:color="auto" w:fill="F2F2F2" w:themeFill="background1" w:themeFillShade="F2"/>
            <w:hideMark/>
          </w:tcPr>
          <w:p w14:paraId="792BF8A0" w14:textId="77777777" w:rsidR="00761639" w:rsidRPr="00EC4103" w:rsidRDefault="00761639" w:rsidP="003E204D">
            <w:proofErr w:type="spellStart"/>
            <w:r w:rsidRPr="00EC4103">
              <w:t>HY_Channel</w:t>
            </w:r>
            <w:proofErr w:type="spellEnd"/>
          </w:p>
        </w:tc>
        <w:tc>
          <w:tcPr>
            <w:tcW w:w="1559" w:type="dxa"/>
          </w:tcPr>
          <w:p w14:paraId="26EE14CE" w14:textId="77777777" w:rsidR="00761639" w:rsidRPr="00EC4103" w:rsidRDefault="00761639" w:rsidP="003E204D">
            <w:r>
              <w:t>Is narrower than</w:t>
            </w:r>
          </w:p>
        </w:tc>
        <w:tc>
          <w:tcPr>
            <w:tcW w:w="3261" w:type="dxa"/>
            <w:hideMark/>
          </w:tcPr>
          <w:p w14:paraId="16A0DC4F" w14:textId="77777777" w:rsidR="00761639" w:rsidRDefault="00761639" w:rsidP="003E204D">
            <w:proofErr w:type="spellStart"/>
            <w:r w:rsidRPr="00EC4103">
              <w:t>Watercourse</w:t>
            </w:r>
            <w:r>
              <w:t>Link</w:t>
            </w:r>
            <w:proofErr w:type="spellEnd"/>
          </w:p>
          <w:p w14:paraId="34308264" w14:textId="77777777" w:rsidR="00761639" w:rsidRDefault="00761639" w:rsidP="003E204D"/>
          <w:p w14:paraId="4406F8F1" w14:textId="77777777" w:rsidR="00761639" w:rsidRPr="00EC4103" w:rsidRDefault="00761639" w:rsidP="003E204D"/>
        </w:tc>
        <w:tc>
          <w:tcPr>
            <w:tcW w:w="5103" w:type="dxa"/>
            <w:hideMark/>
          </w:tcPr>
          <w:p w14:paraId="5A88FB62" w14:textId="77777777" w:rsidR="00761639" w:rsidRDefault="00761639" w:rsidP="003E204D">
            <w:r w:rsidRPr="00CC0638">
              <w:t xml:space="preserve">A segment of a watercourse within a hydrographic network. </w:t>
            </w:r>
          </w:p>
          <w:p w14:paraId="5420C387" w14:textId="77777777" w:rsidR="00761639" w:rsidRPr="00CC0638" w:rsidRDefault="00761639" w:rsidP="003E204D">
            <w:r>
              <w:t>NOTE</w:t>
            </w:r>
            <w:r w:rsidRPr="00CC0638">
              <w:t xml:space="preserve"> A watercourse link may be fictitious, with no direct correspondence to a real-world object and included only to ensure a closed network</w:t>
            </w:r>
            <w:r>
              <w:t>.</w:t>
            </w:r>
          </w:p>
        </w:tc>
      </w:tr>
      <w:tr w:rsidR="00761639" w:rsidRPr="00EC4103" w14:paraId="60E9A917" w14:textId="77777777" w:rsidTr="003E204D">
        <w:tc>
          <w:tcPr>
            <w:tcW w:w="3085" w:type="dxa"/>
            <w:shd w:val="clear" w:color="auto" w:fill="F2F2F2" w:themeFill="background1" w:themeFillShade="F2"/>
            <w:hideMark/>
          </w:tcPr>
          <w:p w14:paraId="1DB5026B" w14:textId="77777777" w:rsidR="00761639" w:rsidRPr="00BA33D5" w:rsidRDefault="00761639" w:rsidP="003E204D">
            <w:proofErr w:type="spellStart"/>
            <w:r w:rsidRPr="00BA33D5">
              <w:t>HY_Reservoir</w:t>
            </w:r>
            <w:proofErr w:type="spellEnd"/>
          </w:p>
        </w:tc>
        <w:tc>
          <w:tcPr>
            <w:tcW w:w="1559" w:type="dxa"/>
          </w:tcPr>
          <w:p w14:paraId="442A7BD1" w14:textId="77777777" w:rsidR="00761639" w:rsidRPr="00BA33D5" w:rsidRDefault="00761639" w:rsidP="003E204D">
            <w:r w:rsidRPr="00BA33D5">
              <w:t xml:space="preserve">Is </w:t>
            </w:r>
            <w:r>
              <w:t>narrower than</w:t>
            </w:r>
          </w:p>
        </w:tc>
        <w:tc>
          <w:tcPr>
            <w:tcW w:w="3261" w:type="dxa"/>
            <w:hideMark/>
          </w:tcPr>
          <w:p w14:paraId="2CDCDC91" w14:textId="77777777" w:rsidR="00761639" w:rsidRPr="00CC0638" w:rsidRDefault="00761639" w:rsidP="003E204D">
            <w:r w:rsidRPr="00BA33D5">
              <w:t xml:space="preserve"> </w:t>
            </w:r>
            <w:proofErr w:type="spellStart"/>
            <w:r w:rsidRPr="00BA33D5">
              <w:t>StandingWater</w:t>
            </w:r>
            <w:proofErr w:type="spellEnd"/>
          </w:p>
          <w:p w14:paraId="30065FC6" w14:textId="77777777" w:rsidR="00761639" w:rsidRPr="00CC0638" w:rsidRDefault="00761639" w:rsidP="003E204D"/>
          <w:p w14:paraId="7F94F223" w14:textId="77777777" w:rsidR="00761639" w:rsidRPr="00BA33D5" w:rsidRDefault="00761639" w:rsidP="003E204D"/>
        </w:tc>
        <w:tc>
          <w:tcPr>
            <w:tcW w:w="5103" w:type="dxa"/>
            <w:hideMark/>
          </w:tcPr>
          <w:p w14:paraId="101A264C" w14:textId="77777777" w:rsidR="00761639" w:rsidRDefault="00761639" w:rsidP="003E204D">
            <w:r>
              <w:t>A body of water that is entirely surrounded by land.</w:t>
            </w:r>
            <w:r w:rsidRPr="00CC0638" w:rsidDel="007C155F">
              <w:t xml:space="preserve"> </w:t>
            </w:r>
          </w:p>
          <w:p w14:paraId="563BF591" w14:textId="77777777" w:rsidR="00761639" w:rsidRDefault="00761639" w:rsidP="003E204D"/>
          <w:p w14:paraId="5548B236" w14:textId="77777777" w:rsidR="00761639" w:rsidRPr="00CC0638" w:rsidRDefault="00761639" w:rsidP="003E204D">
            <w:r>
              <w:t xml:space="preserve">NOTE It may occur in a natural terrain depression in which water collects, or may be impounded by </w:t>
            </w:r>
            <w:r>
              <w:lastRenderedPageBreak/>
              <w:t>a dam, or formed by its bed being hollowed out of the soil, or formed by embanking and/or damming up a natural hollow (for example: by a beaver dam). It may be connected to inflowing / outflowing watercourses or other standing waters.</w:t>
            </w:r>
          </w:p>
        </w:tc>
      </w:tr>
      <w:tr w:rsidR="00761639" w:rsidRPr="00EC4103" w14:paraId="3F58D061" w14:textId="77777777" w:rsidTr="003E204D">
        <w:trPr>
          <w:trHeight w:val="428"/>
        </w:trPr>
        <w:tc>
          <w:tcPr>
            <w:tcW w:w="3085" w:type="dxa"/>
            <w:shd w:val="clear" w:color="auto" w:fill="F2F2F2" w:themeFill="background1" w:themeFillShade="F2"/>
            <w:hideMark/>
          </w:tcPr>
          <w:p w14:paraId="7F08D1A3" w14:textId="77777777" w:rsidR="00761639" w:rsidRPr="00EC4103" w:rsidRDefault="00761639" w:rsidP="003E204D">
            <w:proofErr w:type="spellStart"/>
            <w:r w:rsidRPr="00EC4103">
              <w:lastRenderedPageBreak/>
              <w:t>HY_FlowPath</w:t>
            </w:r>
            <w:proofErr w:type="spellEnd"/>
          </w:p>
        </w:tc>
        <w:tc>
          <w:tcPr>
            <w:tcW w:w="1559" w:type="dxa"/>
          </w:tcPr>
          <w:p w14:paraId="105F44D7" w14:textId="77777777" w:rsidR="00761639" w:rsidRPr="00EC4103" w:rsidRDefault="00761639" w:rsidP="003E204D">
            <w:r>
              <w:t>Is like</w:t>
            </w:r>
          </w:p>
        </w:tc>
        <w:tc>
          <w:tcPr>
            <w:tcW w:w="3261" w:type="dxa"/>
            <w:hideMark/>
          </w:tcPr>
          <w:p w14:paraId="31E0B1DD" w14:textId="77777777" w:rsidR="00761639" w:rsidRPr="00CC0638" w:rsidRDefault="00761639" w:rsidP="003E204D">
            <w:proofErr w:type="spellStart"/>
            <w:r w:rsidRPr="00EC4103">
              <w:t>WatercourseLink</w:t>
            </w:r>
            <w:proofErr w:type="spellEnd"/>
          </w:p>
          <w:p w14:paraId="14144940" w14:textId="77777777" w:rsidR="00761639" w:rsidRPr="00CC0638" w:rsidRDefault="00761639" w:rsidP="003E204D"/>
          <w:p w14:paraId="694AC72F" w14:textId="77777777" w:rsidR="00761639" w:rsidRPr="00EC4103" w:rsidRDefault="00761639" w:rsidP="003E204D"/>
        </w:tc>
        <w:tc>
          <w:tcPr>
            <w:tcW w:w="5103" w:type="dxa"/>
            <w:hideMark/>
          </w:tcPr>
          <w:p w14:paraId="74C832FB" w14:textId="77777777" w:rsidR="00761639" w:rsidRPr="00CC0638" w:rsidRDefault="00761639" w:rsidP="003E204D">
            <w:r w:rsidRPr="00CC0638">
              <w:t>A segment of a watercourse within a hydrographic network.  A watercourse link may be fictitious, with no direct correspondence to a real-world object and included only to ensure a closed network</w:t>
            </w:r>
            <w:r>
              <w:t>.</w:t>
            </w:r>
          </w:p>
        </w:tc>
      </w:tr>
      <w:tr w:rsidR="00761639" w:rsidRPr="00EC4103" w14:paraId="6AB0611E" w14:textId="77777777" w:rsidTr="003E204D">
        <w:tc>
          <w:tcPr>
            <w:tcW w:w="3085" w:type="dxa"/>
            <w:shd w:val="clear" w:color="auto" w:fill="F2F2F2" w:themeFill="background1" w:themeFillShade="F2"/>
            <w:hideMark/>
          </w:tcPr>
          <w:p w14:paraId="73C61291" w14:textId="77777777" w:rsidR="00761639" w:rsidRPr="00EC4103" w:rsidRDefault="00761639" w:rsidP="003E204D">
            <w:proofErr w:type="spellStart"/>
            <w:r w:rsidRPr="00EC4103">
              <w:t>HY_LongitudinalSection</w:t>
            </w:r>
            <w:proofErr w:type="spellEnd"/>
          </w:p>
        </w:tc>
        <w:tc>
          <w:tcPr>
            <w:tcW w:w="1559" w:type="dxa"/>
          </w:tcPr>
          <w:p w14:paraId="10C32DBA" w14:textId="77777777" w:rsidR="00761639" w:rsidRPr="00EC4103" w:rsidRDefault="00761639" w:rsidP="003E204D"/>
        </w:tc>
        <w:tc>
          <w:tcPr>
            <w:tcW w:w="3261" w:type="dxa"/>
            <w:hideMark/>
          </w:tcPr>
          <w:p w14:paraId="2ABE0586" w14:textId="77777777" w:rsidR="00761639" w:rsidRPr="00EC4103" w:rsidRDefault="00761639" w:rsidP="003E204D">
            <w:r w:rsidRPr="00EC4103">
              <w:t>Not represented</w:t>
            </w:r>
          </w:p>
        </w:tc>
        <w:tc>
          <w:tcPr>
            <w:tcW w:w="5103" w:type="dxa"/>
            <w:hideMark/>
          </w:tcPr>
          <w:p w14:paraId="56E6AE0F" w14:textId="77777777" w:rsidR="00761639" w:rsidRPr="00EC4103" w:rsidRDefault="00761639" w:rsidP="003E204D"/>
        </w:tc>
      </w:tr>
      <w:tr w:rsidR="00761639" w:rsidRPr="00EC4103" w14:paraId="1A2DE83F" w14:textId="77777777" w:rsidTr="003E204D">
        <w:tc>
          <w:tcPr>
            <w:tcW w:w="3085" w:type="dxa"/>
            <w:shd w:val="clear" w:color="auto" w:fill="F2F2F2" w:themeFill="background1" w:themeFillShade="F2"/>
            <w:hideMark/>
          </w:tcPr>
          <w:p w14:paraId="0B8ABCC7" w14:textId="77777777" w:rsidR="00761639" w:rsidRPr="00EC4103" w:rsidRDefault="00761639" w:rsidP="003E204D">
            <w:proofErr w:type="spellStart"/>
            <w:r w:rsidRPr="00EC4103">
              <w:t>HY_CrossSection</w:t>
            </w:r>
            <w:proofErr w:type="spellEnd"/>
          </w:p>
        </w:tc>
        <w:tc>
          <w:tcPr>
            <w:tcW w:w="1559" w:type="dxa"/>
          </w:tcPr>
          <w:p w14:paraId="6478E1F4" w14:textId="77777777" w:rsidR="00761639" w:rsidRPr="00EC4103" w:rsidRDefault="00761639" w:rsidP="003E204D"/>
        </w:tc>
        <w:tc>
          <w:tcPr>
            <w:tcW w:w="3261" w:type="dxa"/>
            <w:hideMark/>
          </w:tcPr>
          <w:p w14:paraId="0C81284F" w14:textId="77777777" w:rsidR="00761639" w:rsidRPr="00EC4103" w:rsidRDefault="00761639" w:rsidP="003E204D">
            <w:r w:rsidRPr="00EC4103">
              <w:t>Not represented</w:t>
            </w:r>
          </w:p>
        </w:tc>
        <w:tc>
          <w:tcPr>
            <w:tcW w:w="5103" w:type="dxa"/>
            <w:hideMark/>
          </w:tcPr>
          <w:p w14:paraId="51F409EF" w14:textId="77777777" w:rsidR="00761639" w:rsidRPr="00EC4103" w:rsidRDefault="00761639" w:rsidP="003E204D"/>
        </w:tc>
      </w:tr>
      <w:tr w:rsidR="00761639" w:rsidRPr="00EC4103" w14:paraId="4270A195" w14:textId="77777777" w:rsidTr="003E204D">
        <w:tc>
          <w:tcPr>
            <w:tcW w:w="3085" w:type="dxa"/>
            <w:shd w:val="clear" w:color="auto" w:fill="F2F2F2" w:themeFill="background1" w:themeFillShade="F2"/>
            <w:hideMark/>
          </w:tcPr>
          <w:p w14:paraId="6E338B3B" w14:textId="77777777" w:rsidR="00761639" w:rsidRPr="00EC4103" w:rsidRDefault="00761639" w:rsidP="003E204D">
            <w:proofErr w:type="spellStart"/>
            <w:r w:rsidRPr="00EC4103">
              <w:t>HY_WaterBodyStratum</w:t>
            </w:r>
            <w:proofErr w:type="spellEnd"/>
          </w:p>
        </w:tc>
        <w:tc>
          <w:tcPr>
            <w:tcW w:w="1559" w:type="dxa"/>
          </w:tcPr>
          <w:p w14:paraId="4A71482D" w14:textId="77777777" w:rsidR="00761639" w:rsidRPr="00EC4103" w:rsidRDefault="00761639" w:rsidP="003E204D"/>
        </w:tc>
        <w:tc>
          <w:tcPr>
            <w:tcW w:w="3261" w:type="dxa"/>
            <w:hideMark/>
          </w:tcPr>
          <w:p w14:paraId="76EAB5FE" w14:textId="77777777" w:rsidR="00761639" w:rsidRPr="00EC4103" w:rsidRDefault="00761639" w:rsidP="003E204D">
            <w:r w:rsidRPr="00EC4103">
              <w:t>Not represented</w:t>
            </w:r>
          </w:p>
        </w:tc>
        <w:tc>
          <w:tcPr>
            <w:tcW w:w="5103" w:type="dxa"/>
            <w:hideMark/>
          </w:tcPr>
          <w:p w14:paraId="2554D4B3" w14:textId="77777777" w:rsidR="00761639" w:rsidRPr="00EC4103" w:rsidRDefault="00761639" w:rsidP="003E204D"/>
        </w:tc>
      </w:tr>
      <w:tr w:rsidR="00761639" w:rsidRPr="00EC4103" w14:paraId="733FD381" w14:textId="77777777" w:rsidTr="003E204D">
        <w:tc>
          <w:tcPr>
            <w:tcW w:w="3085" w:type="dxa"/>
            <w:shd w:val="clear" w:color="auto" w:fill="F2F2F2" w:themeFill="background1" w:themeFillShade="F2"/>
            <w:hideMark/>
          </w:tcPr>
          <w:p w14:paraId="75F3A0B3" w14:textId="77777777" w:rsidR="00761639" w:rsidRPr="00EC4103" w:rsidRDefault="00761639" w:rsidP="003E204D">
            <w:proofErr w:type="spellStart"/>
            <w:r w:rsidRPr="00EC4103">
              <w:t>HY_Water_LiquidPhase</w:t>
            </w:r>
            <w:proofErr w:type="spellEnd"/>
          </w:p>
        </w:tc>
        <w:tc>
          <w:tcPr>
            <w:tcW w:w="1559" w:type="dxa"/>
          </w:tcPr>
          <w:p w14:paraId="1E68EF7C" w14:textId="77777777" w:rsidR="00761639" w:rsidRPr="00EC4103" w:rsidRDefault="00761639" w:rsidP="003E204D"/>
        </w:tc>
        <w:tc>
          <w:tcPr>
            <w:tcW w:w="3261" w:type="dxa"/>
            <w:hideMark/>
          </w:tcPr>
          <w:p w14:paraId="3AB836A6" w14:textId="77777777" w:rsidR="00761639" w:rsidRPr="00EC4103" w:rsidRDefault="00761639" w:rsidP="003E204D">
            <w:r w:rsidRPr="00EC4103">
              <w:t>Not represented</w:t>
            </w:r>
          </w:p>
        </w:tc>
        <w:tc>
          <w:tcPr>
            <w:tcW w:w="5103" w:type="dxa"/>
            <w:hideMark/>
          </w:tcPr>
          <w:p w14:paraId="48154689" w14:textId="77777777" w:rsidR="00761639" w:rsidRPr="00EC4103" w:rsidRDefault="00761639" w:rsidP="003E204D"/>
        </w:tc>
      </w:tr>
      <w:tr w:rsidR="00761639" w:rsidRPr="00EC4103" w14:paraId="4D9259DB" w14:textId="77777777" w:rsidTr="003E204D">
        <w:tc>
          <w:tcPr>
            <w:tcW w:w="3085" w:type="dxa"/>
            <w:shd w:val="clear" w:color="auto" w:fill="F2F2F2" w:themeFill="background1" w:themeFillShade="F2"/>
            <w:hideMark/>
          </w:tcPr>
          <w:p w14:paraId="72A1DE9E" w14:textId="77777777" w:rsidR="00761639" w:rsidRPr="00EC4103" w:rsidRDefault="00761639" w:rsidP="003E204D">
            <w:proofErr w:type="spellStart"/>
            <w:r w:rsidRPr="00EC4103">
              <w:t>HY_Water_SolidPhase</w:t>
            </w:r>
            <w:proofErr w:type="spellEnd"/>
          </w:p>
        </w:tc>
        <w:tc>
          <w:tcPr>
            <w:tcW w:w="1559" w:type="dxa"/>
          </w:tcPr>
          <w:p w14:paraId="46E63CD3" w14:textId="77777777" w:rsidR="00761639" w:rsidRPr="00EC4103" w:rsidRDefault="00761639" w:rsidP="003E204D"/>
        </w:tc>
        <w:tc>
          <w:tcPr>
            <w:tcW w:w="3261" w:type="dxa"/>
            <w:hideMark/>
          </w:tcPr>
          <w:p w14:paraId="09B83403" w14:textId="77777777" w:rsidR="00761639" w:rsidRPr="00EC4103" w:rsidRDefault="00761639" w:rsidP="003E204D">
            <w:r w:rsidRPr="00EC4103">
              <w:t>Not represented</w:t>
            </w:r>
          </w:p>
        </w:tc>
        <w:tc>
          <w:tcPr>
            <w:tcW w:w="5103" w:type="dxa"/>
            <w:hideMark/>
          </w:tcPr>
          <w:p w14:paraId="7AB003E5" w14:textId="77777777" w:rsidR="00761639" w:rsidRPr="00EC4103" w:rsidRDefault="00761639" w:rsidP="003E204D"/>
        </w:tc>
      </w:tr>
    </w:tbl>
    <w:p w14:paraId="0672E609" w14:textId="77777777" w:rsidR="003F29D4" w:rsidRDefault="003F29D4" w:rsidP="00834E29">
      <w:pPr>
        <w:pStyle w:val="Heading2"/>
        <w:numPr>
          <w:ilvl w:val="0"/>
          <w:numId w:val="0"/>
        </w:numPr>
        <w:rPr>
          <w:i/>
        </w:rPr>
        <w:sectPr w:rsidR="003F29D4" w:rsidSect="00986726">
          <w:headerReference w:type="default" r:id="rId72"/>
          <w:footerReference w:type="even" r:id="rId73"/>
          <w:footerReference w:type="default" r:id="rId7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34E29">
      <w:pPr>
        <w:pStyle w:val="Heading1"/>
        <w:numPr>
          <w:ilvl w:val="0"/>
          <w:numId w:val="0"/>
        </w:numPr>
      </w:pPr>
      <w:bookmarkStart w:id="247" w:name="_Toc484604427"/>
      <w:r w:rsidRPr="00F11F37">
        <w:lastRenderedPageBreak/>
        <w:t xml:space="preserve">ANNEX </w:t>
      </w:r>
      <w:r>
        <w:t>F</w:t>
      </w:r>
      <w:r w:rsidRPr="00F11F37">
        <w:t xml:space="preserve">: HY_Features - </w:t>
      </w:r>
      <w:proofErr w:type="gramStart"/>
      <w:r w:rsidR="00E65591">
        <w:t>SANDRE</w:t>
      </w:r>
      <w:r w:rsidRPr="00F11F37">
        <w:t xml:space="preserve">  Mapping</w:t>
      </w:r>
      <w:bookmarkEnd w:id="247"/>
      <w:proofErr w:type="gramEnd"/>
    </w:p>
    <w:p w14:paraId="4FC8162A" w14:textId="0A7FF193" w:rsidR="00761639" w:rsidRDefault="00761639" w:rsidP="00761639">
      <w:bookmarkStart w:id="248"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t xml:space="preserve"> [12] on the basis of the data model describing the national </w:t>
      </w:r>
      <w:r w:rsidR="00BA4A52">
        <w:t>dataset called ‘BD Carthage’ [14</w:t>
      </w:r>
      <w:r>
        <w:t>]. All element name used corresponds to the XML tag appearing in the data model (not attribute name appearing in BD Carthage).</w:t>
      </w:r>
    </w:p>
    <w:p w14:paraId="4A071F0D" w14:textId="77777777" w:rsidR="00761639" w:rsidRPr="008F6E99" w:rsidRDefault="00761639" w:rsidP="00761639">
      <w:r>
        <w:t>It is intended to provide an understanding of the basic relationship of HY_Features concepts and the SANDRE hydrologic feature d</w:t>
      </w:r>
      <w:r w:rsidRPr="008F6E99">
        <w:t>ictionary for Hydrography.</w:t>
      </w:r>
    </w:p>
    <w:p w14:paraId="0E3F0EBE" w14:textId="77777777" w:rsidR="00761639" w:rsidRPr="008F6E99" w:rsidRDefault="00761639" w:rsidP="00761639">
      <w:r w:rsidRPr="008F6E99">
        <w:t xml:space="preserve">Please notice that terms for SANDRE are </w:t>
      </w:r>
      <w:r>
        <w:t xml:space="preserve">based on </w:t>
      </w:r>
      <w:r w:rsidRPr="008F6E99">
        <w:t>French</w:t>
      </w:r>
      <w:r>
        <w:t xml:space="preserve"> words</w:t>
      </w:r>
      <w:r w:rsidRPr="008F6E99">
        <w:t>.</w:t>
      </w:r>
    </w:p>
    <w:p w14:paraId="24253A69" w14:textId="77777777" w:rsidR="00761639" w:rsidRPr="008F6E99" w:rsidRDefault="00761639" w:rsidP="00761639">
      <w:pPr>
        <w:pStyle w:val="Heading2"/>
        <w:numPr>
          <w:ilvl w:val="0"/>
          <w:numId w:val="0"/>
        </w:numPr>
      </w:pPr>
      <w:bookmarkStart w:id="249" w:name="_Toc459388264"/>
      <w:bookmarkStart w:id="250" w:name="_Toc471809976"/>
      <w:bookmarkStart w:id="251" w:name="_Toc484604428"/>
      <w:r>
        <w:t>F</w:t>
      </w:r>
      <w:r w:rsidRPr="008F6E99">
        <w:t>.1 Catchment Model</w:t>
      </w:r>
      <w:bookmarkEnd w:id="249"/>
      <w:bookmarkEnd w:id="250"/>
      <w:bookmarkEnd w:id="251"/>
    </w:p>
    <w:tbl>
      <w:tblPr>
        <w:tblStyle w:val="TableGrid"/>
        <w:tblW w:w="0" w:type="auto"/>
        <w:tblLook w:val="04A0" w:firstRow="1" w:lastRow="0" w:firstColumn="1" w:lastColumn="0" w:noHBand="0" w:noVBand="1"/>
      </w:tblPr>
      <w:tblGrid>
        <w:gridCol w:w="3029"/>
        <w:gridCol w:w="2429"/>
        <w:gridCol w:w="7718"/>
      </w:tblGrid>
      <w:tr w:rsidR="00761639" w:rsidRPr="008F6E99" w14:paraId="64A63D58" w14:textId="77777777" w:rsidTr="003E204D">
        <w:tc>
          <w:tcPr>
            <w:tcW w:w="0" w:type="auto"/>
            <w:shd w:val="clear" w:color="auto" w:fill="F2F2F2" w:themeFill="background1" w:themeFillShade="F2"/>
            <w:hideMark/>
          </w:tcPr>
          <w:p w14:paraId="433E8824" w14:textId="77777777" w:rsidR="00761639" w:rsidRPr="008F6E99" w:rsidRDefault="00761639" w:rsidP="003E204D">
            <w:pPr>
              <w:rPr>
                <w:b/>
                <w:bCs/>
              </w:rPr>
            </w:pPr>
            <w:r w:rsidRPr="008F6E99">
              <w:rPr>
                <w:b/>
                <w:bCs/>
              </w:rPr>
              <w:t>HY_Features Name</w:t>
            </w:r>
          </w:p>
        </w:tc>
        <w:tc>
          <w:tcPr>
            <w:tcW w:w="0" w:type="auto"/>
            <w:hideMark/>
          </w:tcPr>
          <w:p w14:paraId="50F9972E" w14:textId="77777777" w:rsidR="00761639" w:rsidRPr="008F6E99" w:rsidRDefault="00761639" w:rsidP="003E204D">
            <w:pPr>
              <w:jc w:val="center"/>
              <w:rPr>
                <w:b/>
                <w:bCs/>
              </w:rPr>
            </w:pPr>
            <w:r w:rsidRPr="008F6E99">
              <w:rPr>
                <w:b/>
                <w:bCs/>
              </w:rPr>
              <w:t>SANDRE Name</w:t>
            </w:r>
          </w:p>
        </w:tc>
        <w:tc>
          <w:tcPr>
            <w:tcW w:w="0" w:type="auto"/>
            <w:hideMark/>
          </w:tcPr>
          <w:p w14:paraId="1229B234" w14:textId="77777777" w:rsidR="00761639" w:rsidRPr="00A51AF2" w:rsidRDefault="00761639" w:rsidP="003E204D">
            <w:pPr>
              <w:jc w:val="center"/>
              <w:rPr>
                <w:b/>
                <w:bCs/>
              </w:rPr>
            </w:pPr>
            <w:r w:rsidRPr="00A51AF2">
              <w:rPr>
                <w:b/>
                <w:bCs/>
              </w:rPr>
              <w:t>Comment</w:t>
            </w:r>
          </w:p>
        </w:tc>
      </w:tr>
      <w:tr w:rsidR="00761639" w:rsidRPr="008F6E99" w14:paraId="767E0304" w14:textId="77777777" w:rsidTr="003E204D">
        <w:tc>
          <w:tcPr>
            <w:tcW w:w="0" w:type="auto"/>
            <w:shd w:val="clear" w:color="auto" w:fill="F2F2F2" w:themeFill="background1" w:themeFillShade="F2"/>
            <w:hideMark/>
          </w:tcPr>
          <w:p w14:paraId="588C4B9C" w14:textId="77777777" w:rsidR="00761639" w:rsidRPr="008F6E99" w:rsidRDefault="00761639" w:rsidP="003E204D">
            <w:r w:rsidRPr="008F6E99">
              <w:t>HY_Catchment</w:t>
            </w:r>
          </w:p>
        </w:tc>
        <w:tc>
          <w:tcPr>
            <w:tcW w:w="0" w:type="auto"/>
            <w:hideMark/>
          </w:tcPr>
          <w:p w14:paraId="193D7611" w14:textId="77777777" w:rsidR="00761639" w:rsidRPr="008F6E99" w:rsidRDefault="00761639" w:rsidP="003E204D">
            <w:proofErr w:type="spellStart"/>
            <w:r w:rsidRPr="008F6E99">
              <w:t>RegionHydro</w:t>
            </w:r>
            <w:proofErr w:type="spellEnd"/>
          </w:p>
          <w:p w14:paraId="65E72E35" w14:textId="77777777" w:rsidR="00761639" w:rsidRPr="008F6E99" w:rsidRDefault="00761639" w:rsidP="003E204D">
            <w:r w:rsidRPr="008F6E99">
              <w:t>OR</w:t>
            </w:r>
          </w:p>
          <w:p w14:paraId="70E4A4C2" w14:textId="77777777" w:rsidR="00761639" w:rsidRPr="008F6E99" w:rsidRDefault="00761639" w:rsidP="003E204D">
            <w:proofErr w:type="spellStart"/>
            <w:r w:rsidRPr="008F6E99">
              <w:t>SecteurHydro</w:t>
            </w:r>
            <w:proofErr w:type="spellEnd"/>
          </w:p>
          <w:p w14:paraId="0E9189D6" w14:textId="77777777" w:rsidR="00761639" w:rsidRPr="008F6E99" w:rsidRDefault="00761639" w:rsidP="003E204D">
            <w:r w:rsidRPr="008F6E99">
              <w:t>OR</w:t>
            </w:r>
          </w:p>
          <w:p w14:paraId="006184D4" w14:textId="77777777" w:rsidR="00761639" w:rsidRPr="008F6E99" w:rsidRDefault="00761639" w:rsidP="003E204D">
            <w:proofErr w:type="spellStart"/>
            <w:r w:rsidRPr="008F6E99">
              <w:t>SousSecteurHydro</w:t>
            </w:r>
            <w:proofErr w:type="spellEnd"/>
          </w:p>
          <w:p w14:paraId="38316154" w14:textId="77777777" w:rsidR="00761639" w:rsidRPr="008F6E99" w:rsidRDefault="00761639" w:rsidP="003E204D">
            <w:r w:rsidRPr="008F6E99">
              <w:t>OR</w:t>
            </w:r>
          </w:p>
          <w:p w14:paraId="596FA2B7" w14:textId="77777777" w:rsidR="00761639" w:rsidRPr="008F6E99" w:rsidRDefault="00761639" w:rsidP="003E204D">
            <w:proofErr w:type="spellStart"/>
            <w:r w:rsidRPr="008F6E99">
              <w:t>ZoneHydro</w:t>
            </w:r>
            <w:proofErr w:type="spellEnd"/>
          </w:p>
        </w:tc>
        <w:tc>
          <w:tcPr>
            <w:tcW w:w="0" w:type="auto"/>
            <w:hideMark/>
          </w:tcPr>
          <w:p w14:paraId="2AC22E7C" w14:textId="77777777" w:rsidR="00761639" w:rsidRPr="008F6E99" w:rsidRDefault="00761639" w:rsidP="003E204D">
            <w:r w:rsidRPr="008F6E99">
              <w:t>SANDRE make</w:t>
            </w:r>
            <w:r>
              <w:t>s</w:t>
            </w:r>
            <w:r w:rsidRPr="008F6E99">
              <w:t xml:space="preserve"> distinction between basins and </w:t>
            </w:r>
            <w:r>
              <w:t xml:space="preserve">various </w:t>
            </w:r>
            <w:r w:rsidRPr="008F6E99">
              <w:t>sub-basins</w:t>
            </w:r>
            <w:r>
              <w:t xml:space="preserve"> that are aggregated according to the national hydrographic codification scheme. All those levels can be seen as equivalent to ‘contracted catchment’ in AHGF in the sense that there is a contract on the catchment ID to represent a given catchment.</w:t>
            </w:r>
          </w:p>
        </w:tc>
      </w:tr>
      <w:tr w:rsidR="00761639" w:rsidRPr="006341E3" w14:paraId="21A2CCAC" w14:textId="77777777" w:rsidTr="003E204D">
        <w:tc>
          <w:tcPr>
            <w:tcW w:w="0" w:type="auto"/>
            <w:shd w:val="clear" w:color="auto" w:fill="F2F2F2" w:themeFill="background1" w:themeFillShade="F2"/>
            <w:hideMark/>
          </w:tcPr>
          <w:p w14:paraId="5B46A497" w14:textId="77777777" w:rsidR="00761639" w:rsidRPr="008F6E99" w:rsidRDefault="00761639" w:rsidP="003E204D">
            <w:proofErr w:type="spellStart"/>
            <w:r w:rsidRPr="008F6E99">
              <w:t>HY_DendriticCatchment</w:t>
            </w:r>
            <w:proofErr w:type="spellEnd"/>
          </w:p>
        </w:tc>
        <w:tc>
          <w:tcPr>
            <w:tcW w:w="0" w:type="auto"/>
            <w:hideMark/>
          </w:tcPr>
          <w:p w14:paraId="402523AD" w14:textId="77777777" w:rsidR="00761639" w:rsidRPr="008F6E99" w:rsidRDefault="00761639" w:rsidP="003E204D">
            <w:proofErr w:type="spellStart"/>
            <w:r w:rsidRPr="008F6E99">
              <w:t>RegionHydro</w:t>
            </w:r>
            <w:proofErr w:type="spellEnd"/>
          </w:p>
          <w:p w14:paraId="6BD6701F" w14:textId="77777777" w:rsidR="00761639" w:rsidRPr="008F6E99" w:rsidRDefault="00761639" w:rsidP="003E204D">
            <w:r w:rsidRPr="008F6E99">
              <w:t>OR</w:t>
            </w:r>
          </w:p>
          <w:p w14:paraId="1C985205" w14:textId="77777777" w:rsidR="00761639" w:rsidRPr="008F6E99" w:rsidRDefault="00761639" w:rsidP="003E204D">
            <w:proofErr w:type="spellStart"/>
            <w:r w:rsidRPr="008F6E99">
              <w:t>SecteurHydro</w:t>
            </w:r>
            <w:proofErr w:type="spellEnd"/>
          </w:p>
          <w:p w14:paraId="1A8F4DEE" w14:textId="77777777" w:rsidR="00761639" w:rsidRPr="008F6E99" w:rsidRDefault="00761639" w:rsidP="003E204D">
            <w:r w:rsidRPr="008F6E99">
              <w:t>OR</w:t>
            </w:r>
          </w:p>
          <w:p w14:paraId="06AD5B36" w14:textId="77777777" w:rsidR="00761639" w:rsidRPr="008F6E99" w:rsidRDefault="00761639" w:rsidP="003E204D">
            <w:proofErr w:type="spellStart"/>
            <w:r w:rsidRPr="008F6E99">
              <w:t>SousSecteurHydro</w:t>
            </w:r>
            <w:proofErr w:type="spellEnd"/>
          </w:p>
          <w:p w14:paraId="4390DF7D" w14:textId="77777777" w:rsidR="00761639" w:rsidRPr="008F6E99" w:rsidRDefault="00761639" w:rsidP="003E204D">
            <w:r w:rsidRPr="008F6E99">
              <w:t>OR</w:t>
            </w:r>
          </w:p>
          <w:p w14:paraId="27DA9315" w14:textId="77777777" w:rsidR="00761639" w:rsidRPr="008F6E99" w:rsidRDefault="00761639" w:rsidP="003E204D">
            <w:proofErr w:type="spellStart"/>
            <w:r w:rsidRPr="008F6E99">
              <w:t>ZoneHydro</w:t>
            </w:r>
            <w:proofErr w:type="spellEnd"/>
          </w:p>
        </w:tc>
        <w:tc>
          <w:tcPr>
            <w:tcW w:w="0" w:type="auto"/>
            <w:hideMark/>
          </w:tcPr>
          <w:p w14:paraId="074949D9" w14:textId="77777777" w:rsidR="00761639" w:rsidRPr="008F6E99" w:rsidRDefault="00761639" w:rsidP="003E204D">
            <w:r>
              <w:t>SANDRE: all catchments are</w:t>
            </w:r>
            <w:r w:rsidRPr="008F6E99">
              <w:t xml:space="preserve"> dendritic</w:t>
            </w:r>
          </w:p>
        </w:tc>
      </w:tr>
      <w:tr w:rsidR="00761639" w:rsidRPr="006341E3" w14:paraId="188DDBA8" w14:textId="77777777" w:rsidTr="003E204D">
        <w:tc>
          <w:tcPr>
            <w:tcW w:w="0" w:type="auto"/>
            <w:shd w:val="clear" w:color="auto" w:fill="F2F2F2" w:themeFill="background1" w:themeFillShade="F2"/>
            <w:hideMark/>
          </w:tcPr>
          <w:p w14:paraId="7D9296DB" w14:textId="77777777" w:rsidR="00761639" w:rsidRPr="008F6E99" w:rsidRDefault="00761639" w:rsidP="003E204D">
            <w:proofErr w:type="spellStart"/>
            <w:r w:rsidRPr="008F6E99">
              <w:t>HY_InteriorCatchment</w:t>
            </w:r>
            <w:proofErr w:type="spellEnd"/>
          </w:p>
        </w:tc>
        <w:tc>
          <w:tcPr>
            <w:tcW w:w="0" w:type="auto"/>
            <w:hideMark/>
          </w:tcPr>
          <w:p w14:paraId="7BB24E7C" w14:textId="77777777" w:rsidR="00761639" w:rsidRPr="008F6E99" w:rsidRDefault="00761639" w:rsidP="003E204D">
            <w:r w:rsidRPr="00A51AF2">
              <w:t>Not represented</w:t>
            </w:r>
          </w:p>
        </w:tc>
        <w:tc>
          <w:tcPr>
            <w:tcW w:w="0" w:type="auto"/>
            <w:hideMark/>
          </w:tcPr>
          <w:p w14:paraId="0279DFDD" w14:textId="77777777" w:rsidR="00761639" w:rsidRPr="008F6E99" w:rsidRDefault="00761639" w:rsidP="003E204D">
            <w:r>
              <w:t xml:space="preserve">All the ‘contracted’ catchments identified within the French data model are considered to flow to a single common outlet. </w:t>
            </w:r>
          </w:p>
        </w:tc>
      </w:tr>
      <w:tr w:rsidR="00761639" w:rsidRPr="006341E3" w14:paraId="736E0EE6" w14:textId="77777777" w:rsidTr="003E204D">
        <w:tc>
          <w:tcPr>
            <w:tcW w:w="0" w:type="auto"/>
            <w:shd w:val="clear" w:color="auto" w:fill="F2F2F2" w:themeFill="background1" w:themeFillShade="F2"/>
            <w:hideMark/>
          </w:tcPr>
          <w:p w14:paraId="1530829E" w14:textId="77777777" w:rsidR="00761639" w:rsidRPr="00A51AF2" w:rsidRDefault="00761639" w:rsidP="003E204D">
            <w:proofErr w:type="spellStart"/>
            <w:r w:rsidRPr="00A51AF2">
              <w:t>HY_CatchmentAggregate</w:t>
            </w:r>
            <w:proofErr w:type="spellEnd"/>
          </w:p>
        </w:tc>
        <w:tc>
          <w:tcPr>
            <w:tcW w:w="0" w:type="auto"/>
            <w:hideMark/>
          </w:tcPr>
          <w:p w14:paraId="010FB5ED" w14:textId="77777777" w:rsidR="00761639" w:rsidRPr="00A51AF2" w:rsidRDefault="00761639" w:rsidP="003E204D">
            <w:proofErr w:type="spellStart"/>
            <w:r w:rsidRPr="00A51AF2">
              <w:t>RegionHydro</w:t>
            </w:r>
            <w:proofErr w:type="spellEnd"/>
          </w:p>
          <w:p w14:paraId="52C3065C" w14:textId="77777777" w:rsidR="00761639" w:rsidRPr="00A51AF2" w:rsidRDefault="00761639" w:rsidP="003E204D">
            <w:r w:rsidRPr="00A51AF2">
              <w:lastRenderedPageBreak/>
              <w:t>OR</w:t>
            </w:r>
          </w:p>
          <w:p w14:paraId="1ED7D948" w14:textId="77777777" w:rsidR="00761639" w:rsidRPr="00A51AF2" w:rsidRDefault="00761639" w:rsidP="003E204D">
            <w:proofErr w:type="spellStart"/>
            <w:r w:rsidRPr="00A51AF2">
              <w:t>SecteurHydro</w:t>
            </w:r>
            <w:proofErr w:type="spellEnd"/>
          </w:p>
          <w:p w14:paraId="59B766A3" w14:textId="77777777" w:rsidR="00761639" w:rsidRPr="00A51AF2" w:rsidRDefault="00761639" w:rsidP="003E204D">
            <w:r w:rsidRPr="00A51AF2">
              <w:t>OR</w:t>
            </w:r>
          </w:p>
          <w:p w14:paraId="6BE95FFE" w14:textId="77777777" w:rsidR="00761639" w:rsidRPr="00A51AF2" w:rsidRDefault="00761639" w:rsidP="003E204D">
            <w:proofErr w:type="spellStart"/>
            <w:r w:rsidRPr="00A51AF2">
              <w:t>SousSecteurHydro</w:t>
            </w:r>
            <w:proofErr w:type="spellEnd"/>
          </w:p>
        </w:tc>
        <w:tc>
          <w:tcPr>
            <w:tcW w:w="0" w:type="auto"/>
            <w:hideMark/>
          </w:tcPr>
          <w:p w14:paraId="731478E0" w14:textId="77777777" w:rsidR="00761639" w:rsidRPr="00A51AF2" w:rsidRDefault="00761639" w:rsidP="003E204D">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w:t>
            </w:r>
            <w:r w:rsidRPr="00A51AF2">
              <w:lastRenderedPageBreak/>
              <w:t xml:space="preserve">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761639" w:rsidRPr="006341E3" w14:paraId="46660742" w14:textId="77777777" w:rsidTr="003E204D">
        <w:tc>
          <w:tcPr>
            <w:tcW w:w="0" w:type="auto"/>
            <w:shd w:val="clear" w:color="auto" w:fill="F2F2F2" w:themeFill="background1" w:themeFillShade="F2"/>
            <w:hideMark/>
          </w:tcPr>
          <w:p w14:paraId="603E928D" w14:textId="77777777" w:rsidR="00761639" w:rsidRPr="00A51AF2" w:rsidRDefault="00761639" w:rsidP="003E204D">
            <w:proofErr w:type="spellStart"/>
            <w:r w:rsidRPr="00A51AF2">
              <w:lastRenderedPageBreak/>
              <w:t>HY_</w:t>
            </w:r>
            <w:r>
              <w:t>HydroNexus</w:t>
            </w:r>
            <w:proofErr w:type="spellEnd"/>
          </w:p>
        </w:tc>
        <w:tc>
          <w:tcPr>
            <w:tcW w:w="0" w:type="auto"/>
            <w:hideMark/>
          </w:tcPr>
          <w:p w14:paraId="5B8914F2" w14:textId="77777777" w:rsidR="00761639" w:rsidRPr="00A51AF2" w:rsidRDefault="00761639" w:rsidP="003E204D">
            <w:proofErr w:type="spellStart"/>
            <w:r w:rsidRPr="00A51AF2">
              <w:t>NoeudHydrographique</w:t>
            </w:r>
            <w:proofErr w:type="spellEnd"/>
          </w:p>
        </w:tc>
        <w:tc>
          <w:tcPr>
            <w:tcW w:w="0" w:type="auto"/>
            <w:hideMark/>
          </w:tcPr>
          <w:p w14:paraId="34F56D11" w14:textId="77777777" w:rsidR="00761639" w:rsidRPr="00A51AF2" w:rsidRDefault="00761639" w:rsidP="003E204D">
            <w:r>
              <w:t xml:space="preserve">Can be seen as a specific </w:t>
            </w:r>
            <w:proofErr w:type="spellStart"/>
            <w:r>
              <w:t>NoeudHydrographique</w:t>
            </w:r>
            <w:proofErr w:type="spellEnd"/>
            <w:r>
              <w:t xml:space="preserve">. </w:t>
            </w:r>
            <w:proofErr w:type="gramStart"/>
            <w:r>
              <w:t>Thus</w:t>
            </w:r>
            <w:proofErr w:type="gramEnd"/>
            <w:r>
              <w:t xml:space="preserve"> narrower than </w:t>
            </w:r>
            <w:proofErr w:type="spellStart"/>
            <w:r>
              <w:t>NoeudHydrographique</w:t>
            </w:r>
            <w:proofErr w:type="spellEnd"/>
          </w:p>
        </w:tc>
      </w:tr>
      <w:tr w:rsidR="00761639" w:rsidRPr="006341E3" w14:paraId="3ED0A78E" w14:textId="77777777" w:rsidTr="003E204D">
        <w:tc>
          <w:tcPr>
            <w:tcW w:w="0" w:type="auto"/>
            <w:shd w:val="clear" w:color="auto" w:fill="F2F2F2" w:themeFill="background1" w:themeFillShade="F2"/>
            <w:hideMark/>
          </w:tcPr>
          <w:p w14:paraId="53313FE6" w14:textId="77777777" w:rsidR="00761639" w:rsidRPr="00A51AF2" w:rsidRDefault="00761639" w:rsidP="003E204D">
            <w:proofErr w:type="spellStart"/>
            <w:r w:rsidRPr="00A51AF2">
              <w:t>HY_</w:t>
            </w:r>
            <w:r>
              <w:t>HydroLocation</w:t>
            </w:r>
            <w:proofErr w:type="spellEnd"/>
          </w:p>
        </w:tc>
        <w:tc>
          <w:tcPr>
            <w:tcW w:w="0" w:type="auto"/>
            <w:hideMark/>
          </w:tcPr>
          <w:p w14:paraId="236D3AFD" w14:textId="77777777" w:rsidR="00761639" w:rsidRPr="00A51AF2" w:rsidRDefault="00761639" w:rsidP="003E204D">
            <w:proofErr w:type="spellStart"/>
            <w:r w:rsidRPr="00A51AF2">
              <w:t>NoeudHydrographique</w:t>
            </w:r>
            <w:proofErr w:type="spellEnd"/>
          </w:p>
        </w:tc>
        <w:tc>
          <w:tcPr>
            <w:tcW w:w="0" w:type="auto"/>
            <w:hideMark/>
          </w:tcPr>
          <w:p w14:paraId="307CCCFC" w14:textId="77777777" w:rsidR="00761639" w:rsidRPr="00A51AF2" w:rsidRDefault="00761639" w:rsidP="003E204D">
            <w:r>
              <w:t xml:space="preserve">Can be seen as a specific </w:t>
            </w:r>
            <w:proofErr w:type="spellStart"/>
            <w:r>
              <w:t>NoeudHydrographique</w:t>
            </w:r>
            <w:proofErr w:type="spellEnd"/>
            <w:r>
              <w:t>. SANDRE does not consider monitoring devices (</w:t>
            </w:r>
            <w:proofErr w:type="gramStart"/>
            <w:r>
              <w:t>ex :</w:t>
            </w:r>
            <w:proofErr w:type="gramEnd"/>
            <w:r>
              <w:t xml:space="preserve"> </w:t>
            </w:r>
            <w:proofErr w:type="spellStart"/>
            <w:r>
              <w:t>hydrometricStation</w:t>
            </w:r>
            <w:proofErr w:type="spellEnd"/>
            <w:r>
              <w:t xml:space="preserve">) as a specific </w:t>
            </w:r>
            <w:proofErr w:type="spellStart"/>
            <w:r w:rsidRPr="00A51AF2">
              <w:t>NoeudHydrographique</w:t>
            </w:r>
            <w:proofErr w:type="spellEnd"/>
          </w:p>
        </w:tc>
      </w:tr>
      <w:tr w:rsidR="00761639" w:rsidRPr="000157CF" w14:paraId="5FAA43D9" w14:textId="77777777" w:rsidTr="003E204D">
        <w:tc>
          <w:tcPr>
            <w:tcW w:w="0" w:type="auto"/>
            <w:shd w:val="clear" w:color="auto" w:fill="F2F2F2" w:themeFill="background1" w:themeFillShade="F2"/>
            <w:hideMark/>
          </w:tcPr>
          <w:p w14:paraId="65B8BB6A" w14:textId="77777777" w:rsidR="00761639" w:rsidRPr="000157CF" w:rsidRDefault="00761639" w:rsidP="003E204D">
            <w:proofErr w:type="spellStart"/>
            <w:r w:rsidRPr="000157CF">
              <w:t>HY_CatchmentRealization</w:t>
            </w:r>
            <w:proofErr w:type="spellEnd"/>
          </w:p>
        </w:tc>
        <w:tc>
          <w:tcPr>
            <w:tcW w:w="0" w:type="auto"/>
            <w:hideMark/>
          </w:tcPr>
          <w:p w14:paraId="7AFAC0A0" w14:textId="77777777" w:rsidR="00761639" w:rsidRPr="000157CF" w:rsidRDefault="00761639" w:rsidP="003E204D">
            <w:r w:rsidRPr="000157CF">
              <w:t>Not represented</w:t>
            </w:r>
          </w:p>
        </w:tc>
        <w:tc>
          <w:tcPr>
            <w:tcW w:w="0" w:type="auto"/>
            <w:hideMark/>
          </w:tcPr>
          <w:p w14:paraId="00BCA248" w14:textId="77777777" w:rsidR="00761639" w:rsidRPr="000157CF" w:rsidRDefault="00761639" w:rsidP="003E204D"/>
        </w:tc>
      </w:tr>
      <w:tr w:rsidR="00761639" w:rsidRPr="006341E3" w14:paraId="43718FBA" w14:textId="77777777" w:rsidTr="003E204D">
        <w:tc>
          <w:tcPr>
            <w:tcW w:w="0" w:type="auto"/>
            <w:shd w:val="clear" w:color="auto" w:fill="F2F2F2" w:themeFill="background1" w:themeFillShade="F2"/>
            <w:hideMark/>
          </w:tcPr>
          <w:p w14:paraId="21F9D5AB" w14:textId="77777777" w:rsidR="00761639" w:rsidRPr="002534C0" w:rsidRDefault="00761639" w:rsidP="003E204D">
            <w:proofErr w:type="spellStart"/>
            <w:r w:rsidRPr="002534C0">
              <w:t>HY_CatchmentArea</w:t>
            </w:r>
            <w:proofErr w:type="spellEnd"/>
          </w:p>
        </w:tc>
        <w:tc>
          <w:tcPr>
            <w:tcW w:w="0" w:type="auto"/>
            <w:hideMark/>
          </w:tcPr>
          <w:p w14:paraId="0886CD67" w14:textId="77777777" w:rsidR="00761639" w:rsidRPr="002534C0" w:rsidRDefault="00761639" w:rsidP="003E204D">
            <w:proofErr w:type="spellStart"/>
            <w:r w:rsidRPr="002534C0">
              <w:t>RegionHydro</w:t>
            </w:r>
            <w:proofErr w:type="spellEnd"/>
          </w:p>
          <w:p w14:paraId="36829873" w14:textId="77777777" w:rsidR="00761639" w:rsidRPr="002534C0" w:rsidRDefault="00761639" w:rsidP="003E204D">
            <w:r w:rsidRPr="002534C0">
              <w:t>OR</w:t>
            </w:r>
          </w:p>
          <w:p w14:paraId="4B1F37D0" w14:textId="77777777" w:rsidR="00761639" w:rsidRPr="002534C0" w:rsidRDefault="00761639" w:rsidP="003E204D">
            <w:proofErr w:type="spellStart"/>
            <w:r w:rsidRPr="002534C0">
              <w:t>SecteurHydro</w:t>
            </w:r>
            <w:proofErr w:type="spellEnd"/>
          </w:p>
          <w:p w14:paraId="07ACFDB5" w14:textId="77777777" w:rsidR="00761639" w:rsidRPr="002534C0" w:rsidRDefault="00761639" w:rsidP="003E204D">
            <w:r w:rsidRPr="002534C0">
              <w:t>OR</w:t>
            </w:r>
          </w:p>
          <w:p w14:paraId="128DC5C0" w14:textId="77777777" w:rsidR="00761639" w:rsidRPr="002534C0" w:rsidRDefault="00761639" w:rsidP="003E204D">
            <w:proofErr w:type="spellStart"/>
            <w:r w:rsidRPr="002534C0">
              <w:t>SousSecteurHydro</w:t>
            </w:r>
            <w:proofErr w:type="spellEnd"/>
          </w:p>
          <w:p w14:paraId="63E804AE" w14:textId="77777777" w:rsidR="00761639" w:rsidRPr="002534C0" w:rsidRDefault="00761639" w:rsidP="003E204D">
            <w:r w:rsidRPr="002534C0">
              <w:t>OR</w:t>
            </w:r>
          </w:p>
          <w:p w14:paraId="57086E50" w14:textId="77777777" w:rsidR="00761639" w:rsidRPr="002534C0" w:rsidRDefault="00761639" w:rsidP="003E204D">
            <w:proofErr w:type="spellStart"/>
            <w:r w:rsidRPr="002534C0">
              <w:t>ZoneHydro</w:t>
            </w:r>
            <w:proofErr w:type="spellEnd"/>
          </w:p>
        </w:tc>
        <w:tc>
          <w:tcPr>
            <w:tcW w:w="0" w:type="auto"/>
            <w:hideMark/>
          </w:tcPr>
          <w:p w14:paraId="797CCA80" w14:textId="77777777" w:rsidR="00761639" w:rsidRPr="002534C0" w:rsidRDefault="00761639" w:rsidP="003E204D">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761639" w:rsidRPr="006341E3" w14:paraId="62374E00" w14:textId="77777777" w:rsidTr="003E204D">
        <w:tc>
          <w:tcPr>
            <w:tcW w:w="0" w:type="auto"/>
            <w:shd w:val="clear" w:color="auto" w:fill="F2F2F2" w:themeFill="background1" w:themeFillShade="F2"/>
            <w:hideMark/>
          </w:tcPr>
          <w:p w14:paraId="76A3BCE4" w14:textId="77777777" w:rsidR="00761639" w:rsidRPr="002534C0" w:rsidRDefault="00761639" w:rsidP="003E204D">
            <w:proofErr w:type="spellStart"/>
            <w:r w:rsidRPr="002534C0">
              <w:t>HY_</w:t>
            </w:r>
            <w:r>
              <w:t>CatchmentDivide</w:t>
            </w:r>
            <w:proofErr w:type="spellEnd"/>
          </w:p>
        </w:tc>
        <w:tc>
          <w:tcPr>
            <w:tcW w:w="0" w:type="auto"/>
            <w:hideMark/>
          </w:tcPr>
          <w:p w14:paraId="02926D5E" w14:textId="77777777" w:rsidR="00761639" w:rsidRPr="002534C0" w:rsidRDefault="00761639" w:rsidP="003E204D">
            <w:proofErr w:type="spellStart"/>
            <w:r>
              <w:t>LimiteHydroBassin</w:t>
            </w:r>
            <w:proofErr w:type="spellEnd"/>
          </w:p>
        </w:tc>
        <w:tc>
          <w:tcPr>
            <w:tcW w:w="0" w:type="auto"/>
            <w:hideMark/>
          </w:tcPr>
          <w:p w14:paraId="467A7069" w14:textId="77777777" w:rsidR="00761639" w:rsidRPr="004C1BA3" w:rsidRDefault="00761639" w:rsidP="003E204D">
            <w:proofErr w:type="spellStart"/>
            <w:r>
              <w:t>LimiteHydroBassin</w:t>
            </w:r>
            <w:proofErr w:type="spellEnd"/>
            <w:r>
              <w:t xml:space="preserve"> is the boundary of highest catchments in </w:t>
            </w:r>
            <w:proofErr w:type="gramStart"/>
            <w:r>
              <w:t>the  catchments</w:t>
            </w:r>
            <w:proofErr w:type="gramEnd"/>
            <w:r>
              <w:t xml:space="preserve"> hierarchy. For France mainland, it basically corresponds to the 6 big watershed dividing it (Loire, Seine, …</w:t>
            </w:r>
            <w:proofErr w:type="gramStart"/>
            <w:r>
              <w:t>) .</w:t>
            </w:r>
            <w:proofErr w:type="gramEnd"/>
            <w:r>
              <w:t xml:space="preserve"> It has a linear representation.</w:t>
            </w:r>
          </w:p>
        </w:tc>
      </w:tr>
      <w:tr w:rsidR="00761639" w:rsidRPr="006341E3" w14:paraId="23DDE81D" w14:textId="77777777" w:rsidTr="003E204D">
        <w:tc>
          <w:tcPr>
            <w:tcW w:w="0" w:type="auto"/>
            <w:shd w:val="clear" w:color="auto" w:fill="F2F2F2" w:themeFill="background1" w:themeFillShade="F2"/>
            <w:hideMark/>
          </w:tcPr>
          <w:p w14:paraId="7EB84F61" w14:textId="77777777" w:rsidR="00761639" w:rsidRPr="002534C0" w:rsidRDefault="00761639" w:rsidP="003E204D">
            <w:proofErr w:type="spellStart"/>
            <w:r w:rsidRPr="002534C0">
              <w:t>HY_CartographicRealization</w:t>
            </w:r>
            <w:proofErr w:type="spellEnd"/>
          </w:p>
        </w:tc>
        <w:tc>
          <w:tcPr>
            <w:tcW w:w="0" w:type="auto"/>
            <w:hideMark/>
          </w:tcPr>
          <w:p w14:paraId="7FCA4654" w14:textId="77777777" w:rsidR="00761639" w:rsidRPr="002534C0" w:rsidRDefault="00761639" w:rsidP="003E204D">
            <w:r w:rsidRPr="002534C0">
              <w:t>Not represented</w:t>
            </w:r>
          </w:p>
        </w:tc>
        <w:tc>
          <w:tcPr>
            <w:tcW w:w="0" w:type="auto"/>
            <w:hideMark/>
          </w:tcPr>
          <w:p w14:paraId="0DF8FBBB" w14:textId="77777777" w:rsidR="00761639" w:rsidRPr="004C1BA3" w:rsidRDefault="00761639" w:rsidP="003E204D"/>
        </w:tc>
      </w:tr>
    </w:tbl>
    <w:p w14:paraId="131E5656" w14:textId="77777777" w:rsidR="00761639" w:rsidRPr="002534C0" w:rsidRDefault="00761639" w:rsidP="00761639">
      <w:pPr>
        <w:pStyle w:val="Heading2"/>
        <w:numPr>
          <w:ilvl w:val="0"/>
          <w:numId w:val="0"/>
        </w:numPr>
      </w:pPr>
      <w:bookmarkStart w:id="252" w:name="_Toc459388265"/>
      <w:bookmarkStart w:id="253" w:name="_Toc471809977"/>
      <w:bookmarkStart w:id="254" w:name="_Toc484604429"/>
      <w:r>
        <w:t>F</w:t>
      </w:r>
      <w:r w:rsidRPr="002534C0">
        <w:t>.2 Hydrographic Network Model</w:t>
      </w:r>
      <w:bookmarkEnd w:id="252"/>
      <w:bookmarkEnd w:id="253"/>
      <w:bookmarkEnd w:id="254"/>
    </w:p>
    <w:tbl>
      <w:tblPr>
        <w:tblStyle w:val="TableGrid"/>
        <w:tblW w:w="0" w:type="auto"/>
        <w:tblLook w:val="04A0" w:firstRow="1" w:lastRow="0" w:firstColumn="1" w:lastColumn="0" w:noHBand="0" w:noVBand="1"/>
      </w:tblPr>
      <w:tblGrid>
        <w:gridCol w:w="2856"/>
        <w:gridCol w:w="2602"/>
        <w:gridCol w:w="7718"/>
      </w:tblGrid>
      <w:tr w:rsidR="00761639" w:rsidRPr="002534C0" w14:paraId="073E2E97" w14:textId="77777777" w:rsidTr="003E204D">
        <w:tc>
          <w:tcPr>
            <w:tcW w:w="0" w:type="auto"/>
            <w:shd w:val="clear" w:color="auto" w:fill="F2F2F2" w:themeFill="background1" w:themeFillShade="F2"/>
            <w:hideMark/>
          </w:tcPr>
          <w:p w14:paraId="0DE2E4C2" w14:textId="77777777" w:rsidR="00761639" w:rsidRPr="002534C0" w:rsidRDefault="00761639" w:rsidP="003E204D">
            <w:pPr>
              <w:rPr>
                <w:b/>
                <w:bCs/>
              </w:rPr>
            </w:pPr>
            <w:r w:rsidRPr="002534C0">
              <w:rPr>
                <w:b/>
                <w:bCs/>
              </w:rPr>
              <w:t>HY_Features Name</w:t>
            </w:r>
          </w:p>
        </w:tc>
        <w:tc>
          <w:tcPr>
            <w:tcW w:w="0" w:type="auto"/>
            <w:hideMark/>
          </w:tcPr>
          <w:p w14:paraId="546E8CD7" w14:textId="77777777" w:rsidR="00761639" w:rsidRPr="002116D5" w:rsidRDefault="00761639" w:rsidP="003E204D">
            <w:pPr>
              <w:jc w:val="center"/>
              <w:rPr>
                <w:b/>
                <w:bCs/>
              </w:rPr>
            </w:pPr>
            <w:r w:rsidRPr="002116D5">
              <w:rPr>
                <w:b/>
                <w:bCs/>
              </w:rPr>
              <w:t>SANDRE Name</w:t>
            </w:r>
          </w:p>
        </w:tc>
        <w:tc>
          <w:tcPr>
            <w:tcW w:w="0" w:type="auto"/>
            <w:hideMark/>
          </w:tcPr>
          <w:p w14:paraId="301DEDF2" w14:textId="77777777" w:rsidR="00761639" w:rsidRPr="002116D5" w:rsidRDefault="00761639" w:rsidP="003E204D">
            <w:pPr>
              <w:jc w:val="center"/>
              <w:rPr>
                <w:b/>
                <w:bCs/>
              </w:rPr>
            </w:pPr>
            <w:r w:rsidRPr="002116D5">
              <w:rPr>
                <w:b/>
                <w:bCs/>
              </w:rPr>
              <w:t>Comment</w:t>
            </w:r>
          </w:p>
        </w:tc>
      </w:tr>
      <w:tr w:rsidR="00761639" w:rsidRPr="002534C0" w14:paraId="78C3999E" w14:textId="77777777" w:rsidTr="003E204D">
        <w:tc>
          <w:tcPr>
            <w:tcW w:w="0" w:type="auto"/>
            <w:shd w:val="clear" w:color="auto" w:fill="F2F2F2" w:themeFill="background1" w:themeFillShade="F2"/>
            <w:hideMark/>
          </w:tcPr>
          <w:p w14:paraId="778E09E1" w14:textId="77777777" w:rsidR="00761639" w:rsidRPr="002534C0" w:rsidRDefault="00761639" w:rsidP="003E204D">
            <w:r w:rsidRPr="002534C0">
              <w:t>HY_HydrographicNetwork</w:t>
            </w:r>
          </w:p>
        </w:tc>
        <w:tc>
          <w:tcPr>
            <w:tcW w:w="0" w:type="auto"/>
            <w:hideMark/>
          </w:tcPr>
          <w:p w14:paraId="1F1DF154" w14:textId="77777777" w:rsidR="00761639" w:rsidRPr="002534C0" w:rsidRDefault="00761639" w:rsidP="003E204D">
            <w:r w:rsidRPr="002534C0">
              <w:t>Not represented</w:t>
            </w:r>
          </w:p>
        </w:tc>
        <w:tc>
          <w:tcPr>
            <w:tcW w:w="0" w:type="auto"/>
            <w:vMerge w:val="restart"/>
            <w:hideMark/>
          </w:tcPr>
          <w:p w14:paraId="5ABFEF44" w14:textId="77777777" w:rsidR="00761639" w:rsidRDefault="00761639" w:rsidP="003E204D">
            <w:r>
              <w:t>Within SANDRE Channel/Waterbody are not disjoint.</w:t>
            </w:r>
          </w:p>
          <w:p w14:paraId="104AF60C" w14:textId="77777777" w:rsidR="00761639" w:rsidRDefault="00761639" w:rsidP="003E204D">
            <w:r w:rsidRPr="002534C0">
              <w:t xml:space="preserve">SANDRE focuses </w:t>
            </w:r>
            <w:r>
              <w:t>HY_ Waterbody(</w:t>
            </w:r>
            <w:proofErr w:type="spellStart"/>
            <w:r>
              <w:t>ies</w:t>
            </w:r>
            <w:proofErr w:type="spellEnd"/>
            <w:r>
              <w:t xml:space="preserve">) which identifiers are based on </w:t>
            </w:r>
            <w:proofErr w:type="spellStart"/>
            <w:r>
              <w:t>HY_Channel</w:t>
            </w:r>
            <w:proofErr w:type="spellEnd"/>
            <w:r>
              <w:t xml:space="preserve"> containing them. </w:t>
            </w:r>
          </w:p>
          <w:p w14:paraId="26CDE4E1" w14:textId="77777777" w:rsidR="00761639" w:rsidRDefault="00761639" w:rsidP="003E204D">
            <w:r>
              <w:t xml:space="preserve">Those </w:t>
            </w:r>
            <w:proofErr w:type="spellStart"/>
            <w:r>
              <w:t>HY_Channel</w:t>
            </w:r>
            <w:proofErr w:type="spellEnd"/>
            <w:r>
              <w:t xml:space="preserve"> have </w:t>
            </w:r>
            <w:proofErr w:type="spellStart"/>
            <w:r>
              <w:t>HY_Waterbody</w:t>
            </w:r>
            <w:proofErr w:type="spellEnd"/>
            <w:r>
              <w:t>(</w:t>
            </w:r>
            <w:proofErr w:type="spellStart"/>
            <w:r>
              <w:t>ies</w:t>
            </w:r>
            <w:proofErr w:type="spellEnd"/>
            <w:r>
              <w:t>) which are permanent, intermittent, absent for a long period of time.</w:t>
            </w:r>
          </w:p>
          <w:p w14:paraId="43D26042" w14:textId="77777777" w:rsidR="00761639" w:rsidRPr="002534C0" w:rsidRDefault="00761639" w:rsidP="003E204D">
            <w:proofErr w:type="gramStart"/>
            <w:r>
              <w:t>Thus</w:t>
            </w:r>
            <w:proofErr w:type="gramEnd"/>
            <w:r>
              <w:t xml:space="preserve"> per</w:t>
            </w:r>
            <w:bookmarkStart w:id="255" w:name="_GoBack"/>
            <w:bookmarkEnd w:id="255"/>
            <w:r>
              <w:t xml:space="preserve">manent identifiers assigned to </w:t>
            </w:r>
            <w:proofErr w:type="spellStart"/>
            <w:r>
              <w:t>HY_Channel</w:t>
            </w:r>
            <w:proofErr w:type="spellEnd"/>
            <w:r>
              <w:t xml:space="preserve">(s) are usually used as </w:t>
            </w:r>
            <w:r>
              <w:lastRenderedPageBreak/>
              <w:t>‘proxy’ to refer to given well known body of waters (</w:t>
            </w:r>
            <w:proofErr w:type="spellStart"/>
            <w:r w:rsidRPr="00C60F6B">
              <w:t>HY_WaterBody</w:t>
            </w:r>
            <w:proofErr w:type="spellEnd"/>
            <w:r>
              <w:t>).</w:t>
            </w:r>
          </w:p>
        </w:tc>
      </w:tr>
      <w:tr w:rsidR="00761639" w:rsidRPr="002534C0" w14:paraId="10850B73" w14:textId="77777777" w:rsidTr="003E204D">
        <w:tc>
          <w:tcPr>
            <w:tcW w:w="0" w:type="auto"/>
            <w:shd w:val="clear" w:color="auto" w:fill="F2F2F2" w:themeFill="background1" w:themeFillShade="F2"/>
            <w:hideMark/>
          </w:tcPr>
          <w:p w14:paraId="02E933D8" w14:textId="77777777" w:rsidR="00761639" w:rsidRPr="002534C0" w:rsidRDefault="00761639" w:rsidP="003E204D">
            <w:proofErr w:type="spellStart"/>
            <w:r w:rsidRPr="002534C0">
              <w:t>HY_WaterBody</w:t>
            </w:r>
            <w:proofErr w:type="spellEnd"/>
          </w:p>
        </w:tc>
        <w:tc>
          <w:tcPr>
            <w:tcW w:w="0" w:type="auto"/>
            <w:hideMark/>
          </w:tcPr>
          <w:p w14:paraId="4776993E" w14:textId="77777777" w:rsidR="00761639" w:rsidRPr="002534C0" w:rsidRDefault="00761639" w:rsidP="003E204D">
            <w:r w:rsidRPr="002534C0">
              <w:t>Not represented</w:t>
            </w:r>
          </w:p>
        </w:tc>
        <w:tc>
          <w:tcPr>
            <w:tcW w:w="0" w:type="auto"/>
            <w:vMerge/>
            <w:hideMark/>
          </w:tcPr>
          <w:p w14:paraId="2BE1CD13" w14:textId="77777777" w:rsidR="00761639" w:rsidRPr="002534C0" w:rsidRDefault="00761639" w:rsidP="003E204D"/>
        </w:tc>
      </w:tr>
      <w:tr w:rsidR="00761639" w:rsidRPr="006341E3" w14:paraId="3AF84423" w14:textId="77777777" w:rsidTr="003E204D">
        <w:tc>
          <w:tcPr>
            <w:tcW w:w="0" w:type="auto"/>
            <w:shd w:val="clear" w:color="auto" w:fill="F2F2F2" w:themeFill="background1" w:themeFillShade="F2"/>
            <w:hideMark/>
          </w:tcPr>
          <w:p w14:paraId="5B15016F" w14:textId="77777777" w:rsidR="00761639" w:rsidRPr="002534C0" w:rsidRDefault="00761639" w:rsidP="003E204D">
            <w:proofErr w:type="spellStart"/>
            <w:r w:rsidRPr="002534C0">
              <w:lastRenderedPageBreak/>
              <w:t>HY_ChannelNetwork</w:t>
            </w:r>
            <w:proofErr w:type="spellEnd"/>
          </w:p>
        </w:tc>
        <w:tc>
          <w:tcPr>
            <w:tcW w:w="0" w:type="auto"/>
            <w:hideMark/>
          </w:tcPr>
          <w:p w14:paraId="4FE4E42D" w14:textId="77777777" w:rsidR="00761639" w:rsidRPr="002534C0" w:rsidRDefault="00761639" w:rsidP="003E204D">
            <w:proofErr w:type="spellStart"/>
            <w:r w:rsidRPr="002534C0">
              <w:t>CoursEau</w:t>
            </w:r>
            <w:proofErr w:type="spellEnd"/>
          </w:p>
          <w:p w14:paraId="1B127EEC" w14:textId="77777777" w:rsidR="00761639" w:rsidRPr="002534C0" w:rsidRDefault="00761639" w:rsidP="003E204D">
            <w:r w:rsidRPr="002534C0">
              <w:t>OR</w:t>
            </w:r>
          </w:p>
          <w:p w14:paraId="2F9BDEC7" w14:textId="77777777" w:rsidR="00761639" w:rsidRPr="002534C0" w:rsidRDefault="00761639" w:rsidP="003E204D">
            <w:proofErr w:type="spellStart"/>
            <w:r w:rsidRPr="002534C0">
              <w:t>TronconHydrographique</w:t>
            </w:r>
            <w:proofErr w:type="spellEnd"/>
          </w:p>
        </w:tc>
        <w:tc>
          <w:tcPr>
            <w:tcW w:w="0" w:type="auto"/>
            <w:hideMark/>
          </w:tcPr>
          <w:p w14:paraId="09BE573B" w14:textId="77777777" w:rsidR="00761639" w:rsidRDefault="00761639" w:rsidP="003E204D">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66252B3A" w14:textId="77777777" w:rsidR="00761639" w:rsidRPr="002534C0" w:rsidRDefault="00761639" w:rsidP="003E204D">
            <w:r>
              <w:t>All of them have a linear representation.</w:t>
            </w:r>
          </w:p>
        </w:tc>
      </w:tr>
      <w:tr w:rsidR="00761639" w:rsidRPr="002116D5" w14:paraId="2514F9D8" w14:textId="77777777" w:rsidTr="003E204D">
        <w:tc>
          <w:tcPr>
            <w:tcW w:w="0" w:type="auto"/>
            <w:shd w:val="clear" w:color="auto" w:fill="F2F2F2" w:themeFill="background1" w:themeFillShade="F2"/>
            <w:hideMark/>
          </w:tcPr>
          <w:p w14:paraId="615AB40D" w14:textId="77777777" w:rsidR="00761639" w:rsidRPr="002116D5" w:rsidRDefault="00761639" w:rsidP="003E204D">
            <w:proofErr w:type="spellStart"/>
            <w:r w:rsidRPr="002116D5">
              <w:t>HY_Depression</w:t>
            </w:r>
            <w:proofErr w:type="spellEnd"/>
          </w:p>
        </w:tc>
        <w:tc>
          <w:tcPr>
            <w:tcW w:w="0" w:type="auto"/>
            <w:hideMark/>
          </w:tcPr>
          <w:p w14:paraId="6FBA3F8B" w14:textId="77777777" w:rsidR="00761639" w:rsidRPr="002116D5" w:rsidRDefault="00761639" w:rsidP="003E204D">
            <w:proofErr w:type="spellStart"/>
            <w:r w:rsidRPr="002116D5">
              <w:t>EntiteHydroSurface</w:t>
            </w:r>
            <w:proofErr w:type="spellEnd"/>
          </w:p>
          <w:p w14:paraId="5724BC1E" w14:textId="77777777" w:rsidR="00761639" w:rsidRPr="002116D5" w:rsidRDefault="00761639" w:rsidP="003E204D">
            <w:r w:rsidRPr="002116D5">
              <w:t>OR</w:t>
            </w:r>
          </w:p>
          <w:p w14:paraId="3751B838" w14:textId="77777777" w:rsidR="00761639" w:rsidRPr="002116D5" w:rsidRDefault="00761639" w:rsidP="003E204D">
            <w:proofErr w:type="spellStart"/>
            <w:r w:rsidRPr="002116D5">
              <w:t>EltHydroSurface</w:t>
            </w:r>
            <w:proofErr w:type="spellEnd"/>
          </w:p>
        </w:tc>
        <w:tc>
          <w:tcPr>
            <w:tcW w:w="0" w:type="auto"/>
            <w:hideMark/>
          </w:tcPr>
          <w:p w14:paraId="551516B5" w14:textId="77777777" w:rsidR="00761639" w:rsidRPr="002116D5" w:rsidRDefault="00761639" w:rsidP="003E204D">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761639" w:rsidRPr="002534C0" w14:paraId="0BEDF10E" w14:textId="77777777" w:rsidTr="003E204D">
        <w:tc>
          <w:tcPr>
            <w:tcW w:w="0" w:type="auto"/>
            <w:shd w:val="clear" w:color="auto" w:fill="F2F2F2" w:themeFill="background1" w:themeFillShade="F2"/>
            <w:hideMark/>
          </w:tcPr>
          <w:p w14:paraId="30C19003" w14:textId="77777777" w:rsidR="00761639" w:rsidRPr="002534C0" w:rsidRDefault="00761639" w:rsidP="003E204D">
            <w:proofErr w:type="spellStart"/>
            <w:r w:rsidRPr="002534C0">
              <w:t>HY_Channel</w:t>
            </w:r>
            <w:proofErr w:type="spellEnd"/>
          </w:p>
        </w:tc>
        <w:tc>
          <w:tcPr>
            <w:tcW w:w="0" w:type="auto"/>
            <w:hideMark/>
          </w:tcPr>
          <w:p w14:paraId="0CBE93F1" w14:textId="77777777" w:rsidR="00761639" w:rsidRPr="00A824B4" w:rsidRDefault="00761639" w:rsidP="003E204D">
            <w:pPr>
              <w:rPr>
                <w:lang w:val="fr-FR"/>
              </w:rPr>
            </w:pPr>
            <w:proofErr w:type="spellStart"/>
            <w:r w:rsidRPr="00A824B4">
              <w:rPr>
                <w:lang w:val="fr-FR"/>
              </w:rPr>
              <w:t>TronconHydrographique</w:t>
            </w:r>
            <w:proofErr w:type="spellEnd"/>
          </w:p>
          <w:p w14:paraId="063E37A8" w14:textId="77777777" w:rsidR="00761639" w:rsidRPr="00A824B4" w:rsidRDefault="00761639" w:rsidP="003E204D">
            <w:pPr>
              <w:rPr>
                <w:lang w:val="fr-FR"/>
              </w:rPr>
            </w:pPr>
            <w:r w:rsidRPr="00A824B4">
              <w:rPr>
                <w:lang w:val="fr-FR"/>
              </w:rPr>
              <w:t>OR</w:t>
            </w:r>
          </w:p>
          <w:p w14:paraId="1BE9D6DD" w14:textId="77777777" w:rsidR="00761639" w:rsidRPr="00A824B4" w:rsidRDefault="00761639" w:rsidP="003E204D">
            <w:pPr>
              <w:rPr>
                <w:lang w:val="fr-FR"/>
              </w:rPr>
            </w:pPr>
            <w:proofErr w:type="spellStart"/>
            <w:r w:rsidRPr="00A824B4">
              <w:rPr>
                <w:lang w:val="fr-FR"/>
              </w:rPr>
              <w:t>TronconHydrograElt</w:t>
            </w:r>
            <w:proofErr w:type="spellEnd"/>
          </w:p>
          <w:p w14:paraId="74E4A3EA" w14:textId="77777777" w:rsidR="00761639" w:rsidRPr="00A824B4" w:rsidRDefault="00761639" w:rsidP="003E204D">
            <w:pPr>
              <w:rPr>
                <w:lang w:val="fr-FR"/>
              </w:rPr>
            </w:pPr>
            <w:r w:rsidRPr="00A824B4">
              <w:rPr>
                <w:lang w:val="fr-FR"/>
              </w:rPr>
              <w:t>OR</w:t>
            </w:r>
          </w:p>
          <w:p w14:paraId="02713ABA" w14:textId="77777777" w:rsidR="00761639" w:rsidRPr="00A824B4" w:rsidRDefault="00761639" w:rsidP="003E204D">
            <w:pPr>
              <w:rPr>
                <w:lang w:val="fr-FR"/>
              </w:rPr>
            </w:pPr>
            <w:proofErr w:type="spellStart"/>
            <w:r w:rsidRPr="00A824B4">
              <w:rPr>
                <w:lang w:val="fr-FR"/>
              </w:rPr>
              <w:t>EltHydroSurface</w:t>
            </w:r>
            <w:proofErr w:type="spellEnd"/>
          </w:p>
        </w:tc>
        <w:tc>
          <w:tcPr>
            <w:tcW w:w="0" w:type="auto"/>
            <w:hideMark/>
          </w:tcPr>
          <w:p w14:paraId="4CE6A8A4" w14:textId="77777777" w:rsidR="00761639" w:rsidRDefault="00761639" w:rsidP="003E204D">
            <w:r>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7E088D3" w14:textId="77777777" w:rsidR="00761639" w:rsidRPr="002534C0" w:rsidRDefault="00761639" w:rsidP="003E204D"/>
        </w:tc>
      </w:tr>
      <w:tr w:rsidR="00761639" w:rsidRPr="006341E3" w14:paraId="0D9F8A40" w14:textId="77777777" w:rsidTr="003E204D">
        <w:tc>
          <w:tcPr>
            <w:tcW w:w="0" w:type="auto"/>
            <w:shd w:val="clear" w:color="auto" w:fill="F2F2F2" w:themeFill="background1" w:themeFillShade="F2"/>
            <w:hideMark/>
          </w:tcPr>
          <w:p w14:paraId="424556DD" w14:textId="77777777" w:rsidR="00761639" w:rsidRPr="001257FE" w:rsidRDefault="00761639" w:rsidP="003E204D">
            <w:proofErr w:type="spellStart"/>
            <w:r w:rsidRPr="001257FE">
              <w:t>HY_Reservoir</w:t>
            </w:r>
            <w:proofErr w:type="spellEnd"/>
          </w:p>
        </w:tc>
        <w:tc>
          <w:tcPr>
            <w:tcW w:w="0" w:type="auto"/>
            <w:hideMark/>
          </w:tcPr>
          <w:p w14:paraId="79223FA3" w14:textId="77777777" w:rsidR="00761639" w:rsidRPr="00A824B4" w:rsidRDefault="00761639" w:rsidP="003E204D">
            <w:pPr>
              <w:rPr>
                <w:lang w:val="fr-FR"/>
              </w:rPr>
            </w:pPr>
            <w:proofErr w:type="spellStart"/>
            <w:r w:rsidRPr="00A824B4">
              <w:rPr>
                <w:lang w:val="fr-FR"/>
              </w:rPr>
              <w:t>EntiteHydroSurface</w:t>
            </w:r>
            <w:proofErr w:type="spellEnd"/>
          </w:p>
          <w:p w14:paraId="31F04AE0" w14:textId="77777777" w:rsidR="00761639" w:rsidRPr="00A824B4" w:rsidRDefault="00761639" w:rsidP="003E204D">
            <w:pPr>
              <w:rPr>
                <w:lang w:val="fr-FR"/>
              </w:rPr>
            </w:pPr>
            <w:r w:rsidRPr="00A824B4">
              <w:rPr>
                <w:lang w:val="fr-FR"/>
              </w:rPr>
              <w:t>OR</w:t>
            </w:r>
          </w:p>
          <w:p w14:paraId="6A753430" w14:textId="77777777" w:rsidR="00761639" w:rsidRPr="00A824B4" w:rsidRDefault="00761639" w:rsidP="003E204D">
            <w:pPr>
              <w:rPr>
                <w:lang w:val="fr-FR"/>
              </w:rPr>
            </w:pPr>
            <w:proofErr w:type="spellStart"/>
            <w:r w:rsidRPr="00A824B4">
              <w:rPr>
                <w:lang w:val="fr-FR"/>
              </w:rPr>
              <w:t>EltHydroSurface</w:t>
            </w:r>
            <w:proofErr w:type="spellEnd"/>
          </w:p>
          <w:p w14:paraId="2D5FF3D9" w14:textId="77777777" w:rsidR="00761639" w:rsidRPr="00A824B4" w:rsidRDefault="00761639" w:rsidP="003E204D">
            <w:pPr>
              <w:rPr>
                <w:lang w:val="fr-FR"/>
              </w:rPr>
            </w:pPr>
            <w:r w:rsidRPr="00A824B4">
              <w:rPr>
                <w:lang w:val="fr-FR"/>
              </w:rPr>
              <w:t>OR</w:t>
            </w:r>
          </w:p>
          <w:p w14:paraId="551AA093" w14:textId="77777777" w:rsidR="00761639" w:rsidRPr="00A824B4" w:rsidRDefault="00761639" w:rsidP="003E204D">
            <w:pPr>
              <w:rPr>
                <w:lang w:val="fr-FR"/>
              </w:rPr>
            </w:pPr>
            <w:proofErr w:type="spellStart"/>
            <w:r w:rsidRPr="00A824B4">
              <w:rPr>
                <w:lang w:val="fr-FR"/>
              </w:rPr>
              <w:t>PointEauIsole</w:t>
            </w:r>
            <w:proofErr w:type="spellEnd"/>
          </w:p>
        </w:tc>
        <w:tc>
          <w:tcPr>
            <w:tcW w:w="0" w:type="auto"/>
            <w:hideMark/>
          </w:tcPr>
          <w:p w14:paraId="798F11F2" w14:textId="77777777" w:rsidR="00761639" w:rsidRDefault="00761639" w:rsidP="003E204D">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00B07C5C" w14:textId="77777777" w:rsidR="00761639" w:rsidRPr="00230BC3" w:rsidRDefault="00761639" w:rsidP="003E204D">
            <w:r>
              <w:t xml:space="preserve">A subset of </w:t>
            </w:r>
            <w:proofErr w:type="spellStart"/>
            <w:r>
              <w:t>PointEauIsole</w:t>
            </w:r>
            <w:proofErr w:type="spellEnd"/>
            <w:r>
              <w:t xml:space="preserve"> can be used in case that a </w:t>
            </w:r>
            <w:proofErr w:type="spellStart"/>
            <w:r>
              <w:t>HY_Reservoir</w:t>
            </w:r>
            <w:proofErr w:type="spellEnd"/>
            <w:r>
              <w:t xml:space="preserve"> is not linked to the hydrographic network and is represented by a point </w:t>
            </w:r>
          </w:p>
        </w:tc>
      </w:tr>
      <w:tr w:rsidR="00761639" w:rsidRPr="006341E3" w14:paraId="25F0AF44" w14:textId="77777777" w:rsidTr="003E204D">
        <w:tc>
          <w:tcPr>
            <w:tcW w:w="0" w:type="auto"/>
            <w:shd w:val="clear" w:color="auto" w:fill="F2F2F2" w:themeFill="background1" w:themeFillShade="F2"/>
            <w:hideMark/>
          </w:tcPr>
          <w:p w14:paraId="3C876EE6" w14:textId="77777777" w:rsidR="00761639" w:rsidRPr="001257FE" w:rsidRDefault="00761639" w:rsidP="003E204D">
            <w:proofErr w:type="spellStart"/>
            <w:r w:rsidRPr="001257FE">
              <w:t>HY_FlowPath</w:t>
            </w:r>
            <w:proofErr w:type="spellEnd"/>
          </w:p>
        </w:tc>
        <w:tc>
          <w:tcPr>
            <w:tcW w:w="0" w:type="auto"/>
            <w:hideMark/>
          </w:tcPr>
          <w:p w14:paraId="32B654FF" w14:textId="77777777" w:rsidR="00761639" w:rsidRPr="001257FE" w:rsidRDefault="00761639" w:rsidP="003E204D">
            <w:proofErr w:type="spellStart"/>
            <w:r>
              <w:rPr>
                <w:rFonts w:ascii="Arial" w:hAnsi="Arial" w:cs="Arial"/>
                <w:color w:val="000000"/>
                <w:sz w:val="20"/>
                <w:szCs w:val="20"/>
                <w:highlight w:val="white"/>
                <w:lang w:val="fr-FR"/>
              </w:rPr>
              <w:t>CoursEauPrincipal</w:t>
            </w:r>
            <w:proofErr w:type="spellEnd"/>
          </w:p>
        </w:tc>
        <w:tc>
          <w:tcPr>
            <w:tcW w:w="0" w:type="auto"/>
            <w:hideMark/>
          </w:tcPr>
          <w:p w14:paraId="17E777EE" w14:textId="77777777" w:rsidR="00761639" w:rsidRPr="00230BC3" w:rsidRDefault="00761639" w:rsidP="003E204D">
            <w:r>
              <w:t xml:space="preserve">Each </w:t>
            </w:r>
            <w:proofErr w:type="spellStart"/>
            <w:r w:rsidRPr="008F6E99">
              <w:t>HY_Catchment</w:t>
            </w:r>
            <w:proofErr w:type="spellEnd"/>
            <w:r>
              <w:t xml:space="preserve"> equivalent in SANDRE (</w:t>
            </w:r>
            <w:proofErr w:type="spellStart"/>
            <w:r>
              <w:t>RegionHydro</w:t>
            </w:r>
            <w:proofErr w:type="spellEnd"/>
            <w:r>
              <w:t xml:space="preserve">, …) identifies its main </w:t>
            </w:r>
            <w:proofErr w:type="spellStart"/>
            <w:r w:rsidRPr="002534C0">
              <w:t>HY_ChannelNetwork</w:t>
            </w:r>
            <w:proofErr w:type="spellEnd"/>
            <w:r>
              <w:t xml:space="preserve"> which provides a hook to providing </w:t>
            </w:r>
            <w:proofErr w:type="spellStart"/>
            <w:r>
              <w:t>HY_FlowPath</w:t>
            </w:r>
            <w:proofErr w:type="spellEnd"/>
          </w:p>
        </w:tc>
      </w:tr>
      <w:tr w:rsidR="00761639" w:rsidRPr="006341E3" w14:paraId="34846E99" w14:textId="77777777" w:rsidTr="003E204D">
        <w:tc>
          <w:tcPr>
            <w:tcW w:w="0" w:type="auto"/>
            <w:shd w:val="clear" w:color="auto" w:fill="F2F2F2" w:themeFill="background1" w:themeFillShade="F2"/>
          </w:tcPr>
          <w:p w14:paraId="1D809A53" w14:textId="77777777" w:rsidR="00761639" w:rsidRPr="001257FE" w:rsidRDefault="00761639" w:rsidP="003E204D"/>
        </w:tc>
        <w:tc>
          <w:tcPr>
            <w:tcW w:w="0" w:type="auto"/>
          </w:tcPr>
          <w:p w14:paraId="69AD14BA" w14:textId="77777777" w:rsidR="00761639" w:rsidRPr="001257FE" w:rsidRDefault="00761639" w:rsidP="003E204D"/>
        </w:tc>
        <w:tc>
          <w:tcPr>
            <w:tcW w:w="0" w:type="auto"/>
          </w:tcPr>
          <w:p w14:paraId="300114B7" w14:textId="77777777" w:rsidR="00761639" w:rsidRPr="00230BC3" w:rsidRDefault="00761639" w:rsidP="003E204D"/>
        </w:tc>
      </w:tr>
      <w:tr w:rsidR="00761639" w:rsidRPr="006341E3" w14:paraId="62F8F31D" w14:textId="77777777" w:rsidTr="003E204D">
        <w:tc>
          <w:tcPr>
            <w:tcW w:w="0" w:type="auto"/>
            <w:shd w:val="clear" w:color="auto" w:fill="F2F2F2" w:themeFill="background1" w:themeFillShade="F2"/>
            <w:hideMark/>
          </w:tcPr>
          <w:p w14:paraId="5793AD4F" w14:textId="77777777" w:rsidR="00761639" w:rsidRPr="001257FE" w:rsidRDefault="00761639" w:rsidP="003E204D">
            <w:proofErr w:type="spellStart"/>
            <w:r w:rsidRPr="001257FE">
              <w:t>HY_LongitudinalSection</w:t>
            </w:r>
            <w:proofErr w:type="spellEnd"/>
          </w:p>
        </w:tc>
        <w:tc>
          <w:tcPr>
            <w:tcW w:w="0" w:type="auto"/>
            <w:hideMark/>
          </w:tcPr>
          <w:p w14:paraId="576CA5B6" w14:textId="77777777" w:rsidR="00761639" w:rsidRPr="00230BC3" w:rsidRDefault="00761639" w:rsidP="003E204D">
            <w:r w:rsidRPr="00230BC3">
              <w:t>Not represented</w:t>
            </w:r>
          </w:p>
        </w:tc>
        <w:tc>
          <w:tcPr>
            <w:tcW w:w="0" w:type="auto"/>
            <w:hideMark/>
          </w:tcPr>
          <w:p w14:paraId="7E1E142D" w14:textId="77777777" w:rsidR="00761639" w:rsidRPr="00230BC3" w:rsidRDefault="00761639" w:rsidP="003E204D"/>
        </w:tc>
      </w:tr>
      <w:tr w:rsidR="00761639" w:rsidRPr="006341E3" w14:paraId="1BA52101" w14:textId="77777777" w:rsidTr="003E204D">
        <w:tc>
          <w:tcPr>
            <w:tcW w:w="0" w:type="auto"/>
            <w:shd w:val="clear" w:color="auto" w:fill="F2F2F2" w:themeFill="background1" w:themeFillShade="F2"/>
            <w:hideMark/>
          </w:tcPr>
          <w:p w14:paraId="0393879D" w14:textId="77777777" w:rsidR="00761639" w:rsidRPr="001257FE" w:rsidRDefault="00761639" w:rsidP="003E204D">
            <w:proofErr w:type="spellStart"/>
            <w:r w:rsidRPr="001257FE">
              <w:t>HY_CrossSection</w:t>
            </w:r>
            <w:proofErr w:type="spellEnd"/>
          </w:p>
        </w:tc>
        <w:tc>
          <w:tcPr>
            <w:tcW w:w="0" w:type="auto"/>
            <w:hideMark/>
          </w:tcPr>
          <w:p w14:paraId="4DC650F9" w14:textId="77777777" w:rsidR="00761639" w:rsidRPr="00230BC3" w:rsidRDefault="00761639" w:rsidP="003E204D">
            <w:r w:rsidRPr="00230BC3">
              <w:t>Not represented</w:t>
            </w:r>
          </w:p>
        </w:tc>
        <w:tc>
          <w:tcPr>
            <w:tcW w:w="0" w:type="auto"/>
            <w:hideMark/>
          </w:tcPr>
          <w:p w14:paraId="4C1D5079" w14:textId="77777777" w:rsidR="00761639" w:rsidRPr="00230BC3" w:rsidRDefault="00761639" w:rsidP="003E204D"/>
        </w:tc>
      </w:tr>
      <w:tr w:rsidR="00761639" w:rsidRPr="006341E3" w14:paraId="6D2019AB" w14:textId="77777777" w:rsidTr="003E204D">
        <w:tc>
          <w:tcPr>
            <w:tcW w:w="0" w:type="auto"/>
            <w:shd w:val="clear" w:color="auto" w:fill="F2F2F2" w:themeFill="background1" w:themeFillShade="F2"/>
            <w:hideMark/>
          </w:tcPr>
          <w:p w14:paraId="28EFDE2F" w14:textId="77777777" w:rsidR="00761639" w:rsidRPr="001257FE" w:rsidRDefault="00761639" w:rsidP="003E204D">
            <w:proofErr w:type="spellStart"/>
            <w:r w:rsidRPr="001257FE">
              <w:t>HY_WaterBodyStratum</w:t>
            </w:r>
            <w:proofErr w:type="spellEnd"/>
          </w:p>
        </w:tc>
        <w:tc>
          <w:tcPr>
            <w:tcW w:w="0" w:type="auto"/>
            <w:hideMark/>
          </w:tcPr>
          <w:p w14:paraId="152B7B1B" w14:textId="77777777" w:rsidR="00761639" w:rsidRPr="00230BC3" w:rsidRDefault="00761639" w:rsidP="003E204D">
            <w:r w:rsidRPr="00230BC3">
              <w:t>Not represented</w:t>
            </w:r>
          </w:p>
        </w:tc>
        <w:tc>
          <w:tcPr>
            <w:tcW w:w="0" w:type="auto"/>
            <w:hideMark/>
          </w:tcPr>
          <w:p w14:paraId="401E7FF8" w14:textId="77777777" w:rsidR="00761639" w:rsidRPr="00230BC3" w:rsidRDefault="00761639" w:rsidP="003E204D"/>
        </w:tc>
      </w:tr>
      <w:tr w:rsidR="00761639" w:rsidRPr="006341E3" w14:paraId="3DAFC266" w14:textId="77777777" w:rsidTr="003E204D">
        <w:tc>
          <w:tcPr>
            <w:tcW w:w="0" w:type="auto"/>
            <w:shd w:val="clear" w:color="auto" w:fill="F2F2F2" w:themeFill="background1" w:themeFillShade="F2"/>
            <w:hideMark/>
          </w:tcPr>
          <w:p w14:paraId="0385A764" w14:textId="77777777" w:rsidR="00761639" w:rsidRPr="001257FE" w:rsidRDefault="00761639" w:rsidP="003E204D">
            <w:proofErr w:type="spellStart"/>
            <w:r w:rsidRPr="001257FE">
              <w:t>HY_Water_LiquidPhase</w:t>
            </w:r>
            <w:proofErr w:type="spellEnd"/>
          </w:p>
        </w:tc>
        <w:tc>
          <w:tcPr>
            <w:tcW w:w="0" w:type="auto"/>
            <w:hideMark/>
          </w:tcPr>
          <w:p w14:paraId="39735AF4" w14:textId="77777777" w:rsidR="00761639" w:rsidRPr="00230BC3" w:rsidRDefault="00761639" w:rsidP="003E204D">
            <w:r w:rsidRPr="00230BC3">
              <w:t>Not represented</w:t>
            </w:r>
          </w:p>
        </w:tc>
        <w:tc>
          <w:tcPr>
            <w:tcW w:w="0" w:type="auto"/>
            <w:hideMark/>
          </w:tcPr>
          <w:p w14:paraId="19752240" w14:textId="77777777" w:rsidR="00761639" w:rsidRPr="001257FE" w:rsidRDefault="00761639" w:rsidP="003E204D"/>
        </w:tc>
      </w:tr>
      <w:tr w:rsidR="00761639" w:rsidRPr="006341E3" w14:paraId="4D0DC6AC" w14:textId="77777777" w:rsidTr="003E204D">
        <w:tc>
          <w:tcPr>
            <w:tcW w:w="0" w:type="auto"/>
            <w:shd w:val="clear" w:color="auto" w:fill="F2F2F2" w:themeFill="background1" w:themeFillShade="F2"/>
            <w:hideMark/>
          </w:tcPr>
          <w:p w14:paraId="1AC19208" w14:textId="77777777" w:rsidR="00761639" w:rsidRPr="001257FE" w:rsidRDefault="00761639" w:rsidP="003E204D">
            <w:proofErr w:type="spellStart"/>
            <w:r w:rsidRPr="001257FE">
              <w:t>HY_Water_SolidPhase</w:t>
            </w:r>
            <w:proofErr w:type="spellEnd"/>
          </w:p>
        </w:tc>
        <w:tc>
          <w:tcPr>
            <w:tcW w:w="0" w:type="auto"/>
            <w:hideMark/>
          </w:tcPr>
          <w:p w14:paraId="0F0C019E" w14:textId="77777777" w:rsidR="00761639" w:rsidRPr="00230BC3" w:rsidRDefault="00761639" w:rsidP="003E204D">
            <w:r w:rsidRPr="00230BC3">
              <w:t>Not represented</w:t>
            </w:r>
          </w:p>
        </w:tc>
        <w:tc>
          <w:tcPr>
            <w:tcW w:w="0" w:type="auto"/>
            <w:hideMark/>
          </w:tcPr>
          <w:p w14:paraId="5AA6D387" w14:textId="77777777" w:rsidR="00761639" w:rsidRPr="00230BC3" w:rsidRDefault="00761639" w:rsidP="003E204D"/>
        </w:tc>
      </w:tr>
    </w:tbl>
    <w:p w14:paraId="248B8C27" w14:textId="77777777" w:rsidR="00761639" w:rsidRPr="00A51AF2" w:rsidRDefault="00761639" w:rsidP="00761639">
      <w:pPr>
        <w:pStyle w:val="Heading2"/>
        <w:numPr>
          <w:ilvl w:val="0"/>
          <w:numId w:val="0"/>
        </w:numPr>
      </w:pPr>
      <w:bookmarkStart w:id="256" w:name="_Toc459388266"/>
      <w:bookmarkStart w:id="257" w:name="_Toc471809978"/>
      <w:bookmarkStart w:id="258" w:name="_Toc484604430"/>
      <w:r>
        <w:t>F</w:t>
      </w:r>
      <w:r w:rsidRPr="00A51AF2">
        <w:t>.3 Hydrometric Network Model</w:t>
      </w:r>
      <w:bookmarkEnd w:id="256"/>
      <w:bookmarkEnd w:id="257"/>
      <w:bookmarkEnd w:id="258"/>
    </w:p>
    <w:tbl>
      <w:tblPr>
        <w:tblStyle w:val="TableGrid"/>
        <w:tblW w:w="8897" w:type="dxa"/>
        <w:tblLook w:val="04A0" w:firstRow="1" w:lastRow="0" w:firstColumn="1" w:lastColumn="0" w:noHBand="0" w:noVBand="1"/>
      </w:tblPr>
      <w:tblGrid>
        <w:gridCol w:w="2837"/>
        <w:gridCol w:w="1909"/>
        <w:gridCol w:w="4151"/>
      </w:tblGrid>
      <w:tr w:rsidR="00761639" w:rsidRPr="00A51AF2" w14:paraId="182E7FC3" w14:textId="77777777" w:rsidTr="003E204D">
        <w:tc>
          <w:tcPr>
            <w:tcW w:w="0" w:type="auto"/>
            <w:shd w:val="clear" w:color="auto" w:fill="F2F2F2" w:themeFill="background1" w:themeFillShade="F2"/>
            <w:hideMark/>
          </w:tcPr>
          <w:p w14:paraId="188C7B94" w14:textId="77777777" w:rsidR="00761639" w:rsidRPr="00A51AF2" w:rsidRDefault="00761639" w:rsidP="003E204D">
            <w:pPr>
              <w:rPr>
                <w:b/>
                <w:bCs/>
              </w:rPr>
            </w:pPr>
            <w:r w:rsidRPr="00A51AF2">
              <w:rPr>
                <w:b/>
                <w:bCs/>
              </w:rPr>
              <w:t>HY_Features Name</w:t>
            </w:r>
          </w:p>
        </w:tc>
        <w:tc>
          <w:tcPr>
            <w:tcW w:w="0" w:type="auto"/>
            <w:hideMark/>
          </w:tcPr>
          <w:p w14:paraId="606D9436" w14:textId="77777777" w:rsidR="00761639" w:rsidRPr="004C1BA3" w:rsidRDefault="00761639" w:rsidP="003E204D">
            <w:pPr>
              <w:jc w:val="center"/>
              <w:rPr>
                <w:b/>
                <w:bCs/>
              </w:rPr>
            </w:pPr>
            <w:proofErr w:type="spellStart"/>
            <w:r w:rsidRPr="004C1BA3">
              <w:rPr>
                <w:b/>
                <w:bCs/>
              </w:rPr>
              <w:t>NHDPlus</w:t>
            </w:r>
            <w:proofErr w:type="spellEnd"/>
            <w:r w:rsidRPr="004C1BA3">
              <w:rPr>
                <w:b/>
                <w:bCs/>
              </w:rPr>
              <w:t xml:space="preserve"> Name</w:t>
            </w:r>
          </w:p>
        </w:tc>
        <w:tc>
          <w:tcPr>
            <w:tcW w:w="4151" w:type="dxa"/>
            <w:hideMark/>
          </w:tcPr>
          <w:p w14:paraId="66DBC557" w14:textId="77777777" w:rsidR="00761639" w:rsidRPr="004C1BA3" w:rsidRDefault="00761639" w:rsidP="003E204D">
            <w:pPr>
              <w:jc w:val="center"/>
              <w:rPr>
                <w:b/>
                <w:bCs/>
              </w:rPr>
            </w:pPr>
            <w:r w:rsidRPr="004C1BA3">
              <w:rPr>
                <w:b/>
                <w:bCs/>
              </w:rPr>
              <w:t>Comment</w:t>
            </w:r>
          </w:p>
        </w:tc>
      </w:tr>
      <w:tr w:rsidR="00761639" w:rsidRPr="00A51AF2" w14:paraId="6F3A467C" w14:textId="77777777" w:rsidTr="003E204D">
        <w:tc>
          <w:tcPr>
            <w:tcW w:w="0" w:type="auto"/>
            <w:shd w:val="clear" w:color="auto" w:fill="F2F2F2" w:themeFill="background1" w:themeFillShade="F2"/>
            <w:hideMark/>
          </w:tcPr>
          <w:p w14:paraId="4AE8178F" w14:textId="77777777" w:rsidR="00761639" w:rsidRPr="00A51AF2" w:rsidRDefault="00761639" w:rsidP="003E204D">
            <w:r w:rsidRPr="00A51AF2">
              <w:t>HY_HydrometricNetwork</w:t>
            </w:r>
          </w:p>
        </w:tc>
        <w:tc>
          <w:tcPr>
            <w:tcW w:w="0" w:type="auto"/>
            <w:hideMark/>
          </w:tcPr>
          <w:p w14:paraId="44DC99DF" w14:textId="77777777" w:rsidR="00761639" w:rsidRPr="00A51AF2" w:rsidRDefault="00761639" w:rsidP="003E204D">
            <w:r w:rsidRPr="00A51AF2">
              <w:t>Not Represented</w:t>
            </w:r>
          </w:p>
        </w:tc>
        <w:tc>
          <w:tcPr>
            <w:tcW w:w="4151" w:type="dxa"/>
            <w:hideMark/>
          </w:tcPr>
          <w:p w14:paraId="5E07E071" w14:textId="77777777" w:rsidR="00761639" w:rsidRPr="00A51AF2" w:rsidRDefault="00761639" w:rsidP="003E204D"/>
        </w:tc>
      </w:tr>
      <w:tr w:rsidR="00761639" w:rsidRPr="00A51AF2" w14:paraId="6C36257B" w14:textId="77777777" w:rsidTr="003E204D">
        <w:tc>
          <w:tcPr>
            <w:tcW w:w="0" w:type="auto"/>
            <w:shd w:val="clear" w:color="auto" w:fill="F2F2F2" w:themeFill="background1" w:themeFillShade="F2"/>
            <w:hideMark/>
          </w:tcPr>
          <w:p w14:paraId="29AEF16B" w14:textId="77777777" w:rsidR="00761639" w:rsidRPr="00A51AF2" w:rsidRDefault="00761639" w:rsidP="003E204D">
            <w:proofErr w:type="spellStart"/>
            <w:r w:rsidRPr="00A51AF2">
              <w:lastRenderedPageBreak/>
              <w:t>HY_HydrometricFeature</w:t>
            </w:r>
            <w:proofErr w:type="spellEnd"/>
          </w:p>
        </w:tc>
        <w:tc>
          <w:tcPr>
            <w:tcW w:w="0" w:type="auto"/>
            <w:hideMark/>
          </w:tcPr>
          <w:p w14:paraId="37705EC7" w14:textId="77777777" w:rsidR="00761639" w:rsidRPr="00A51AF2" w:rsidRDefault="00761639" w:rsidP="003E204D">
            <w:r w:rsidRPr="00A51AF2">
              <w:t>Not Represented</w:t>
            </w:r>
          </w:p>
        </w:tc>
        <w:tc>
          <w:tcPr>
            <w:tcW w:w="4151" w:type="dxa"/>
          </w:tcPr>
          <w:p w14:paraId="6CF0C804" w14:textId="77777777" w:rsidR="00761639" w:rsidRPr="00A51AF2" w:rsidRDefault="00761639" w:rsidP="003E204D"/>
        </w:tc>
      </w:tr>
      <w:tr w:rsidR="00761639" w:rsidRPr="00A51AF2" w14:paraId="4B63C813" w14:textId="77777777" w:rsidTr="00C53834">
        <w:tc>
          <w:tcPr>
            <w:tcW w:w="0" w:type="auto"/>
            <w:shd w:val="clear" w:color="auto" w:fill="F2F2F2" w:themeFill="background1" w:themeFillShade="F2"/>
          </w:tcPr>
          <w:p w14:paraId="7448CC67" w14:textId="124603A9" w:rsidR="00761639" w:rsidRPr="00A51AF2" w:rsidRDefault="00761639" w:rsidP="003E204D"/>
        </w:tc>
        <w:tc>
          <w:tcPr>
            <w:tcW w:w="0" w:type="auto"/>
          </w:tcPr>
          <w:p w14:paraId="27D67AD7" w14:textId="23073720" w:rsidR="00761639" w:rsidRPr="00A51AF2" w:rsidRDefault="00761639" w:rsidP="003E204D"/>
        </w:tc>
        <w:tc>
          <w:tcPr>
            <w:tcW w:w="4151" w:type="dxa"/>
          </w:tcPr>
          <w:p w14:paraId="6A33417A" w14:textId="77777777" w:rsidR="00761639" w:rsidRPr="00A51AF2" w:rsidRDefault="00761639" w:rsidP="003E204D"/>
        </w:tc>
      </w:tr>
      <w:tr w:rsidR="00761639" w:rsidRPr="00F11F37" w14:paraId="3510FB15" w14:textId="77777777" w:rsidTr="003E204D">
        <w:tc>
          <w:tcPr>
            <w:tcW w:w="0" w:type="auto"/>
            <w:shd w:val="clear" w:color="auto" w:fill="F2F2F2" w:themeFill="background1" w:themeFillShade="F2"/>
            <w:hideMark/>
          </w:tcPr>
          <w:p w14:paraId="4DFF6A2D" w14:textId="77777777" w:rsidR="00761639" w:rsidRPr="00A51AF2" w:rsidRDefault="00761639" w:rsidP="003E204D">
            <w:proofErr w:type="spellStart"/>
            <w:r w:rsidRPr="00A51AF2">
              <w:t>HY_IndirectPosition</w:t>
            </w:r>
            <w:proofErr w:type="spellEnd"/>
          </w:p>
        </w:tc>
        <w:tc>
          <w:tcPr>
            <w:tcW w:w="0" w:type="auto"/>
            <w:hideMark/>
          </w:tcPr>
          <w:p w14:paraId="5A99220E" w14:textId="77777777" w:rsidR="00761639" w:rsidRPr="00A51AF2" w:rsidRDefault="00761639" w:rsidP="003E204D">
            <w:r w:rsidRPr="00A51AF2">
              <w:t>Not Represented</w:t>
            </w:r>
          </w:p>
        </w:tc>
        <w:tc>
          <w:tcPr>
            <w:tcW w:w="4151" w:type="dxa"/>
          </w:tcPr>
          <w:p w14:paraId="3FBC4788" w14:textId="77777777" w:rsidR="00761639" w:rsidRPr="00F11F37" w:rsidRDefault="00761639" w:rsidP="003E204D"/>
        </w:tc>
      </w:tr>
    </w:tbl>
    <w:p w14:paraId="6B874A98" w14:textId="77777777" w:rsidR="003F29D4" w:rsidRDefault="003F29D4" w:rsidP="00834E29">
      <w:pPr>
        <w:pStyle w:val="Heading1"/>
        <w:numPr>
          <w:ilvl w:val="0"/>
          <w:numId w:val="0"/>
        </w:numPr>
        <w:sectPr w:rsidR="003F29D4" w:rsidSect="00E65591">
          <w:footerReference w:type="even" r:id="rId75"/>
          <w:footerReference w:type="default" r:id="rId76"/>
          <w:pgSz w:w="15840" w:h="12240" w:orient="landscape"/>
          <w:pgMar w:top="1800" w:right="1440" w:bottom="1800" w:left="1440" w:header="720" w:footer="720" w:gutter="0"/>
          <w:pgNumType w:start="1"/>
          <w:cols w:space="720"/>
          <w:docGrid w:linePitch="360"/>
        </w:sectPr>
      </w:pPr>
    </w:p>
    <w:p w14:paraId="5CA70C00" w14:textId="77777777" w:rsidR="008F2C92" w:rsidRDefault="008F2C92" w:rsidP="008F2C92">
      <w:pPr>
        <w:pStyle w:val="Heading1"/>
        <w:numPr>
          <w:ilvl w:val="0"/>
          <w:numId w:val="0"/>
        </w:numPr>
        <w:sectPr w:rsidR="008F2C92" w:rsidSect="003F29D4">
          <w:footerReference w:type="even" r:id="rId77"/>
          <w:type w:val="evenPage"/>
          <w:pgSz w:w="15840" w:h="12240" w:orient="landscape"/>
          <w:pgMar w:top="1800" w:right="1440" w:bottom="1800" w:left="1440" w:header="720" w:footer="720" w:gutter="0"/>
          <w:pgNumType w:start="4"/>
          <w:cols w:space="720"/>
          <w:docGrid w:linePitch="360"/>
        </w:sectPr>
      </w:pPr>
    </w:p>
    <w:p w14:paraId="4EFB395A" w14:textId="66DA7A19" w:rsidR="003F29D4" w:rsidRDefault="00C53834" w:rsidP="008F2C92">
      <w:pPr>
        <w:pStyle w:val="Heading1"/>
        <w:numPr>
          <w:ilvl w:val="0"/>
          <w:numId w:val="0"/>
        </w:numPr>
      </w:pPr>
      <w:bookmarkStart w:id="259" w:name="_Toc484604431"/>
      <w:r w:rsidRPr="008F2C92">
        <w:lastRenderedPageBreak/>
        <w:t>A</w:t>
      </w:r>
      <w:r>
        <w:t>NNEX</w:t>
      </w:r>
      <w:r w:rsidRPr="008F2C92">
        <w:t xml:space="preserve"> </w:t>
      </w:r>
      <w:r w:rsidR="008F2C92" w:rsidRPr="008F2C92">
        <w:t xml:space="preserve">G: </w:t>
      </w:r>
      <w:proofErr w:type="spellStart"/>
      <w:r w:rsidR="008F2C92" w:rsidRPr="008F2C92">
        <w:t>HY_Features</w:t>
      </w:r>
      <w:proofErr w:type="spellEnd"/>
      <w:r w:rsidR="008F2C92" w:rsidRPr="008F2C92">
        <w:t xml:space="preserve"> – NHN Mapping</w:t>
      </w:r>
      <w:bookmarkEnd w:id="259"/>
    </w:p>
    <w:p w14:paraId="188025EA" w14:textId="79524AC6" w:rsidR="008F2C92" w:rsidRPr="008F6E99" w:rsidRDefault="008F2C92" w:rsidP="008F2C92">
      <w:r w:rsidRPr="00D7735B">
        <w:t xml:space="preserve">This is a </w:t>
      </w:r>
      <w:r>
        <w:t>descriptive</w:t>
      </w:r>
      <w:r w:rsidRPr="00D7735B">
        <w:t xml:space="preserve"> mapping for the </w:t>
      </w:r>
      <w:r>
        <w:t>Canadian National Hydrography Network. It is intended to provide an understanding of the basic relationship of HY_Features concepts and the NHN hydrologic feature types</w:t>
      </w:r>
      <w:r w:rsidRPr="008F6E99">
        <w:t>.</w:t>
      </w:r>
    </w:p>
    <w:p w14:paraId="073B52A2" w14:textId="6CADDE27" w:rsidR="008F2C92" w:rsidRPr="008F6E99" w:rsidRDefault="004A7A67" w:rsidP="008F2C92">
      <w:pPr>
        <w:pStyle w:val="Heading2"/>
        <w:numPr>
          <w:ilvl w:val="0"/>
          <w:numId w:val="0"/>
        </w:numPr>
      </w:pPr>
      <w:bookmarkStart w:id="260" w:name="_Toc484604432"/>
      <w:r>
        <w:t>G</w:t>
      </w:r>
      <w:r w:rsidR="008F2C92" w:rsidRPr="008F6E99">
        <w:t>.1 Catchment Model</w:t>
      </w:r>
      <w:bookmarkEnd w:id="260"/>
    </w:p>
    <w:tbl>
      <w:tblPr>
        <w:tblStyle w:val="TableGrid"/>
        <w:tblW w:w="0" w:type="auto"/>
        <w:tblLook w:val="04A0" w:firstRow="1" w:lastRow="0" w:firstColumn="1" w:lastColumn="0" w:noHBand="0" w:noVBand="1"/>
      </w:tblPr>
      <w:tblGrid>
        <w:gridCol w:w="3029"/>
        <w:gridCol w:w="3200"/>
        <w:gridCol w:w="6947"/>
      </w:tblGrid>
      <w:tr w:rsidR="008F2C92" w:rsidRPr="008F6E99" w14:paraId="7A171F78" w14:textId="77777777" w:rsidTr="00357F18">
        <w:tc>
          <w:tcPr>
            <w:tcW w:w="0" w:type="auto"/>
            <w:shd w:val="clear" w:color="auto" w:fill="F2F2F2" w:themeFill="background1" w:themeFillShade="F2"/>
            <w:hideMark/>
          </w:tcPr>
          <w:p w14:paraId="09DDD56A" w14:textId="77777777" w:rsidR="008F2C92" w:rsidRPr="008F6E99" w:rsidRDefault="008F2C92" w:rsidP="00357F18">
            <w:pPr>
              <w:rPr>
                <w:b/>
                <w:bCs/>
              </w:rPr>
            </w:pPr>
            <w:r w:rsidRPr="008F6E99">
              <w:rPr>
                <w:b/>
                <w:bCs/>
              </w:rPr>
              <w:t>HY_Features Name</w:t>
            </w:r>
          </w:p>
        </w:tc>
        <w:tc>
          <w:tcPr>
            <w:tcW w:w="0" w:type="auto"/>
            <w:hideMark/>
          </w:tcPr>
          <w:p w14:paraId="1E50FEB4" w14:textId="6890FD3F" w:rsidR="008F2C92" w:rsidRPr="008F6E99" w:rsidRDefault="009D3A5E" w:rsidP="00357F18">
            <w:pPr>
              <w:jc w:val="center"/>
              <w:rPr>
                <w:b/>
                <w:bCs/>
              </w:rPr>
            </w:pPr>
            <w:r>
              <w:rPr>
                <w:b/>
                <w:bCs/>
              </w:rPr>
              <w:t>NHN</w:t>
            </w:r>
            <w:r w:rsidR="008F2C92" w:rsidRPr="008F6E99">
              <w:rPr>
                <w:b/>
                <w:bCs/>
              </w:rPr>
              <w:t xml:space="preserve"> Name</w:t>
            </w:r>
          </w:p>
        </w:tc>
        <w:tc>
          <w:tcPr>
            <w:tcW w:w="0" w:type="auto"/>
            <w:hideMark/>
          </w:tcPr>
          <w:p w14:paraId="244805E6" w14:textId="77777777" w:rsidR="008F2C92" w:rsidRPr="00A51AF2" w:rsidRDefault="008F2C92" w:rsidP="00357F18">
            <w:pPr>
              <w:jc w:val="center"/>
              <w:rPr>
                <w:b/>
                <w:bCs/>
              </w:rPr>
            </w:pPr>
            <w:r w:rsidRPr="00A51AF2">
              <w:rPr>
                <w:b/>
                <w:bCs/>
              </w:rPr>
              <w:t>Comment</w:t>
            </w:r>
          </w:p>
        </w:tc>
      </w:tr>
      <w:tr w:rsidR="008F2C92" w:rsidRPr="008F6E99" w14:paraId="24489BD3" w14:textId="77777777" w:rsidTr="00357F18">
        <w:tc>
          <w:tcPr>
            <w:tcW w:w="0" w:type="auto"/>
            <w:shd w:val="clear" w:color="auto" w:fill="F2F2F2" w:themeFill="background1" w:themeFillShade="F2"/>
            <w:hideMark/>
          </w:tcPr>
          <w:p w14:paraId="641F3368" w14:textId="77777777" w:rsidR="008F2C92" w:rsidRPr="008F6E99" w:rsidRDefault="008F2C92" w:rsidP="00357F18">
            <w:r w:rsidRPr="008F6E99">
              <w:t>HY_Catchment</w:t>
            </w:r>
          </w:p>
        </w:tc>
        <w:tc>
          <w:tcPr>
            <w:tcW w:w="0" w:type="auto"/>
            <w:hideMark/>
          </w:tcPr>
          <w:p w14:paraId="30A75BFC" w14:textId="2786451A" w:rsidR="008F2C92" w:rsidRPr="008F6E99" w:rsidRDefault="008F2C92" w:rsidP="00357F18">
            <w:r w:rsidRPr="008F2C92">
              <w:t>work unit, or Water Survey of Canada Drainage Areas, Sub-Drainage A</w:t>
            </w:r>
            <w:r>
              <w:t>reas and Sub-Sub Drainage Areas</w:t>
            </w:r>
          </w:p>
        </w:tc>
        <w:tc>
          <w:tcPr>
            <w:tcW w:w="0" w:type="auto"/>
            <w:hideMark/>
          </w:tcPr>
          <w:p w14:paraId="1F809E60" w14:textId="7DEA2B26" w:rsidR="008F2C92" w:rsidRPr="008F6E99" w:rsidRDefault="008F2C92" w:rsidP="00357F18">
            <w:r>
              <w:t xml:space="preserve">1356 work units covering Canada have been defined. The Water Survey of Canada has redefined these as a hierarchy with sub-sub-drainage areas corresponding to the work units. The sub-sub-drainage areas are roughly comparable to HUC-8’s in the NHD. Catchments are also being defined based on best available data for each of roughly 2200 water gauge stations across Canada; however, initially these catchments will not always be aligned to the NHN. </w:t>
            </w:r>
            <w:proofErr w:type="gramStart"/>
            <w:r>
              <w:t>So</w:t>
            </w:r>
            <w:proofErr w:type="gramEnd"/>
            <w:r>
              <w:t xml:space="preserve"> in practical terms, Canada does not have an equivalent to a HY_Catchment, with its membership in a catchment coverage and its integrated relationship to a hydrographic network. (However, British Columbia’s Freshwater Atlas (FWA) does have complete coverage of reach catchments, which were determined algorithmically; the FWA was the source for NHN in BC. Ontario has also developed catchment capabilities based on user provided points on a stream.)</w:t>
            </w:r>
          </w:p>
        </w:tc>
      </w:tr>
      <w:tr w:rsidR="008F2C92" w:rsidRPr="006341E3" w14:paraId="155A4EF1" w14:textId="77777777" w:rsidTr="00357F18">
        <w:tc>
          <w:tcPr>
            <w:tcW w:w="0" w:type="auto"/>
            <w:shd w:val="clear" w:color="auto" w:fill="F2F2F2" w:themeFill="background1" w:themeFillShade="F2"/>
            <w:hideMark/>
          </w:tcPr>
          <w:p w14:paraId="108EA40E" w14:textId="77777777" w:rsidR="008F2C92" w:rsidRPr="008F6E99" w:rsidRDefault="008F2C92" w:rsidP="00357F18">
            <w:proofErr w:type="spellStart"/>
            <w:r w:rsidRPr="008F6E99">
              <w:t>HY_DendriticCatchment</w:t>
            </w:r>
            <w:proofErr w:type="spellEnd"/>
          </w:p>
        </w:tc>
        <w:tc>
          <w:tcPr>
            <w:tcW w:w="0" w:type="auto"/>
            <w:hideMark/>
          </w:tcPr>
          <w:p w14:paraId="5ECCBFE5" w14:textId="58081BC1" w:rsidR="008F2C92" w:rsidRPr="008F6E99" w:rsidRDefault="008F2C92" w:rsidP="00357F18">
            <w:r w:rsidRPr="00A51AF2">
              <w:t>Not represented</w:t>
            </w:r>
          </w:p>
        </w:tc>
        <w:tc>
          <w:tcPr>
            <w:tcW w:w="0" w:type="auto"/>
            <w:hideMark/>
          </w:tcPr>
          <w:p w14:paraId="6FEA94C5" w14:textId="09B678B9" w:rsidR="008F2C92" w:rsidRPr="008F6E99" w:rsidRDefault="008F2C92" w:rsidP="00357F18"/>
        </w:tc>
      </w:tr>
      <w:tr w:rsidR="008F2C92" w:rsidRPr="006341E3" w14:paraId="3F32D7FE" w14:textId="77777777" w:rsidTr="00357F18">
        <w:tc>
          <w:tcPr>
            <w:tcW w:w="0" w:type="auto"/>
            <w:shd w:val="clear" w:color="auto" w:fill="F2F2F2" w:themeFill="background1" w:themeFillShade="F2"/>
            <w:hideMark/>
          </w:tcPr>
          <w:p w14:paraId="44933351" w14:textId="77777777" w:rsidR="008F2C92" w:rsidRPr="008F6E99" w:rsidRDefault="008F2C92" w:rsidP="00357F18">
            <w:proofErr w:type="spellStart"/>
            <w:r w:rsidRPr="008F6E99">
              <w:t>HY_InteriorCatchment</w:t>
            </w:r>
            <w:proofErr w:type="spellEnd"/>
          </w:p>
        </w:tc>
        <w:tc>
          <w:tcPr>
            <w:tcW w:w="0" w:type="auto"/>
            <w:hideMark/>
          </w:tcPr>
          <w:p w14:paraId="5E247401" w14:textId="77777777" w:rsidR="008F2C92" w:rsidRPr="008F6E99" w:rsidRDefault="008F2C92" w:rsidP="00357F18">
            <w:r w:rsidRPr="00A51AF2">
              <w:t>Not represented</w:t>
            </w:r>
          </w:p>
        </w:tc>
        <w:tc>
          <w:tcPr>
            <w:tcW w:w="0" w:type="auto"/>
            <w:hideMark/>
          </w:tcPr>
          <w:p w14:paraId="37833271" w14:textId="77777777" w:rsidR="008F2C92" w:rsidRPr="008F6E99" w:rsidRDefault="008F2C92" w:rsidP="00357F18"/>
        </w:tc>
      </w:tr>
      <w:tr w:rsidR="008F2C92" w:rsidRPr="006341E3" w14:paraId="0D03A466" w14:textId="77777777" w:rsidTr="00357F18">
        <w:tc>
          <w:tcPr>
            <w:tcW w:w="0" w:type="auto"/>
            <w:shd w:val="clear" w:color="auto" w:fill="F2F2F2" w:themeFill="background1" w:themeFillShade="F2"/>
            <w:hideMark/>
          </w:tcPr>
          <w:p w14:paraId="1C94F4EE" w14:textId="77777777" w:rsidR="008F2C92" w:rsidRPr="00A51AF2" w:rsidRDefault="008F2C92" w:rsidP="00357F18">
            <w:proofErr w:type="spellStart"/>
            <w:r w:rsidRPr="00A51AF2">
              <w:t>HY_CatchmentAggregate</w:t>
            </w:r>
            <w:proofErr w:type="spellEnd"/>
          </w:p>
        </w:tc>
        <w:tc>
          <w:tcPr>
            <w:tcW w:w="0" w:type="auto"/>
            <w:hideMark/>
          </w:tcPr>
          <w:p w14:paraId="03808911" w14:textId="6C69807E" w:rsidR="008F2C92" w:rsidRPr="00A51AF2" w:rsidRDefault="008F2C92" w:rsidP="00357F18">
            <w:r w:rsidRPr="00A51AF2">
              <w:t>Not represented</w:t>
            </w:r>
          </w:p>
        </w:tc>
        <w:tc>
          <w:tcPr>
            <w:tcW w:w="0" w:type="auto"/>
            <w:hideMark/>
          </w:tcPr>
          <w:p w14:paraId="7516F6B6" w14:textId="26734189" w:rsidR="008F2C92" w:rsidRPr="00A51AF2" w:rsidRDefault="008F2C92" w:rsidP="00357F18"/>
        </w:tc>
      </w:tr>
      <w:tr w:rsidR="008F2C92" w:rsidRPr="006341E3" w14:paraId="214B4B04" w14:textId="77777777" w:rsidTr="00357F18">
        <w:tc>
          <w:tcPr>
            <w:tcW w:w="0" w:type="auto"/>
            <w:shd w:val="clear" w:color="auto" w:fill="F2F2F2" w:themeFill="background1" w:themeFillShade="F2"/>
            <w:hideMark/>
          </w:tcPr>
          <w:p w14:paraId="5FC68F54" w14:textId="77777777" w:rsidR="008F2C92" w:rsidRPr="00A51AF2" w:rsidRDefault="008F2C92" w:rsidP="00357F18">
            <w:proofErr w:type="spellStart"/>
            <w:r>
              <w:t>HY_HydroNexus</w:t>
            </w:r>
            <w:proofErr w:type="spellEnd"/>
          </w:p>
        </w:tc>
        <w:tc>
          <w:tcPr>
            <w:tcW w:w="0" w:type="auto"/>
            <w:hideMark/>
          </w:tcPr>
          <w:p w14:paraId="5F758525" w14:textId="5F20DDB1" w:rsidR="008F2C92" w:rsidRPr="00A51AF2" w:rsidRDefault="008F2C92" w:rsidP="00357F18">
            <w:proofErr w:type="spellStart"/>
            <w:r>
              <w:t>HydroJunction</w:t>
            </w:r>
            <w:proofErr w:type="spellEnd"/>
          </w:p>
        </w:tc>
        <w:tc>
          <w:tcPr>
            <w:tcW w:w="0" w:type="auto"/>
            <w:hideMark/>
          </w:tcPr>
          <w:p w14:paraId="3A81D168" w14:textId="34AAC4D8" w:rsidR="008F2C92" w:rsidRPr="00A51AF2" w:rsidRDefault="008F2C92" w:rsidP="008A3062">
            <w:r>
              <w:t xml:space="preserve">A hydro junction corresponds to a confluence; however, it is not </w:t>
            </w:r>
            <w:r>
              <w:lastRenderedPageBreak/>
              <w:t>specifically related to a catchment</w:t>
            </w:r>
            <w:r w:rsidR="00502EA8">
              <w:t xml:space="preserve"> (area)</w:t>
            </w:r>
            <w:r>
              <w:t>.</w:t>
            </w:r>
            <w:r w:rsidR="00502EA8">
              <w:t xml:space="preserve"> If </w:t>
            </w:r>
            <w:r w:rsidR="008A3062">
              <w:t xml:space="preserve">a network linear flow is thought of as a catchment, then the </w:t>
            </w:r>
            <w:proofErr w:type="spellStart"/>
            <w:r w:rsidR="008A3062">
              <w:t>HydroJunction</w:t>
            </w:r>
            <w:proofErr w:type="spellEnd"/>
            <w:r w:rsidR="008A3062">
              <w:t xml:space="preserve"> could be thought of as a hydro nexus id. NHN does not track catchment or hydro nexus identity. </w:t>
            </w:r>
          </w:p>
        </w:tc>
      </w:tr>
      <w:tr w:rsidR="008F2C92" w:rsidRPr="006341E3" w14:paraId="56D931CB" w14:textId="77777777" w:rsidTr="00357F18">
        <w:tc>
          <w:tcPr>
            <w:tcW w:w="0" w:type="auto"/>
            <w:shd w:val="clear" w:color="auto" w:fill="F2F2F2" w:themeFill="background1" w:themeFillShade="F2"/>
            <w:hideMark/>
          </w:tcPr>
          <w:p w14:paraId="60898FD3" w14:textId="77777777" w:rsidR="008F2C92" w:rsidRPr="00A51AF2" w:rsidRDefault="008F2C92" w:rsidP="00357F18">
            <w:proofErr w:type="spellStart"/>
            <w:r>
              <w:lastRenderedPageBreak/>
              <w:t>HY_HydroLocation</w:t>
            </w:r>
            <w:proofErr w:type="spellEnd"/>
          </w:p>
        </w:tc>
        <w:tc>
          <w:tcPr>
            <w:tcW w:w="0" w:type="auto"/>
            <w:hideMark/>
          </w:tcPr>
          <w:p w14:paraId="185F7469" w14:textId="6E0EABD1" w:rsidR="008F2C92" w:rsidRPr="00A51AF2" w:rsidRDefault="008F2C92" w:rsidP="00357F18">
            <w:proofErr w:type="spellStart"/>
            <w:r>
              <w:t>HydroJunction</w:t>
            </w:r>
            <w:proofErr w:type="spellEnd"/>
            <w:r w:rsidR="00BD5F44">
              <w:t xml:space="preserve">, </w:t>
            </w:r>
            <w:proofErr w:type="spellStart"/>
            <w:r w:rsidR="00BD5F44">
              <w:t>man made</w:t>
            </w:r>
            <w:proofErr w:type="spellEnd"/>
            <w:r w:rsidR="00BD5F44">
              <w:t xml:space="preserve"> feature and obstacle.</w:t>
            </w:r>
          </w:p>
        </w:tc>
        <w:tc>
          <w:tcPr>
            <w:tcW w:w="0" w:type="auto"/>
            <w:hideMark/>
          </w:tcPr>
          <w:p w14:paraId="2101A30F" w14:textId="707009DE" w:rsidR="008F2C92" w:rsidRPr="00A51AF2" w:rsidRDefault="008F2C92" w:rsidP="00BD5F44">
            <w:r>
              <w:t>Since linear referencing is no longer supported, the hydro junction</w:t>
            </w:r>
            <w:r w:rsidR="00BD5F44">
              <w:t xml:space="preserve">s, </w:t>
            </w:r>
            <w:proofErr w:type="spellStart"/>
            <w:r w:rsidR="00BD5F44">
              <w:t>man made</w:t>
            </w:r>
            <w:proofErr w:type="spellEnd"/>
            <w:r w:rsidR="00BD5F44">
              <w:t xml:space="preserve"> features, and obstacles are</w:t>
            </w:r>
            <w:r>
              <w:t xml:space="preserve"> simply </w:t>
            </w:r>
            <w:proofErr w:type="gramStart"/>
            <w:r>
              <w:t>a point</w:t>
            </w:r>
            <w:r w:rsidR="00BD5F44">
              <w:t>s</w:t>
            </w:r>
            <w:proofErr w:type="gramEnd"/>
            <w:r w:rsidR="00BD5F44">
              <w:t xml:space="preserve"> that can be thought of as hydro locations without network location</w:t>
            </w:r>
            <w:r>
              <w:t>.</w:t>
            </w:r>
          </w:p>
        </w:tc>
      </w:tr>
      <w:tr w:rsidR="008F2C92" w:rsidRPr="000157CF" w14:paraId="0B963A02" w14:textId="77777777" w:rsidTr="00357F18">
        <w:tc>
          <w:tcPr>
            <w:tcW w:w="0" w:type="auto"/>
            <w:shd w:val="clear" w:color="auto" w:fill="F2F2F2" w:themeFill="background1" w:themeFillShade="F2"/>
            <w:hideMark/>
          </w:tcPr>
          <w:p w14:paraId="65580D30" w14:textId="77777777" w:rsidR="008F2C92" w:rsidRPr="000157CF" w:rsidRDefault="008F2C92" w:rsidP="00357F18">
            <w:proofErr w:type="spellStart"/>
            <w:r w:rsidRPr="000157CF">
              <w:t>HY_CatchmentRealization</w:t>
            </w:r>
            <w:proofErr w:type="spellEnd"/>
          </w:p>
        </w:tc>
        <w:tc>
          <w:tcPr>
            <w:tcW w:w="0" w:type="auto"/>
            <w:hideMark/>
          </w:tcPr>
          <w:p w14:paraId="7DFEDF79" w14:textId="77777777" w:rsidR="008F2C92" w:rsidRPr="000157CF" w:rsidRDefault="008F2C92" w:rsidP="00357F18">
            <w:r w:rsidRPr="000157CF">
              <w:t>Not represented</w:t>
            </w:r>
          </w:p>
        </w:tc>
        <w:tc>
          <w:tcPr>
            <w:tcW w:w="0" w:type="auto"/>
            <w:hideMark/>
          </w:tcPr>
          <w:p w14:paraId="35D01A85" w14:textId="77777777" w:rsidR="008F2C92" w:rsidRPr="000157CF" w:rsidRDefault="008F2C92" w:rsidP="00357F18"/>
        </w:tc>
      </w:tr>
      <w:tr w:rsidR="008F2C92" w:rsidRPr="006341E3" w14:paraId="645B3F03" w14:textId="77777777" w:rsidTr="00357F18">
        <w:tc>
          <w:tcPr>
            <w:tcW w:w="0" w:type="auto"/>
            <w:shd w:val="clear" w:color="auto" w:fill="F2F2F2" w:themeFill="background1" w:themeFillShade="F2"/>
            <w:hideMark/>
          </w:tcPr>
          <w:p w14:paraId="1D3C2277" w14:textId="77777777" w:rsidR="008F2C92" w:rsidRPr="002534C0" w:rsidRDefault="008F2C92" w:rsidP="00357F18">
            <w:proofErr w:type="spellStart"/>
            <w:r w:rsidRPr="002534C0">
              <w:t>HY_CatchmentArea</w:t>
            </w:r>
            <w:proofErr w:type="spellEnd"/>
          </w:p>
        </w:tc>
        <w:tc>
          <w:tcPr>
            <w:tcW w:w="0" w:type="auto"/>
            <w:hideMark/>
          </w:tcPr>
          <w:p w14:paraId="57C54C22" w14:textId="4D8B077E" w:rsidR="008F2C92" w:rsidRPr="002534C0" w:rsidRDefault="008F2C92" w:rsidP="00357F18">
            <w:r w:rsidRPr="000157CF">
              <w:t>Not represented</w:t>
            </w:r>
          </w:p>
        </w:tc>
        <w:tc>
          <w:tcPr>
            <w:tcW w:w="0" w:type="auto"/>
            <w:hideMark/>
          </w:tcPr>
          <w:p w14:paraId="4706A0FF" w14:textId="69AB4CC1" w:rsidR="008F2C92" w:rsidRPr="002534C0" w:rsidRDefault="008F2C92" w:rsidP="00357F18"/>
        </w:tc>
      </w:tr>
      <w:tr w:rsidR="008F2C92" w:rsidRPr="006341E3" w14:paraId="016B2DE4" w14:textId="77777777" w:rsidTr="00357F18">
        <w:tc>
          <w:tcPr>
            <w:tcW w:w="0" w:type="auto"/>
            <w:shd w:val="clear" w:color="auto" w:fill="F2F2F2" w:themeFill="background1" w:themeFillShade="F2"/>
            <w:hideMark/>
          </w:tcPr>
          <w:p w14:paraId="1B8D30E8" w14:textId="77777777" w:rsidR="008F2C92" w:rsidRPr="002534C0" w:rsidRDefault="008F2C92" w:rsidP="00357F18">
            <w:proofErr w:type="spellStart"/>
            <w:r w:rsidRPr="002534C0">
              <w:t>HY_</w:t>
            </w:r>
            <w:r>
              <w:t>CatchmentDivide</w:t>
            </w:r>
            <w:proofErr w:type="spellEnd"/>
          </w:p>
        </w:tc>
        <w:tc>
          <w:tcPr>
            <w:tcW w:w="0" w:type="auto"/>
            <w:hideMark/>
          </w:tcPr>
          <w:p w14:paraId="1299ED74" w14:textId="626F5A72" w:rsidR="008F2C92" w:rsidRPr="002534C0" w:rsidRDefault="008F2C92" w:rsidP="00357F18">
            <w:r w:rsidRPr="000157CF">
              <w:t>Not represented</w:t>
            </w:r>
          </w:p>
        </w:tc>
        <w:tc>
          <w:tcPr>
            <w:tcW w:w="0" w:type="auto"/>
            <w:hideMark/>
          </w:tcPr>
          <w:p w14:paraId="36374552" w14:textId="64EDA659" w:rsidR="008F2C92" w:rsidRPr="004C1BA3" w:rsidRDefault="008F2C92" w:rsidP="00357F18"/>
        </w:tc>
      </w:tr>
      <w:tr w:rsidR="008F2C92" w:rsidRPr="006341E3" w14:paraId="14D4920B" w14:textId="77777777" w:rsidTr="008F2C92">
        <w:trPr>
          <w:trHeight w:val="1079"/>
        </w:trPr>
        <w:tc>
          <w:tcPr>
            <w:tcW w:w="0" w:type="auto"/>
            <w:shd w:val="clear" w:color="auto" w:fill="F2F2F2" w:themeFill="background1" w:themeFillShade="F2"/>
            <w:hideMark/>
          </w:tcPr>
          <w:p w14:paraId="07CC21CE" w14:textId="77777777" w:rsidR="008F2C92" w:rsidRPr="002534C0" w:rsidRDefault="008F2C92" w:rsidP="00357F18">
            <w:proofErr w:type="spellStart"/>
            <w:r w:rsidRPr="002534C0">
              <w:t>HY_CartographicRealization</w:t>
            </w:r>
            <w:proofErr w:type="spellEnd"/>
          </w:p>
        </w:tc>
        <w:tc>
          <w:tcPr>
            <w:tcW w:w="0" w:type="auto"/>
            <w:hideMark/>
          </w:tcPr>
          <w:p w14:paraId="3D398220" w14:textId="6905B468" w:rsidR="008F2C92" w:rsidRPr="002534C0" w:rsidRDefault="008F2C92" w:rsidP="00357F18">
            <w:r>
              <w:t>A map of work units or Water Survey of Canada drainage areas.</w:t>
            </w:r>
          </w:p>
        </w:tc>
        <w:tc>
          <w:tcPr>
            <w:tcW w:w="0" w:type="auto"/>
            <w:hideMark/>
          </w:tcPr>
          <w:p w14:paraId="7DEB30BD" w14:textId="77777777" w:rsidR="008F2C92" w:rsidRDefault="008F2C92" w:rsidP="008F2C92">
            <w:r>
              <w:t>Cartographic realization only applies to maps of work units or Water Survey of Canada hierarchical drainage areas or the newly defined drainage areas associated with hydrometric stations.</w:t>
            </w:r>
          </w:p>
          <w:p w14:paraId="6241E3FF" w14:textId="77777777" w:rsidR="008F2C92" w:rsidRPr="004C1BA3" w:rsidRDefault="008F2C92" w:rsidP="00357F18"/>
        </w:tc>
      </w:tr>
    </w:tbl>
    <w:p w14:paraId="39F372C2" w14:textId="0D39A495" w:rsidR="008F2C92" w:rsidRPr="002534C0" w:rsidRDefault="004A7A67" w:rsidP="008F2C92">
      <w:pPr>
        <w:pStyle w:val="Heading2"/>
        <w:numPr>
          <w:ilvl w:val="0"/>
          <w:numId w:val="0"/>
        </w:numPr>
      </w:pPr>
      <w:bookmarkStart w:id="261" w:name="_Toc484604433"/>
      <w:r>
        <w:t>G</w:t>
      </w:r>
      <w:r w:rsidR="008F2C92" w:rsidRPr="002534C0">
        <w:t>.2 Hydrographic Network Model</w:t>
      </w:r>
      <w:bookmarkEnd w:id="261"/>
    </w:p>
    <w:tbl>
      <w:tblPr>
        <w:tblStyle w:val="TableGrid"/>
        <w:tblW w:w="0" w:type="auto"/>
        <w:tblLook w:val="04A0" w:firstRow="1" w:lastRow="0" w:firstColumn="1" w:lastColumn="0" w:noHBand="0" w:noVBand="1"/>
      </w:tblPr>
      <w:tblGrid>
        <w:gridCol w:w="2856"/>
        <w:gridCol w:w="2989"/>
        <w:gridCol w:w="7331"/>
      </w:tblGrid>
      <w:tr w:rsidR="008F2C92" w:rsidRPr="002534C0" w14:paraId="28D9D2C3" w14:textId="77777777" w:rsidTr="00357F18">
        <w:tc>
          <w:tcPr>
            <w:tcW w:w="0" w:type="auto"/>
            <w:shd w:val="clear" w:color="auto" w:fill="F2F2F2" w:themeFill="background1" w:themeFillShade="F2"/>
            <w:hideMark/>
          </w:tcPr>
          <w:p w14:paraId="4B86503F" w14:textId="77777777" w:rsidR="008F2C92" w:rsidRPr="002534C0" w:rsidRDefault="008F2C92" w:rsidP="00357F18">
            <w:pPr>
              <w:rPr>
                <w:b/>
                <w:bCs/>
              </w:rPr>
            </w:pPr>
            <w:r w:rsidRPr="002534C0">
              <w:rPr>
                <w:b/>
                <w:bCs/>
              </w:rPr>
              <w:t>HY_Features Name</w:t>
            </w:r>
          </w:p>
        </w:tc>
        <w:tc>
          <w:tcPr>
            <w:tcW w:w="0" w:type="auto"/>
            <w:hideMark/>
          </w:tcPr>
          <w:p w14:paraId="7AC15D92" w14:textId="45E2CF78" w:rsidR="008F2C92" w:rsidRPr="002116D5" w:rsidRDefault="00502EA8" w:rsidP="00357F18">
            <w:pPr>
              <w:jc w:val="center"/>
              <w:rPr>
                <w:b/>
                <w:bCs/>
              </w:rPr>
            </w:pPr>
            <w:r>
              <w:rPr>
                <w:b/>
                <w:bCs/>
              </w:rPr>
              <w:t>NHN</w:t>
            </w:r>
            <w:r w:rsidRPr="002116D5">
              <w:rPr>
                <w:b/>
                <w:bCs/>
              </w:rPr>
              <w:t xml:space="preserve"> </w:t>
            </w:r>
            <w:r w:rsidR="008F2C92" w:rsidRPr="002116D5">
              <w:rPr>
                <w:b/>
                <w:bCs/>
              </w:rPr>
              <w:t>Name</w:t>
            </w:r>
          </w:p>
        </w:tc>
        <w:tc>
          <w:tcPr>
            <w:tcW w:w="0" w:type="auto"/>
            <w:hideMark/>
          </w:tcPr>
          <w:p w14:paraId="672F9E53" w14:textId="77777777" w:rsidR="008F2C92" w:rsidRPr="002116D5" w:rsidRDefault="008F2C92" w:rsidP="00357F18">
            <w:pPr>
              <w:jc w:val="center"/>
              <w:rPr>
                <w:b/>
                <w:bCs/>
              </w:rPr>
            </w:pPr>
            <w:r w:rsidRPr="002116D5">
              <w:rPr>
                <w:b/>
                <w:bCs/>
              </w:rPr>
              <w:t>Comment</w:t>
            </w:r>
          </w:p>
        </w:tc>
      </w:tr>
      <w:tr w:rsidR="008F2C92" w:rsidRPr="002534C0" w14:paraId="62228A47" w14:textId="77777777" w:rsidTr="00357F18">
        <w:tc>
          <w:tcPr>
            <w:tcW w:w="0" w:type="auto"/>
            <w:shd w:val="clear" w:color="auto" w:fill="F2F2F2" w:themeFill="background1" w:themeFillShade="F2"/>
            <w:hideMark/>
          </w:tcPr>
          <w:p w14:paraId="477738F0" w14:textId="77777777" w:rsidR="008F2C92" w:rsidRPr="002534C0" w:rsidRDefault="008F2C92" w:rsidP="00357F18">
            <w:r w:rsidRPr="002534C0">
              <w:t>HY_HydrographicNetwork</w:t>
            </w:r>
          </w:p>
        </w:tc>
        <w:tc>
          <w:tcPr>
            <w:tcW w:w="0" w:type="auto"/>
            <w:hideMark/>
          </w:tcPr>
          <w:p w14:paraId="43D02E92" w14:textId="2A4E2947" w:rsidR="008F2C92" w:rsidRPr="002534C0" w:rsidRDefault="008F0853" w:rsidP="00357F18">
            <w:r>
              <w:t>Waterbodies and single line watercourses that correspond to a collection of network linear flows</w:t>
            </w:r>
          </w:p>
        </w:tc>
        <w:tc>
          <w:tcPr>
            <w:tcW w:w="0" w:type="auto"/>
            <w:hideMark/>
          </w:tcPr>
          <w:p w14:paraId="249779A6" w14:textId="2B15A024" w:rsidR="008F2C92" w:rsidRPr="002534C0" w:rsidRDefault="008F0853" w:rsidP="00357F18">
            <w:r>
              <w:t>The waterbodies and single line watercourses all have corresponding network linear flows. (Double line streams and lakes are waterbodies that are also realized by skeleton lines, which are considered as inferred network linear flows.) As noted earlier though the NHN networks are not tied to catchments or aggregations of catchments.</w:t>
            </w:r>
          </w:p>
        </w:tc>
      </w:tr>
      <w:tr w:rsidR="008F2C92" w:rsidRPr="002534C0" w14:paraId="651F455B" w14:textId="77777777" w:rsidTr="00357F18">
        <w:tc>
          <w:tcPr>
            <w:tcW w:w="0" w:type="auto"/>
            <w:shd w:val="clear" w:color="auto" w:fill="F2F2F2" w:themeFill="background1" w:themeFillShade="F2"/>
            <w:hideMark/>
          </w:tcPr>
          <w:p w14:paraId="621FAFBD" w14:textId="77777777" w:rsidR="008F2C92" w:rsidRPr="002534C0" w:rsidRDefault="008F2C92" w:rsidP="00357F18">
            <w:proofErr w:type="spellStart"/>
            <w:r w:rsidRPr="002534C0">
              <w:t>HY_WaterBody</w:t>
            </w:r>
            <w:proofErr w:type="spellEnd"/>
          </w:p>
        </w:tc>
        <w:tc>
          <w:tcPr>
            <w:tcW w:w="0" w:type="auto"/>
            <w:hideMark/>
          </w:tcPr>
          <w:p w14:paraId="74A5DFB7" w14:textId="789AA702" w:rsidR="008F2C92" w:rsidRPr="002534C0" w:rsidRDefault="008F0853" w:rsidP="00357F18">
            <w:r>
              <w:t>Waterbodies and single line watercourses.</w:t>
            </w:r>
          </w:p>
        </w:tc>
        <w:tc>
          <w:tcPr>
            <w:tcW w:w="0" w:type="auto"/>
            <w:hideMark/>
          </w:tcPr>
          <w:p w14:paraId="1A846B90" w14:textId="22B0BAB2" w:rsidR="008F2C92" w:rsidRPr="002534C0" w:rsidRDefault="008F0853" w:rsidP="00357F18">
            <w:r>
              <w:t xml:space="preserve">Waterbody is used specifically for hydrographic features that are represented by polygons: lakes and double-line streams, defined by banks and delimiters. Single line watercourses also fall under </w:t>
            </w:r>
            <w:proofErr w:type="spellStart"/>
            <w:r>
              <w:t>HY_WaterBody</w:t>
            </w:r>
            <w:proofErr w:type="spellEnd"/>
            <w:r>
              <w:t>.</w:t>
            </w:r>
          </w:p>
        </w:tc>
      </w:tr>
      <w:tr w:rsidR="008F2C92" w:rsidRPr="006341E3" w14:paraId="291601D8" w14:textId="77777777" w:rsidTr="00357F18">
        <w:tc>
          <w:tcPr>
            <w:tcW w:w="0" w:type="auto"/>
            <w:shd w:val="clear" w:color="auto" w:fill="F2F2F2" w:themeFill="background1" w:themeFillShade="F2"/>
            <w:hideMark/>
          </w:tcPr>
          <w:p w14:paraId="7BB4B049" w14:textId="77777777" w:rsidR="008F2C92" w:rsidRPr="002534C0" w:rsidRDefault="008F2C92" w:rsidP="00357F18">
            <w:proofErr w:type="spellStart"/>
            <w:r w:rsidRPr="002534C0">
              <w:t>HY_ChannelNetwork</w:t>
            </w:r>
            <w:proofErr w:type="spellEnd"/>
          </w:p>
        </w:tc>
        <w:tc>
          <w:tcPr>
            <w:tcW w:w="0" w:type="auto"/>
            <w:hideMark/>
          </w:tcPr>
          <w:p w14:paraId="75F85E08" w14:textId="105A6049" w:rsidR="008F2C92" w:rsidRPr="002534C0" w:rsidRDefault="00735B90" w:rsidP="00357F18">
            <w:r>
              <w:t>Not represented</w:t>
            </w:r>
          </w:p>
        </w:tc>
        <w:tc>
          <w:tcPr>
            <w:tcW w:w="0" w:type="auto"/>
            <w:hideMark/>
          </w:tcPr>
          <w:p w14:paraId="26B28145" w14:textId="542BDF81" w:rsidR="008F2C92" w:rsidRPr="002534C0" w:rsidRDefault="00735B90" w:rsidP="00357F18">
            <w:r>
              <w:t xml:space="preserve">See the comment below under </w:t>
            </w:r>
            <w:proofErr w:type="spellStart"/>
            <w:r>
              <w:t>HY_Channel</w:t>
            </w:r>
            <w:proofErr w:type="spellEnd"/>
            <w:r>
              <w:t>.</w:t>
            </w:r>
          </w:p>
        </w:tc>
      </w:tr>
      <w:tr w:rsidR="008F2C92" w:rsidRPr="002116D5" w14:paraId="3A0874ED" w14:textId="77777777" w:rsidTr="00357F18">
        <w:tc>
          <w:tcPr>
            <w:tcW w:w="0" w:type="auto"/>
            <w:shd w:val="clear" w:color="auto" w:fill="F2F2F2" w:themeFill="background1" w:themeFillShade="F2"/>
            <w:hideMark/>
          </w:tcPr>
          <w:p w14:paraId="4C5183C6" w14:textId="77777777" w:rsidR="008F2C92" w:rsidRPr="002116D5" w:rsidRDefault="008F2C92" w:rsidP="00357F18">
            <w:proofErr w:type="spellStart"/>
            <w:r w:rsidRPr="002116D5">
              <w:t>HY_Depression</w:t>
            </w:r>
            <w:proofErr w:type="spellEnd"/>
          </w:p>
        </w:tc>
        <w:tc>
          <w:tcPr>
            <w:tcW w:w="0" w:type="auto"/>
            <w:hideMark/>
          </w:tcPr>
          <w:p w14:paraId="50C68EC5" w14:textId="03D5C237" w:rsidR="008F2C92" w:rsidRPr="002116D5" w:rsidRDefault="00357F18" w:rsidP="00357F18">
            <w:r>
              <w:t>Not represented</w:t>
            </w:r>
          </w:p>
        </w:tc>
        <w:tc>
          <w:tcPr>
            <w:tcW w:w="0" w:type="auto"/>
            <w:hideMark/>
          </w:tcPr>
          <w:p w14:paraId="6C6000B8" w14:textId="038BCA3E" w:rsidR="008F2C92" w:rsidRPr="002116D5" w:rsidRDefault="00357F18" w:rsidP="00357F18">
            <w:r>
              <w:t>The NHN has lakes, but does not use the term depression.</w:t>
            </w:r>
          </w:p>
        </w:tc>
      </w:tr>
      <w:tr w:rsidR="008F2C92" w:rsidRPr="002534C0" w14:paraId="1E395681" w14:textId="77777777" w:rsidTr="00357F18">
        <w:tc>
          <w:tcPr>
            <w:tcW w:w="0" w:type="auto"/>
            <w:shd w:val="clear" w:color="auto" w:fill="F2F2F2" w:themeFill="background1" w:themeFillShade="F2"/>
            <w:hideMark/>
          </w:tcPr>
          <w:p w14:paraId="717A7918" w14:textId="77777777" w:rsidR="008F2C92" w:rsidRPr="002534C0" w:rsidRDefault="008F2C92" w:rsidP="00357F18">
            <w:proofErr w:type="spellStart"/>
            <w:r w:rsidRPr="002534C0">
              <w:t>HY_Channel</w:t>
            </w:r>
            <w:proofErr w:type="spellEnd"/>
          </w:p>
        </w:tc>
        <w:tc>
          <w:tcPr>
            <w:tcW w:w="0" w:type="auto"/>
            <w:hideMark/>
          </w:tcPr>
          <w:p w14:paraId="48A22187" w14:textId="18AF18E2" w:rsidR="008F2C92" w:rsidRPr="00A824B4" w:rsidRDefault="00DA6A27" w:rsidP="00357F18">
            <w:pPr>
              <w:rPr>
                <w:lang w:val="fr-FR"/>
              </w:rPr>
            </w:pPr>
            <w:r>
              <w:t>Not represented</w:t>
            </w:r>
          </w:p>
        </w:tc>
        <w:tc>
          <w:tcPr>
            <w:tcW w:w="0" w:type="auto"/>
            <w:hideMark/>
          </w:tcPr>
          <w:p w14:paraId="3A605F6B" w14:textId="41DDE22A" w:rsidR="008F2C92" w:rsidRPr="002534C0" w:rsidRDefault="00DA6A27" w:rsidP="00357F18">
            <w:r>
              <w:t xml:space="preserve">The NHN does not have channels as distinct from the hydrographic network. </w:t>
            </w:r>
            <w:proofErr w:type="gramStart"/>
            <w:r>
              <w:t>Specifically</w:t>
            </w:r>
            <w:proofErr w:type="gramEnd"/>
            <w:r>
              <w:t xml:space="preserve"> the properties lists for </w:t>
            </w:r>
            <w:proofErr w:type="spellStart"/>
            <w:r>
              <w:t>HY_Channel</w:t>
            </w:r>
            <w:proofErr w:type="spellEnd"/>
            <w:r>
              <w:t xml:space="preserve"> are not available.</w:t>
            </w:r>
          </w:p>
        </w:tc>
      </w:tr>
      <w:tr w:rsidR="008F2C92" w:rsidRPr="006341E3" w14:paraId="793F76B3" w14:textId="77777777" w:rsidTr="00357F18">
        <w:tc>
          <w:tcPr>
            <w:tcW w:w="0" w:type="auto"/>
            <w:shd w:val="clear" w:color="auto" w:fill="F2F2F2" w:themeFill="background1" w:themeFillShade="F2"/>
            <w:hideMark/>
          </w:tcPr>
          <w:p w14:paraId="18B8430B" w14:textId="77777777" w:rsidR="008F2C92" w:rsidRPr="001257FE" w:rsidRDefault="008F2C92" w:rsidP="00357F18">
            <w:proofErr w:type="spellStart"/>
            <w:r w:rsidRPr="001257FE">
              <w:lastRenderedPageBreak/>
              <w:t>HY_Reservoir</w:t>
            </w:r>
            <w:proofErr w:type="spellEnd"/>
          </w:p>
        </w:tc>
        <w:tc>
          <w:tcPr>
            <w:tcW w:w="0" w:type="auto"/>
            <w:hideMark/>
          </w:tcPr>
          <w:p w14:paraId="7671E18D" w14:textId="2FAA2A10" w:rsidR="008F2C92" w:rsidRPr="00DA6A27" w:rsidRDefault="00DA6A27" w:rsidP="00357F18">
            <w:r>
              <w:t>Waterbodies that are reservoirs</w:t>
            </w:r>
          </w:p>
        </w:tc>
        <w:tc>
          <w:tcPr>
            <w:tcW w:w="0" w:type="auto"/>
            <w:hideMark/>
          </w:tcPr>
          <w:p w14:paraId="7934CA3D" w14:textId="26159014" w:rsidR="008F2C92" w:rsidRPr="00230BC3" w:rsidRDefault="00DA6A27" w:rsidP="00357F18">
            <w:r>
              <w:t>The NHN has waterbodies that can be categorized as reservoirs.</w:t>
            </w:r>
          </w:p>
        </w:tc>
      </w:tr>
      <w:tr w:rsidR="008F2C92" w:rsidRPr="006341E3" w14:paraId="69EFA1F3" w14:textId="77777777" w:rsidTr="00357F18">
        <w:tc>
          <w:tcPr>
            <w:tcW w:w="0" w:type="auto"/>
            <w:shd w:val="clear" w:color="auto" w:fill="F2F2F2" w:themeFill="background1" w:themeFillShade="F2"/>
            <w:hideMark/>
          </w:tcPr>
          <w:p w14:paraId="12B9AAA4" w14:textId="77777777" w:rsidR="008F2C92" w:rsidRPr="001257FE" w:rsidRDefault="008F2C92" w:rsidP="00357F18">
            <w:proofErr w:type="spellStart"/>
            <w:r w:rsidRPr="001257FE">
              <w:t>HY_FlowPath</w:t>
            </w:r>
            <w:proofErr w:type="spellEnd"/>
          </w:p>
        </w:tc>
        <w:tc>
          <w:tcPr>
            <w:tcW w:w="0" w:type="auto"/>
            <w:hideMark/>
          </w:tcPr>
          <w:p w14:paraId="77D4018F" w14:textId="10B1219E" w:rsidR="008F2C92" w:rsidRPr="001257FE" w:rsidRDefault="00DA6A27" w:rsidP="00357F18">
            <w:r>
              <w:t>Network linear flow</w:t>
            </w:r>
          </w:p>
        </w:tc>
        <w:tc>
          <w:tcPr>
            <w:tcW w:w="0" w:type="auto"/>
            <w:hideMark/>
          </w:tcPr>
          <w:p w14:paraId="1B4CBCB1" w14:textId="715AD08F" w:rsidR="008F2C92" w:rsidRPr="00230BC3" w:rsidRDefault="00DA6A27" w:rsidP="00357F18">
            <w:r>
              <w:t>Network linear flows are complete, including secondary flows around islands and constructed flows through wetlands and dams.</w:t>
            </w:r>
          </w:p>
        </w:tc>
      </w:tr>
      <w:tr w:rsidR="008F2C92" w:rsidRPr="006341E3" w14:paraId="7C4FE9E7" w14:textId="77777777" w:rsidTr="00357F18">
        <w:tc>
          <w:tcPr>
            <w:tcW w:w="0" w:type="auto"/>
            <w:shd w:val="clear" w:color="auto" w:fill="F2F2F2" w:themeFill="background1" w:themeFillShade="F2"/>
            <w:hideMark/>
          </w:tcPr>
          <w:p w14:paraId="2924C457" w14:textId="77777777" w:rsidR="008F2C92" w:rsidRPr="001257FE" w:rsidRDefault="008F2C92" w:rsidP="00357F18">
            <w:proofErr w:type="spellStart"/>
            <w:r w:rsidRPr="001257FE">
              <w:t>HY_LongitudinalSection</w:t>
            </w:r>
            <w:proofErr w:type="spellEnd"/>
          </w:p>
        </w:tc>
        <w:tc>
          <w:tcPr>
            <w:tcW w:w="0" w:type="auto"/>
            <w:hideMark/>
          </w:tcPr>
          <w:p w14:paraId="028D0803" w14:textId="77777777" w:rsidR="008F2C92" w:rsidRPr="00230BC3" w:rsidRDefault="008F2C92" w:rsidP="00357F18">
            <w:r w:rsidRPr="00230BC3">
              <w:t>Not represented</w:t>
            </w:r>
          </w:p>
        </w:tc>
        <w:tc>
          <w:tcPr>
            <w:tcW w:w="0" w:type="auto"/>
            <w:hideMark/>
          </w:tcPr>
          <w:p w14:paraId="77791CB9" w14:textId="77777777" w:rsidR="008F2C92" w:rsidRPr="00230BC3" w:rsidRDefault="008F2C92" w:rsidP="00357F18"/>
        </w:tc>
      </w:tr>
      <w:tr w:rsidR="008F2C92" w:rsidRPr="006341E3" w14:paraId="6CF8EAB3" w14:textId="77777777" w:rsidTr="00357F18">
        <w:tc>
          <w:tcPr>
            <w:tcW w:w="0" w:type="auto"/>
            <w:shd w:val="clear" w:color="auto" w:fill="F2F2F2" w:themeFill="background1" w:themeFillShade="F2"/>
            <w:hideMark/>
          </w:tcPr>
          <w:p w14:paraId="20CD4E10" w14:textId="77777777" w:rsidR="008F2C92" w:rsidRPr="001257FE" w:rsidRDefault="008F2C92" w:rsidP="00357F18">
            <w:proofErr w:type="spellStart"/>
            <w:r w:rsidRPr="001257FE">
              <w:t>HY_CrossSection</w:t>
            </w:r>
            <w:proofErr w:type="spellEnd"/>
          </w:p>
        </w:tc>
        <w:tc>
          <w:tcPr>
            <w:tcW w:w="0" w:type="auto"/>
            <w:hideMark/>
          </w:tcPr>
          <w:p w14:paraId="7F387B20" w14:textId="77777777" w:rsidR="008F2C92" w:rsidRPr="00230BC3" w:rsidRDefault="008F2C92" w:rsidP="00357F18">
            <w:r w:rsidRPr="00230BC3">
              <w:t>Not represented</w:t>
            </w:r>
          </w:p>
        </w:tc>
        <w:tc>
          <w:tcPr>
            <w:tcW w:w="0" w:type="auto"/>
            <w:hideMark/>
          </w:tcPr>
          <w:p w14:paraId="34D8671F" w14:textId="77777777" w:rsidR="008F2C92" w:rsidRPr="00230BC3" w:rsidRDefault="008F2C92" w:rsidP="00357F18"/>
        </w:tc>
      </w:tr>
      <w:tr w:rsidR="008F2C92" w:rsidRPr="006341E3" w14:paraId="0F8F72A9" w14:textId="77777777" w:rsidTr="00357F18">
        <w:tc>
          <w:tcPr>
            <w:tcW w:w="0" w:type="auto"/>
            <w:shd w:val="clear" w:color="auto" w:fill="F2F2F2" w:themeFill="background1" w:themeFillShade="F2"/>
            <w:hideMark/>
          </w:tcPr>
          <w:p w14:paraId="2450B816" w14:textId="77777777" w:rsidR="008F2C92" w:rsidRPr="001257FE" w:rsidRDefault="008F2C92" w:rsidP="00357F18">
            <w:proofErr w:type="spellStart"/>
            <w:r w:rsidRPr="001257FE">
              <w:t>HY_WaterBodyStratum</w:t>
            </w:r>
            <w:proofErr w:type="spellEnd"/>
          </w:p>
        </w:tc>
        <w:tc>
          <w:tcPr>
            <w:tcW w:w="0" w:type="auto"/>
            <w:hideMark/>
          </w:tcPr>
          <w:p w14:paraId="47B2DC90" w14:textId="77777777" w:rsidR="008F2C92" w:rsidRPr="00230BC3" w:rsidRDefault="008F2C92" w:rsidP="00357F18">
            <w:r w:rsidRPr="00230BC3">
              <w:t>Not represented</w:t>
            </w:r>
          </w:p>
        </w:tc>
        <w:tc>
          <w:tcPr>
            <w:tcW w:w="0" w:type="auto"/>
            <w:hideMark/>
          </w:tcPr>
          <w:p w14:paraId="33C45F79" w14:textId="77777777" w:rsidR="008F2C92" w:rsidRPr="00230BC3" w:rsidRDefault="008F2C92" w:rsidP="00357F18"/>
        </w:tc>
      </w:tr>
      <w:tr w:rsidR="008F2C92" w:rsidRPr="006341E3" w14:paraId="3E369D78" w14:textId="77777777" w:rsidTr="00357F18">
        <w:tc>
          <w:tcPr>
            <w:tcW w:w="0" w:type="auto"/>
            <w:shd w:val="clear" w:color="auto" w:fill="F2F2F2" w:themeFill="background1" w:themeFillShade="F2"/>
            <w:hideMark/>
          </w:tcPr>
          <w:p w14:paraId="0D2E7EBC" w14:textId="77777777" w:rsidR="008F2C92" w:rsidRPr="001257FE" w:rsidRDefault="008F2C92" w:rsidP="00357F18">
            <w:proofErr w:type="spellStart"/>
            <w:r w:rsidRPr="001257FE">
              <w:t>HY_Water_LiquidPhase</w:t>
            </w:r>
            <w:proofErr w:type="spellEnd"/>
          </w:p>
        </w:tc>
        <w:tc>
          <w:tcPr>
            <w:tcW w:w="0" w:type="auto"/>
            <w:hideMark/>
          </w:tcPr>
          <w:p w14:paraId="4BC0B4C2" w14:textId="77777777" w:rsidR="008F2C92" w:rsidRPr="00230BC3" w:rsidRDefault="008F2C92" w:rsidP="00357F18">
            <w:r w:rsidRPr="00230BC3">
              <w:t>Not represented</w:t>
            </w:r>
          </w:p>
        </w:tc>
        <w:tc>
          <w:tcPr>
            <w:tcW w:w="0" w:type="auto"/>
            <w:hideMark/>
          </w:tcPr>
          <w:p w14:paraId="3AE354BD" w14:textId="77777777" w:rsidR="008F2C92" w:rsidRPr="001257FE" w:rsidRDefault="008F2C92" w:rsidP="00357F18"/>
        </w:tc>
      </w:tr>
      <w:tr w:rsidR="008F2C92" w:rsidRPr="006341E3" w14:paraId="2868377A" w14:textId="77777777" w:rsidTr="00357F18">
        <w:tc>
          <w:tcPr>
            <w:tcW w:w="0" w:type="auto"/>
            <w:shd w:val="clear" w:color="auto" w:fill="F2F2F2" w:themeFill="background1" w:themeFillShade="F2"/>
            <w:hideMark/>
          </w:tcPr>
          <w:p w14:paraId="5043D105" w14:textId="77777777" w:rsidR="008F2C92" w:rsidRPr="001257FE" w:rsidRDefault="008F2C92" w:rsidP="00357F18">
            <w:proofErr w:type="spellStart"/>
            <w:r w:rsidRPr="001257FE">
              <w:t>HY_Water_SolidPhase</w:t>
            </w:r>
            <w:proofErr w:type="spellEnd"/>
          </w:p>
        </w:tc>
        <w:tc>
          <w:tcPr>
            <w:tcW w:w="0" w:type="auto"/>
            <w:hideMark/>
          </w:tcPr>
          <w:p w14:paraId="54B69125" w14:textId="77777777" w:rsidR="008F2C92" w:rsidRPr="00230BC3" w:rsidRDefault="008F2C92" w:rsidP="00357F18">
            <w:r w:rsidRPr="00230BC3">
              <w:t>Not represented</w:t>
            </w:r>
          </w:p>
        </w:tc>
        <w:tc>
          <w:tcPr>
            <w:tcW w:w="0" w:type="auto"/>
            <w:hideMark/>
          </w:tcPr>
          <w:p w14:paraId="7AEB1A98" w14:textId="77777777" w:rsidR="008F2C92" w:rsidRPr="00230BC3" w:rsidRDefault="008F2C92" w:rsidP="00357F18"/>
        </w:tc>
      </w:tr>
    </w:tbl>
    <w:p w14:paraId="4124F958" w14:textId="798D54D3" w:rsidR="008F2C92" w:rsidRPr="00A51AF2" w:rsidRDefault="004A7A67" w:rsidP="008F2C92">
      <w:pPr>
        <w:pStyle w:val="Heading2"/>
        <w:numPr>
          <w:ilvl w:val="0"/>
          <w:numId w:val="0"/>
        </w:numPr>
      </w:pPr>
      <w:bookmarkStart w:id="262" w:name="_Toc484604434"/>
      <w:r>
        <w:t>G</w:t>
      </w:r>
      <w:r w:rsidR="008F2C92" w:rsidRPr="00A51AF2">
        <w:t>.3 Hydrometric Network Model</w:t>
      </w:r>
      <w:bookmarkEnd w:id="262"/>
    </w:p>
    <w:tbl>
      <w:tblPr>
        <w:tblStyle w:val="TableGrid"/>
        <w:tblW w:w="8897" w:type="dxa"/>
        <w:tblLook w:val="04A0" w:firstRow="1" w:lastRow="0" w:firstColumn="1" w:lastColumn="0" w:noHBand="0" w:noVBand="1"/>
      </w:tblPr>
      <w:tblGrid>
        <w:gridCol w:w="2837"/>
        <w:gridCol w:w="1909"/>
        <w:gridCol w:w="4151"/>
      </w:tblGrid>
      <w:tr w:rsidR="008F2C92" w:rsidRPr="00A51AF2" w14:paraId="6FAA79CA" w14:textId="77777777" w:rsidTr="00357F18">
        <w:tc>
          <w:tcPr>
            <w:tcW w:w="0" w:type="auto"/>
            <w:shd w:val="clear" w:color="auto" w:fill="F2F2F2" w:themeFill="background1" w:themeFillShade="F2"/>
            <w:hideMark/>
          </w:tcPr>
          <w:p w14:paraId="427E7D62" w14:textId="77777777" w:rsidR="008F2C92" w:rsidRPr="00A51AF2" w:rsidRDefault="008F2C92" w:rsidP="00357F18">
            <w:pPr>
              <w:rPr>
                <w:b/>
                <w:bCs/>
              </w:rPr>
            </w:pPr>
            <w:r w:rsidRPr="00A51AF2">
              <w:rPr>
                <w:b/>
                <w:bCs/>
              </w:rPr>
              <w:t>HY_Features Name</w:t>
            </w:r>
          </w:p>
        </w:tc>
        <w:tc>
          <w:tcPr>
            <w:tcW w:w="0" w:type="auto"/>
            <w:hideMark/>
          </w:tcPr>
          <w:p w14:paraId="099CFF55" w14:textId="77777777" w:rsidR="008F2C92" w:rsidRPr="004C1BA3" w:rsidRDefault="008F2C92" w:rsidP="00357F18">
            <w:pPr>
              <w:jc w:val="center"/>
              <w:rPr>
                <w:b/>
                <w:bCs/>
              </w:rPr>
            </w:pPr>
            <w:proofErr w:type="spellStart"/>
            <w:r w:rsidRPr="004C1BA3">
              <w:rPr>
                <w:b/>
                <w:bCs/>
              </w:rPr>
              <w:t>NHDPlus</w:t>
            </w:r>
            <w:proofErr w:type="spellEnd"/>
            <w:r w:rsidRPr="004C1BA3">
              <w:rPr>
                <w:b/>
                <w:bCs/>
              </w:rPr>
              <w:t xml:space="preserve"> Name</w:t>
            </w:r>
          </w:p>
        </w:tc>
        <w:tc>
          <w:tcPr>
            <w:tcW w:w="4151" w:type="dxa"/>
            <w:hideMark/>
          </w:tcPr>
          <w:p w14:paraId="66FC147A" w14:textId="77777777" w:rsidR="008F2C92" w:rsidRPr="004C1BA3" w:rsidRDefault="008F2C92" w:rsidP="00357F18">
            <w:pPr>
              <w:jc w:val="center"/>
              <w:rPr>
                <w:b/>
                <w:bCs/>
              </w:rPr>
            </w:pPr>
            <w:r w:rsidRPr="004C1BA3">
              <w:rPr>
                <w:b/>
                <w:bCs/>
              </w:rPr>
              <w:t>Comment</w:t>
            </w:r>
          </w:p>
        </w:tc>
      </w:tr>
      <w:tr w:rsidR="008F2C92" w:rsidRPr="00A51AF2" w14:paraId="53CB7FB8" w14:textId="77777777" w:rsidTr="00357F18">
        <w:tc>
          <w:tcPr>
            <w:tcW w:w="0" w:type="auto"/>
            <w:shd w:val="clear" w:color="auto" w:fill="F2F2F2" w:themeFill="background1" w:themeFillShade="F2"/>
            <w:hideMark/>
          </w:tcPr>
          <w:p w14:paraId="7A0F22AE" w14:textId="77777777" w:rsidR="008F2C92" w:rsidRPr="00A51AF2" w:rsidRDefault="008F2C92" w:rsidP="00357F18">
            <w:r w:rsidRPr="00A51AF2">
              <w:t>HY_HydrometricNetwork</w:t>
            </w:r>
          </w:p>
        </w:tc>
        <w:tc>
          <w:tcPr>
            <w:tcW w:w="0" w:type="auto"/>
            <w:hideMark/>
          </w:tcPr>
          <w:p w14:paraId="31B2676C" w14:textId="77777777" w:rsidR="008F2C92" w:rsidRPr="00A51AF2" w:rsidRDefault="008F2C92" w:rsidP="00357F18">
            <w:r w:rsidRPr="00A51AF2">
              <w:t>Not Represented</w:t>
            </w:r>
          </w:p>
        </w:tc>
        <w:tc>
          <w:tcPr>
            <w:tcW w:w="4151" w:type="dxa"/>
            <w:hideMark/>
          </w:tcPr>
          <w:p w14:paraId="2436579A" w14:textId="77777777" w:rsidR="008F2C92" w:rsidRPr="00A51AF2" w:rsidRDefault="008F2C92" w:rsidP="00357F18"/>
        </w:tc>
      </w:tr>
      <w:tr w:rsidR="008F2C92" w:rsidRPr="00A51AF2" w14:paraId="21220E26" w14:textId="77777777" w:rsidTr="00357F18">
        <w:tc>
          <w:tcPr>
            <w:tcW w:w="0" w:type="auto"/>
            <w:shd w:val="clear" w:color="auto" w:fill="F2F2F2" w:themeFill="background1" w:themeFillShade="F2"/>
            <w:hideMark/>
          </w:tcPr>
          <w:p w14:paraId="40EF8857" w14:textId="77777777" w:rsidR="008F2C92" w:rsidRPr="00A51AF2" w:rsidRDefault="008F2C92" w:rsidP="00357F18">
            <w:proofErr w:type="spellStart"/>
            <w:r w:rsidRPr="00A51AF2">
              <w:t>HY_HydrometricFeature</w:t>
            </w:r>
            <w:proofErr w:type="spellEnd"/>
          </w:p>
        </w:tc>
        <w:tc>
          <w:tcPr>
            <w:tcW w:w="0" w:type="auto"/>
            <w:hideMark/>
          </w:tcPr>
          <w:p w14:paraId="404E4AEC" w14:textId="77777777" w:rsidR="008F2C92" w:rsidRPr="00A51AF2" w:rsidRDefault="008F2C92" w:rsidP="00357F18">
            <w:r w:rsidRPr="00A51AF2">
              <w:t>Not Represented</w:t>
            </w:r>
          </w:p>
        </w:tc>
        <w:tc>
          <w:tcPr>
            <w:tcW w:w="4151" w:type="dxa"/>
          </w:tcPr>
          <w:p w14:paraId="169D06FE" w14:textId="77777777" w:rsidR="008F2C92" w:rsidRPr="00A51AF2" w:rsidRDefault="008F2C92" w:rsidP="00357F18"/>
        </w:tc>
      </w:tr>
      <w:tr w:rsidR="008F2C92" w:rsidRPr="00F11F37" w14:paraId="3D6DC54C" w14:textId="77777777" w:rsidTr="00357F18">
        <w:tc>
          <w:tcPr>
            <w:tcW w:w="0" w:type="auto"/>
            <w:shd w:val="clear" w:color="auto" w:fill="F2F2F2" w:themeFill="background1" w:themeFillShade="F2"/>
            <w:hideMark/>
          </w:tcPr>
          <w:p w14:paraId="32859369" w14:textId="77777777" w:rsidR="008F2C92" w:rsidRPr="00A51AF2" w:rsidRDefault="008F2C92" w:rsidP="00357F18">
            <w:proofErr w:type="spellStart"/>
            <w:r w:rsidRPr="00A51AF2">
              <w:t>HY_IndirectPosition</w:t>
            </w:r>
            <w:proofErr w:type="spellEnd"/>
          </w:p>
        </w:tc>
        <w:tc>
          <w:tcPr>
            <w:tcW w:w="0" w:type="auto"/>
            <w:hideMark/>
          </w:tcPr>
          <w:p w14:paraId="4974E12F" w14:textId="77777777" w:rsidR="008F2C92" w:rsidRPr="00A51AF2" w:rsidRDefault="008F2C92" w:rsidP="00357F18">
            <w:r w:rsidRPr="00A51AF2">
              <w:t>Not Represented</w:t>
            </w:r>
          </w:p>
        </w:tc>
        <w:tc>
          <w:tcPr>
            <w:tcW w:w="4151" w:type="dxa"/>
          </w:tcPr>
          <w:p w14:paraId="23EFB133" w14:textId="77777777" w:rsidR="008F2C92" w:rsidRPr="00F11F37" w:rsidRDefault="008F2C92" w:rsidP="00357F18"/>
        </w:tc>
      </w:tr>
    </w:tbl>
    <w:p w14:paraId="6E7C4B92" w14:textId="77777777" w:rsidR="008F2C92" w:rsidRPr="008F2C92" w:rsidRDefault="008F2C92" w:rsidP="008F2C92">
      <w:pPr>
        <w:sectPr w:rsidR="008F2C92" w:rsidRPr="008F2C92" w:rsidSect="008F2C92">
          <w:footerReference w:type="even" r:id="rId78"/>
          <w:type w:val="continuous"/>
          <w:pgSz w:w="15840" w:h="12240" w:orient="landscape"/>
          <w:pgMar w:top="1800" w:right="1440" w:bottom="1800" w:left="1440" w:header="720" w:footer="720" w:gutter="0"/>
          <w:pgNumType w:start="4"/>
          <w:cols w:space="720"/>
          <w:docGrid w:linePitch="360"/>
        </w:sectPr>
      </w:pPr>
    </w:p>
    <w:p w14:paraId="537294E1" w14:textId="0E8CA964" w:rsidR="008F339B" w:rsidRPr="00B809FB" w:rsidRDefault="00785A05" w:rsidP="00834E29">
      <w:pPr>
        <w:pStyle w:val="Heading1"/>
        <w:numPr>
          <w:ilvl w:val="0"/>
          <w:numId w:val="0"/>
        </w:numPr>
      </w:pPr>
      <w:bookmarkStart w:id="263" w:name="_Toc484604435"/>
      <w:r>
        <w:lastRenderedPageBreak/>
        <w:t>ANNEX</w:t>
      </w:r>
      <w:r w:rsidR="004A7A67">
        <w:t xml:space="preserve"> H</w:t>
      </w:r>
      <w:r w:rsidR="008F339B" w:rsidRPr="00B809FB">
        <w:t>: Bibliography</w:t>
      </w:r>
      <w:bookmarkEnd w:id="248"/>
      <w:bookmarkEnd w:id="263"/>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CF23D9">
      <w:pPr>
        <w:pStyle w:val="NormalWeb"/>
        <w:numPr>
          <w:ilvl w:val="0"/>
          <w:numId w:val="26"/>
        </w:numPr>
        <w:spacing w:after="120" w:afterAutospacing="0"/>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CF23D9">
      <w:pPr>
        <w:pStyle w:val="NormalWeb"/>
        <w:numPr>
          <w:ilvl w:val="0"/>
          <w:numId w:val="26"/>
        </w:numPr>
        <w:spacing w:after="120" w:afterAutospacing="0"/>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79"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CF23D9">
      <w:pPr>
        <w:pStyle w:val="NormalWeb"/>
        <w:numPr>
          <w:ilvl w:val="0"/>
          <w:numId w:val="26"/>
        </w:numPr>
        <w:spacing w:after="120" w:afterAutospacing="0"/>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80" w:history="1">
        <w:r w:rsidRPr="00020318">
          <w:rPr>
            <w:rStyle w:val="Hyperlink"/>
            <w:lang w:val="en-US"/>
          </w:rPr>
          <w:t>https://portal.opengeospatial.org/files/?artifact_id=59773</w:t>
        </w:r>
      </w:hyperlink>
    </w:p>
    <w:p w14:paraId="1333228E" w14:textId="36207C7F" w:rsidR="008F339B" w:rsidRPr="00020318" w:rsidRDefault="008F339B" w:rsidP="00CF23D9">
      <w:pPr>
        <w:pStyle w:val="NormalWeb"/>
        <w:numPr>
          <w:ilvl w:val="0"/>
          <w:numId w:val="26"/>
        </w:numPr>
        <w:spacing w:after="120" w:afterAutospacing="0"/>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81" w:history="1">
        <w:r w:rsidRPr="00020318">
          <w:rPr>
            <w:rStyle w:val="Hyperlink"/>
            <w:lang w:val="en-US"/>
          </w:rPr>
          <w:t>https://portal.opengeospatial.org/files/?artifact_id=57222</w:t>
        </w:r>
      </w:hyperlink>
    </w:p>
    <w:p w14:paraId="2BC15B48" w14:textId="7991D757" w:rsidR="008F339B" w:rsidRPr="00020318" w:rsidRDefault="008F339B" w:rsidP="00CF23D9">
      <w:pPr>
        <w:pStyle w:val="NormalWeb"/>
        <w:numPr>
          <w:ilvl w:val="0"/>
          <w:numId w:val="26"/>
        </w:numPr>
        <w:spacing w:after="120" w:afterAutospacing="0"/>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82" w:history="1">
        <w:r w:rsidRPr="00020318">
          <w:rPr>
            <w:rStyle w:val="Hyperlink"/>
            <w:lang w:val="en-US"/>
          </w:rPr>
          <w:t>https://portal.opengeospatial.org/files/?artifact_id=55157</w:t>
        </w:r>
      </w:hyperlink>
    </w:p>
    <w:p w14:paraId="33D7ADC0" w14:textId="6DFF6350" w:rsidR="008F339B" w:rsidRPr="00020318" w:rsidRDefault="008F339B" w:rsidP="00CF23D9">
      <w:pPr>
        <w:pStyle w:val="NormalWeb"/>
        <w:numPr>
          <w:ilvl w:val="0"/>
          <w:numId w:val="26"/>
        </w:numPr>
        <w:spacing w:after="120" w:afterAutospacing="0"/>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CF23D9">
      <w:pPr>
        <w:pStyle w:val="NormalWeb"/>
        <w:numPr>
          <w:ilvl w:val="0"/>
          <w:numId w:val="26"/>
        </w:numPr>
        <w:spacing w:after="120" w:afterAutospacing="0"/>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83" w:history="1">
        <w:r w:rsidRPr="00020318">
          <w:rPr>
            <w:rStyle w:val="Hyperlink"/>
            <w:lang w:val="en-US"/>
          </w:rPr>
          <w:t>https://water.usgs.gov/nawqa/sparrow/wrr97/geograp/hucs.txt</w:t>
        </w:r>
      </w:hyperlink>
    </w:p>
    <w:p w14:paraId="295665BE" w14:textId="6505059B" w:rsidR="008F339B" w:rsidRPr="00020318" w:rsidRDefault="008F339B" w:rsidP="00CF23D9">
      <w:pPr>
        <w:pStyle w:val="NormalWeb"/>
        <w:numPr>
          <w:ilvl w:val="0"/>
          <w:numId w:val="26"/>
        </w:numPr>
        <w:spacing w:after="120" w:afterAutospacing="0"/>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84" w:history="1">
        <w:r w:rsidRPr="00020318">
          <w:rPr>
            <w:rStyle w:val="Hyperlink"/>
            <w:lang w:val="en-US"/>
          </w:rPr>
          <w:t>http://www.whycos.org/chy/guide/168_Vol_I_en.pdf</w:t>
        </w:r>
      </w:hyperlink>
      <w:r w:rsidRPr="00020318">
        <w:rPr>
          <w:lang w:val="en-US"/>
        </w:rPr>
        <w:t>.</w:t>
      </w:r>
    </w:p>
    <w:p w14:paraId="728A0476" w14:textId="719D9888" w:rsidR="008F339B" w:rsidRDefault="008F339B" w:rsidP="00CF23D9">
      <w:pPr>
        <w:pStyle w:val="NormalWeb"/>
        <w:numPr>
          <w:ilvl w:val="0"/>
          <w:numId w:val="26"/>
        </w:numPr>
        <w:spacing w:after="120" w:afterAutospacing="0"/>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1598D888" w:rsidR="00DB37AA" w:rsidRDefault="00DB37AA" w:rsidP="00CF23D9">
      <w:pPr>
        <w:pStyle w:val="NormalWeb"/>
        <w:numPr>
          <w:ilvl w:val="0"/>
          <w:numId w:val="26"/>
        </w:numPr>
        <w:spacing w:after="120" w:afterAutospacing="0"/>
        <w:rPr>
          <w:lang w:val="en-US"/>
        </w:rPr>
      </w:pPr>
      <w:r w:rsidRPr="00DB37AA">
        <w:rPr>
          <w:lang w:val="en-US"/>
        </w:rPr>
        <w:t xml:space="preserve">McKay, L., Bondelid, T., Dewald, T., Johnston, J., Moore, R., and Rea, A.: NHDPlus Version 2: User Guide, Horizon Systems (2012), </w:t>
      </w:r>
      <w:hyperlink r:id="rId85" w:history="1">
        <w:r w:rsidRPr="00101AFF">
          <w:rPr>
            <w:rStyle w:val="Hyperlink"/>
            <w:lang w:val="en-US"/>
          </w:rPr>
          <w:t>ftp://ftp.horizon-systems.com/nhdplus/NHDPlusV21/Documentation/NHDPlusV2_User_Guide.pdf</w:t>
        </w:r>
      </w:hyperlink>
    </w:p>
    <w:p w14:paraId="6DC22265" w14:textId="28A0F5BF" w:rsidR="00FA3B31" w:rsidRDefault="00FA3B31" w:rsidP="00CF23D9">
      <w:pPr>
        <w:pStyle w:val="NormalWeb"/>
        <w:numPr>
          <w:ilvl w:val="0"/>
          <w:numId w:val="26"/>
        </w:numPr>
        <w:spacing w:after="120" w:afterAutospacing="0"/>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hyperlink r:id="rId86" w:history="1">
        <w:r w:rsidRPr="00101AFF">
          <w:rPr>
            <w:rStyle w:val="Hyperlink"/>
            <w:lang w:val="en-US"/>
          </w:rPr>
          <w:t>http://www.bom.gov.au/water/geofabric/documents/v3_0/ahgf</w:t>
        </w:r>
        <w:r w:rsidR="00755F16" w:rsidRPr="00101AFF">
          <w:rPr>
            <w:rStyle w:val="Hyperlink"/>
            <w:lang w:val="en-US"/>
          </w:rPr>
          <w:t>_productguide_V3_0_release.pdf</w:t>
        </w:r>
      </w:hyperlink>
    </w:p>
    <w:p w14:paraId="23397974" w14:textId="2190076E" w:rsidR="00B82461" w:rsidRDefault="00B82461" w:rsidP="00B82461">
      <w:pPr>
        <w:pStyle w:val="NormalWeb"/>
        <w:numPr>
          <w:ilvl w:val="0"/>
          <w:numId w:val="26"/>
        </w:numPr>
        <w:spacing w:after="120" w:afterAutospacing="0"/>
        <w:rPr>
          <w:lang w:val="en-US"/>
        </w:rPr>
      </w:pPr>
      <w:r>
        <w:rPr>
          <w:lang w:val="en-US"/>
        </w:rPr>
        <w:t xml:space="preserve">French </w:t>
      </w:r>
      <w:r w:rsidRPr="00FB7ACB">
        <w:rPr>
          <w:lang w:val="en-US"/>
        </w:rPr>
        <w:t>National service for water-data and reference-dataset management</w:t>
      </w:r>
      <w:r>
        <w:rPr>
          <w:lang w:val="en-US"/>
        </w:rPr>
        <w:t xml:space="preserve"> (2010), </w:t>
      </w:r>
      <w:hyperlink r:id="rId87" w:history="1">
        <w:r w:rsidRPr="00B82461">
          <w:rPr>
            <w:rStyle w:val="Hyperlink"/>
            <w:lang w:val="en-US"/>
          </w:rPr>
          <w:t>http://www.sandre.eaufrance.fr/concept/national-service-water-data-and-reference-dataset-management?lang=en</w:t>
        </w:r>
      </w:hyperlink>
    </w:p>
    <w:p w14:paraId="3F3ECF62" w14:textId="61880563" w:rsidR="0069047B" w:rsidRPr="00B82461" w:rsidRDefault="00F97AC1" w:rsidP="00CF23D9">
      <w:pPr>
        <w:pStyle w:val="NormalWeb"/>
        <w:numPr>
          <w:ilvl w:val="0"/>
          <w:numId w:val="26"/>
        </w:numPr>
        <w:spacing w:after="120" w:afterAutospacing="0"/>
        <w:rPr>
          <w:rStyle w:val="Hyperlink"/>
          <w:color w:val="auto"/>
          <w:u w:val="none"/>
          <w:lang w:val="en-US"/>
        </w:rPr>
      </w:pPr>
      <w:r w:rsidRPr="00F97AC1">
        <w:t xml:space="preserve">Natural Resources Canada, Centre for </w:t>
      </w:r>
      <w:r>
        <w:t xml:space="preserve">Topographic Information (2007), Canadian National Hydro Network (NHN), </w:t>
      </w:r>
      <w:hyperlink r:id="rId88" w:history="1">
        <w:r w:rsidR="00101AFF" w:rsidRPr="00101AFF">
          <w:rPr>
            <w:rStyle w:val="Hyperlink"/>
          </w:rPr>
          <w:t>http://open.canada.ca/data/en/dataset/87066e9a-94ee-680a-b1ba-591f4688db7d</w:t>
        </w:r>
      </w:hyperlink>
    </w:p>
    <w:p w14:paraId="5C701367" w14:textId="75C0F40B" w:rsidR="00B82461" w:rsidRPr="00B82461" w:rsidRDefault="00B82461" w:rsidP="00B82461">
      <w:pPr>
        <w:pStyle w:val="NormalWeb"/>
        <w:numPr>
          <w:ilvl w:val="0"/>
          <w:numId w:val="26"/>
        </w:numPr>
        <w:spacing w:after="120" w:afterAutospacing="0"/>
        <w:rPr>
          <w:lang w:val="en-US"/>
        </w:rPr>
      </w:pPr>
      <w:r>
        <w:rPr>
          <w:lang w:val="en-US"/>
        </w:rPr>
        <w:t xml:space="preserve">French SANDRE data model for the Hydrographic Network : </w:t>
      </w:r>
      <w:hyperlink r:id="rId89" w:history="1">
        <w:r w:rsidRPr="00B82461">
          <w:rPr>
            <w:rStyle w:val="Hyperlink"/>
            <w:lang w:val="en-US"/>
          </w:rPr>
          <w:t>http://www.sandre.eaufrance.fr/notice-doc/référentiel-hydrographique</w:t>
        </w:r>
      </w:hyperlink>
    </w:p>
    <w:p w14:paraId="36D3D730" w14:textId="77777777" w:rsidR="00BA30D2" w:rsidRDefault="008F339B" w:rsidP="00834E29">
      <w:pPr>
        <w:pStyle w:val="Heading2"/>
        <w:numPr>
          <w:ilvl w:val="0"/>
          <w:numId w:val="0"/>
        </w:numPr>
        <w:rPr>
          <w:lang w:eastAsia="en-AU"/>
        </w:rPr>
        <w:sectPr w:rsidR="00BA30D2" w:rsidSect="008F339B">
          <w:footerReference w:type="even" r:id="rId90"/>
          <w:footerReference w:type="default" r:id="rId91"/>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7004AAFE" w:rsidR="00BA30D2" w:rsidRDefault="004A7A67" w:rsidP="00834E29">
      <w:pPr>
        <w:pStyle w:val="Heading1"/>
        <w:numPr>
          <w:ilvl w:val="0"/>
          <w:numId w:val="0"/>
        </w:numPr>
        <w:rPr>
          <w:lang w:eastAsia="en-AU"/>
        </w:rPr>
      </w:pPr>
      <w:bookmarkStart w:id="264" w:name="_Toc484604436"/>
      <w:r>
        <w:lastRenderedPageBreak/>
        <w:t>ANNEX I</w:t>
      </w:r>
      <w:r w:rsidR="00BA30D2" w:rsidRPr="00BA30D2">
        <w:t>: Revision history</w:t>
      </w:r>
      <w:bookmarkEnd w:id="26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ListBullet"/>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ListBullet"/>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ListBullet"/>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ListBullet"/>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ListBullet"/>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ListBullet"/>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ListBullet"/>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ListBullet"/>
            </w:pPr>
            <w:r>
              <w:t>S</w:t>
            </w:r>
            <w:r w:rsidR="00390906">
              <w:t>ection 6</w:t>
            </w:r>
            <w:r w:rsidR="003125F8">
              <w:t xml:space="preserve"> </w:t>
            </w:r>
          </w:p>
          <w:p w14:paraId="39E58EEB" w14:textId="1FDA2E1E" w:rsidR="0087145C" w:rsidRDefault="0087145C" w:rsidP="00671237">
            <w:pPr>
              <w:pStyle w:val="ListBullet"/>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ListBullet"/>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ListBullet"/>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ListBullet"/>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ListBullet"/>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ListBullet"/>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ListBullet"/>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ListBullet"/>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ListBullet"/>
            </w:pPr>
            <w:r>
              <w:t>Irina Dornblut</w:t>
            </w:r>
          </w:p>
          <w:p w14:paraId="2D715DA2" w14:textId="1117F66D" w:rsidR="00390906" w:rsidRDefault="00390906" w:rsidP="00671237">
            <w:pPr>
              <w:pStyle w:val="ListBullet"/>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ListBullet"/>
            </w:pPr>
            <w:r>
              <w:t>Entire document</w:t>
            </w:r>
          </w:p>
          <w:p w14:paraId="0848FCA3" w14:textId="77777777" w:rsidR="002877E1" w:rsidRDefault="002877E1" w:rsidP="002877E1">
            <w:pPr>
              <w:pStyle w:val="ListBullet"/>
            </w:pPr>
          </w:p>
          <w:p w14:paraId="7121D6A8" w14:textId="5E04941F" w:rsidR="002877E1" w:rsidRDefault="002877E1" w:rsidP="00766380">
            <w:pPr>
              <w:pStyle w:val="ListBullet"/>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ListBullet"/>
            </w:pPr>
            <w:r>
              <w:t>More edits for clarity and consistency</w:t>
            </w:r>
          </w:p>
          <w:p w14:paraId="3A34DDD2" w14:textId="29DE8856" w:rsidR="00390906" w:rsidRDefault="001A20E5" w:rsidP="00390906">
            <w:pPr>
              <w:pStyle w:val="ListBullet"/>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76EC48EB" w:rsidR="0087145C" w:rsidRDefault="009C3B9A" w:rsidP="0087145C">
            <w:pPr>
              <w:pStyle w:val="ListBullet"/>
            </w:pPr>
            <w:r>
              <w:t>11.10</w:t>
            </w:r>
            <w:r w:rsidR="0087145C">
              <w:t>.2016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ListBullet"/>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ListBullet"/>
            </w:pPr>
            <w:r>
              <w:t>HYF-SWG</w:t>
            </w:r>
            <w:r w:rsidR="00651AE3">
              <w:t xml:space="preserve"> a</w:t>
            </w:r>
            <w:r w:rsidR="003C1512">
              <w:t>t Orlando TC meeting</w:t>
            </w:r>
          </w:p>
          <w:p w14:paraId="093CD256" w14:textId="60AC98F6" w:rsidR="0043100A" w:rsidRDefault="0043100A" w:rsidP="00651AE3">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2ABCF053" w:rsidR="0087145C" w:rsidRDefault="0087145C" w:rsidP="00390906">
            <w:pPr>
              <w:pStyle w:val="ListBullet"/>
            </w:pPr>
            <w:r>
              <w:t>Reconciling comments from the initial OAB review</w:t>
            </w:r>
          </w:p>
          <w:p w14:paraId="43D58D59" w14:textId="77777777" w:rsidR="009C3B9A" w:rsidRDefault="0087145C" w:rsidP="0043100A">
            <w:pPr>
              <w:pStyle w:val="ListBullet"/>
            </w:pPr>
            <w:r>
              <w:t>Review of conformance and requirements classes</w:t>
            </w:r>
          </w:p>
          <w:p w14:paraId="13FBE33D" w14:textId="77777777" w:rsidR="009C3B9A" w:rsidRDefault="009C3B9A" w:rsidP="0043100A">
            <w:pPr>
              <w:pStyle w:val="ListBullet"/>
            </w:pPr>
            <w:r>
              <w:t>Conformance to OGC Abstract Specification standards</w:t>
            </w:r>
          </w:p>
          <w:p w14:paraId="1374BC2F" w14:textId="68F678A5" w:rsidR="009C3B9A" w:rsidRDefault="009C3B9A" w:rsidP="009C3B9A">
            <w:pPr>
              <w:pStyle w:val="ListBullet"/>
            </w:pPr>
            <w:r>
              <w:t xml:space="preserve">Edits for consistency </w:t>
            </w:r>
          </w:p>
        </w:tc>
      </w:tr>
      <w:tr w:rsidR="0038732F" w:rsidRPr="002877E1" w14:paraId="1C7EA7EC" w14:textId="77777777" w:rsidTr="00502E1B">
        <w:tc>
          <w:tcPr>
            <w:tcW w:w="1276" w:type="dxa"/>
            <w:tcBorders>
              <w:top w:val="single" w:sz="4" w:space="0" w:color="auto"/>
              <w:left w:val="single" w:sz="4" w:space="0" w:color="auto"/>
              <w:bottom w:val="single" w:sz="4" w:space="0" w:color="auto"/>
              <w:right w:val="single" w:sz="4" w:space="0" w:color="auto"/>
            </w:tcBorders>
          </w:tcPr>
          <w:p w14:paraId="0ACB22BF" w14:textId="546C1F07" w:rsidR="0038732F" w:rsidRDefault="0038732F" w:rsidP="0087145C">
            <w:pPr>
              <w:pStyle w:val="ListBullet"/>
            </w:pPr>
            <w:r>
              <w:t>11.10.2016</w:t>
            </w:r>
          </w:p>
        </w:tc>
        <w:tc>
          <w:tcPr>
            <w:tcW w:w="809" w:type="dxa"/>
            <w:tcBorders>
              <w:top w:val="single" w:sz="4" w:space="0" w:color="auto"/>
              <w:left w:val="single" w:sz="4" w:space="0" w:color="auto"/>
              <w:bottom w:val="single" w:sz="4" w:space="0" w:color="auto"/>
              <w:right w:val="single" w:sz="4" w:space="0" w:color="auto"/>
            </w:tcBorders>
          </w:tcPr>
          <w:p w14:paraId="2E00B0E9" w14:textId="52EF410F" w:rsidR="0038732F" w:rsidRDefault="0038732F" w:rsidP="00671237">
            <w:pPr>
              <w:pStyle w:val="ListBullet"/>
            </w:pPr>
            <w:r>
              <w:t>0.8</w:t>
            </w:r>
          </w:p>
        </w:tc>
        <w:tc>
          <w:tcPr>
            <w:tcW w:w="1417" w:type="dxa"/>
            <w:tcBorders>
              <w:top w:val="single" w:sz="4" w:space="0" w:color="auto"/>
              <w:left w:val="single" w:sz="4" w:space="0" w:color="auto"/>
              <w:bottom w:val="single" w:sz="4" w:space="0" w:color="auto"/>
              <w:right w:val="single" w:sz="4" w:space="0" w:color="auto"/>
            </w:tcBorders>
          </w:tcPr>
          <w:p w14:paraId="6B8FA4F9" w14:textId="3F9FBD68" w:rsidR="0038732F" w:rsidRDefault="0038732F" w:rsidP="00651AE3">
            <w:pPr>
              <w:pStyle w:val="ListBullet"/>
            </w:pPr>
            <w:r>
              <w:t>David Blodgett</w:t>
            </w:r>
          </w:p>
        </w:tc>
        <w:tc>
          <w:tcPr>
            <w:tcW w:w="1703" w:type="dxa"/>
            <w:tcBorders>
              <w:top w:val="single" w:sz="4" w:space="0" w:color="auto"/>
              <w:left w:val="single" w:sz="4" w:space="0" w:color="auto"/>
              <w:bottom w:val="single" w:sz="4" w:space="0" w:color="auto"/>
              <w:right w:val="single" w:sz="4" w:space="0" w:color="auto"/>
            </w:tcBorders>
          </w:tcPr>
          <w:p w14:paraId="00B8C57E" w14:textId="6E321A44" w:rsidR="0038732F" w:rsidRDefault="0038732F"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13269A97" w14:textId="77777777" w:rsidR="0038732F" w:rsidRDefault="0038732F" w:rsidP="00F02312">
            <w:pPr>
              <w:pStyle w:val="ListBullet"/>
            </w:pPr>
            <w:r>
              <w:t xml:space="preserve">Figures updated </w:t>
            </w:r>
          </w:p>
          <w:p w14:paraId="4B7D2EF1" w14:textId="4B055E4F" w:rsidR="0038732F" w:rsidRDefault="0038732F" w:rsidP="00390906">
            <w:pPr>
              <w:pStyle w:val="ListBullet"/>
            </w:pPr>
            <w:r>
              <w:t>Edits for clarity</w:t>
            </w:r>
          </w:p>
        </w:tc>
      </w:tr>
      <w:tr w:rsidR="0038732F" w:rsidRPr="002877E1" w14:paraId="6EF090E2" w14:textId="77777777" w:rsidTr="00502E1B">
        <w:tc>
          <w:tcPr>
            <w:tcW w:w="1276" w:type="dxa"/>
            <w:tcBorders>
              <w:top w:val="single" w:sz="4" w:space="0" w:color="auto"/>
              <w:left w:val="single" w:sz="4" w:space="0" w:color="auto"/>
              <w:bottom w:val="single" w:sz="4" w:space="0" w:color="auto"/>
              <w:right w:val="single" w:sz="4" w:space="0" w:color="auto"/>
            </w:tcBorders>
          </w:tcPr>
          <w:p w14:paraId="523D484B" w14:textId="27FFD32B" w:rsidR="0038732F" w:rsidRDefault="0038732F" w:rsidP="0087145C">
            <w:pPr>
              <w:pStyle w:val="ListBullet"/>
            </w:pPr>
            <w:r>
              <w:t>11.18.2016</w:t>
            </w:r>
          </w:p>
        </w:tc>
        <w:tc>
          <w:tcPr>
            <w:tcW w:w="809" w:type="dxa"/>
            <w:tcBorders>
              <w:top w:val="single" w:sz="4" w:space="0" w:color="auto"/>
              <w:left w:val="single" w:sz="4" w:space="0" w:color="auto"/>
              <w:bottom w:val="single" w:sz="4" w:space="0" w:color="auto"/>
              <w:right w:val="single" w:sz="4" w:space="0" w:color="auto"/>
            </w:tcBorders>
          </w:tcPr>
          <w:p w14:paraId="140B34BF" w14:textId="1C54E3A0" w:rsidR="0038732F" w:rsidRDefault="0038732F" w:rsidP="00671237">
            <w:pPr>
              <w:pStyle w:val="ListBullet"/>
            </w:pPr>
            <w:r>
              <w:t>0.9</w:t>
            </w:r>
          </w:p>
        </w:tc>
        <w:tc>
          <w:tcPr>
            <w:tcW w:w="1417" w:type="dxa"/>
            <w:tcBorders>
              <w:top w:val="single" w:sz="4" w:space="0" w:color="auto"/>
              <w:left w:val="single" w:sz="4" w:space="0" w:color="auto"/>
              <w:bottom w:val="single" w:sz="4" w:space="0" w:color="auto"/>
              <w:right w:val="single" w:sz="4" w:space="0" w:color="auto"/>
            </w:tcBorders>
          </w:tcPr>
          <w:p w14:paraId="7FAD4424" w14:textId="77777777" w:rsidR="0038732F" w:rsidRDefault="0038732F" w:rsidP="00F02312">
            <w:pPr>
              <w:pStyle w:val="ListBullet"/>
            </w:pPr>
            <w:r>
              <w:t>Josh Lieberman</w:t>
            </w:r>
          </w:p>
          <w:p w14:paraId="0CF35284" w14:textId="351C232C" w:rsidR="0038732F" w:rsidRDefault="0038732F" w:rsidP="00651AE3">
            <w:pPr>
              <w:pStyle w:val="ListBullet"/>
            </w:pPr>
            <w:r>
              <w:t>David Blodgett</w:t>
            </w:r>
          </w:p>
        </w:tc>
        <w:tc>
          <w:tcPr>
            <w:tcW w:w="1703" w:type="dxa"/>
            <w:tcBorders>
              <w:top w:val="single" w:sz="4" w:space="0" w:color="auto"/>
              <w:left w:val="single" w:sz="4" w:space="0" w:color="auto"/>
              <w:bottom w:val="single" w:sz="4" w:space="0" w:color="auto"/>
              <w:right w:val="single" w:sz="4" w:space="0" w:color="auto"/>
            </w:tcBorders>
          </w:tcPr>
          <w:p w14:paraId="6DB13E3C" w14:textId="137E1FD6" w:rsidR="0038732F" w:rsidRDefault="0038732F"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689807D7" w14:textId="77777777" w:rsidR="0038732F" w:rsidRDefault="0038732F" w:rsidP="00F02312">
            <w:pPr>
              <w:pStyle w:val="ListBullet"/>
            </w:pPr>
            <w:r>
              <w:t>Edits in reference to conformance and topological concepts.</w:t>
            </w:r>
          </w:p>
          <w:p w14:paraId="2B71BEAA" w14:textId="77777777" w:rsidR="0038732F" w:rsidRDefault="0038732F" w:rsidP="00F02312">
            <w:pPr>
              <w:pStyle w:val="ListBullet"/>
            </w:pPr>
            <w:r>
              <w:t>Class associations, attributes, and constraints formatted into tables.</w:t>
            </w:r>
          </w:p>
          <w:p w14:paraId="43AD6B0C" w14:textId="45AC4764" w:rsidR="0038732F" w:rsidRDefault="0038732F" w:rsidP="00390906">
            <w:pPr>
              <w:pStyle w:val="ListBullet"/>
            </w:pPr>
            <w:r>
              <w:t>Conformance classes clarified.</w:t>
            </w:r>
          </w:p>
        </w:tc>
      </w:tr>
      <w:tr w:rsidR="00C11F93" w:rsidRPr="002877E1" w14:paraId="39893612" w14:textId="77777777" w:rsidTr="00502E1B">
        <w:tc>
          <w:tcPr>
            <w:tcW w:w="1276" w:type="dxa"/>
            <w:tcBorders>
              <w:top w:val="single" w:sz="4" w:space="0" w:color="auto"/>
              <w:left w:val="single" w:sz="4" w:space="0" w:color="auto"/>
              <w:bottom w:val="single" w:sz="4" w:space="0" w:color="auto"/>
              <w:right w:val="single" w:sz="4" w:space="0" w:color="auto"/>
            </w:tcBorders>
          </w:tcPr>
          <w:p w14:paraId="7A4C911F" w14:textId="611CE13F" w:rsidR="00C11F93" w:rsidRDefault="00C11F93" w:rsidP="003F6442">
            <w:r>
              <w:rPr>
                <w:lang w:eastAsia="en-AU"/>
              </w:rPr>
              <w:t>9.01.2017</w:t>
            </w:r>
          </w:p>
        </w:tc>
        <w:tc>
          <w:tcPr>
            <w:tcW w:w="809" w:type="dxa"/>
            <w:tcBorders>
              <w:top w:val="single" w:sz="4" w:space="0" w:color="auto"/>
              <w:left w:val="single" w:sz="4" w:space="0" w:color="auto"/>
              <w:bottom w:val="single" w:sz="4" w:space="0" w:color="auto"/>
              <w:right w:val="single" w:sz="4" w:space="0" w:color="auto"/>
            </w:tcBorders>
          </w:tcPr>
          <w:p w14:paraId="66685AA1" w14:textId="32723908" w:rsidR="00C11F93" w:rsidRDefault="002D580D" w:rsidP="00671237">
            <w:pPr>
              <w:pStyle w:val="ListBullet"/>
            </w:pPr>
            <w:r>
              <w:t>0</w:t>
            </w:r>
            <w:r w:rsidR="00C11F93">
              <w:t>.10</w:t>
            </w:r>
          </w:p>
        </w:tc>
        <w:tc>
          <w:tcPr>
            <w:tcW w:w="1417" w:type="dxa"/>
            <w:tcBorders>
              <w:top w:val="single" w:sz="4" w:space="0" w:color="auto"/>
              <w:left w:val="single" w:sz="4" w:space="0" w:color="auto"/>
              <w:bottom w:val="single" w:sz="4" w:space="0" w:color="auto"/>
              <w:right w:val="single" w:sz="4" w:space="0" w:color="auto"/>
            </w:tcBorders>
          </w:tcPr>
          <w:p w14:paraId="4C69C2CE" w14:textId="374B7698" w:rsidR="00C11F93" w:rsidRDefault="00C11F93" w:rsidP="00F02312">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10633D65" w14:textId="25D8E36A" w:rsidR="00C11F93" w:rsidRDefault="00C11F93" w:rsidP="00C11F93">
            <w:pPr>
              <w:pStyle w:val="ListBullet"/>
            </w:pPr>
            <w:r>
              <w:t>Section 6 and 7</w:t>
            </w:r>
          </w:p>
        </w:tc>
        <w:tc>
          <w:tcPr>
            <w:tcW w:w="3345" w:type="dxa"/>
            <w:tcBorders>
              <w:top w:val="single" w:sz="4" w:space="0" w:color="auto"/>
              <w:left w:val="single" w:sz="4" w:space="0" w:color="auto"/>
              <w:bottom w:val="single" w:sz="4" w:space="0" w:color="auto"/>
              <w:right w:val="single" w:sz="4" w:space="0" w:color="auto"/>
            </w:tcBorders>
          </w:tcPr>
          <w:p w14:paraId="4A36F607" w14:textId="309B80A9" w:rsidR="00C11F93" w:rsidRDefault="00C11F93" w:rsidP="00F02312">
            <w:pPr>
              <w:pStyle w:val="ListBullet"/>
            </w:pPr>
            <w:r>
              <w:t xml:space="preserve">Reconciling comments from the </w:t>
            </w:r>
            <w:r w:rsidR="000416C5">
              <w:t xml:space="preserve">second </w:t>
            </w:r>
            <w:r>
              <w:t xml:space="preserve">OAB review </w:t>
            </w:r>
          </w:p>
        </w:tc>
      </w:tr>
      <w:tr w:rsidR="003C6B6B" w:rsidRPr="002877E1" w14:paraId="5EB672E0" w14:textId="77777777" w:rsidTr="00502E1B">
        <w:tc>
          <w:tcPr>
            <w:tcW w:w="1276" w:type="dxa"/>
            <w:tcBorders>
              <w:top w:val="single" w:sz="4" w:space="0" w:color="auto"/>
              <w:left w:val="single" w:sz="4" w:space="0" w:color="auto"/>
              <w:bottom w:val="single" w:sz="4" w:space="0" w:color="auto"/>
              <w:right w:val="single" w:sz="4" w:space="0" w:color="auto"/>
            </w:tcBorders>
          </w:tcPr>
          <w:p w14:paraId="345E8C88" w14:textId="2A41FB00" w:rsidR="003C6B6B" w:rsidRDefault="00617D8F" w:rsidP="003F6442">
            <w:pPr>
              <w:rPr>
                <w:lang w:eastAsia="en-AU"/>
              </w:rPr>
            </w:pPr>
            <w:r>
              <w:rPr>
                <w:lang w:eastAsia="en-AU"/>
              </w:rPr>
              <w:lastRenderedPageBreak/>
              <w:t>4.01.2017</w:t>
            </w:r>
            <w:r w:rsidR="007F7C44">
              <w:rPr>
                <w:lang w:eastAsia="en-AU"/>
              </w:rPr>
              <w:t>,</w:t>
            </w:r>
          </w:p>
          <w:p w14:paraId="04AE4D85" w14:textId="77777777" w:rsidR="007F7C44" w:rsidRDefault="007F7C44" w:rsidP="003F6442">
            <w:pPr>
              <w:rPr>
                <w:lang w:eastAsia="en-AU"/>
              </w:rPr>
            </w:pPr>
            <w:r>
              <w:rPr>
                <w:lang w:eastAsia="en-AU"/>
              </w:rPr>
              <w:t>June 2017</w:t>
            </w:r>
          </w:p>
          <w:p w14:paraId="39F19486" w14:textId="4046EE51" w:rsidR="00D9739C" w:rsidRDefault="00D9739C" w:rsidP="003F6442">
            <w:pPr>
              <w:rPr>
                <w:lang w:eastAsia="en-AU"/>
              </w:rPr>
            </w:pPr>
          </w:p>
        </w:tc>
        <w:tc>
          <w:tcPr>
            <w:tcW w:w="809" w:type="dxa"/>
            <w:tcBorders>
              <w:top w:val="single" w:sz="4" w:space="0" w:color="auto"/>
              <w:left w:val="single" w:sz="4" w:space="0" w:color="auto"/>
              <w:bottom w:val="single" w:sz="4" w:space="0" w:color="auto"/>
              <w:right w:val="single" w:sz="4" w:space="0" w:color="auto"/>
            </w:tcBorders>
          </w:tcPr>
          <w:p w14:paraId="03DBA02A" w14:textId="151D3037" w:rsidR="003C6B6B" w:rsidRDefault="00617D8F" w:rsidP="00671237">
            <w:pPr>
              <w:pStyle w:val="ListBullet"/>
            </w:pPr>
            <w:r>
              <w:t>0.11</w:t>
            </w:r>
          </w:p>
        </w:tc>
        <w:tc>
          <w:tcPr>
            <w:tcW w:w="1417" w:type="dxa"/>
            <w:tcBorders>
              <w:top w:val="single" w:sz="4" w:space="0" w:color="auto"/>
              <w:left w:val="single" w:sz="4" w:space="0" w:color="auto"/>
              <w:bottom w:val="single" w:sz="4" w:space="0" w:color="auto"/>
              <w:right w:val="single" w:sz="4" w:space="0" w:color="auto"/>
            </w:tcBorders>
          </w:tcPr>
          <w:p w14:paraId="1BCF7311" w14:textId="77777777" w:rsidR="003C6B6B" w:rsidRDefault="00617D8F" w:rsidP="00F02312">
            <w:pPr>
              <w:pStyle w:val="ListBullet"/>
            </w:pPr>
            <w:r>
              <w:t>David Blodgett</w:t>
            </w:r>
          </w:p>
          <w:p w14:paraId="1B9C29AD" w14:textId="0089A70C" w:rsidR="00617D8F" w:rsidRDefault="00617D8F" w:rsidP="00F02312">
            <w:pPr>
              <w:pStyle w:val="ListBullet"/>
            </w:pPr>
            <w:r>
              <w:t xml:space="preserve">Irina </w:t>
            </w:r>
            <w:proofErr w:type="spellStart"/>
            <w:r>
              <w:t>Dornbludt</w:t>
            </w:r>
            <w:proofErr w:type="spellEnd"/>
          </w:p>
        </w:tc>
        <w:tc>
          <w:tcPr>
            <w:tcW w:w="1703" w:type="dxa"/>
            <w:tcBorders>
              <w:top w:val="single" w:sz="4" w:space="0" w:color="auto"/>
              <w:left w:val="single" w:sz="4" w:space="0" w:color="auto"/>
              <w:bottom w:val="single" w:sz="4" w:space="0" w:color="auto"/>
              <w:right w:val="single" w:sz="4" w:space="0" w:color="auto"/>
            </w:tcBorders>
          </w:tcPr>
          <w:p w14:paraId="50F79116" w14:textId="3BDA2A8A" w:rsidR="003C6B6B" w:rsidRDefault="00617D8F" w:rsidP="00C11F93">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4485DE85" w14:textId="669ED259" w:rsidR="003C6B6B" w:rsidRDefault="00B42DEB" w:rsidP="00C96C7A">
            <w:pPr>
              <w:pStyle w:val="ListBullet"/>
            </w:pPr>
            <w:r>
              <w:t>Reconciled</w:t>
            </w:r>
            <w:r w:rsidR="00617D8F">
              <w:t xml:space="preserve"> issues raised in</w:t>
            </w:r>
            <w:r w:rsidR="00C96C7A">
              <w:t xml:space="preserve"> public comment.</w:t>
            </w:r>
          </w:p>
        </w:tc>
      </w:tr>
    </w:tbl>
    <w:p w14:paraId="2E9DE2FA" w14:textId="007E18CA" w:rsidR="00BA30D2" w:rsidRDefault="00BA30D2" w:rsidP="00C11F93">
      <w:pPr>
        <w:rPr>
          <w:lang w:eastAsia="en-AU"/>
        </w:rPr>
      </w:pPr>
    </w:p>
    <w:sectPr w:rsidR="00BA30D2" w:rsidSect="008F339B">
      <w:footerReference w:type="default" r:id="rId92"/>
      <w:type w:val="oddPag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9EFCEF" w14:textId="77777777" w:rsidR="00582442" w:rsidRDefault="00582442">
      <w:r>
        <w:separator/>
      </w:r>
    </w:p>
  </w:endnote>
  <w:endnote w:type="continuationSeparator" w:id="0">
    <w:p w14:paraId="097960D8" w14:textId="77777777" w:rsidR="00582442" w:rsidRDefault="00582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TimesNewRomanPSMT">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ArialMT">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6180538"/>
      <w:docPartObj>
        <w:docPartGallery w:val="Page Numbers (Bottom of Page)"/>
        <w:docPartUnique/>
      </w:docPartObj>
    </w:sdtPr>
    <w:sdtEndPr/>
    <w:sdtContent>
      <w:p w14:paraId="1800CE91" w14:textId="77777777" w:rsidR="007F7C44" w:rsidRDefault="007F7C44">
        <w:pPr>
          <w:pStyle w:val="Footer"/>
          <w:jc w:val="center"/>
        </w:pPr>
        <w:r>
          <w:fldChar w:fldCharType="begin"/>
        </w:r>
        <w:r>
          <w:instrText>PAGE   \* MERGEFORMAT</w:instrText>
        </w:r>
        <w:r>
          <w:fldChar w:fldCharType="separate"/>
        </w:r>
        <w:r w:rsidR="00487F0A" w:rsidRPr="00487F0A">
          <w:rPr>
            <w:noProof/>
            <w:lang w:val="de-DE"/>
          </w:rPr>
          <w:t>ii</w:t>
        </w:r>
        <w:r>
          <w:fldChar w:fldCharType="end"/>
        </w:r>
      </w:p>
    </w:sdtContent>
  </w:sdt>
  <w:p w14:paraId="3480EAC6" w14:textId="39F2EA84"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710782"/>
      <w:docPartObj>
        <w:docPartGallery w:val="Page Numbers (Bottom of Page)"/>
        <w:docPartUnique/>
      </w:docPartObj>
    </w:sdtPr>
    <w:sdtEndPr/>
    <w:sdtContent>
      <w:p w14:paraId="7CD14CBA" w14:textId="483F8CCC" w:rsidR="007F7C44" w:rsidRDefault="007F7C44">
        <w:pPr>
          <w:pStyle w:val="Footer"/>
          <w:jc w:val="center"/>
        </w:pPr>
        <w:r>
          <w:t xml:space="preserve">C - </w:t>
        </w:r>
        <w:r>
          <w:fldChar w:fldCharType="begin"/>
        </w:r>
        <w:r>
          <w:instrText>PAGE   \* MERGEFORMAT</w:instrText>
        </w:r>
        <w:r>
          <w:fldChar w:fldCharType="separate"/>
        </w:r>
        <w:r w:rsidR="00487F0A" w:rsidRPr="00487F0A">
          <w:rPr>
            <w:noProof/>
            <w:lang w:val="de-DE"/>
          </w:rPr>
          <w:t>6</w:t>
        </w:r>
        <w:r>
          <w:fldChar w:fldCharType="end"/>
        </w:r>
      </w:p>
    </w:sdtContent>
  </w:sdt>
  <w:p w14:paraId="5496D8BD" w14:textId="7A837AF2" w:rsidR="007F7C44" w:rsidRPr="002F3E1E" w:rsidRDefault="007F7C44" w:rsidP="00B62D99">
    <w:pPr>
      <w:pStyle w:val="Footer"/>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78861"/>
      <w:docPartObj>
        <w:docPartGallery w:val="Page Numbers (Bottom of Page)"/>
        <w:docPartUnique/>
      </w:docPartObj>
    </w:sdtPr>
    <w:sdtEndPr/>
    <w:sdtContent>
      <w:p w14:paraId="1825857F" w14:textId="6A44008C" w:rsidR="007F7C44" w:rsidRDefault="007F7C44" w:rsidP="00B62D99">
        <w:pPr>
          <w:pStyle w:val="Footer"/>
          <w:jc w:val="center"/>
        </w:pPr>
        <w:r>
          <w:t xml:space="preserve">C - </w:t>
        </w:r>
        <w:r>
          <w:fldChar w:fldCharType="begin"/>
        </w:r>
        <w:r>
          <w:instrText>PAGE   \* MERGEFORMAT</w:instrText>
        </w:r>
        <w:r>
          <w:fldChar w:fldCharType="separate"/>
        </w:r>
        <w:r w:rsidR="00487F0A" w:rsidRPr="00487F0A">
          <w:rPr>
            <w:noProof/>
            <w:lang w:val="de-DE"/>
          </w:rPr>
          <w:t>5</w:t>
        </w:r>
        <w:r>
          <w:fldChar w:fldCharType="end"/>
        </w:r>
      </w:p>
      <w:p w14:paraId="01A4B7B5" w14:textId="6A47AB7B"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104494"/>
      <w:docPartObj>
        <w:docPartGallery w:val="Page Numbers (Bottom of Page)"/>
        <w:docPartUnique/>
      </w:docPartObj>
    </w:sdtPr>
    <w:sdtEndPr/>
    <w:sdtContent>
      <w:p w14:paraId="7F816693" w14:textId="0D8B1F19" w:rsidR="007F7C44" w:rsidRDefault="007F7C44">
        <w:pPr>
          <w:pStyle w:val="Footer"/>
          <w:jc w:val="center"/>
        </w:pPr>
        <w:r>
          <w:t xml:space="preserve">D - </w:t>
        </w:r>
        <w:r>
          <w:fldChar w:fldCharType="begin"/>
        </w:r>
        <w:r>
          <w:instrText>PAGE   \* MERGEFORMAT</w:instrText>
        </w:r>
        <w:r>
          <w:fldChar w:fldCharType="separate"/>
        </w:r>
        <w:r w:rsidR="00487F0A">
          <w:rPr>
            <w:noProof/>
          </w:rPr>
          <w:t>2</w:t>
        </w:r>
        <w:r>
          <w:fldChar w:fldCharType="end"/>
        </w:r>
      </w:p>
    </w:sdtContent>
  </w:sdt>
  <w:p w14:paraId="2249092B" w14:textId="72F7F262"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724967"/>
      <w:docPartObj>
        <w:docPartGallery w:val="Page Numbers (Bottom of Page)"/>
        <w:docPartUnique/>
      </w:docPartObj>
    </w:sdtPr>
    <w:sdtEndPr/>
    <w:sdtContent>
      <w:p w14:paraId="2F24080E" w14:textId="5A292898" w:rsidR="007F7C44" w:rsidRDefault="007F7C44" w:rsidP="00B62D99">
        <w:pPr>
          <w:pStyle w:val="Footer"/>
          <w:jc w:val="center"/>
        </w:pPr>
        <w:r>
          <w:t xml:space="preserve">D - </w:t>
        </w:r>
        <w:r>
          <w:fldChar w:fldCharType="begin"/>
        </w:r>
        <w:r>
          <w:instrText>PAGE   \* MERGEFORMAT</w:instrText>
        </w:r>
        <w:r>
          <w:fldChar w:fldCharType="separate"/>
        </w:r>
        <w:r w:rsidR="00487F0A" w:rsidRPr="00487F0A">
          <w:rPr>
            <w:noProof/>
            <w:lang w:val="de-DE"/>
          </w:rPr>
          <w:t>1</w:t>
        </w:r>
        <w:r>
          <w:fldChar w:fldCharType="end"/>
        </w:r>
      </w:p>
      <w:p w14:paraId="1455CD11" w14:textId="7B9FA2B6"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56406"/>
      <w:docPartObj>
        <w:docPartGallery w:val="Page Numbers (Bottom of Page)"/>
        <w:docPartUnique/>
      </w:docPartObj>
    </w:sdtPr>
    <w:sdtEndPr/>
    <w:sdtContent>
      <w:p w14:paraId="158A8843" w14:textId="77777777" w:rsidR="007F7C44" w:rsidRDefault="007F7C44">
        <w:pPr>
          <w:pStyle w:val="Footer"/>
          <w:jc w:val="center"/>
        </w:pPr>
        <w:r>
          <w:t xml:space="preserve">E - </w:t>
        </w:r>
        <w:r>
          <w:fldChar w:fldCharType="begin"/>
        </w:r>
        <w:r>
          <w:instrText>PAGE   \* MERGEFORMAT</w:instrText>
        </w:r>
        <w:r>
          <w:fldChar w:fldCharType="separate"/>
        </w:r>
        <w:r w:rsidR="00487F0A">
          <w:rPr>
            <w:noProof/>
          </w:rPr>
          <w:t>4</w:t>
        </w:r>
        <w:r>
          <w:fldChar w:fldCharType="end"/>
        </w:r>
      </w:p>
    </w:sdtContent>
  </w:sdt>
  <w:p w14:paraId="7E9A3639" w14:textId="3DD2505B" w:rsidR="007F7C44" w:rsidRPr="002F3E1E" w:rsidRDefault="007F7C44" w:rsidP="00F7549D">
    <w:pPr>
      <w:pStyle w:val="Footer"/>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129603"/>
      <w:docPartObj>
        <w:docPartGallery w:val="Page Numbers (Bottom of Page)"/>
        <w:docPartUnique/>
      </w:docPartObj>
    </w:sdtPr>
    <w:sdtEndPr/>
    <w:sdtContent>
      <w:p w14:paraId="2CF3211A" w14:textId="77777777" w:rsidR="007F7C44" w:rsidRDefault="007F7C44" w:rsidP="00B62D99">
        <w:pPr>
          <w:pStyle w:val="Footer"/>
          <w:jc w:val="center"/>
        </w:pPr>
        <w:r>
          <w:t xml:space="preserve">E - </w:t>
        </w:r>
        <w:r>
          <w:fldChar w:fldCharType="begin"/>
        </w:r>
        <w:r>
          <w:instrText>PAGE   \* MERGEFORMAT</w:instrText>
        </w:r>
        <w:r>
          <w:fldChar w:fldCharType="separate"/>
        </w:r>
        <w:r w:rsidR="00487F0A" w:rsidRPr="00487F0A">
          <w:rPr>
            <w:noProof/>
            <w:lang w:val="de-DE"/>
          </w:rPr>
          <w:t>5</w:t>
        </w:r>
        <w:r>
          <w:fldChar w:fldCharType="end"/>
        </w:r>
      </w:p>
      <w:p w14:paraId="0649BD0A" w14:textId="5BB51BE1" w:rsidR="007F7C44" w:rsidRDefault="007F7C44" w:rsidP="00F7549D">
        <w:pPr>
          <w:pStyle w:val="Foote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5152977"/>
      <w:docPartObj>
        <w:docPartGallery w:val="Page Numbers (Bottom of Page)"/>
        <w:docPartUnique/>
      </w:docPartObj>
    </w:sdtPr>
    <w:sdtEndPr/>
    <w:sdtContent>
      <w:p w14:paraId="0E16729D" w14:textId="512DE2C7" w:rsidR="007F7C44" w:rsidRDefault="007F7C44">
        <w:pPr>
          <w:pStyle w:val="Footer"/>
          <w:jc w:val="center"/>
        </w:pPr>
        <w:r>
          <w:t xml:space="preserve"> </w:t>
        </w:r>
        <w:r w:rsidR="00487F0A">
          <w:t>F - 2</w:t>
        </w:r>
      </w:p>
    </w:sdtContent>
  </w:sdt>
  <w:p w14:paraId="0E37AB42" w14:textId="7BD732F3"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793703"/>
      <w:docPartObj>
        <w:docPartGallery w:val="Page Numbers (Bottom of Page)"/>
        <w:docPartUnique/>
      </w:docPartObj>
    </w:sdtPr>
    <w:sdtEndPr/>
    <w:sdtContent>
      <w:p w14:paraId="2577A8E4" w14:textId="703D17B7" w:rsidR="007F7C44" w:rsidRDefault="00487F0A" w:rsidP="00B62D99">
        <w:pPr>
          <w:pStyle w:val="Footer"/>
          <w:jc w:val="center"/>
        </w:pPr>
        <w:r>
          <w:t>F - 1</w:t>
        </w:r>
      </w:p>
      <w:p w14:paraId="7A96FC68" w14:textId="2A8221AF"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668355"/>
      <w:docPartObj>
        <w:docPartGallery w:val="Page Numbers (Bottom of Page)"/>
        <w:docPartUnique/>
      </w:docPartObj>
    </w:sdtPr>
    <w:sdtEndPr/>
    <w:sdtContent>
      <w:p w14:paraId="599DDF3C" w14:textId="6E6166CE" w:rsidR="007F7C44" w:rsidRDefault="007F7C44">
        <w:pPr>
          <w:pStyle w:val="Footer"/>
          <w:jc w:val="center"/>
        </w:pPr>
        <w:r>
          <w:t>G - 1</w:t>
        </w:r>
      </w:p>
    </w:sdtContent>
  </w:sdt>
  <w:p w14:paraId="1889E2A8" w14:textId="77777777"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7416123"/>
      <w:docPartObj>
        <w:docPartGallery w:val="Page Numbers (Bottom of Page)"/>
        <w:docPartUnique/>
      </w:docPartObj>
    </w:sdtPr>
    <w:sdtEndPr/>
    <w:sdtContent>
      <w:p w14:paraId="4E7A2AD0" w14:textId="6AAFB358" w:rsidR="007F7C44" w:rsidRDefault="007F7C44">
        <w:pPr>
          <w:pStyle w:val="Footer"/>
          <w:jc w:val="center"/>
        </w:pPr>
        <w:r>
          <w:t>G - 3</w:t>
        </w:r>
      </w:p>
    </w:sdtContent>
  </w:sdt>
  <w:p w14:paraId="3FC952A4" w14:textId="77777777"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7184267"/>
      <w:docPartObj>
        <w:docPartGallery w:val="Page Numbers (Bottom of Page)"/>
        <w:docPartUnique/>
      </w:docPartObj>
    </w:sdtPr>
    <w:sdtEndPr>
      <w:rPr>
        <w:noProof/>
      </w:rPr>
    </w:sdtEndPr>
    <w:sdtContent>
      <w:p w14:paraId="43CD73D4" w14:textId="77777777" w:rsidR="007F7C44" w:rsidRDefault="007F7C44">
        <w:pPr>
          <w:pStyle w:val="Footer"/>
          <w:jc w:val="center"/>
        </w:pPr>
        <w:r>
          <w:fldChar w:fldCharType="begin"/>
        </w:r>
        <w:r>
          <w:instrText xml:space="preserve"> PAGE   \* MERGEFORMAT </w:instrText>
        </w:r>
        <w:r>
          <w:fldChar w:fldCharType="separate"/>
        </w:r>
        <w:r w:rsidR="00487F0A">
          <w:rPr>
            <w:noProof/>
          </w:rPr>
          <w:t>iii</w:t>
        </w:r>
        <w:r>
          <w:rPr>
            <w:noProof/>
          </w:rPr>
          <w:fldChar w:fldCharType="end"/>
        </w:r>
      </w:p>
    </w:sdtContent>
  </w:sdt>
  <w:p w14:paraId="3BE1566C" w14:textId="797F93E7" w:rsidR="007F7C44" w:rsidRPr="0079517D" w:rsidRDefault="007F7C44" w:rsidP="0079517D">
    <w:pPr>
      <w:pStyle w:val="Footer"/>
      <w:jc w:val="right"/>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9495894"/>
      <w:docPartObj>
        <w:docPartGallery w:val="Page Numbers (Bottom of Page)"/>
        <w:docPartUnique/>
      </w:docPartObj>
    </w:sdtPr>
    <w:sdtEndPr/>
    <w:sdtContent>
      <w:p w14:paraId="489DCD2B" w14:textId="119D93F7" w:rsidR="007F7C44" w:rsidRDefault="00487F0A">
        <w:pPr>
          <w:pStyle w:val="Footer"/>
          <w:jc w:val="center"/>
        </w:pPr>
        <w:r>
          <w:t>I</w:t>
        </w:r>
        <w:r w:rsidR="007F7C44">
          <w:t xml:space="preserve">- </w:t>
        </w:r>
        <w:r w:rsidR="007F7C44">
          <w:fldChar w:fldCharType="begin"/>
        </w:r>
        <w:r w:rsidR="007F7C44">
          <w:instrText>PAGE   \* MERGEFORMAT</w:instrText>
        </w:r>
        <w:r w:rsidR="007F7C44">
          <w:fldChar w:fldCharType="separate"/>
        </w:r>
        <w:r>
          <w:rPr>
            <w:noProof/>
          </w:rPr>
          <w:t>2</w:t>
        </w:r>
        <w:r w:rsidR="007F7C44">
          <w:fldChar w:fldCharType="end"/>
        </w:r>
      </w:p>
    </w:sdtContent>
  </w:sdt>
  <w:p w14:paraId="68D4BC4A" w14:textId="77777777"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714888"/>
      <w:docPartObj>
        <w:docPartGallery w:val="Page Numbers (Bottom of Page)"/>
        <w:docPartUnique/>
      </w:docPartObj>
    </w:sdtPr>
    <w:sdtEndPr/>
    <w:sdtContent>
      <w:p w14:paraId="3B871EAC" w14:textId="1246106C" w:rsidR="007F7C44" w:rsidRDefault="007F7C44" w:rsidP="00B62D99">
        <w:pPr>
          <w:pStyle w:val="Footer"/>
          <w:jc w:val="center"/>
        </w:pPr>
        <w:r>
          <w:t xml:space="preserve">H - </w:t>
        </w:r>
        <w:r>
          <w:fldChar w:fldCharType="begin"/>
        </w:r>
        <w:r>
          <w:instrText>PAGE   \* MERGEFORMAT</w:instrText>
        </w:r>
        <w:r>
          <w:fldChar w:fldCharType="separate"/>
        </w:r>
        <w:r w:rsidR="00487F0A">
          <w:rPr>
            <w:noProof/>
          </w:rPr>
          <w:t>1</w:t>
        </w:r>
        <w:r>
          <w:fldChar w:fldCharType="end"/>
        </w:r>
      </w:p>
      <w:p w14:paraId="49B0929D" w14:textId="1E69402B"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sdtContent>
  </w:sdt>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059233"/>
      <w:docPartObj>
        <w:docPartGallery w:val="Page Numbers (Bottom of Page)"/>
        <w:docPartUnique/>
      </w:docPartObj>
    </w:sdtPr>
    <w:sdtEndPr/>
    <w:sdtContent>
      <w:p w14:paraId="6BB50558" w14:textId="75698A13" w:rsidR="007F7C44" w:rsidRDefault="007F7C44" w:rsidP="00B62D99">
        <w:pPr>
          <w:pStyle w:val="Footer"/>
          <w:jc w:val="center"/>
        </w:pPr>
        <w:r>
          <w:t xml:space="preserve">I - </w:t>
        </w:r>
        <w:r>
          <w:fldChar w:fldCharType="begin"/>
        </w:r>
        <w:r>
          <w:instrText>PAGE   \* MERGEFORMAT</w:instrText>
        </w:r>
        <w:r>
          <w:fldChar w:fldCharType="separate"/>
        </w:r>
        <w:r w:rsidR="00487F0A" w:rsidRPr="00487F0A">
          <w:rPr>
            <w:noProof/>
            <w:lang w:val="de-DE"/>
          </w:rPr>
          <w:t>1</w:t>
        </w:r>
        <w:r>
          <w:fldChar w:fldCharType="end"/>
        </w:r>
      </w:p>
      <w:p w14:paraId="1A9AF0FD" w14:textId="57A45390"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BFF59" w14:textId="7BE07F93" w:rsidR="007F7C44" w:rsidRPr="0079517D" w:rsidRDefault="007F7C44" w:rsidP="00932243">
    <w:pPr>
      <w:pStyle w:val="Footer"/>
      <w:jc w:val="right"/>
      <w:rPr>
        <w:sz w:val="16"/>
        <w:szCs w:val="16"/>
      </w:rPr>
    </w:pPr>
    <w:r w:rsidRPr="0079517D">
      <w:rPr>
        <w:sz w:val="16"/>
        <w:szCs w:val="16"/>
      </w:rPr>
      <w:t xml:space="preserve">Copyright © </w:t>
    </w:r>
    <w:r>
      <w:rPr>
        <w:sz w:val="16"/>
        <w:szCs w:val="16"/>
      </w:rPr>
      <w:t xml:space="preserve">2017 Open </w:t>
    </w:r>
    <w:r w:rsidRPr="0079517D">
      <w:rPr>
        <w:sz w:val="16"/>
        <w:szCs w:val="16"/>
      </w:rPr>
      <w:t>Geospatial Consortium</w:t>
    </w:r>
  </w:p>
  <w:p w14:paraId="293FC71C" w14:textId="77777777" w:rsidR="007F7C44" w:rsidRDefault="007F7C44">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506071"/>
      <w:docPartObj>
        <w:docPartGallery w:val="Page Numbers (Bottom of Page)"/>
        <w:docPartUnique/>
      </w:docPartObj>
    </w:sdtPr>
    <w:sdtEndPr/>
    <w:sdtContent>
      <w:p w14:paraId="3CDD83C1" w14:textId="77777777" w:rsidR="007F7C44" w:rsidRDefault="007F7C44">
        <w:pPr>
          <w:pStyle w:val="Footer"/>
          <w:jc w:val="center"/>
        </w:pPr>
        <w:r>
          <w:fldChar w:fldCharType="begin"/>
        </w:r>
        <w:r>
          <w:instrText>PAGE   \* MERGEFORMAT</w:instrText>
        </w:r>
        <w:r>
          <w:fldChar w:fldCharType="separate"/>
        </w:r>
        <w:r w:rsidR="00487F0A" w:rsidRPr="00487F0A">
          <w:rPr>
            <w:noProof/>
            <w:lang w:val="de-DE"/>
          </w:rPr>
          <w:t>82</w:t>
        </w:r>
        <w:r>
          <w:fldChar w:fldCharType="end"/>
        </w:r>
      </w:p>
    </w:sdtContent>
  </w:sdt>
  <w:p w14:paraId="1914505E" w14:textId="7FDA0284"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554254"/>
      <w:docPartObj>
        <w:docPartGallery w:val="Page Numbers (Bottom of Page)"/>
        <w:docPartUnique/>
      </w:docPartObj>
    </w:sdtPr>
    <w:sdtEndPr/>
    <w:sdtContent>
      <w:p w14:paraId="654FE81C" w14:textId="4F1EABD6" w:rsidR="007F7C44" w:rsidRDefault="007F7C44">
        <w:pPr>
          <w:pStyle w:val="Footer"/>
          <w:jc w:val="center"/>
        </w:pPr>
        <w:r>
          <w:fldChar w:fldCharType="begin"/>
        </w:r>
        <w:r>
          <w:instrText>PAGE   \* MERGEFORMAT</w:instrText>
        </w:r>
        <w:r>
          <w:fldChar w:fldCharType="separate"/>
        </w:r>
        <w:r w:rsidR="00487F0A">
          <w:rPr>
            <w:noProof/>
          </w:rPr>
          <w:t>81</w:t>
        </w:r>
        <w:r>
          <w:fldChar w:fldCharType="end"/>
        </w:r>
      </w:p>
    </w:sdtContent>
  </w:sdt>
  <w:p w14:paraId="4588677E" w14:textId="08E39260" w:rsidR="007F7C44" w:rsidRPr="0079517D" w:rsidRDefault="007F7C44" w:rsidP="00E23DD6">
    <w:pPr>
      <w:pStyle w:val="Footer"/>
      <w:jc w:val="right"/>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516178"/>
      <w:docPartObj>
        <w:docPartGallery w:val="Page Numbers (Bottom of Page)"/>
        <w:docPartUnique/>
      </w:docPartObj>
    </w:sdtPr>
    <w:sdtEndPr/>
    <w:sdtContent>
      <w:p w14:paraId="35C441B6" w14:textId="3B6C3E8D" w:rsidR="007F7C44" w:rsidRDefault="007F7C44">
        <w:pPr>
          <w:pStyle w:val="Footer"/>
          <w:jc w:val="center"/>
        </w:pPr>
        <w:r>
          <w:t xml:space="preserve">A - </w:t>
        </w:r>
        <w:r>
          <w:fldChar w:fldCharType="begin"/>
        </w:r>
        <w:r>
          <w:instrText>PAGE   \* MERGEFORMAT</w:instrText>
        </w:r>
        <w:r>
          <w:fldChar w:fldCharType="separate"/>
        </w:r>
        <w:r w:rsidR="00487F0A" w:rsidRPr="00487F0A">
          <w:rPr>
            <w:noProof/>
            <w:lang w:val="de-DE"/>
          </w:rPr>
          <w:t>2</w:t>
        </w:r>
        <w:r>
          <w:fldChar w:fldCharType="end"/>
        </w:r>
      </w:p>
    </w:sdtContent>
  </w:sdt>
  <w:p w14:paraId="4519B8D6" w14:textId="77777777"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171125"/>
      <w:docPartObj>
        <w:docPartGallery w:val="Page Numbers (Bottom of Page)"/>
        <w:docPartUnique/>
      </w:docPartObj>
    </w:sdtPr>
    <w:sdtEndPr/>
    <w:sdtContent>
      <w:p w14:paraId="30E89515" w14:textId="3D592E28" w:rsidR="007F7C44" w:rsidRDefault="007F7C44">
        <w:pPr>
          <w:pStyle w:val="Footer"/>
          <w:jc w:val="center"/>
        </w:pPr>
        <w:r>
          <w:t xml:space="preserve">A - </w:t>
        </w:r>
        <w:r>
          <w:fldChar w:fldCharType="begin"/>
        </w:r>
        <w:r>
          <w:instrText>PAGE   \* MERGEFORMAT</w:instrText>
        </w:r>
        <w:r>
          <w:fldChar w:fldCharType="separate"/>
        </w:r>
        <w:r w:rsidR="00487F0A">
          <w:rPr>
            <w:noProof/>
          </w:rPr>
          <w:t>1</w:t>
        </w:r>
        <w:r>
          <w:fldChar w:fldCharType="end"/>
        </w:r>
      </w:p>
    </w:sdtContent>
  </w:sdt>
  <w:p w14:paraId="65AC16F3" w14:textId="111E5D78" w:rsidR="007F7C44" w:rsidRPr="0079517D" w:rsidRDefault="007F7C44" w:rsidP="00F7549D">
    <w:pPr>
      <w:pStyle w:val="Footer"/>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789644"/>
      <w:docPartObj>
        <w:docPartGallery w:val="Page Numbers (Bottom of Page)"/>
        <w:docPartUnique/>
      </w:docPartObj>
    </w:sdtPr>
    <w:sdtEndPr/>
    <w:sdtContent>
      <w:p w14:paraId="27D0155D" w14:textId="58620850" w:rsidR="007F7C44" w:rsidRDefault="007F7C44">
        <w:pPr>
          <w:pStyle w:val="Footer"/>
          <w:jc w:val="center"/>
        </w:pPr>
        <w:r>
          <w:t xml:space="preserve">B - </w:t>
        </w:r>
        <w:r>
          <w:fldChar w:fldCharType="begin"/>
        </w:r>
        <w:r>
          <w:instrText>PAGE   \* MERGEFORMAT</w:instrText>
        </w:r>
        <w:r>
          <w:fldChar w:fldCharType="separate"/>
        </w:r>
        <w:r w:rsidR="00487F0A" w:rsidRPr="00487F0A">
          <w:rPr>
            <w:noProof/>
            <w:lang w:val="de-DE"/>
          </w:rPr>
          <w:t>4</w:t>
        </w:r>
        <w:r>
          <w:fldChar w:fldCharType="end"/>
        </w:r>
      </w:p>
    </w:sdtContent>
  </w:sdt>
  <w:p w14:paraId="74D06753" w14:textId="77777777"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5755194"/>
      <w:docPartObj>
        <w:docPartGallery w:val="Page Numbers (Bottom of Page)"/>
        <w:docPartUnique/>
      </w:docPartObj>
    </w:sdtPr>
    <w:sdtEndPr/>
    <w:sdtContent>
      <w:p w14:paraId="6890A16D" w14:textId="574D539C" w:rsidR="007F7C44" w:rsidRDefault="007F7C44">
        <w:pPr>
          <w:pStyle w:val="Footer"/>
          <w:jc w:val="center"/>
        </w:pPr>
        <w:r>
          <w:t xml:space="preserve">B - </w:t>
        </w:r>
        <w:r>
          <w:fldChar w:fldCharType="begin"/>
        </w:r>
        <w:r>
          <w:instrText>PAGE   \* MERGEFORMAT</w:instrText>
        </w:r>
        <w:r>
          <w:fldChar w:fldCharType="separate"/>
        </w:r>
        <w:r w:rsidR="00487F0A">
          <w:rPr>
            <w:noProof/>
          </w:rPr>
          <w:t>3</w:t>
        </w:r>
        <w:r>
          <w:fldChar w:fldCharType="end"/>
        </w:r>
      </w:p>
    </w:sdtContent>
  </w:sdt>
  <w:p w14:paraId="0F8DC6BD" w14:textId="77777777" w:rsidR="007F7C44" w:rsidRPr="0079517D" w:rsidRDefault="007F7C44" w:rsidP="00F7549D">
    <w:pPr>
      <w:pStyle w:val="Footer"/>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1D92C6" w14:textId="77777777" w:rsidR="00582442" w:rsidRDefault="00582442">
      <w:r>
        <w:separator/>
      </w:r>
    </w:p>
  </w:footnote>
  <w:footnote w:type="continuationSeparator" w:id="0">
    <w:p w14:paraId="1A48822B" w14:textId="77777777" w:rsidR="00582442" w:rsidRDefault="00582442">
      <w:r>
        <w:continuationSeparator/>
      </w:r>
    </w:p>
  </w:footnote>
  <w:footnote w:id="1">
    <w:p w14:paraId="7BE6A6E5" w14:textId="66C60F19" w:rsidR="007F7C44" w:rsidRPr="00E24A93" w:rsidRDefault="007F7C44">
      <w:pPr>
        <w:pStyle w:val="FootnoteText"/>
      </w:pPr>
      <w:r>
        <w:rPr>
          <w:rStyle w:val="FootnoteReference"/>
        </w:rPr>
        <w:footnoteRef/>
      </w:r>
      <w:r>
        <w:t xml:space="preserve"> </w:t>
      </w:r>
      <w:r w:rsidRPr="00D5760F">
        <w:t>https://cite.opengeospatial.org/</w:t>
      </w:r>
    </w:p>
  </w:footnote>
  <w:footnote w:id="2">
    <w:p w14:paraId="77DDBD3E" w14:textId="14BDA54F" w:rsidR="007F7C44" w:rsidRPr="000E6040" w:rsidRDefault="007F7C44" w:rsidP="000E6040">
      <w:pPr>
        <w:pStyle w:val="FootnoteText"/>
      </w:pPr>
      <w:r>
        <w:rPr>
          <w:rStyle w:val="FootnoteReference"/>
        </w:rPr>
        <w:footnoteRef/>
      </w:r>
      <w:r w:rsidRPr="000E6040">
        <w:t xml:space="preserve"> </w:t>
      </w:r>
      <w:proofErr w:type="gramStart"/>
      <w:r>
        <w:t>a</w:t>
      </w:r>
      <w:r w:rsidRPr="00394D5A">
        <w:t>lso</w:t>
      </w:r>
      <w:proofErr w:type="gramEnd"/>
      <w:r w:rsidRPr="00394D5A">
        <w:t xml:space="preserve">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7880E" w14:textId="5A4852BD" w:rsidR="007F7C44" w:rsidRPr="00C060A8" w:rsidRDefault="007F7C44" w:rsidP="00FB11A0">
    <w:pPr>
      <w:pStyle w:val="Header"/>
      <w:tabs>
        <w:tab w:val="clear" w:pos="4680"/>
        <w:tab w:val="clear" w:pos="9360"/>
        <w:tab w:val="left" w:pos="1985"/>
        <w:tab w:val="right" w:pos="8647"/>
      </w:tabs>
      <w:rPr>
        <w:lang w:val="en-GB"/>
      </w:rPr>
    </w:pPr>
    <w:r w:rsidRPr="00C060A8">
      <w:rPr>
        <w:lang w:val="en-GB"/>
      </w:rPr>
      <w:t xml:space="preserve">OGC </w:t>
    </w:r>
    <w:r>
      <w:rPr>
        <w:lang w:val="en-GB"/>
      </w:rPr>
      <w:t>14-111r5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254D1" w14:textId="05E984A4" w:rsidR="007F7C44" w:rsidRPr="00A434DB" w:rsidRDefault="007F7C44" w:rsidP="001C775D">
    <w:pPr>
      <w:pStyle w:val="Header"/>
      <w:tabs>
        <w:tab w:val="clear" w:pos="9360"/>
        <w:tab w:val="left" w:pos="6810"/>
        <w:tab w:val="right" w:pos="8647"/>
      </w:tabs>
      <w:rPr>
        <w:lang w:val="en-GB"/>
      </w:rPr>
    </w:pPr>
    <w:r>
      <w:rPr>
        <w:lang w:val="en-GB"/>
      </w:rPr>
      <w:tab/>
    </w:r>
    <w:r w:rsidRPr="00A434DB">
      <w:rPr>
        <w:lang w:val="en-GB"/>
      </w:rPr>
      <w:tab/>
      <w:t xml:space="preserve">OGC </w:t>
    </w:r>
    <w:r>
      <w:rPr>
        <w:lang w:val="en-GB"/>
      </w:rPr>
      <w:t>14-111r5</w:t>
    </w:r>
  </w:p>
  <w:p w14:paraId="4CBCB097" w14:textId="77777777" w:rsidR="007F7C44" w:rsidRPr="005D4956" w:rsidRDefault="007F7C44" w:rsidP="00A434DB">
    <w:pPr>
      <w:pStyle w:val="Header"/>
      <w:jc w:val="both"/>
      <w:rPr>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5176C" w14:textId="12AF6B24" w:rsidR="007F7C44" w:rsidRPr="00A434DB" w:rsidRDefault="007F7C44" w:rsidP="00F7549D">
    <w:pPr>
      <w:pStyle w:val="Header"/>
      <w:tabs>
        <w:tab w:val="clear" w:pos="9360"/>
        <w:tab w:val="right" w:pos="8647"/>
      </w:tabs>
      <w:jc w:val="right"/>
      <w:rPr>
        <w:lang w:val="en-GB"/>
      </w:rPr>
    </w:pPr>
    <w:r>
      <w:rPr>
        <w:lang w:val="en-GB"/>
      </w:rPr>
      <w:t>OGC 14-111r5</w:t>
    </w:r>
  </w:p>
  <w:p w14:paraId="62803491" w14:textId="77777777" w:rsidR="007F7C44" w:rsidRPr="00C71A5E" w:rsidRDefault="007F7C44" w:rsidP="00A434DB">
    <w:pPr>
      <w:pStyle w:val="Header"/>
      <w:jc w:val="both"/>
      <w:rPr>
        <w:lang w:val="en-GB"/>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723B7" w14:textId="063B41E9" w:rsidR="007F7C44" w:rsidRPr="00A434DB" w:rsidRDefault="007F7C44" w:rsidP="009F20BA">
    <w:pPr>
      <w:pStyle w:val="Header"/>
      <w:tabs>
        <w:tab w:val="clear" w:pos="9360"/>
        <w:tab w:val="right" w:pos="8647"/>
      </w:tabs>
      <w:jc w:val="right"/>
      <w:rPr>
        <w:lang w:val="en-GB"/>
      </w:rPr>
    </w:pPr>
    <w:r>
      <w:rPr>
        <w:lang w:val="en-GB"/>
      </w:rPr>
      <w:t>OGC 14-111r5</w:t>
    </w:r>
  </w:p>
  <w:p w14:paraId="12A1F71B" w14:textId="77777777" w:rsidR="007F7C44" w:rsidRPr="00C71A5E" w:rsidRDefault="007F7C44" w:rsidP="00A434DB">
    <w:pPr>
      <w:pStyle w:val="Header"/>
      <w:jc w:val="both"/>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08EBA3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Number2"/>
      <w:lvlText w:val="%1."/>
      <w:lvlJc w:val="left"/>
      <w:pPr>
        <w:tabs>
          <w:tab w:val="num" w:pos="643"/>
        </w:tabs>
        <w:ind w:left="643" w:hanging="360"/>
      </w:pPr>
    </w:lvl>
  </w:abstractNum>
  <w:abstractNum w:abstractNumId="4">
    <w:nsid w:val="FFFFFF80"/>
    <w:multiLevelType w:val="singleLevel"/>
    <w:tmpl w:val="CDCCC61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Numb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1">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2">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3">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CC23FDB"/>
    <w:multiLevelType w:val="hybridMultilevel"/>
    <w:tmpl w:val="F230C152"/>
    <w:lvl w:ilvl="0" w:tplc="0407000F">
      <w:start w:val="1"/>
      <w:numFmt w:val="decimal"/>
      <w:lvlText w:val="%1."/>
      <w:lvlJc w:val="left"/>
      <w:pPr>
        <w:ind w:left="81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E662B"/>
    <w:multiLevelType w:val="multilevel"/>
    <w:tmpl w:val="0809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7">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0">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AA089A"/>
    <w:multiLevelType w:val="multilevel"/>
    <w:tmpl w:val="60E21E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8C451D5"/>
    <w:multiLevelType w:val="hybridMultilevel"/>
    <w:tmpl w:val="F230C152"/>
    <w:lvl w:ilvl="0" w:tplc="0407000F">
      <w:start w:val="1"/>
      <w:numFmt w:val="decimal"/>
      <w:lvlText w:val="%1."/>
      <w:lvlJc w:val="left"/>
      <w:pPr>
        <w:ind w:left="81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E74056"/>
    <w:multiLevelType w:val="multilevel"/>
    <w:tmpl w:val="EF1EFC5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4"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25"/>
  </w:num>
  <w:num w:numId="2">
    <w:abstractNumId w:val="9"/>
  </w:num>
  <w:num w:numId="3">
    <w:abstractNumId w:val="10"/>
  </w:num>
  <w:num w:numId="4">
    <w:abstractNumId w:val="13"/>
  </w:num>
  <w:num w:numId="5">
    <w:abstractNumId w:val="12"/>
  </w:num>
  <w:num w:numId="6">
    <w:abstractNumId w:val="11"/>
  </w:num>
  <w:num w:numId="7">
    <w:abstractNumId w:val="15"/>
  </w:num>
  <w:num w:numId="8">
    <w:abstractNumId w:val="17"/>
  </w:num>
  <w:num w:numId="9">
    <w:abstractNumId w:val="16"/>
  </w:num>
  <w:num w:numId="10">
    <w:abstractNumId w:val="8"/>
  </w:num>
  <w:num w:numId="11">
    <w:abstractNumId w:val="23"/>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9"/>
  </w:num>
  <w:num w:numId="21">
    <w:abstractNumId w:val="18"/>
  </w:num>
  <w:num w:numId="22">
    <w:abstractNumId w:val="21"/>
  </w:num>
  <w:num w:numId="23">
    <w:abstractNumId w:val="20"/>
  </w:num>
  <w:num w:numId="24">
    <w:abstractNumId w:val="14"/>
  </w:num>
  <w:num w:numId="25">
    <w:abstractNumId w:val="22"/>
  </w:num>
  <w:num w:numId="26">
    <w:abstractNumId w:val="24"/>
  </w:num>
  <w:num w:numId="27">
    <w:abstractNumId w:val="25"/>
  </w:num>
  <w:num w:numId="28">
    <w:abstractNumId w:val="25"/>
  </w:num>
  <w:num w:numId="29">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1192"/>
    <w:rsid w:val="00002799"/>
    <w:rsid w:val="0000282C"/>
    <w:rsid w:val="00002D2B"/>
    <w:rsid w:val="00002E89"/>
    <w:rsid w:val="00003FD7"/>
    <w:rsid w:val="00004D72"/>
    <w:rsid w:val="0000570D"/>
    <w:rsid w:val="00005A8C"/>
    <w:rsid w:val="00005CA5"/>
    <w:rsid w:val="00005E29"/>
    <w:rsid w:val="000062C0"/>
    <w:rsid w:val="0000657C"/>
    <w:rsid w:val="000112AD"/>
    <w:rsid w:val="0001318A"/>
    <w:rsid w:val="00014B91"/>
    <w:rsid w:val="00014ECC"/>
    <w:rsid w:val="0001508C"/>
    <w:rsid w:val="00015E02"/>
    <w:rsid w:val="0001661B"/>
    <w:rsid w:val="00017231"/>
    <w:rsid w:val="00017536"/>
    <w:rsid w:val="00017651"/>
    <w:rsid w:val="00017C9F"/>
    <w:rsid w:val="00017CF1"/>
    <w:rsid w:val="000200A1"/>
    <w:rsid w:val="000203FF"/>
    <w:rsid w:val="00021804"/>
    <w:rsid w:val="00022947"/>
    <w:rsid w:val="00023510"/>
    <w:rsid w:val="000240BC"/>
    <w:rsid w:val="00024219"/>
    <w:rsid w:val="0002466E"/>
    <w:rsid w:val="000248C5"/>
    <w:rsid w:val="0002492A"/>
    <w:rsid w:val="00026AEE"/>
    <w:rsid w:val="00026E27"/>
    <w:rsid w:val="000271EF"/>
    <w:rsid w:val="00030624"/>
    <w:rsid w:val="00031D1A"/>
    <w:rsid w:val="000324CC"/>
    <w:rsid w:val="000328EE"/>
    <w:rsid w:val="00032B54"/>
    <w:rsid w:val="00032BFC"/>
    <w:rsid w:val="0003304B"/>
    <w:rsid w:val="00033C57"/>
    <w:rsid w:val="00033F3D"/>
    <w:rsid w:val="00034259"/>
    <w:rsid w:val="00034A6D"/>
    <w:rsid w:val="00035283"/>
    <w:rsid w:val="000352BA"/>
    <w:rsid w:val="00035727"/>
    <w:rsid w:val="00040D04"/>
    <w:rsid w:val="000410A3"/>
    <w:rsid w:val="000416C5"/>
    <w:rsid w:val="000421BB"/>
    <w:rsid w:val="0004248D"/>
    <w:rsid w:val="00042787"/>
    <w:rsid w:val="00042BBB"/>
    <w:rsid w:val="00042BE6"/>
    <w:rsid w:val="00042E10"/>
    <w:rsid w:val="000430CC"/>
    <w:rsid w:val="00043CED"/>
    <w:rsid w:val="00045E28"/>
    <w:rsid w:val="00046160"/>
    <w:rsid w:val="0004665B"/>
    <w:rsid w:val="00047A57"/>
    <w:rsid w:val="000527B3"/>
    <w:rsid w:val="0005355F"/>
    <w:rsid w:val="00053564"/>
    <w:rsid w:val="000537BF"/>
    <w:rsid w:val="00053FB3"/>
    <w:rsid w:val="00054D70"/>
    <w:rsid w:val="00054E1B"/>
    <w:rsid w:val="00056156"/>
    <w:rsid w:val="00056311"/>
    <w:rsid w:val="00057460"/>
    <w:rsid w:val="0005794C"/>
    <w:rsid w:val="0006047D"/>
    <w:rsid w:val="000605D4"/>
    <w:rsid w:val="00060AA6"/>
    <w:rsid w:val="00060EDC"/>
    <w:rsid w:val="0006128D"/>
    <w:rsid w:val="00061F34"/>
    <w:rsid w:val="00062C0A"/>
    <w:rsid w:val="00063DD5"/>
    <w:rsid w:val="0006438B"/>
    <w:rsid w:val="00064495"/>
    <w:rsid w:val="00064FB5"/>
    <w:rsid w:val="000652B1"/>
    <w:rsid w:val="00065903"/>
    <w:rsid w:val="00065984"/>
    <w:rsid w:val="00065CF9"/>
    <w:rsid w:val="00066780"/>
    <w:rsid w:val="00066DDE"/>
    <w:rsid w:val="000672B1"/>
    <w:rsid w:val="00070673"/>
    <w:rsid w:val="0007152C"/>
    <w:rsid w:val="000716B0"/>
    <w:rsid w:val="000717BA"/>
    <w:rsid w:val="00074DA9"/>
    <w:rsid w:val="000761E1"/>
    <w:rsid w:val="00076A3C"/>
    <w:rsid w:val="000809AE"/>
    <w:rsid w:val="00080EDB"/>
    <w:rsid w:val="000818C0"/>
    <w:rsid w:val="00081A67"/>
    <w:rsid w:val="00082198"/>
    <w:rsid w:val="00082ACD"/>
    <w:rsid w:val="00082DB8"/>
    <w:rsid w:val="00083894"/>
    <w:rsid w:val="00084094"/>
    <w:rsid w:val="000845C2"/>
    <w:rsid w:val="00084719"/>
    <w:rsid w:val="0008537B"/>
    <w:rsid w:val="0008552D"/>
    <w:rsid w:val="0008573D"/>
    <w:rsid w:val="00090EA9"/>
    <w:rsid w:val="00091654"/>
    <w:rsid w:val="00091BC3"/>
    <w:rsid w:val="00091F5D"/>
    <w:rsid w:val="000935B3"/>
    <w:rsid w:val="00093A75"/>
    <w:rsid w:val="00094BA3"/>
    <w:rsid w:val="00095CAE"/>
    <w:rsid w:val="00095D0D"/>
    <w:rsid w:val="000961E0"/>
    <w:rsid w:val="00096BFA"/>
    <w:rsid w:val="00097C5C"/>
    <w:rsid w:val="000A06CE"/>
    <w:rsid w:val="000A103C"/>
    <w:rsid w:val="000A1427"/>
    <w:rsid w:val="000A1A34"/>
    <w:rsid w:val="000A1BD4"/>
    <w:rsid w:val="000A3859"/>
    <w:rsid w:val="000A4D54"/>
    <w:rsid w:val="000A53D7"/>
    <w:rsid w:val="000A5CC4"/>
    <w:rsid w:val="000A6104"/>
    <w:rsid w:val="000A641C"/>
    <w:rsid w:val="000A684B"/>
    <w:rsid w:val="000A7594"/>
    <w:rsid w:val="000A7F9D"/>
    <w:rsid w:val="000B013A"/>
    <w:rsid w:val="000B04FE"/>
    <w:rsid w:val="000B0A53"/>
    <w:rsid w:val="000B1258"/>
    <w:rsid w:val="000B1936"/>
    <w:rsid w:val="000B25ED"/>
    <w:rsid w:val="000B2F2B"/>
    <w:rsid w:val="000B3B1F"/>
    <w:rsid w:val="000B4534"/>
    <w:rsid w:val="000B5937"/>
    <w:rsid w:val="000B5A84"/>
    <w:rsid w:val="000B5BA5"/>
    <w:rsid w:val="000C0055"/>
    <w:rsid w:val="000C043D"/>
    <w:rsid w:val="000C1474"/>
    <w:rsid w:val="000C21A3"/>
    <w:rsid w:val="000C2B43"/>
    <w:rsid w:val="000C3282"/>
    <w:rsid w:val="000C42F5"/>
    <w:rsid w:val="000C4F61"/>
    <w:rsid w:val="000C6B94"/>
    <w:rsid w:val="000C6BB2"/>
    <w:rsid w:val="000C73A5"/>
    <w:rsid w:val="000C7924"/>
    <w:rsid w:val="000C7E00"/>
    <w:rsid w:val="000D1475"/>
    <w:rsid w:val="000D29E9"/>
    <w:rsid w:val="000D2B0D"/>
    <w:rsid w:val="000D3531"/>
    <w:rsid w:val="000D365E"/>
    <w:rsid w:val="000D4093"/>
    <w:rsid w:val="000D41B1"/>
    <w:rsid w:val="000D4A65"/>
    <w:rsid w:val="000D662B"/>
    <w:rsid w:val="000D6819"/>
    <w:rsid w:val="000D7633"/>
    <w:rsid w:val="000D7B6E"/>
    <w:rsid w:val="000D7B72"/>
    <w:rsid w:val="000E0045"/>
    <w:rsid w:val="000E0093"/>
    <w:rsid w:val="000E0692"/>
    <w:rsid w:val="000E21C1"/>
    <w:rsid w:val="000E3D8F"/>
    <w:rsid w:val="000E41C9"/>
    <w:rsid w:val="000E57AD"/>
    <w:rsid w:val="000E5820"/>
    <w:rsid w:val="000E5A5E"/>
    <w:rsid w:val="000E6040"/>
    <w:rsid w:val="000E6847"/>
    <w:rsid w:val="000E6C4D"/>
    <w:rsid w:val="000F0E40"/>
    <w:rsid w:val="000F0EDB"/>
    <w:rsid w:val="000F1674"/>
    <w:rsid w:val="000F1F57"/>
    <w:rsid w:val="000F2914"/>
    <w:rsid w:val="000F2E21"/>
    <w:rsid w:val="000F3647"/>
    <w:rsid w:val="000F3CB4"/>
    <w:rsid w:val="000F3DAB"/>
    <w:rsid w:val="000F45AD"/>
    <w:rsid w:val="000F4CF0"/>
    <w:rsid w:val="000F4D00"/>
    <w:rsid w:val="000F51AE"/>
    <w:rsid w:val="000F5585"/>
    <w:rsid w:val="000F686D"/>
    <w:rsid w:val="000F7A6C"/>
    <w:rsid w:val="00100BF3"/>
    <w:rsid w:val="00100CB3"/>
    <w:rsid w:val="00100DCB"/>
    <w:rsid w:val="00100EE1"/>
    <w:rsid w:val="00101AFF"/>
    <w:rsid w:val="00102098"/>
    <w:rsid w:val="001024B6"/>
    <w:rsid w:val="001033D9"/>
    <w:rsid w:val="00103E47"/>
    <w:rsid w:val="00104C4A"/>
    <w:rsid w:val="00104CFA"/>
    <w:rsid w:val="001051BC"/>
    <w:rsid w:val="00106C0B"/>
    <w:rsid w:val="001101C6"/>
    <w:rsid w:val="00110451"/>
    <w:rsid w:val="00110C18"/>
    <w:rsid w:val="0011182F"/>
    <w:rsid w:val="00112351"/>
    <w:rsid w:val="00112626"/>
    <w:rsid w:val="00113A18"/>
    <w:rsid w:val="00114B44"/>
    <w:rsid w:val="00114FC3"/>
    <w:rsid w:val="001155BB"/>
    <w:rsid w:val="001158E3"/>
    <w:rsid w:val="00115940"/>
    <w:rsid w:val="00115F99"/>
    <w:rsid w:val="00117633"/>
    <w:rsid w:val="00120235"/>
    <w:rsid w:val="00120914"/>
    <w:rsid w:val="00120E7E"/>
    <w:rsid w:val="001214AF"/>
    <w:rsid w:val="0012269F"/>
    <w:rsid w:val="00123AA0"/>
    <w:rsid w:val="00124063"/>
    <w:rsid w:val="0012406C"/>
    <w:rsid w:val="00125664"/>
    <w:rsid w:val="00125EFA"/>
    <w:rsid w:val="00125F7F"/>
    <w:rsid w:val="00126614"/>
    <w:rsid w:val="00126E9C"/>
    <w:rsid w:val="00127449"/>
    <w:rsid w:val="00127BFD"/>
    <w:rsid w:val="0013068F"/>
    <w:rsid w:val="00130E55"/>
    <w:rsid w:val="00130EE7"/>
    <w:rsid w:val="00131569"/>
    <w:rsid w:val="00131585"/>
    <w:rsid w:val="00131B67"/>
    <w:rsid w:val="0013283D"/>
    <w:rsid w:val="001330F5"/>
    <w:rsid w:val="00133C88"/>
    <w:rsid w:val="00133DDD"/>
    <w:rsid w:val="00133EB3"/>
    <w:rsid w:val="00134887"/>
    <w:rsid w:val="00135A1B"/>
    <w:rsid w:val="001363F9"/>
    <w:rsid w:val="00136A2A"/>
    <w:rsid w:val="00141805"/>
    <w:rsid w:val="00142153"/>
    <w:rsid w:val="00142A5B"/>
    <w:rsid w:val="00142F91"/>
    <w:rsid w:val="001434CC"/>
    <w:rsid w:val="00143788"/>
    <w:rsid w:val="001443EB"/>
    <w:rsid w:val="001446E4"/>
    <w:rsid w:val="0014512F"/>
    <w:rsid w:val="00145B24"/>
    <w:rsid w:val="00145B63"/>
    <w:rsid w:val="00145BEA"/>
    <w:rsid w:val="00145C24"/>
    <w:rsid w:val="00145DBB"/>
    <w:rsid w:val="00146D92"/>
    <w:rsid w:val="00147019"/>
    <w:rsid w:val="00147024"/>
    <w:rsid w:val="00151361"/>
    <w:rsid w:val="0015168C"/>
    <w:rsid w:val="00151794"/>
    <w:rsid w:val="00152486"/>
    <w:rsid w:val="00152A48"/>
    <w:rsid w:val="00153131"/>
    <w:rsid w:val="001533F5"/>
    <w:rsid w:val="00154114"/>
    <w:rsid w:val="00154490"/>
    <w:rsid w:val="00155E8A"/>
    <w:rsid w:val="00155F92"/>
    <w:rsid w:val="00156404"/>
    <w:rsid w:val="001564E6"/>
    <w:rsid w:val="00157B8E"/>
    <w:rsid w:val="0016027C"/>
    <w:rsid w:val="001604FA"/>
    <w:rsid w:val="00160AFA"/>
    <w:rsid w:val="00160DCF"/>
    <w:rsid w:val="001617FA"/>
    <w:rsid w:val="00161DA7"/>
    <w:rsid w:val="00162066"/>
    <w:rsid w:val="00162765"/>
    <w:rsid w:val="0016289E"/>
    <w:rsid w:val="00164650"/>
    <w:rsid w:val="00164A2A"/>
    <w:rsid w:val="00165E04"/>
    <w:rsid w:val="00166118"/>
    <w:rsid w:val="00167956"/>
    <w:rsid w:val="00167E1C"/>
    <w:rsid w:val="00170518"/>
    <w:rsid w:val="001708E4"/>
    <w:rsid w:val="00170C4B"/>
    <w:rsid w:val="00171125"/>
    <w:rsid w:val="0017194F"/>
    <w:rsid w:val="00171FEA"/>
    <w:rsid w:val="00172035"/>
    <w:rsid w:val="00172E8A"/>
    <w:rsid w:val="0017312E"/>
    <w:rsid w:val="0017415C"/>
    <w:rsid w:val="001742B1"/>
    <w:rsid w:val="001744D6"/>
    <w:rsid w:val="00175F0F"/>
    <w:rsid w:val="001775D4"/>
    <w:rsid w:val="00177E46"/>
    <w:rsid w:val="00180C2B"/>
    <w:rsid w:val="001811FA"/>
    <w:rsid w:val="00181314"/>
    <w:rsid w:val="00181AFC"/>
    <w:rsid w:val="00182684"/>
    <w:rsid w:val="001829E2"/>
    <w:rsid w:val="00182AFE"/>
    <w:rsid w:val="0018339A"/>
    <w:rsid w:val="0018587E"/>
    <w:rsid w:val="001858ED"/>
    <w:rsid w:val="00185D3E"/>
    <w:rsid w:val="00190110"/>
    <w:rsid w:val="00190C3C"/>
    <w:rsid w:val="00191A84"/>
    <w:rsid w:val="00191AB3"/>
    <w:rsid w:val="0019201A"/>
    <w:rsid w:val="00192181"/>
    <w:rsid w:val="00192AA3"/>
    <w:rsid w:val="0019472A"/>
    <w:rsid w:val="00195566"/>
    <w:rsid w:val="00195C08"/>
    <w:rsid w:val="00196E79"/>
    <w:rsid w:val="00196FAD"/>
    <w:rsid w:val="0019707D"/>
    <w:rsid w:val="00197CF6"/>
    <w:rsid w:val="001A0932"/>
    <w:rsid w:val="001A1F74"/>
    <w:rsid w:val="001A20E5"/>
    <w:rsid w:val="001A2B71"/>
    <w:rsid w:val="001A30DA"/>
    <w:rsid w:val="001A32D0"/>
    <w:rsid w:val="001A3F5C"/>
    <w:rsid w:val="001A48BA"/>
    <w:rsid w:val="001A49DC"/>
    <w:rsid w:val="001A4A9E"/>
    <w:rsid w:val="001A53F2"/>
    <w:rsid w:val="001A5B7C"/>
    <w:rsid w:val="001B09B2"/>
    <w:rsid w:val="001B151F"/>
    <w:rsid w:val="001B1D2D"/>
    <w:rsid w:val="001B1F0D"/>
    <w:rsid w:val="001B213F"/>
    <w:rsid w:val="001B2330"/>
    <w:rsid w:val="001B284B"/>
    <w:rsid w:val="001B2CD2"/>
    <w:rsid w:val="001B3F3F"/>
    <w:rsid w:val="001B4195"/>
    <w:rsid w:val="001B4562"/>
    <w:rsid w:val="001B5AD0"/>
    <w:rsid w:val="001B5DE8"/>
    <w:rsid w:val="001B6B0A"/>
    <w:rsid w:val="001B6E66"/>
    <w:rsid w:val="001B7094"/>
    <w:rsid w:val="001B71F4"/>
    <w:rsid w:val="001B7F4A"/>
    <w:rsid w:val="001C0ACC"/>
    <w:rsid w:val="001C15D3"/>
    <w:rsid w:val="001C1786"/>
    <w:rsid w:val="001C198C"/>
    <w:rsid w:val="001C1C57"/>
    <w:rsid w:val="001C24EB"/>
    <w:rsid w:val="001C263A"/>
    <w:rsid w:val="001C2CD6"/>
    <w:rsid w:val="001C37FB"/>
    <w:rsid w:val="001C38B3"/>
    <w:rsid w:val="001C3991"/>
    <w:rsid w:val="001C565D"/>
    <w:rsid w:val="001C56DE"/>
    <w:rsid w:val="001C60ED"/>
    <w:rsid w:val="001C6948"/>
    <w:rsid w:val="001C6D07"/>
    <w:rsid w:val="001C6D69"/>
    <w:rsid w:val="001C74FE"/>
    <w:rsid w:val="001C7695"/>
    <w:rsid w:val="001C775D"/>
    <w:rsid w:val="001C7981"/>
    <w:rsid w:val="001D13E7"/>
    <w:rsid w:val="001D1F4E"/>
    <w:rsid w:val="001D20FF"/>
    <w:rsid w:val="001D27A5"/>
    <w:rsid w:val="001D2F59"/>
    <w:rsid w:val="001D305F"/>
    <w:rsid w:val="001D30AB"/>
    <w:rsid w:val="001D3AD6"/>
    <w:rsid w:val="001D437D"/>
    <w:rsid w:val="001D4508"/>
    <w:rsid w:val="001D4813"/>
    <w:rsid w:val="001D51DE"/>
    <w:rsid w:val="001D594B"/>
    <w:rsid w:val="001D5F55"/>
    <w:rsid w:val="001D7357"/>
    <w:rsid w:val="001D7C18"/>
    <w:rsid w:val="001E0264"/>
    <w:rsid w:val="001E0A06"/>
    <w:rsid w:val="001E1CB1"/>
    <w:rsid w:val="001E1F66"/>
    <w:rsid w:val="001E2095"/>
    <w:rsid w:val="001E24C1"/>
    <w:rsid w:val="001E44C3"/>
    <w:rsid w:val="001E451B"/>
    <w:rsid w:val="001E5A6D"/>
    <w:rsid w:val="001E5F25"/>
    <w:rsid w:val="001F0339"/>
    <w:rsid w:val="001F1677"/>
    <w:rsid w:val="001F1EBD"/>
    <w:rsid w:val="001F458D"/>
    <w:rsid w:val="001F510C"/>
    <w:rsid w:val="001F682A"/>
    <w:rsid w:val="001F776E"/>
    <w:rsid w:val="00200093"/>
    <w:rsid w:val="002002CB"/>
    <w:rsid w:val="002007E4"/>
    <w:rsid w:val="0020179A"/>
    <w:rsid w:val="002027D3"/>
    <w:rsid w:val="0020295E"/>
    <w:rsid w:val="002033C6"/>
    <w:rsid w:val="0020452A"/>
    <w:rsid w:val="002052E5"/>
    <w:rsid w:val="00205CA7"/>
    <w:rsid w:val="00206983"/>
    <w:rsid w:val="00207200"/>
    <w:rsid w:val="0021024C"/>
    <w:rsid w:val="002104D0"/>
    <w:rsid w:val="00211657"/>
    <w:rsid w:val="0021251E"/>
    <w:rsid w:val="002141DD"/>
    <w:rsid w:val="0021435B"/>
    <w:rsid w:val="002145D2"/>
    <w:rsid w:val="00214695"/>
    <w:rsid w:val="00215054"/>
    <w:rsid w:val="002159A7"/>
    <w:rsid w:val="002168BF"/>
    <w:rsid w:val="00217BF5"/>
    <w:rsid w:val="00220723"/>
    <w:rsid w:val="00220B7A"/>
    <w:rsid w:val="00221B8C"/>
    <w:rsid w:val="00221BB8"/>
    <w:rsid w:val="002228F1"/>
    <w:rsid w:val="00222EB4"/>
    <w:rsid w:val="00223A14"/>
    <w:rsid w:val="002246FB"/>
    <w:rsid w:val="002276C0"/>
    <w:rsid w:val="0022780C"/>
    <w:rsid w:val="00227920"/>
    <w:rsid w:val="0023066B"/>
    <w:rsid w:val="002320A2"/>
    <w:rsid w:val="00232D4E"/>
    <w:rsid w:val="00233099"/>
    <w:rsid w:val="0023342C"/>
    <w:rsid w:val="00234F88"/>
    <w:rsid w:val="00236F26"/>
    <w:rsid w:val="002373AF"/>
    <w:rsid w:val="0023798B"/>
    <w:rsid w:val="00237BF2"/>
    <w:rsid w:val="002404D5"/>
    <w:rsid w:val="002408EB"/>
    <w:rsid w:val="00241299"/>
    <w:rsid w:val="00241C2C"/>
    <w:rsid w:val="002423BE"/>
    <w:rsid w:val="00243F02"/>
    <w:rsid w:val="002441D8"/>
    <w:rsid w:val="002449AA"/>
    <w:rsid w:val="00245415"/>
    <w:rsid w:val="00245923"/>
    <w:rsid w:val="00245BE7"/>
    <w:rsid w:val="0024621C"/>
    <w:rsid w:val="00246308"/>
    <w:rsid w:val="00247248"/>
    <w:rsid w:val="00247D06"/>
    <w:rsid w:val="002504AB"/>
    <w:rsid w:val="00250561"/>
    <w:rsid w:val="0025073A"/>
    <w:rsid w:val="002525CE"/>
    <w:rsid w:val="00252652"/>
    <w:rsid w:val="00252E49"/>
    <w:rsid w:val="00252EC6"/>
    <w:rsid w:val="00253484"/>
    <w:rsid w:val="0025355F"/>
    <w:rsid w:val="0025382E"/>
    <w:rsid w:val="00253F3E"/>
    <w:rsid w:val="00254080"/>
    <w:rsid w:val="00254E14"/>
    <w:rsid w:val="002574EC"/>
    <w:rsid w:val="00260263"/>
    <w:rsid w:val="00260603"/>
    <w:rsid w:val="00260EB6"/>
    <w:rsid w:val="002612F2"/>
    <w:rsid w:val="0026185B"/>
    <w:rsid w:val="00261A4C"/>
    <w:rsid w:val="00261C0D"/>
    <w:rsid w:val="00262AB4"/>
    <w:rsid w:val="00262B3C"/>
    <w:rsid w:val="00263BE6"/>
    <w:rsid w:val="00263DBA"/>
    <w:rsid w:val="00264040"/>
    <w:rsid w:val="002641A2"/>
    <w:rsid w:val="00264598"/>
    <w:rsid w:val="00266517"/>
    <w:rsid w:val="0026671F"/>
    <w:rsid w:val="0026708A"/>
    <w:rsid w:val="00267126"/>
    <w:rsid w:val="00270059"/>
    <w:rsid w:val="00270F2E"/>
    <w:rsid w:val="00272129"/>
    <w:rsid w:val="00273C2A"/>
    <w:rsid w:val="00274AAD"/>
    <w:rsid w:val="00274E63"/>
    <w:rsid w:val="00274E95"/>
    <w:rsid w:val="00275FC8"/>
    <w:rsid w:val="002760FE"/>
    <w:rsid w:val="002768B1"/>
    <w:rsid w:val="00276AB9"/>
    <w:rsid w:val="00277D72"/>
    <w:rsid w:val="0028056A"/>
    <w:rsid w:val="00281409"/>
    <w:rsid w:val="00281FAE"/>
    <w:rsid w:val="002822E3"/>
    <w:rsid w:val="00282A94"/>
    <w:rsid w:val="00283916"/>
    <w:rsid w:val="00283A23"/>
    <w:rsid w:val="002843C4"/>
    <w:rsid w:val="002850CE"/>
    <w:rsid w:val="00286014"/>
    <w:rsid w:val="00287354"/>
    <w:rsid w:val="002877E1"/>
    <w:rsid w:val="00287AF7"/>
    <w:rsid w:val="00290A74"/>
    <w:rsid w:val="0029194C"/>
    <w:rsid w:val="00291DBB"/>
    <w:rsid w:val="002921AB"/>
    <w:rsid w:val="00292BFD"/>
    <w:rsid w:val="002937CD"/>
    <w:rsid w:val="00293B87"/>
    <w:rsid w:val="0029408D"/>
    <w:rsid w:val="00294A07"/>
    <w:rsid w:val="002959E5"/>
    <w:rsid w:val="00296573"/>
    <w:rsid w:val="00296DF1"/>
    <w:rsid w:val="00297093"/>
    <w:rsid w:val="0029760E"/>
    <w:rsid w:val="002A00D1"/>
    <w:rsid w:val="002A018A"/>
    <w:rsid w:val="002A326F"/>
    <w:rsid w:val="002A3454"/>
    <w:rsid w:val="002A41A8"/>
    <w:rsid w:val="002A47B6"/>
    <w:rsid w:val="002A4903"/>
    <w:rsid w:val="002A4B5B"/>
    <w:rsid w:val="002A5861"/>
    <w:rsid w:val="002A6D5F"/>
    <w:rsid w:val="002A6E4C"/>
    <w:rsid w:val="002B1D11"/>
    <w:rsid w:val="002B1DE8"/>
    <w:rsid w:val="002B2109"/>
    <w:rsid w:val="002B3130"/>
    <w:rsid w:val="002B3A83"/>
    <w:rsid w:val="002B3E61"/>
    <w:rsid w:val="002B44B0"/>
    <w:rsid w:val="002B5ABD"/>
    <w:rsid w:val="002B5BA8"/>
    <w:rsid w:val="002B633E"/>
    <w:rsid w:val="002B764B"/>
    <w:rsid w:val="002B777D"/>
    <w:rsid w:val="002C0B9E"/>
    <w:rsid w:val="002C1307"/>
    <w:rsid w:val="002C1A4A"/>
    <w:rsid w:val="002C1BDD"/>
    <w:rsid w:val="002C207B"/>
    <w:rsid w:val="002C28A1"/>
    <w:rsid w:val="002C3C8A"/>
    <w:rsid w:val="002C41BE"/>
    <w:rsid w:val="002C507E"/>
    <w:rsid w:val="002C5340"/>
    <w:rsid w:val="002C6563"/>
    <w:rsid w:val="002C6683"/>
    <w:rsid w:val="002C6CD6"/>
    <w:rsid w:val="002C71EA"/>
    <w:rsid w:val="002C765F"/>
    <w:rsid w:val="002D0177"/>
    <w:rsid w:val="002D10F4"/>
    <w:rsid w:val="002D14B0"/>
    <w:rsid w:val="002D1C4A"/>
    <w:rsid w:val="002D268C"/>
    <w:rsid w:val="002D41FF"/>
    <w:rsid w:val="002D580D"/>
    <w:rsid w:val="002D61AE"/>
    <w:rsid w:val="002D6722"/>
    <w:rsid w:val="002D6E67"/>
    <w:rsid w:val="002D6E7C"/>
    <w:rsid w:val="002D7324"/>
    <w:rsid w:val="002D7422"/>
    <w:rsid w:val="002D769B"/>
    <w:rsid w:val="002D7875"/>
    <w:rsid w:val="002E1C17"/>
    <w:rsid w:val="002E2EB7"/>
    <w:rsid w:val="002E3205"/>
    <w:rsid w:val="002E3CF0"/>
    <w:rsid w:val="002E4ADE"/>
    <w:rsid w:val="002E508B"/>
    <w:rsid w:val="002E65D6"/>
    <w:rsid w:val="002E77D1"/>
    <w:rsid w:val="002F0B2A"/>
    <w:rsid w:val="002F1216"/>
    <w:rsid w:val="002F1406"/>
    <w:rsid w:val="002F15C4"/>
    <w:rsid w:val="002F345C"/>
    <w:rsid w:val="002F3E1E"/>
    <w:rsid w:val="002F416B"/>
    <w:rsid w:val="002F4646"/>
    <w:rsid w:val="002F67B9"/>
    <w:rsid w:val="002F6F89"/>
    <w:rsid w:val="002F6FCF"/>
    <w:rsid w:val="002F7311"/>
    <w:rsid w:val="00300EAD"/>
    <w:rsid w:val="00301535"/>
    <w:rsid w:val="00302A22"/>
    <w:rsid w:val="003036A2"/>
    <w:rsid w:val="003037AB"/>
    <w:rsid w:val="00304EBC"/>
    <w:rsid w:val="0030610F"/>
    <w:rsid w:val="003065A2"/>
    <w:rsid w:val="003067C2"/>
    <w:rsid w:val="00307105"/>
    <w:rsid w:val="003101B9"/>
    <w:rsid w:val="003104D7"/>
    <w:rsid w:val="003106AA"/>
    <w:rsid w:val="003125F8"/>
    <w:rsid w:val="003135B6"/>
    <w:rsid w:val="00313FF5"/>
    <w:rsid w:val="00314D4B"/>
    <w:rsid w:val="00314FA3"/>
    <w:rsid w:val="00315FE6"/>
    <w:rsid w:val="00316EBB"/>
    <w:rsid w:val="00320041"/>
    <w:rsid w:val="003203FF"/>
    <w:rsid w:val="00320579"/>
    <w:rsid w:val="00322A3A"/>
    <w:rsid w:val="00322A4A"/>
    <w:rsid w:val="003247A2"/>
    <w:rsid w:val="00324FE3"/>
    <w:rsid w:val="00325B8A"/>
    <w:rsid w:val="00325FAD"/>
    <w:rsid w:val="003267E5"/>
    <w:rsid w:val="00327231"/>
    <w:rsid w:val="00327CAE"/>
    <w:rsid w:val="00330D23"/>
    <w:rsid w:val="00331C52"/>
    <w:rsid w:val="00331CB6"/>
    <w:rsid w:val="003328EA"/>
    <w:rsid w:val="00334360"/>
    <w:rsid w:val="00334D7A"/>
    <w:rsid w:val="0033593D"/>
    <w:rsid w:val="003377F2"/>
    <w:rsid w:val="00337E73"/>
    <w:rsid w:val="003400F3"/>
    <w:rsid w:val="003403E7"/>
    <w:rsid w:val="003408E5"/>
    <w:rsid w:val="00341250"/>
    <w:rsid w:val="0034166A"/>
    <w:rsid w:val="00341FA7"/>
    <w:rsid w:val="00342709"/>
    <w:rsid w:val="0034377C"/>
    <w:rsid w:val="00343A3A"/>
    <w:rsid w:val="00343F95"/>
    <w:rsid w:val="003446B8"/>
    <w:rsid w:val="00345741"/>
    <w:rsid w:val="0034584D"/>
    <w:rsid w:val="0034711F"/>
    <w:rsid w:val="00351174"/>
    <w:rsid w:val="00351F87"/>
    <w:rsid w:val="003550F0"/>
    <w:rsid w:val="0035564F"/>
    <w:rsid w:val="0035585B"/>
    <w:rsid w:val="0035613A"/>
    <w:rsid w:val="0035614A"/>
    <w:rsid w:val="00356237"/>
    <w:rsid w:val="00356C23"/>
    <w:rsid w:val="003572D3"/>
    <w:rsid w:val="00357F18"/>
    <w:rsid w:val="003602D6"/>
    <w:rsid w:val="00360A27"/>
    <w:rsid w:val="00360E45"/>
    <w:rsid w:val="00360E85"/>
    <w:rsid w:val="003614A0"/>
    <w:rsid w:val="0036157A"/>
    <w:rsid w:val="003622E5"/>
    <w:rsid w:val="00362A3B"/>
    <w:rsid w:val="0036327C"/>
    <w:rsid w:val="00363BEE"/>
    <w:rsid w:val="003641D9"/>
    <w:rsid w:val="0036472D"/>
    <w:rsid w:val="00364AAD"/>
    <w:rsid w:val="00365409"/>
    <w:rsid w:val="00365670"/>
    <w:rsid w:val="0036587F"/>
    <w:rsid w:val="00366A60"/>
    <w:rsid w:val="00367D68"/>
    <w:rsid w:val="0037077B"/>
    <w:rsid w:val="00370C3B"/>
    <w:rsid w:val="0037128A"/>
    <w:rsid w:val="003712C9"/>
    <w:rsid w:val="003713F1"/>
    <w:rsid w:val="00371ADB"/>
    <w:rsid w:val="00371DFC"/>
    <w:rsid w:val="00372327"/>
    <w:rsid w:val="00373248"/>
    <w:rsid w:val="0037405B"/>
    <w:rsid w:val="00374C1B"/>
    <w:rsid w:val="00374EA4"/>
    <w:rsid w:val="00376FAC"/>
    <w:rsid w:val="00377235"/>
    <w:rsid w:val="00377850"/>
    <w:rsid w:val="00380649"/>
    <w:rsid w:val="0038066D"/>
    <w:rsid w:val="003808AE"/>
    <w:rsid w:val="0038152E"/>
    <w:rsid w:val="00381E19"/>
    <w:rsid w:val="00384DE9"/>
    <w:rsid w:val="00384FF8"/>
    <w:rsid w:val="00385CCA"/>
    <w:rsid w:val="00385E51"/>
    <w:rsid w:val="00385F60"/>
    <w:rsid w:val="003867D9"/>
    <w:rsid w:val="0038732F"/>
    <w:rsid w:val="0038763A"/>
    <w:rsid w:val="00390906"/>
    <w:rsid w:val="00390D3E"/>
    <w:rsid w:val="00391001"/>
    <w:rsid w:val="00391E6A"/>
    <w:rsid w:val="0039283A"/>
    <w:rsid w:val="00392C79"/>
    <w:rsid w:val="00393146"/>
    <w:rsid w:val="0039317A"/>
    <w:rsid w:val="00393925"/>
    <w:rsid w:val="003947EA"/>
    <w:rsid w:val="00394934"/>
    <w:rsid w:val="00395445"/>
    <w:rsid w:val="00395DC4"/>
    <w:rsid w:val="00396189"/>
    <w:rsid w:val="003968E1"/>
    <w:rsid w:val="00397CF2"/>
    <w:rsid w:val="00397D5B"/>
    <w:rsid w:val="003A0802"/>
    <w:rsid w:val="003A2AD5"/>
    <w:rsid w:val="003A352D"/>
    <w:rsid w:val="003A42C2"/>
    <w:rsid w:val="003A537B"/>
    <w:rsid w:val="003A5E97"/>
    <w:rsid w:val="003A6616"/>
    <w:rsid w:val="003A7274"/>
    <w:rsid w:val="003A7673"/>
    <w:rsid w:val="003A7A8E"/>
    <w:rsid w:val="003B04D4"/>
    <w:rsid w:val="003B104D"/>
    <w:rsid w:val="003B267B"/>
    <w:rsid w:val="003B2CA1"/>
    <w:rsid w:val="003B5D4E"/>
    <w:rsid w:val="003B5E83"/>
    <w:rsid w:val="003C092C"/>
    <w:rsid w:val="003C0B0A"/>
    <w:rsid w:val="003C101F"/>
    <w:rsid w:val="003C13A9"/>
    <w:rsid w:val="003C144A"/>
    <w:rsid w:val="003C1512"/>
    <w:rsid w:val="003C1959"/>
    <w:rsid w:val="003C3049"/>
    <w:rsid w:val="003C3400"/>
    <w:rsid w:val="003C3E7C"/>
    <w:rsid w:val="003C4D82"/>
    <w:rsid w:val="003C58D9"/>
    <w:rsid w:val="003C6B6B"/>
    <w:rsid w:val="003D0498"/>
    <w:rsid w:val="003D1006"/>
    <w:rsid w:val="003D1BB3"/>
    <w:rsid w:val="003D1C38"/>
    <w:rsid w:val="003D254C"/>
    <w:rsid w:val="003D3DB9"/>
    <w:rsid w:val="003D49B2"/>
    <w:rsid w:val="003D50B2"/>
    <w:rsid w:val="003D56BD"/>
    <w:rsid w:val="003D77AC"/>
    <w:rsid w:val="003E01B2"/>
    <w:rsid w:val="003E0D1E"/>
    <w:rsid w:val="003E2211"/>
    <w:rsid w:val="003E23E5"/>
    <w:rsid w:val="003E289F"/>
    <w:rsid w:val="003E35C5"/>
    <w:rsid w:val="003E39C6"/>
    <w:rsid w:val="003E39F6"/>
    <w:rsid w:val="003E4A3C"/>
    <w:rsid w:val="003E4ABF"/>
    <w:rsid w:val="003E4BDF"/>
    <w:rsid w:val="003E4FB3"/>
    <w:rsid w:val="003E5488"/>
    <w:rsid w:val="003E594B"/>
    <w:rsid w:val="003E7189"/>
    <w:rsid w:val="003F0677"/>
    <w:rsid w:val="003F08FA"/>
    <w:rsid w:val="003F0A22"/>
    <w:rsid w:val="003F0A38"/>
    <w:rsid w:val="003F1661"/>
    <w:rsid w:val="003F29D4"/>
    <w:rsid w:val="003F2C1F"/>
    <w:rsid w:val="003F4288"/>
    <w:rsid w:val="003F4892"/>
    <w:rsid w:val="003F4CE6"/>
    <w:rsid w:val="003F6442"/>
    <w:rsid w:val="00402F5A"/>
    <w:rsid w:val="004031C9"/>
    <w:rsid w:val="004033C6"/>
    <w:rsid w:val="00403615"/>
    <w:rsid w:val="004050DA"/>
    <w:rsid w:val="004056DE"/>
    <w:rsid w:val="004067C5"/>
    <w:rsid w:val="00406971"/>
    <w:rsid w:val="00406DFE"/>
    <w:rsid w:val="00407043"/>
    <w:rsid w:val="0041223F"/>
    <w:rsid w:val="00412528"/>
    <w:rsid w:val="00413CF9"/>
    <w:rsid w:val="00413FCC"/>
    <w:rsid w:val="00415CC7"/>
    <w:rsid w:val="00415CDC"/>
    <w:rsid w:val="00417539"/>
    <w:rsid w:val="004203F0"/>
    <w:rsid w:val="004213A8"/>
    <w:rsid w:val="004213D7"/>
    <w:rsid w:val="00422094"/>
    <w:rsid w:val="0042228B"/>
    <w:rsid w:val="0042245E"/>
    <w:rsid w:val="00423F3C"/>
    <w:rsid w:val="0042478A"/>
    <w:rsid w:val="00424A26"/>
    <w:rsid w:val="00427C84"/>
    <w:rsid w:val="00430191"/>
    <w:rsid w:val="0043037C"/>
    <w:rsid w:val="0043100A"/>
    <w:rsid w:val="0043102E"/>
    <w:rsid w:val="004316AD"/>
    <w:rsid w:val="00431C8D"/>
    <w:rsid w:val="00431E18"/>
    <w:rsid w:val="00432582"/>
    <w:rsid w:val="0043265C"/>
    <w:rsid w:val="00433AB4"/>
    <w:rsid w:val="00433CC9"/>
    <w:rsid w:val="00433D90"/>
    <w:rsid w:val="00434EC2"/>
    <w:rsid w:val="004353F5"/>
    <w:rsid w:val="00435D60"/>
    <w:rsid w:val="00435DC8"/>
    <w:rsid w:val="00436031"/>
    <w:rsid w:val="00436079"/>
    <w:rsid w:val="004363F6"/>
    <w:rsid w:val="00437267"/>
    <w:rsid w:val="00437E50"/>
    <w:rsid w:val="00440339"/>
    <w:rsid w:val="00441825"/>
    <w:rsid w:val="004423BE"/>
    <w:rsid w:val="004426C0"/>
    <w:rsid w:val="004438CC"/>
    <w:rsid w:val="00443F29"/>
    <w:rsid w:val="004454E0"/>
    <w:rsid w:val="0044571B"/>
    <w:rsid w:val="00445ACD"/>
    <w:rsid w:val="00446118"/>
    <w:rsid w:val="00446195"/>
    <w:rsid w:val="0044777B"/>
    <w:rsid w:val="004500E7"/>
    <w:rsid w:val="00450A24"/>
    <w:rsid w:val="00450C10"/>
    <w:rsid w:val="00450C77"/>
    <w:rsid w:val="00452167"/>
    <w:rsid w:val="00452B33"/>
    <w:rsid w:val="00452D2F"/>
    <w:rsid w:val="00452EAA"/>
    <w:rsid w:val="00454423"/>
    <w:rsid w:val="00455B4B"/>
    <w:rsid w:val="00456A0D"/>
    <w:rsid w:val="00456BF2"/>
    <w:rsid w:val="0045785C"/>
    <w:rsid w:val="00460C70"/>
    <w:rsid w:val="004618DA"/>
    <w:rsid w:val="004621C2"/>
    <w:rsid w:val="00462F6E"/>
    <w:rsid w:val="00463826"/>
    <w:rsid w:val="00465DF6"/>
    <w:rsid w:val="004664CB"/>
    <w:rsid w:val="00466591"/>
    <w:rsid w:val="00467427"/>
    <w:rsid w:val="0046755F"/>
    <w:rsid w:val="00467904"/>
    <w:rsid w:val="00467DE0"/>
    <w:rsid w:val="00470067"/>
    <w:rsid w:val="00470110"/>
    <w:rsid w:val="0047039F"/>
    <w:rsid w:val="00470EF6"/>
    <w:rsid w:val="00472C39"/>
    <w:rsid w:val="00474278"/>
    <w:rsid w:val="00476168"/>
    <w:rsid w:val="0047735C"/>
    <w:rsid w:val="004776A7"/>
    <w:rsid w:val="0047776A"/>
    <w:rsid w:val="004808E0"/>
    <w:rsid w:val="004818BE"/>
    <w:rsid w:val="00482839"/>
    <w:rsid w:val="00482CC5"/>
    <w:rsid w:val="004838DC"/>
    <w:rsid w:val="00483908"/>
    <w:rsid w:val="00483CA0"/>
    <w:rsid w:val="0048421B"/>
    <w:rsid w:val="0048472A"/>
    <w:rsid w:val="0048473E"/>
    <w:rsid w:val="00484C7D"/>
    <w:rsid w:val="00485060"/>
    <w:rsid w:val="00485264"/>
    <w:rsid w:val="00485D53"/>
    <w:rsid w:val="004865A5"/>
    <w:rsid w:val="00486908"/>
    <w:rsid w:val="004879CE"/>
    <w:rsid w:val="00487DE4"/>
    <w:rsid w:val="00487F0A"/>
    <w:rsid w:val="00490AAC"/>
    <w:rsid w:val="00490BE6"/>
    <w:rsid w:val="00490E32"/>
    <w:rsid w:val="00491555"/>
    <w:rsid w:val="00491596"/>
    <w:rsid w:val="00491868"/>
    <w:rsid w:val="004918F5"/>
    <w:rsid w:val="0049222C"/>
    <w:rsid w:val="00493101"/>
    <w:rsid w:val="00493AC6"/>
    <w:rsid w:val="004943AE"/>
    <w:rsid w:val="004948FE"/>
    <w:rsid w:val="00494BC5"/>
    <w:rsid w:val="004958FD"/>
    <w:rsid w:val="00495D75"/>
    <w:rsid w:val="00495FE8"/>
    <w:rsid w:val="00496195"/>
    <w:rsid w:val="00496B03"/>
    <w:rsid w:val="00496E60"/>
    <w:rsid w:val="00497558"/>
    <w:rsid w:val="004977F3"/>
    <w:rsid w:val="004979BF"/>
    <w:rsid w:val="004A0037"/>
    <w:rsid w:val="004A04F6"/>
    <w:rsid w:val="004A43FE"/>
    <w:rsid w:val="004A498F"/>
    <w:rsid w:val="004A4F04"/>
    <w:rsid w:val="004A53E8"/>
    <w:rsid w:val="004A5507"/>
    <w:rsid w:val="004A65E3"/>
    <w:rsid w:val="004A7342"/>
    <w:rsid w:val="004A7A67"/>
    <w:rsid w:val="004A7F56"/>
    <w:rsid w:val="004B14C5"/>
    <w:rsid w:val="004B1A4C"/>
    <w:rsid w:val="004B1DE3"/>
    <w:rsid w:val="004B1E39"/>
    <w:rsid w:val="004B20F4"/>
    <w:rsid w:val="004B25F6"/>
    <w:rsid w:val="004B2996"/>
    <w:rsid w:val="004B387B"/>
    <w:rsid w:val="004B3969"/>
    <w:rsid w:val="004B4373"/>
    <w:rsid w:val="004B6A47"/>
    <w:rsid w:val="004B6AFE"/>
    <w:rsid w:val="004B6FDB"/>
    <w:rsid w:val="004B721E"/>
    <w:rsid w:val="004B760B"/>
    <w:rsid w:val="004B7D66"/>
    <w:rsid w:val="004C016D"/>
    <w:rsid w:val="004C078F"/>
    <w:rsid w:val="004C109D"/>
    <w:rsid w:val="004C2A3D"/>
    <w:rsid w:val="004C36EB"/>
    <w:rsid w:val="004C414A"/>
    <w:rsid w:val="004C43DA"/>
    <w:rsid w:val="004C529C"/>
    <w:rsid w:val="004C5486"/>
    <w:rsid w:val="004C6544"/>
    <w:rsid w:val="004C6ABA"/>
    <w:rsid w:val="004C7207"/>
    <w:rsid w:val="004C76FE"/>
    <w:rsid w:val="004C77EE"/>
    <w:rsid w:val="004D0877"/>
    <w:rsid w:val="004D27AF"/>
    <w:rsid w:val="004D2A35"/>
    <w:rsid w:val="004D3166"/>
    <w:rsid w:val="004D33F5"/>
    <w:rsid w:val="004D39D3"/>
    <w:rsid w:val="004D40C2"/>
    <w:rsid w:val="004D4CF7"/>
    <w:rsid w:val="004D58C8"/>
    <w:rsid w:val="004D696A"/>
    <w:rsid w:val="004E0792"/>
    <w:rsid w:val="004E0FED"/>
    <w:rsid w:val="004E10FA"/>
    <w:rsid w:val="004E2941"/>
    <w:rsid w:val="004E325F"/>
    <w:rsid w:val="004E3896"/>
    <w:rsid w:val="004E3B6F"/>
    <w:rsid w:val="004E4DE6"/>
    <w:rsid w:val="004E5406"/>
    <w:rsid w:val="004E5E44"/>
    <w:rsid w:val="004E6DC5"/>
    <w:rsid w:val="004E763B"/>
    <w:rsid w:val="004F04F4"/>
    <w:rsid w:val="004F1B71"/>
    <w:rsid w:val="004F2DCA"/>
    <w:rsid w:val="004F45EA"/>
    <w:rsid w:val="004F4B6D"/>
    <w:rsid w:val="004F4EE3"/>
    <w:rsid w:val="004F51E1"/>
    <w:rsid w:val="004F5D4B"/>
    <w:rsid w:val="004F61F1"/>
    <w:rsid w:val="004F6763"/>
    <w:rsid w:val="004F6C5D"/>
    <w:rsid w:val="004F7262"/>
    <w:rsid w:val="004F7A33"/>
    <w:rsid w:val="004F7CCB"/>
    <w:rsid w:val="00500275"/>
    <w:rsid w:val="00502287"/>
    <w:rsid w:val="00502E1B"/>
    <w:rsid w:val="00502EA8"/>
    <w:rsid w:val="00503355"/>
    <w:rsid w:val="00504571"/>
    <w:rsid w:val="00504712"/>
    <w:rsid w:val="005052C3"/>
    <w:rsid w:val="00505D54"/>
    <w:rsid w:val="005065A8"/>
    <w:rsid w:val="005069AC"/>
    <w:rsid w:val="0050705A"/>
    <w:rsid w:val="00510352"/>
    <w:rsid w:val="00510EBB"/>
    <w:rsid w:val="005130F1"/>
    <w:rsid w:val="00513A40"/>
    <w:rsid w:val="005142E4"/>
    <w:rsid w:val="00514373"/>
    <w:rsid w:val="005145F3"/>
    <w:rsid w:val="0051538B"/>
    <w:rsid w:val="00515E21"/>
    <w:rsid w:val="00515E30"/>
    <w:rsid w:val="00516DEE"/>
    <w:rsid w:val="005170C8"/>
    <w:rsid w:val="0051776F"/>
    <w:rsid w:val="00517C7A"/>
    <w:rsid w:val="00520174"/>
    <w:rsid w:val="005203A7"/>
    <w:rsid w:val="0052045D"/>
    <w:rsid w:val="00521E2C"/>
    <w:rsid w:val="00522D16"/>
    <w:rsid w:val="00523A9B"/>
    <w:rsid w:val="00523C54"/>
    <w:rsid w:val="00523D30"/>
    <w:rsid w:val="00523DB7"/>
    <w:rsid w:val="00523DC7"/>
    <w:rsid w:val="00523E12"/>
    <w:rsid w:val="00524BAB"/>
    <w:rsid w:val="005257B8"/>
    <w:rsid w:val="00526406"/>
    <w:rsid w:val="0052701E"/>
    <w:rsid w:val="00527BFC"/>
    <w:rsid w:val="00527EBB"/>
    <w:rsid w:val="00530F0D"/>
    <w:rsid w:val="005313C3"/>
    <w:rsid w:val="005320E5"/>
    <w:rsid w:val="0053261E"/>
    <w:rsid w:val="0053276C"/>
    <w:rsid w:val="00532F88"/>
    <w:rsid w:val="00533323"/>
    <w:rsid w:val="00533568"/>
    <w:rsid w:val="00533B24"/>
    <w:rsid w:val="005346E5"/>
    <w:rsid w:val="00534974"/>
    <w:rsid w:val="00534F6B"/>
    <w:rsid w:val="00535608"/>
    <w:rsid w:val="00535628"/>
    <w:rsid w:val="0053580E"/>
    <w:rsid w:val="005367E7"/>
    <w:rsid w:val="00540B68"/>
    <w:rsid w:val="005416D8"/>
    <w:rsid w:val="0054293C"/>
    <w:rsid w:val="00544AAD"/>
    <w:rsid w:val="00544C35"/>
    <w:rsid w:val="00544FC6"/>
    <w:rsid w:val="00544FDF"/>
    <w:rsid w:val="0054513A"/>
    <w:rsid w:val="00545400"/>
    <w:rsid w:val="005458C5"/>
    <w:rsid w:val="005461AD"/>
    <w:rsid w:val="00546D4E"/>
    <w:rsid w:val="00546E2B"/>
    <w:rsid w:val="00546F87"/>
    <w:rsid w:val="00547049"/>
    <w:rsid w:val="00547E2A"/>
    <w:rsid w:val="00552A62"/>
    <w:rsid w:val="00552B26"/>
    <w:rsid w:val="00553407"/>
    <w:rsid w:val="00553E1E"/>
    <w:rsid w:val="005553CA"/>
    <w:rsid w:val="005556CC"/>
    <w:rsid w:val="00555C6F"/>
    <w:rsid w:val="00556C82"/>
    <w:rsid w:val="0055713B"/>
    <w:rsid w:val="005577D0"/>
    <w:rsid w:val="00557B1D"/>
    <w:rsid w:val="00557D11"/>
    <w:rsid w:val="0056071D"/>
    <w:rsid w:val="0056213B"/>
    <w:rsid w:val="00563488"/>
    <w:rsid w:val="00563798"/>
    <w:rsid w:val="0056454E"/>
    <w:rsid w:val="0056585A"/>
    <w:rsid w:val="00567F20"/>
    <w:rsid w:val="00571B2C"/>
    <w:rsid w:val="005728BE"/>
    <w:rsid w:val="00572AE9"/>
    <w:rsid w:val="00574CED"/>
    <w:rsid w:val="00574D0C"/>
    <w:rsid w:val="005756B2"/>
    <w:rsid w:val="005767C4"/>
    <w:rsid w:val="005804A4"/>
    <w:rsid w:val="005810D9"/>
    <w:rsid w:val="005815FC"/>
    <w:rsid w:val="00581852"/>
    <w:rsid w:val="00581E61"/>
    <w:rsid w:val="00582442"/>
    <w:rsid w:val="005837E3"/>
    <w:rsid w:val="005839D5"/>
    <w:rsid w:val="005858EB"/>
    <w:rsid w:val="00585BA6"/>
    <w:rsid w:val="00586714"/>
    <w:rsid w:val="0058719E"/>
    <w:rsid w:val="00590536"/>
    <w:rsid w:val="005924B5"/>
    <w:rsid w:val="00592DA5"/>
    <w:rsid w:val="00592E73"/>
    <w:rsid w:val="00593476"/>
    <w:rsid w:val="00593DC3"/>
    <w:rsid w:val="00594E99"/>
    <w:rsid w:val="0059657E"/>
    <w:rsid w:val="005965AB"/>
    <w:rsid w:val="00597DDD"/>
    <w:rsid w:val="005A011C"/>
    <w:rsid w:val="005A0706"/>
    <w:rsid w:val="005A253F"/>
    <w:rsid w:val="005A29A1"/>
    <w:rsid w:val="005A2A63"/>
    <w:rsid w:val="005A3CEC"/>
    <w:rsid w:val="005A407C"/>
    <w:rsid w:val="005A616D"/>
    <w:rsid w:val="005A640F"/>
    <w:rsid w:val="005A6A5F"/>
    <w:rsid w:val="005A7FC9"/>
    <w:rsid w:val="005B0252"/>
    <w:rsid w:val="005B0C37"/>
    <w:rsid w:val="005B17AD"/>
    <w:rsid w:val="005B292C"/>
    <w:rsid w:val="005B311A"/>
    <w:rsid w:val="005B3AF5"/>
    <w:rsid w:val="005B5062"/>
    <w:rsid w:val="005B58EC"/>
    <w:rsid w:val="005B59DA"/>
    <w:rsid w:val="005B6AD3"/>
    <w:rsid w:val="005B6E0F"/>
    <w:rsid w:val="005C029C"/>
    <w:rsid w:val="005C25F9"/>
    <w:rsid w:val="005C4A9F"/>
    <w:rsid w:val="005C51E7"/>
    <w:rsid w:val="005C59DE"/>
    <w:rsid w:val="005C6279"/>
    <w:rsid w:val="005C6F2B"/>
    <w:rsid w:val="005C7D76"/>
    <w:rsid w:val="005D0298"/>
    <w:rsid w:val="005D0471"/>
    <w:rsid w:val="005D0D31"/>
    <w:rsid w:val="005D1758"/>
    <w:rsid w:val="005D26B0"/>
    <w:rsid w:val="005D28A0"/>
    <w:rsid w:val="005D327C"/>
    <w:rsid w:val="005D34D2"/>
    <w:rsid w:val="005D43C0"/>
    <w:rsid w:val="005D46D9"/>
    <w:rsid w:val="005D4956"/>
    <w:rsid w:val="005D4FDE"/>
    <w:rsid w:val="005D542B"/>
    <w:rsid w:val="005D5867"/>
    <w:rsid w:val="005D60D3"/>
    <w:rsid w:val="005D68A8"/>
    <w:rsid w:val="005D6DE1"/>
    <w:rsid w:val="005D715A"/>
    <w:rsid w:val="005D7941"/>
    <w:rsid w:val="005E02FE"/>
    <w:rsid w:val="005E05B6"/>
    <w:rsid w:val="005E0E03"/>
    <w:rsid w:val="005E1324"/>
    <w:rsid w:val="005E132D"/>
    <w:rsid w:val="005E3467"/>
    <w:rsid w:val="005E5043"/>
    <w:rsid w:val="005E6B6A"/>
    <w:rsid w:val="005E6FEB"/>
    <w:rsid w:val="005E7FE6"/>
    <w:rsid w:val="005F0F2E"/>
    <w:rsid w:val="005F1777"/>
    <w:rsid w:val="005F1D17"/>
    <w:rsid w:val="005F2A29"/>
    <w:rsid w:val="005F44B8"/>
    <w:rsid w:val="005F69DB"/>
    <w:rsid w:val="005F6C5B"/>
    <w:rsid w:val="005F6DA8"/>
    <w:rsid w:val="005F7839"/>
    <w:rsid w:val="005F7BDD"/>
    <w:rsid w:val="005F7C31"/>
    <w:rsid w:val="00600948"/>
    <w:rsid w:val="00601360"/>
    <w:rsid w:val="00601FA8"/>
    <w:rsid w:val="00602DBA"/>
    <w:rsid w:val="00603338"/>
    <w:rsid w:val="00604011"/>
    <w:rsid w:val="00604248"/>
    <w:rsid w:val="00604992"/>
    <w:rsid w:val="00604B6C"/>
    <w:rsid w:val="00604C0F"/>
    <w:rsid w:val="00605384"/>
    <w:rsid w:val="006056F2"/>
    <w:rsid w:val="00606092"/>
    <w:rsid w:val="006060E4"/>
    <w:rsid w:val="006063CC"/>
    <w:rsid w:val="00606680"/>
    <w:rsid w:val="00606CCD"/>
    <w:rsid w:val="0060713B"/>
    <w:rsid w:val="00610099"/>
    <w:rsid w:val="00610642"/>
    <w:rsid w:val="00610745"/>
    <w:rsid w:val="00610E0A"/>
    <w:rsid w:val="006119FB"/>
    <w:rsid w:val="00611CEF"/>
    <w:rsid w:val="0061218B"/>
    <w:rsid w:val="0061311A"/>
    <w:rsid w:val="00613CC2"/>
    <w:rsid w:val="00614086"/>
    <w:rsid w:val="006157DD"/>
    <w:rsid w:val="0061691D"/>
    <w:rsid w:val="00616B27"/>
    <w:rsid w:val="006177A6"/>
    <w:rsid w:val="00617D8F"/>
    <w:rsid w:val="00620874"/>
    <w:rsid w:val="00621E67"/>
    <w:rsid w:val="00622259"/>
    <w:rsid w:val="0062341A"/>
    <w:rsid w:val="006238C9"/>
    <w:rsid w:val="00626CF7"/>
    <w:rsid w:val="00626EF6"/>
    <w:rsid w:val="006276FB"/>
    <w:rsid w:val="00627773"/>
    <w:rsid w:val="00627DC3"/>
    <w:rsid w:val="00631515"/>
    <w:rsid w:val="00632B54"/>
    <w:rsid w:val="00632EB5"/>
    <w:rsid w:val="0063361B"/>
    <w:rsid w:val="00633A72"/>
    <w:rsid w:val="00636B17"/>
    <w:rsid w:val="00637EFB"/>
    <w:rsid w:val="0064089C"/>
    <w:rsid w:val="00640D92"/>
    <w:rsid w:val="006410FC"/>
    <w:rsid w:val="00642C08"/>
    <w:rsid w:val="00644EF0"/>
    <w:rsid w:val="00645F3A"/>
    <w:rsid w:val="0064763C"/>
    <w:rsid w:val="006477EE"/>
    <w:rsid w:val="00647B0F"/>
    <w:rsid w:val="00647D98"/>
    <w:rsid w:val="006512DB"/>
    <w:rsid w:val="00651AE3"/>
    <w:rsid w:val="00653555"/>
    <w:rsid w:val="00655456"/>
    <w:rsid w:val="00656123"/>
    <w:rsid w:val="006565D3"/>
    <w:rsid w:val="00660BEA"/>
    <w:rsid w:val="006614D2"/>
    <w:rsid w:val="00661D3F"/>
    <w:rsid w:val="00661FD4"/>
    <w:rsid w:val="00664C36"/>
    <w:rsid w:val="0066630B"/>
    <w:rsid w:val="006667B8"/>
    <w:rsid w:val="00666A3F"/>
    <w:rsid w:val="006672C3"/>
    <w:rsid w:val="00671237"/>
    <w:rsid w:val="00671495"/>
    <w:rsid w:val="00671D34"/>
    <w:rsid w:val="00672889"/>
    <w:rsid w:val="00673ABF"/>
    <w:rsid w:val="00674174"/>
    <w:rsid w:val="006747CE"/>
    <w:rsid w:val="00675362"/>
    <w:rsid w:val="006753B8"/>
    <w:rsid w:val="006757C8"/>
    <w:rsid w:val="00675A90"/>
    <w:rsid w:val="006760A2"/>
    <w:rsid w:val="00676338"/>
    <w:rsid w:val="006764E3"/>
    <w:rsid w:val="006765B5"/>
    <w:rsid w:val="00681D39"/>
    <w:rsid w:val="00683144"/>
    <w:rsid w:val="006845DB"/>
    <w:rsid w:val="00684C85"/>
    <w:rsid w:val="006860EC"/>
    <w:rsid w:val="0068612E"/>
    <w:rsid w:val="0068660C"/>
    <w:rsid w:val="00687B5B"/>
    <w:rsid w:val="00690300"/>
    <w:rsid w:val="0069047B"/>
    <w:rsid w:val="006911E4"/>
    <w:rsid w:val="006926C8"/>
    <w:rsid w:val="00692820"/>
    <w:rsid w:val="006929D9"/>
    <w:rsid w:val="006947C2"/>
    <w:rsid w:val="006955E3"/>
    <w:rsid w:val="006959E7"/>
    <w:rsid w:val="00695BE7"/>
    <w:rsid w:val="00696B45"/>
    <w:rsid w:val="00697554"/>
    <w:rsid w:val="006A08DC"/>
    <w:rsid w:val="006A0B3A"/>
    <w:rsid w:val="006A17E9"/>
    <w:rsid w:val="006A307E"/>
    <w:rsid w:val="006A3099"/>
    <w:rsid w:val="006A39E2"/>
    <w:rsid w:val="006A512D"/>
    <w:rsid w:val="006A520F"/>
    <w:rsid w:val="006A541A"/>
    <w:rsid w:val="006A5938"/>
    <w:rsid w:val="006A628F"/>
    <w:rsid w:val="006A6A09"/>
    <w:rsid w:val="006A7498"/>
    <w:rsid w:val="006B098A"/>
    <w:rsid w:val="006B12E3"/>
    <w:rsid w:val="006B1723"/>
    <w:rsid w:val="006B2388"/>
    <w:rsid w:val="006B24E1"/>
    <w:rsid w:val="006B2E9A"/>
    <w:rsid w:val="006B301F"/>
    <w:rsid w:val="006B402B"/>
    <w:rsid w:val="006B515E"/>
    <w:rsid w:val="006B59E1"/>
    <w:rsid w:val="006B6649"/>
    <w:rsid w:val="006B6E5C"/>
    <w:rsid w:val="006B7DB1"/>
    <w:rsid w:val="006C1759"/>
    <w:rsid w:val="006C2113"/>
    <w:rsid w:val="006C2F5B"/>
    <w:rsid w:val="006C3683"/>
    <w:rsid w:val="006C40B6"/>
    <w:rsid w:val="006C43FF"/>
    <w:rsid w:val="006C5C45"/>
    <w:rsid w:val="006C5D1E"/>
    <w:rsid w:val="006C61CD"/>
    <w:rsid w:val="006C68A8"/>
    <w:rsid w:val="006C6F72"/>
    <w:rsid w:val="006C7508"/>
    <w:rsid w:val="006C7CAA"/>
    <w:rsid w:val="006D0E12"/>
    <w:rsid w:val="006D0E8F"/>
    <w:rsid w:val="006D0F16"/>
    <w:rsid w:val="006D2CB5"/>
    <w:rsid w:val="006D45A2"/>
    <w:rsid w:val="006D4BCA"/>
    <w:rsid w:val="006D4E3F"/>
    <w:rsid w:val="006D6A27"/>
    <w:rsid w:val="006D78A4"/>
    <w:rsid w:val="006E1CC8"/>
    <w:rsid w:val="006E2769"/>
    <w:rsid w:val="006E4B54"/>
    <w:rsid w:val="006E4E00"/>
    <w:rsid w:val="006E4E04"/>
    <w:rsid w:val="006E545A"/>
    <w:rsid w:val="006E7628"/>
    <w:rsid w:val="006E7F3A"/>
    <w:rsid w:val="006F0F00"/>
    <w:rsid w:val="006F1231"/>
    <w:rsid w:val="006F2C68"/>
    <w:rsid w:val="006F36BF"/>
    <w:rsid w:val="006F457F"/>
    <w:rsid w:val="006F4847"/>
    <w:rsid w:val="006F54F0"/>
    <w:rsid w:val="006F6259"/>
    <w:rsid w:val="006F6447"/>
    <w:rsid w:val="006F65FC"/>
    <w:rsid w:val="006F68A9"/>
    <w:rsid w:val="007004D7"/>
    <w:rsid w:val="00700515"/>
    <w:rsid w:val="00700A6F"/>
    <w:rsid w:val="00700E20"/>
    <w:rsid w:val="00701598"/>
    <w:rsid w:val="00703A77"/>
    <w:rsid w:val="00704AF5"/>
    <w:rsid w:val="00705313"/>
    <w:rsid w:val="00705858"/>
    <w:rsid w:val="00705A2E"/>
    <w:rsid w:val="00705D09"/>
    <w:rsid w:val="00705D32"/>
    <w:rsid w:val="007060F6"/>
    <w:rsid w:val="007064E6"/>
    <w:rsid w:val="007064F7"/>
    <w:rsid w:val="0070650A"/>
    <w:rsid w:val="0071130A"/>
    <w:rsid w:val="00711659"/>
    <w:rsid w:val="00711F80"/>
    <w:rsid w:val="007124B7"/>
    <w:rsid w:val="00712778"/>
    <w:rsid w:val="007128E6"/>
    <w:rsid w:val="0071416D"/>
    <w:rsid w:val="007148F7"/>
    <w:rsid w:val="00714C6D"/>
    <w:rsid w:val="00714D78"/>
    <w:rsid w:val="00715AD2"/>
    <w:rsid w:val="007162D5"/>
    <w:rsid w:val="007164C2"/>
    <w:rsid w:val="007168F7"/>
    <w:rsid w:val="00720832"/>
    <w:rsid w:val="007238DD"/>
    <w:rsid w:val="0072653B"/>
    <w:rsid w:val="007267C1"/>
    <w:rsid w:val="00727835"/>
    <w:rsid w:val="00727F3B"/>
    <w:rsid w:val="00732BE5"/>
    <w:rsid w:val="00732F89"/>
    <w:rsid w:val="00733152"/>
    <w:rsid w:val="007332F8"/>
    <w:rsid w:val="00733BF8"/>
    <w:rsid w:val="00733C91"/>
    <w:rsid w:val="00733E46"/>
    <w:rsid w:val="00734730"/>
    <w:rsid w:val="007355CE"/>
    <w:rsid w:val="00735B1C"/>
    <w:rsid w:val="00735B90"/>
    <w:rsid w:val="007366B6"/>
    <w:rsid w:val="00736764"/>
    <w:rsid w:val="00736BD2"/>
    <w:rsid w:val="00737F38"/>
    <w:rsid w:val="0074022F"/>
    <w:rsid w:val="0074040E"/>
    <w:rsid w:val="00741190"/>
    <w:rsid w:val="00742AE1"/>
    <w:rsid w:val="00742DC3"/>
    <w:rsid w:val="00743755"/>
    <w:rsid w:val="00743A84"/>
    <w:rsid w:val="00743E05"/>
    <w:rsid w:val="00743FBA"/>
    <w:rsid w:val="00744A67"/>
    <w:rsid w:val="00744D32"/>
    <w:rsid w:val="007451BA"/>
    <w:rsid w:val="0074606A"/>
    <w:rsid w:val="00747D39"/>
    <w:rsid w:val="007501D5"/>
    <w:rsid w:val="00750451"/>
    <w:rsid w:val="0075085D"/>
    <w:rsid w:val="0075184D"/>
    <w:rsid w:val="0075194F"/>
    <w:rsid w:val="00751D4F"/>
    <w:rsid w:val="007526CB"/>
    <w:rsid w:val="007526FB"/>
    <w:rsid w:val="00753A5E"/>
    <w:rsid w:val="00753C1E"/>
    <w:rsid w:val="00753C95"/>
    <w:rsid w:val="0075408B"/>
    <w:rsid w:val="00754A98"/>
    <w:rsid w:val="00755F16"/>
    <w:rsid w:val="00757091"/>
    <w:rsid w:val="00757620"/>
    <w:rsid w:val="0075777E"/>
    <w:rsid w:val="00757910"/>
    <w:rsid w:val="00760547"/>
    <w:rsid w:val="0076120B"/>
    <w:rsid w:val="00761639"/>
    <w:rsid w:val="007619E9"/>
    <w:rsid w:val="00763879"/>
    <w:rsid w:val="007656B3"/>
    <w:rsid w:val="007656C8"/>
    <w:rsid w:val="00765EA6"/>
    <w:rsid w:val="00766205"/>
    <w:rsid w:val="00766380"/>
    <w:rsid w:val="007669BE"/>
    <w:rsid w:val="00766E70"/>
    <w:rsid w:val="00766EA5"/>
    <w:rsid w:val="007675EB"/>
    <w:rsid w:val="00767EB5"/>
    <w:rsid w:val="00770505"/>
    <w:rsid w:val="00772250"/>
    <w:rsid w:val="00772251"/>
    <w:rsid w:val="00772BFC"/>
    <w:rsid w:val="00773158"/>
    <w:rsid w:val="007735C1"/>
    <w:rsid w:val="00773F1F"/>
    <w:rsid w:val="0077485D"/>
    <w:rsid w:val="00774A99"/>
    <w:rsid w:val="00774F88"/>
    <w:rsid w:val="00775F15"/>
    <w:rsid w:val="00776A41"/>
    <w:rsid w:val="00776C29"/>
    <w:rsid w:val="00780495"/>
    <w:rsid w:val="00780784"/>
    <w:rsid w:val="00780865"/>
    <w:rsid w:val="00782246"/>
    <w:rsid w:val="007846A4"/>
    <w:rsid w:val="00784F7C"/>
    <w:rsid w:val="00785A05"/>
    <w:rsid w:val="007865B2"/>
    <w:rsid w:val="007865C1"/>
    <w:rsid w:val="007867C9"/>
    <w:rsid w:val="0078780F"/>
    <w:rsid w:val="00787BAC"/>
    <w:rsid w:val="00787CC1"/>
    <w:rsid w:val="007907FB"/>
    <w:rsid w:val="00790A8F"/>
    <w:rsid w:val="00790BA6"/>
    <w:rsid w:val="00791285"/>
    <w:rsid w:val="00791A49"/>
    <w:rsid w:val="00791ECE"/>
    <w:rsid w:val="00791FA2"/>
    <w:rsid w:val="007927D6"/>
    <w:rsid w:val="0079310C"/>
    <w:rsid w:val="007931DE"/>
    <w:rsid w:val="00793352"/>
    <w:rsid w:val="00793409"/>
    <w:rsid w:val="00793430"/>
    <w:rsid w:val="0079373F"/>
    <w:rsid w:val="00794DC7"/>
    <w:rsid w:val="0079517D"/>
    <w:rsid w:val="007956EE"/>
    <w:rsid w:val="0079623C"/>
    <w:rsid w:val="00796530"/>
    <w:rsid w:val="00796FCB"/>
    <w:rsid w:val="00797742"/>
    <w:rsid w:val="0079783A"/>
    <w:rsid w:val="007A3DBF"/>
    <w:rsid w:val="007A44C4"/>
    <w:rsid w:val="007A4BAF"/>
    <w:rsid w:val="007A4BD5"/>
    <w:rsid w:val="007A6369"/>
    <w:rsid w:val="007A6686"/>
    <w:rsid w:val="007A7216"/>
    <w:rsid w:val="007A7224"/>
    <w:rsid w:val="007B0835"/>
    <w:rsid w:val="007B3407"/>
    <w:rsid w:val="007B530E"/>
    <w:rsid w:val="007B63D2"/>
    <w:rsid w:val="007B655A"/>
    <w:rsid w:val="007C1AA4"/>
    <w:rsid w:val="007C1E26"/>
    <w:rsid w:val="007C1F9E"/>
    <w:rsid w:val="007C233B"/>
    <w:rsid w:val="007C26E3"/>
    <w:rsid w:val="007C2CDA"/>
    <w:rsid w:val="007C3984"/>
    <w:rsid w:val="007C46AD"/>
    <w:rsid w:val="007C5290"/>
    <w:rsid w:val="007C539E"/>
    <w:rsid w:val="007C7588"/>
    <w:rsid w:val="007C78EE"/>
    <w:rsid w:val="007D1FE2"/>
    <w:rsid w:val="007D2A65"/>
    <w:rsid w:val="007D2BFC"/>
    <w:rsid w:val="007D371C"/>
    <w:rsid w:val="007D3D14"/>
    <w:rsid w:val="007D4D6A"/>
    <w:rsid w:val="007D56AD"/>
    <w:rsid w:val="007D57FE"/>
    <w:rsid w:val="007D60F4"/>
    <w:rsid w:val="007D6ADA"/>
    <w:rsid w:val="007D7206"/>
    <w:rsid w:val="007D7755"/>
    <w:rsid w:val="007E0352"/>
    <w:rsid w:val="007E0704"/>
    <w:rsid w:val="007E1059"/>
    <w:rsid w:val="007E13DA"/>
    <w:rsid w:val="007E29B6"/>
    <w:rsid w:val="007E3643"/>
    <w:rsid w:val="007E4044"/>
    <w:rsid w:val="007E45B2"/>
    <w:rsid w:val="007E52CC"/>
    <w:rsid w:val="007E6B11"/>
    <w:rsid w:val="007E6E77"/>
    <w:rsid w:val="007E702C"/>
    <w:rsid w:val="007E721A"/>
    <w:rsid w:val="007F0024"/>
    <w:rsid w:val="007F0DBC"/>
    <w:rsid w:val="007F2B3A"/>
    <w:rsid w:val="007F3AFB"/>
    <w:rsid w:val="007F3C4D"/>
    <w:rsid w:val="007F416C"/>
    <w:rsid w:val="007F492E"/>
    <w:rsid w:val="007F498E"/>
    <w:rsid w:val="007F5F43"/>
    <w:rsid w:val="007F6680"/>
    <w:rsid w:val="007F6873"/>
    <w:rsid w:val="007F7A66"/>
    <w:rsid w:val="007F7C44"/>
    <w:rsid w:val="0080005C"/>
    <w:rsid w:val="00800D2D"/>
    <w:rsid w:val="00801244"/>
    <w:rsid w:val="00801400"/>
    <w:rsid w:val="00802D55"/>
    <w:rsid w:val="00803111"/>
    <w:rsid w:val="00803910"/>
    <w:rsid w:val="00806095"/>
    <w:rsid w:val="00806268"/>
    <w:rsid w:val="008069BB"/>
    <w:rsid w:val="00807D2F"/>
    <w:rsid w:val="00810BB1"/>
    <w:rsid w:val="00810C46"/>
    <w:rsid w:val="00811D63"/>
    <w:rsid w:val="00813594"/>
    <w:rsid w:val="008136F7"/>
    <w:rsid w:val="008137B6"/>
    <w:rsid w:val="00813AA2"/>
    <w:rsid w:val="008148EC"/>
    <w:rsid w:val="00814F6B"/>
    <w:rsid w:val="00816A8D"/>
    <w:rsid w:val="00816CA9"/>
    <w:rsid w:val="00817838"/>
    <w:rsid w:val="00817BC0"/>
    <w:rsid w:val="00817F8E"/>
    <w:rsid w:val="00820462"/>
    <w:rsid w:val="00820BE8"/>
    <w:rsid w:val="00822AB2"/>
    <w:rsid w:val="00823CDE"/>
    <w:rsid w:val="00824D47"/>
    <w:rsid w:val="00825927"/>
    <w:rsid w:val="00825D22"/>
    <w:rsid w:val="00827806"/>
    <w:rsid w:val="00827B55"/>
    <w:rsid w:val="0083058B"/>
    <w:rsid w:val="00830688"/>
    <w:rsid w:val="008314A8"/>
    <w:rsid w:val="00831B5B"/>
    <w:rsid w:val="00832021"/>
    <w:rsid w:val="00832264"/>
    <w:rsid w:val="008327CD"/>
    <w:rsid w:val="00832E19"/>
    <w:rsid w:val="00832FB9"/>
    <w:rsid w:val="0083305D"/>
    <w:rsid w:val="00833485"/>
    <w:rsid w:val="008334E9"/>
    <w:rsid w:val="00834985"/>
    <w:rsid w:val="00834C6C"/>
    <w:rsid w:val="00834E29"/>
    <w:rsid w:val="00836956"/>
    <w:rsid w:val="00836A5C"/>
    <w:rsid w:val="00836D74"/>
    <w:rsid w:val="00836F59"/>
    <w:rsid w:val="00840923"/>
    <w:rsid w:val="008410C4"/>
    <w:rsid w:val="008420BD"/>
    <w:rsid w:val="00842A1F"/>
    <w:rsid w:val="00842D1B"/>
    <w:rsid w:val="008436AA"/>
    <w:rsid w:val="00844BA9"/>
    <w:rsid w:val="0084544E"/>
    <w:rsid w:val="00846171"/>
    <w:rsid w:val="008464F2"/>
    <w:rsid w:val="0084673D"/>
    <w:rsid w:val="0085093F"/>
    <w:rsid w:val="00850B5F"/>
    <w:rsid w:val="00850EB9"/>
    <w:rsid w:val="00851012"/>
    <w:rsid w:val="00851D0E"/>
    <w:rsid w:val="008523B2"/>
    <w:rsid w:val="008523D2"/>
    <w:rsid w:val="00852DE1"/>
    <w:rsid w:val="008545BE"/>
    <w:rsid w:val="00854664"/>
    <w:rsid w:val="00854B8A"/>
    <w:rsid w:val="00855BF2"/>
    <w:rsid w:val="00855CB2"/>
    <w:rsid w:val="00855EAF"/>
    <w:rsid w:val="0085634D"/>
    <w:rsid w:val="00857818"/>
    <w:rsid w:val="00860515"/>
    <w:rsid w:val="00862C1B"/>
    <w:rsid w:val="00862DE5"/>
    <w:rsid w:val="00863824"/>
    <w:rsid w:val="008643DE"/>
    <w:rsid w:val="00864A94"/>
    <w:rsid w:val="0086510B"/>
    <w:rsid w:val="0086592B"/>
    <w:rsid w:val="00865F27"/>
    <w:rsid w:val="00866323"/>
    <w:rsid w:val="008672EB"/>
    <w:rsid w:val="00870394"/>
    <w:rsid w:val="00870420"/>
    <w:rsid w:val="00871080"/>
    <w:rsid w:val="0087145C"/>
    <w:rsid w:val="00872A71"/>
    <w:rsid w:val="00872B25"/>
    <w:rsid w:val="008733BB"/>
    <w:rsid w:val="008733EF"/>
    <w:rsid w:val="0087496B"/>
    <w:rsid w:val="00874BCD"/>
    <w:rsid w:val="00875418"/>
    <w:rsid w:val="0087592C"/>
    <w:rsid w:val="00875D44"/>
    <w:rsid w:val="008770C4"/>
    <w:rsid w:val="00877184"/>
    <w:rsid w:val="00880EAA"/>
    <w:rsid w:val="00880ED8"/>
    <w:rsid w:val="00881984"/>
    <w:rsid w:val="00882200"/>
    <w:rsid w:val="008823CB"/>
    <w:rsid w:val="00882601"/>
    <w:rsid w:val="00882BF5"/>
    <w:rsid w:val="00883307"/>
    <w:rsid w:val="00883E0F"/>
    <w:rsid w:val="00884E5A"/>
    <w:rsid w:val="0088573E"/>
    <w:rsid w:val="00885D6E"/>
    <w:rsid w:val="00885E59"/>
    <w:rsid w:val="00886530"/>
    <w:rsid w:val="0088723E"/>
    <w:rsid w:val="00890C2F"/>
    <w:rsid w:val="00890E35"/>
    <w:rsid w:val="00890EB2"/>
    <w:rsid w:val="00891D8B"/>
    <w:rsid w:val="00893C90"/>
    <w:rsid w:val="00894133"/>
    <w:rsid w:val="008947B3"/>
    <w:rsid w:val="00894D9A"/>
    <w:rsid w:val="00895141"/>
    <w:rsid w:val="00895E54"/>
    <w:rsid w:val="00896699"/>
    <w:rsid w:val="00896853"/>
    <w:rsid w:val="008A012B"/>
    <w:rsid w:val="008A04C4"/>
    <w:rsid w:val="008A21B6"/>
    <w:rsid w:val="008A2263"/>
    <w:rsid w:val="008A22D1"/>
    <w:rsid w:val="008A241C"/>
    <w:rsid w:val="008A28CA"/>
    <w:rsid w:val="008A3062"/>
    <w:rsid w:val="008A3490"/>
    <w:rsid w:val="008A3C9A"/>
    <w:rsid w:val="008A4A86"/>
    <w:rsid w:val="008A4FEB"/>
    <w:rsid w:val="008A5499"/>
    <w:rsid w:val="008A596B"/>
    <w:rsid w:val="008A6608"/>
    <w:rsid w:val="008A6D92"/>
    <w:rsid w:val="008A6E2D"/>
    <w:rsid w:val="008A76E5"/>
    <w:rsid w:val="008B0259"/>
    <w:rsid w:val="008B0458"/>
    <w:rsid w:val="008B1965"/>
    <w:rsid w:val="008B3B3F"/>
    <w:rsid w:val="008B442C"/>
    <w:rsid w:val="008B4C0B"/>
    <w:rsid w:val="008B4F04"/>
    <w:rsid w:val="008B5362"/>
    <w:rsid w:val="008B54DB"/>
    <w:rsid w:val="008B6318"/>
    <w:rsid w:val="008B6A43"/>
    <w:rsid w:val="008B7823"/>
    <w:rsid w:val="008B79EA"/>
    <w:rsid w:val="008B7FB2"/>
    <w:rsid w:val="008C03C8"/>
    <w:rsid w:val="008C10C5"/>
    <w:rsid w:val="008C1880"/>
    <w:rsid w:val="008C2160"/>
    <w:rsid w:val="008C3028"/>
    <w:rsid w:val="008C33A2"/>
    <w:rsid w:val="008C473D"/>
    <w:rsid w:val="008C51CC"/>
    <w:rsid w:val="008C5B1C"/>
    <w:rsid w:val="008C5ED1"/>
    <w:rsid w:val="008C68F7"/>
    <w:rsid w:val="008C70C9"/>
    <w:rsid w:val="008C7429"/>
    <w:rsid w:val="008C7756"/>
    <w:rsid w:val="008D037F"/>
    <w:rsid w:val="008D0553"/>
    <w:rsid w:val="008D084D"/>
    <w:rsid w:val="008D0D58"/>
    <w:rsid w:val="008D149E"/>
    <w:rsid w:val="008D213A"/>
    <w:rsid w:val="008D234A"/>
    <w:rsid w:val="008D2D49"/>
    <w:rsid w:val="008D2F3D"/>
    <w:rsid w:val="008D3849"/>
    <w:rsid w:val="008D38D6"/>
    <w:rsid w:val="008D3FA4"/>
    <w:rsid w:val="008D4DB5"/>
    <w:rsid w:val="008D4EE7"/>
    <w:rsid w:val="008D5284"/>
    <w:rsid w:val="008D60B2"/>
    <w:rsid w:val="008D7A82"/>
    <w:rsid w:val="008E04DB"/>
    <w:rsid w:val="008E1149"/>
    <w:rsid w:val="008E1588"/>
    <w:rsid w:val="008E1D24"/>
    <w:rsid w:val="008E2757"/>
    <w:rsid w:val="008E2DE5"/>
    <w:rsid w:val="008E35DE"/>
    <w:rsid w:val="008E4C40"/>
    <w:rsid w:val="008E4C80"/>
    <w:rsid w:val="008E4E26"/>
    <w:rsid w:val="008E510D"/>
    <w:rsid w:val="008E5881"/>
    <w:rsid w:val="008E6952"/>
    <w:rsid w:val="008E6ED4"/>
    <w:rsid w:val="008E727D"/>
    <w:rsid w:val="008E79F3"/>
    <w:rsid w:val="008E7D00"/>
    <w:rsid w:val="008F01F8"/>
    <w:rsid w:val="008F0853"/>
    <w:rsid w:val="008F0EC5"/>
    <w:rsid w:val="008F1961"/>
    <w:rsid w:val="008F1A01"/>
    <w:rsid w:val="008F2C92"/>
    <w:rsid w:val="008F339B"/>
    <w:rsid w:val="008F384C"/>
    <w:rsid w:val="008F4DA8"/>
    <w:rsid w:val="008F68A0"/>
    <w:rsid w:val="008F6A9A"/>
    <w:rsid w:val="008F72CA"/>
    <w:rsid w:val="008F752E"/>
    <w:rsid w:val="008F7AD1"/>
    <w:rsid w:val="008F7CEF"/>
    <w:rsid w:val="00901A19"/>
    <w:rsid w:val="00901EA6"/>
    <w:rsid w:val="00902FDD"/>
    <w:rsid w:val="00903EBE"/>
    <w:rsid w:val="00904AE0"/>
    <w:rsid w:val="00904CCB"/>
    <w:rsid w:val="00904DE3"/>
    <w:rsid w:val="00905266"/>
    <w:rsid w:val="00905420"/>
    <w:rsid w:val="00905542"/>
    <w:rsid w:val="00905DDC"/>
    <w:rsid w:val="009061FF"/>
    <w:rsid w:val="009065F7"/>
    <w:rsid w:val="00907E53"/>
    <w:rsid w:val="00910EA3"/>
    <w:rsid w:val="00911653"/>
    <w:rsid w:val="00911946"/>
    <w:rsid w:val="009121BE"/>
    <w:rsid w:val="009124F8"/>
    <w:rsid w:val="00912C85"/>
    <w:rsid w:val="009138D6"/>
    <w:rsid w:val="00913FDC"/>
    <w:rsid w:val="00914A5E"/>
    <w:rsid w:val="00915084"/>
    <w:rsid w:val="00915693"/>
    <w:rsid w:val="009157AF"/>
    <w:rsid w:val="00915A2A"/>
    <w:rsid w:val="009164E6"/>
    <w:rsid w:val="0091738B"/>
    <w:rsid w:val="00917965"/>
    <w:rsid w:val="009210E0"/>
    <w:rsid w:val="009211C5"/>
    <w:rsid w:val="009224F3"/>
    <w:rsid w:val="00922B13"/>
    <w:rsid w:val="00923EF6"/>
    <w:rsid w:val="00924371"/>
    <w:rsid w:val="00924580"/>
    <w:rsid w:val="00925BDF"/>
    <w:rsid w:val="00925CB2"/>
    <w:rsid w:val="009272C8"/>
    <w:rsid w:val="00927BB0"/>
    <w:rsid w:val="00927BEE"/>
    <w:rsid w:val="00930DB7"/>
    <w:rsid w:val="0093142A"/>
    <w:rsid w:val="00932243"/>
    <w:rsid w:val="0093230C"/>
    <w:rsid w:val="00932868"/>
    <w:rsid w:val="00935684"/>
    <w:rsid w:val="009361FC"/>
    <w:rsid w:val="00936A14"/>
    <w:rsid w:val="00936C41"/>
    <w:rsid w:val="00937621"/>
    <w:rsid w:val="0093775D"/>
    <w:rsid w:val="00937AB7"/>
    <w:rsid w:val="0094069A"/>
    <w:rsid w:val="00940B7C"/>
    <w:rsid w:val="009412CB"/>
    <w:rsid w:val="0094225C"/>
    <w:rsid w:val="00942365"/>
    <w:rsid w:val="009434AC"/>
    <w:rsid w:val="00944012"/>
    <w:rsid w:val="00944403"/>
    <w:rsid w:val="0094464E"/>
    <w:rsid w:val="00946809"/>
    <w:rsid w:val="00947A1D"/>
    <w:rsid w:val="009504F4"/>
    <w:rsid w:val="009518BF"/>
    <w:rsid w:val="00951D97"/>
    <w:rsid w:val="0095395F"/>
    <w:rsid w:val="00953F0E"/>
    <w:rsid w:val="00954482"/>
    <w:rsid w:val="009551AA"/>
    <w:rsid w:val="009567D1"/>
    <w:rsid w:val="009577C7"/>
    <w:rsid w:val="00961CA5"/>
    <w:rsid w:val="00962AD4"/>
    <w:rsid w:val="00962CA7"/>
    <w:rsid w:val="00963661"/>
    <w:rsid w:val="009639FA"/>
    <w:rsid w:val="0096525B"/>
    <w:rsid w:val="00965CE8"/>
    <w:rsid w:val="0096748C"/>
    <w:rsid w:val="00967910"/>
    <w:rsid w:val="00967950"/>
    <w:rsid w:val="00967EA3"/>
    <w:rsid w:val="00967EEB"/>
    <w:rsid w:val="00970080"/>
    <w:rsid w:val="00971102"/>
    <w:rsid w:val="0097184B"/>
    <w:rsid w:val="0097187C"/>
    <w:rsid w:val="009722FB"/>
    <w:rsid w:val="00972EC5"/>
    <w:rsid w:val="00974268"/>
    <w:rsid w:val="00974BF6"/>
    <w:rsid w:val="0097511A"/>
    <w:rsid w:val="0097621F"/>
    <w:rsid w:val="00976270"/>
    <w:rsid w:val="00976511"/>
    <w:rsid w:val="00976BBA"/>
    <w:rsid w:val="00976F43"/>
    <w:rsid w:val="00980B7C"/>
    <w:rsid w:val="00981807"/>
    <w:rsid w:val="00981ABB"/>
    <w:rsid w:val="00981F22"/>
    <w:rsid w:val="00984371"/>
    <w:rsid w:val="00984E85"/>
    <w:rsid w:val="00985742"/>
    <w:rsid w:val="00986726"/>
    <w:rsid w:val="009868AC"/>
    <w:rsid w:val="00986F05"/>
    <w:rsid w:val="00986F8F"/>
    <w:rsid w:val="009905DD"/>
    <w:rsid w:val="0099183F"/>
    <w:rsid w:val="00991EDB"/>
    <w:rsid w:val="009921C8"/>
    <w:rsid w:val="00992351"/>
    <w:rsid w:val="00992749"/>
    <w:rsid w:val="00992987"/>
    <w:rsid w:val="009933CB"/>
    <w:rsid w:val="009934FF"/>
    <w:rsid w:val="00993DE5"/>
    <w:rsid w:val="00994301"/>
    <w:rsid w:val="00995355"/>
    <w:rsid w:val="0099570A"/>
    <w:rsid w:val="00995C33"/>
    <w:rsid w:val="00995DD3"/>
    <w:rsid w:val="00997C07"/>
    <w:rsid w:val="00997CEC"/>
    <w:rsid w:val="009A051F"/>
    <w:rsid w:val="009A0872"/>
    <w:rsid w:val="009A1D97"/>
    <w:rsid w:val="009A1DC9"/>
    <w:rsid w:val="009A2651"/>
    <w:rsid w:val="009A2C37"/>
    <w:rsid w:val="009A3670"/>
    <w:rsid w:val="009A4125"/>
    <w:rsid w:val="009A4573"/>
    <w:rsid w:val="009A51E3"/>
    <w:rsid w:val="009A64CF"/>
    <w:rsid w:val="009A6886"/>
    <w:rsid w:val="009A7047"/>
    <w:rsid w:val="009A7415"/>
    <w:rsid w:val="009A7AD0"/>
    <w:rsid w:val="009A7B37"/>
    <w:rsid w:val="009B0454"/>
    <w:rsid w:val="009B1249"/>
    <w:rsid w:val="009B1312"/>
    <w:rsid w:val="009B16C7"/>
    <w:rsid w:val="009B1A38"/>
    <w:rsid w:val="009B292A"/>
    <w:rsid w:val="009B2B08"/>
    <w:rsid w:val="009B2B13"/>
    <w:rsid w:val="009B3563"/>
    <w:rsid w:val="009B5D75"/>
    <w:rsid w:val="009B61A9"/>
    <w:rsid w:val="009C2610"/>
    <w:rsid w:val="009C3082"/>
    <w:rsid w:val="009C30E5"/>
    <w:rsid w:val="009C3B9A"/>
    <w:rsid w:val="009C4123"/>
    <w:rsid w:val="009C468F"/>
    <w:rsid w:val="009C536D"/>
    <w:rsid w:val="009C55CD"/>
    <w:rsid w:val="009C635D"/>
    <w:rsid w:val="009C6627"/>
    <w:rsid w:val="009C666A"/>
    <w:rsid w:val="009C68C1"/>
    <w:rsid w:val="009C6BA5"/>
    <w:rsid w:val="009C7025"/>
    <w:rsid w:val="009C71C3"/>
    <w:rsid w:val="009D03D5"/>
    <w:rsid w:val="009D189C"/>
    <w:rsid w:val="009D1C05"/>
    <w:rsid w:val="009D3223"/>
    <w:rsid w:val="009D35CD"/>
    <w:rsid w:val="009D3A5E"/>
    <w:rsid w:val="009D4186"/>
    <w:rsid w:val="009D463E"/>
    <w:rsid w:val="009D470B"/>
    <w:rsid w:val="009D59D7"/>
    <w:rsid w:val="009D5A79"/>
    <w:rsid w:val="009D5ADB"/>
    <w:rsid w:val="009D63E9"/>
    <w:rsid w:val="009E0E45"/>
    <w:rsid w:val="009E106A"/>
    <w:rsid w:val="009E110B"/>
    <w:rsid w:val="009E1477"/>
    <w:rsid w:val="009E1773"/>
    <w:rsid w:val="009E1AE7"/>
    <w:rsid w:val="009E2DB2"/>
    <w:rsid w:val="009E497C"/>
    <w:rsid w:val="009E4992"/>
    <w:rsid w:val="009E50F8"/>
    <w:rsid w:val="009E524C"/>
    <w:rsid w:val="009E53CF"/>
    <w:rsid w:val="009E735F"/>
    <w:rsid w:val="009E751B"/>
    <w:rsid w:val="009E7E9D"/>
    <w:rsid w:val="009F02CC"/>
    <w:rsid w:val="009F1967"/>
    <w:rsid w:val="009F20BA"/>
    <w:rsid w:val="009F3336"/>
    <w:rsid w:val="009F405D"/>
    <w:rsid w:val="009F6B1A"/>
    <w:rsid w:val="00A00ACE"/>
    <w:rsid w:val="00A00C82"/>
    <w:rsid w:val="00A00D9A"/>
    <w:rsid w:val="00A017E4"/>
    <w:rsid w:val="00A04AD2"/>
    <w:rsid w:val="00A05757"/>
    <w:rsid w:val="00A0584C"/>
    <w:rsid w:val="00A067D6"/>
    <w:rsid w:val="00A077DC"/>
    <w:rsid w:val="00A10CCD"/>
    <w:rsid w:val="00A1142D"/>
    <w:rsid w:val="00A12536"/>
    <w:rsid w:val="00A1305B"/>
    <w:rsid w:val="00A146F0"/>
    <w:rsid w:val="00A16A6C"/>
    <w:rsid w:val="00A206A6"/>
    <w:rsid w:val="00A2145F"/>
    <w:rsid w:val="00A23CF9"/>
    <w:rsid w:val="00A25AB2"/>
    <w:rsid w:val="00A2617B"/>
    <w:rsid w:val="00A26183"/>
    <w:rsid w:val="00A261E4"/>
    <w:rsid w:val="00A27EFB"/>
    <w:rsid w:val="00A30056"/>
    <w:rsid w:val="00A30253"/>
    <w:rsid w:val="00A30529"/>
    <w:rsid w:val="00A3135F"/>
    <w:rsid w:val="00A314D9"/>
    <w:rsid w:val="00A32515"/>
    <w:rsid w:val="00A32660"/>
    <w:rsid w:val="00A332E7"/>
    <w:rsid w:val="00A34313"/>
    <w:rsid w:val="00A34374"/>
    <w:rsid w:val="00A35280"/>
    <w:rsid w:val="00A35AB1"/>
    <w:rsid w:val="00A35EAE"/>
    <w:rsid w:val="00A36357"/>
    <w:rsid w:val="00A373F0"/>
    <w:rsid w:val="00A37EDC"/>
    <w:rsid w:val="00A411B8"/>
    <w:rsid w:val="00A4167C"/>
    <w:rsid w:val="00A41AB6"/>
    <w:rsid w:val="00A4249C"/>
    <w:rsid w:val="00A431D7"/>
    <w:rsid w:val="00A433B8"/>
    <w:rsid w:val="00A434DB"/>
    <w:rsid w:val="00A45372"/>
    <w:rsid w:val="00A47715"/>
    <w:rsid w:val="00A50C62"/>
    <w:rsid w:val="00A51B67"/>
    <w:rsid w:val="00A52C2E"/>
    <w:rsid w:val="00A53A37"/>
    <w:rsid w:val="00A54AD6"/>
    <w:rsid w:val="00A558C4"/>
    <w:rsid w:val="00A55976"/>
    <w:rsid w:val="00A55BDC"/>
    <w:rsid w:val="00A57E62"/>
    <w:rsid w:val="00A6032D"/>
    <w:rsid w:val="00A627CB"/>
    <w:rsid w:val="00A62ADE"/>
    <w:rsid w:val="00A634BD"/>
    <w:rsid w:val="00A63543"/>
    <w:rsid w:val="00A649DA"/>
    <w:rsid w:val="00A6576E"/>
    <w:rsid w:val="00A65BD7"/>
    <w:rsid w:val="00A6686E"/>
    <w:rsid w:val="00A66F26"/>
    <w:rsid w:val="00A66FFD"/>
    <w:rsid w:val="00A700E5"/>
    <w:rsid w:val="00A70FC0"/>
    <w:rsid w:val="00A719B6"/>
    <w:rsid w:val="00A71B09"/>
    <w:rsid w:val="00A725D3"/>
    <w:rsid w:val="00A7328C"/>
    <w:rsid w:val="00A73CDA"/>
    <w:rsid w:val="00A73F31"/>
    <w:rsid w:val="00A74C3E"/>
    <w:rsid w:val="00A75449"/>
    <w:rsid w:val="00A755C7"/>
    <w:rsid w:val="00A76204"/>
    <w:rsid w:val="00A76C36"/>
    <w:rsid w:val="00A771F5"/>
    <w:rsid w:val="00A7757F"/>
    <w:rsid w:val="00A77602"/>
    <w:rsid w:val="00A779E6"/>
    <w:rsid w:val="00A80874"/>
    <w:rsid w:val="00A814CB"/>
    <w:rsid w:val="00A818C3"/>
    <w:rsid w:val="00A819D9"/>
    <w:rsid w:val="00A81F60"/>
    <w:rsid w:val="00A81F7F"/>
    <w:rsid w:val="00A823EB"/>
    <w:rsid w:val="00A82891"/>
    <w:rsid w:val="00A82974"/>
    <w:rsid w:val="00A82CED"/>
    <w:rsid w:val="00A82FF3"/>
    <w:rsid w:val="00A845AF"/>
    <w:rsid w:val="00A85D8D"/>
    <w:rsid w:val="00A85EAD"/>
    <w:rsid w:val="00A9021D"/>
    <w:rsid w:val="00A91595"/>
    <w:rsid w:val="00A91E03"/>
    <w:rsid w:val="00A91E7B"/>
    <w:rsid w:val="00A92A21"/>
    <w:rsid w:val="00A935AC"/>
    <w:rsid w:val="00A94450"/>
    <w:rsid w:val="00A94D96"/>
    <w:rsid w:val="00A95655"/>
    <w:rsid w:val="00A95978"/>
    <w:rsid w:val="00A96828"/>
    <w:rsid w:val="00A96DAB"/>
    <w:rsid w:val="00A96E51"/>
    <w:rsid w:val="00A97225"/>
    <w:rsid w:val="00A9753E"/>
    <w:rsid w:val="00A9767A"/>
    <w:rsid w:val="00A97A32"/>
    <w:rsid w:val="00AA15D6"/>
    <w:rsid w:val="00AA201B"/>
    <w:rsid w:val="00AA2F55"/>
    <w:rsid w:val="00AA3331"/>
    <w:rsid w:val="00AA3A6D"/>
    <w:rsid w:val="00AA41AF"/>
    <w:rsid w:val="00AA41F4"/>
    <w:rsid w:val="00AA4AD8"/>
    <w:rsid w:val="00AA50B1"/>
    <w:rsid w:val="00AA685E"/>
    <w:rsid w:val="00AA7741"/>
    <w:rsid w:val="00AA7946"/>
    <w:rsid w:val="00AA7E5A"/>
    <w:rsid w:val="00AB0747"/>
    <w:rsid w:val="00AB0879"/>
    <w:rsid w:val="00AB0C76"/>
    <w:rsid w:val="00AB0F52"/>
    <w:rsid w:val="00AB256D"/>
    <w:rsid w:val="00AB2AC7"/>
    <w:rsid w:val="00AB2E5C"/>
    <w:rsid w:val="00AB2EFC"/>
    <w:rsid w:val="00AB3658"/>
    <w:rsid w:val="00AB3763"/>
    <w:rsid w:val="00AB5309"/>
    <w:rsid w:val="00AB6317"/>
    <w:rsid w:val="00AB6BBE"/>
    <w:rsid w:val="00AB6DAC"/>
    <w:rsid w:val="00AB709D"/>
    <w:rsid w:val="00AB769F"/>
    <w:rsid w:val="00AC181F"/>
    <w:rsid w:val="00AC2741"/>
    <w:rsid w:val="00AC27D3"/>
    <w:rsid w:val="00AC2E40"/>
    <w:rsid w:val="00AC3AA2"/>
    <w:rsid w:val="00AC412E"/>
    <w:rsid w:val="00AC5977"/>
    <w:rsid w:val="00AC61BB"/>
    <w:rsid w:val="00AC68EF"/>
    <w:rsid w:val="00AC6CE2"/>
    <w:rsid w:val="00AC778C"/>
    <w:rsid w:val="00AC7D96"/>
    <w:rsid w:val="00AD005E"/>
    <w:rsid w:val="00AD06AC"/>
    <w:rsid w:val="00AD1130"/>
    <w:rsid w:val="00AD3EA7"/>
    <w:rsid w:val="00AD478E"/>
    <w:rsid w:val="00AD521A"/>
    <w:rsid w:val="00AD570C"/>
    <w:rsid w:val="00AD5EC8"/>
    <w:rsid w:val="00AD5F53"/>
    <w:rsid w:val="00AD60C9"/>
    <w:rsid w:val="00AD642E"/>
    <w:rsid w:val="00AD6610"/>
    <w:rsid w:val="00AD66E5"/>
    <w:rsid w:val="00AE00A0"/>
    <w:rsid w:val="00AE0777"/>
    <w:rsid w:val="00AE0A98"/>
    <w:rsid w:val="00AE0DE4"/>
    <w:rsid w:val="00AE15B6"/>
    <w:rsid w:val="00AE2979"/>
    <w:rsid w:val="00AE3373"/>
    <w:rsid w:val="00AE4EA7"/>
    <w:rsid w:val="00AE5B3D"/>
    <w:rsid w:val="00AE6610"/>
    <w:rsid w:val="00AE72D5"/>
    <w:rsid w:val="00AF01A3"/>
    <w:rsid w:val="00AF0A86"/>
    <w:rsid w:val="00AF155C"/>
    <w:rsid w:val="00AF163D"/>
    <w:rsid w:val="00AF47A8"/>
    <w:rsid w:val="00AF49A2"/>
    <w:rsid w:val="00AF4ECC"/>
    <w:rsid w:val="00AF4F4F"/>
    <w:rsid w:val="00AF568F"/>
    <w:rsid w:val="00AF6100"/>
    <w:rsid w:val="00AF6DDF"/>
    <w:rsid w:val="00AF767E"/>
    <w:rsid w:val="00AF7BB6"/>
    <w:rsid w:val="00AF7FC7"/>
    <w:rsid w:val="00B00D42"/>
    <w:rsid w:val="00B013A7"/>
    <w:rsid w:val="00B0182C"/>
    <w:rsid w:val="00B02CFB"/>
    <w:rsid w:val="00B062FE"/>
    <w:rsid w:val="00B0746B"/>
    <w:rsid w:val="00B10363"/>
    <w:rsid w:val="00B10686"/>
    <w:rsid w:val="00B11834"/>
    <w:rsid w:val="00B12058"/>
    <w:rsid w:val="00B128CC"/>
    <w:rsid w:val="00B12AA2"/>
    <w:rsid w:val="00B134CF"/>
    <w:rsid w:val="00B13E7D"/>
    <w:rsid w:val="00B142D1"/>
    <w:rsid w:val="00B1458F"/>
    <w:rsid w:val="00B14750"/>
    <w:rsid w:val="00B149B7"/>
    <w:rsid w:val="00B152E5"/>
    <w:rsid w:val="00B15AE4"/>
    <w:rsid w:val="00B160EE"/>
    <w:rsid w:val="00B16924"/>
    <w:rsid w:val="00B17F0B"/>
    <w:rsid w:val="00B20912"/>
    <w:rsid w:val="00B21F25"/>
    <w:rsid w:val="00B21FB6"/>
    <w:rsid w:val="00B23514"/>
    <w:rsid w:val="00B24173"/>
    <w:rsid w:val="00B245F9"/>
    <w:rsid w:val="00B246A3"/>
    <w:rsid w:val="00B2500C"/>
    <w:rsid w:val="00B251BB"/>
    <w:rsid w:val="00B25331"/>
    <w:rsid w:val="00B260CB"/>
    <w:rsid w:val="00B26B74"/>
    <w:rsid w:val="00B2758A"/>
    <w:rsid w:val="00B27E4D"/>
    <w:rsid w:val="00B3016F"/>
    <w:rsid w:val="00B30656"/>
    <w:rsid w:val="00B30B68"/>
    <w:rsid w:val="00B30BAD"/>
    <w:rsid w:val="00B30ED9"/>
    <w:rsid w:val="00B30F05"/>
    <w:rsid w:val="00B31486"/>
    <w:rsid w:val="00B31F36"/>
    <w:rsid w:val="00B33E21"/>
    <w:rsid w:val="00B3448F"/>
    <w:rsid w:val="00B3484B"/>
    <w:rsid w:val="00B353CF"/>
    <w:rsid w:val="00B35871"/>
    <w:rsid w:val="00B375D5"/>
    <w:rsid w:val="00B379FA"/>
    <w:rsid w:val="00B37B77"/>
    <w:rsid w:val="00B37DA8"/>
    <w:rsid w:val="00B4081A"/>
    <w:rsid w:val="00B41716"/>
    <w:rsid w:val="00B41C54"/>
    <w:rsid w:val="00B4245D"/>
    <w:rsid w:val="00B42DEB"/>
    <w:rsid w:val="00B4478A"/>
    <w:rsid w:val="00B44CE3"/>
    <w:rsid w:val="00B44DA2"/>
    <w:rsid w:val="00B45165"/>
    <w:rsid w:val="00B479B2"/>
    <w:rsid w:val="00B50275"/>
    <w:rsid w:val="00B51308"/>
    <w:rsid w:val="00B514C8"/>
    <w:rsid w:val="00B5165C"/>
    <w:rsid w:val="00B519AF"/>
    <w:rsid w:val="00B5398E"/>
    <w:rsid w:val="00B53B77"/>
    <w:rsid w:val="00B53DAA"/>
    <w:rsid w:val="00B55A1A"/>
    <w:rsid w:val="00B567DA"/>
    <w:rsid w:val="00B57C47"/>
    <w:rsid w:val="00B608A8"/>
    <w:rsid w:val="00B628D4"/>
    <w:rsid w:val="00B62D99"/>
    <w:rsid w:val="00B64090"/>
    <w:rsid w:val="00B64C3F"/>
    <w:rsid w:val="00B655C9"/>
    <w:rsid w:val="00B65C28"/>
    <w:rsid w:val="00B67EBE"/>
    <w:rsid w:val="00B70085"/>
    <w:rsid w:val="00B70144"/>
    <w:rsid w:val="00B70D14"/>
    <w:rsid w:val="00B71767"/>
    <w:rsid w:val="00B71C68"/>
    <w:rsid w:val="00B7333B"/>
    <w:rsid w:val="00B73D42"/>
    <w:rsid w:val="00B74B66"/>
    <w:rsid w:val="00B74D12"/>
    <w:rsid w:val="00B7556D"/>
    <w:rsid w:val="00B7698D"/>
    <w:rsid w:val="00B76A7D"/>
    <w:rsid w:val="00B76D15"/>
    <w:rsid w:val="00B77375"/>
    <w:rsid w:val="00B77EBF"/>
    <w:rsid w:val="00B804D8"/>
    <w:rsid w:val="00B809FB"/>
    <w:rsid w:val="00B815E6"/>
    <w:rsid w:val="00B815FF"/>
    <w:rsid w:val="00B817B2"/>
    <w:rsid w:val="00B82461"/>
    <w:rsid w:val="00B824EE"/>
    <w:rsid w:val="00B833D3"/>
    <w:rsid w:val="00B8370D"/>
    <w:rsid w:val="00B844F3"/>
    <w:rsid w:val="00B85EF4"/>
    <w:rsid w:val="00B86035"/>
    <w:rsid w:val="00B86CEA"/>
    <w:rsid w:val="00B87878"/>
    <w:rsid w:val="00B9008D"/>
    <w:rsid w:val="00B90BB6"/>
    <w:rsid w:val="00B90C2C"/>
    <w:rsid w:val="00B90FE2"/>
    <w:rsid w:val="00B91E1B"/>
    <w:rsid w:val="00B95277"/>
    <w:rsid w:val="00B953D7"/>
    <w:rsid w:val="00B95B13"/>
    <w:rsid w:val="00BA07C8"/>
    <w:rsid w:val="00BA2B12"/>
    <w:rsid w:val="00BA30D2"/>
    <w:rsid w:val="00BA31E5"/>
    <w:rsid w:val="00BA4A52"/>
    <w:rsid w:val="00BA6FB7"/>
    <w:rsid w:val="00BA7865"/>
    <w:rsid w:val="00BB076F"/>
    <w:rsid w:val="00BB1AD7"/>
    <w:rsid w:val="00BB1F1B"/>
    <w:rsid w:val="00BB23DB"/>
    <w:rsid w:val="00BB27F7"/>
    <w:rsid w:val="00BB28ED"/>
    <w:rsid w:val="00BB295C"/>
    <w:rsid w:val="00BB2DF7"/>
    <w:rsid w:val="00BB3475"/>
    <w:rsid w:val="00BB368C"/>
    <w:rsid w:val="00BB3F6E"/>
    <w:rsid w:val="00BB5645"/>
    <w:rsid w:val="00BB5F73"/>
    <w:rsid w:val="00BB71B0"/>
    <w:rsid w:val="00BB71B1"/>
    <w:rsid w:val="00BC0157"/>
    <w:rsid w:val="00BC04B2"/>
    <w:rsid w:val="00BC1551"/>
    <w:rsid w:val="00BC2FEA"/>
    <w:rsid w:val="00BC31F4"/>
    <w:rsid w:val="00BC4589"/>
    <w:rsid w:val="00BC4757"/>
    <w:rsid w:val="00BC492D"/>
    <w:rsid w:val="00BC4CBD"/>
    <w:rsid w:val="00BC5B04"/>
    <w:rsid w:val="00BC5D5D"/>
    <w:rsid w:val="00BD09B2"/>
    <w:rsid w:val="00BD0D39"/>
    <w:rsid w:val="00BD0DAC"/>
    <w:rsid w:val="00BD2227"/>
    <w:rsid w:val="00BD3066"/>
    <w:rsid w:val="00BD35D9"/>
    <w:rsid w:val="00BD3C2C"/>
    <w:rsid w:val="00BD4152"/>
    <w:rsid w:val="00BD5F44"/>
    <w:rsid w:val="00BD74C0"/>
    <w:rsid w:val="00BD76B1"/>
    <w:rsid w:val="00BD7744"/>
    <w:rsid w:val="00BD774E"/>
    <w:rsid w:val="00BE0AA5"/>
    <w:rsid w:val="00BE1679"/>
    <w:rsid w:val="00BE2293"/>
    <w:rsid w:val="00BE23CD"/>
    <w:rsid w:val="00BE394C"/>
    <w:rsid w:val="00BE62DC"/>
    <w:rsid w:val="00BE6932"/>
    <w:rsid w:val="00BE7E1E"/>
    <w:rsid w:val="00BF0B62"/>
    <w:rsid w:val="00BF1035"/>
    <w:rsid w:val="00BF2669"/>
    <w:rsid w:val="00BF37A6"/>
    <w:rsid w:val="00BF3F92"/>
    <w:rsid w:val="00BF44A3"/>
    <w:rsid w:val="00BF4693"/>
    <w:rsid w:val="00BF5361"/>
    <w:rsid w:val="00BF6912"/>
    <w:rsid w:val="00BF7380"/>
    <w:rsid w:val="00BF74FD"/>
    <w:rsid w:val="00BF7F33"/>
    <w:rsid w:val="00C007FB"/>
    <w:rsid w:val="00C019EA"/>
    <w:rsid w:val="00C01D55"/>
    <w:rsid w:val="00C028C5"/>
    <w:rsid w:val="00C02DAA"/>
    <w:rsid w:val="00C055D7"/>
    <w:rsid w:val="00C060A8"/>
    <w:rsid w:val="00C065A8"/>
    <w:rsid w:val="00C0756F"/>
    <w:rsid w:val="00C0795C"/>
    <w:rsid w:val="00C10D60"/>
    <w:rsid w:val="00C111EE"/>
    <w:rsid w:val="00C11F93"/>
    <w:rsid w:val="00C12855"/>
    <w:rsid w:val="00C1455D"/>
    <w:rsid w:val="00C147E7"/>
    <w:rsid w:val="00C14BA3"/>
    <w:rsid w:val="00C1502B"/>
    <w:rsid w:val="00C1506C"/>
    <w:rsid w:val="00C20518"/>
    <w:rsid w:val="00C20785"/>
    <w:rsid w:val="00C210E5"/>
    <w:rsid w:val="00C2153A"/>
    <w:rsid w:val="00C22287"/>
    <w:rsid w:val="00C2271B"/>
    <w:rsid w:val="00C234F4"/>
    <w:rsid w:val="00C2431F"/>
    <w:rsid w:val="00C253EC"/>
    <w:rsid w:val="00C2565C"/>
    <w:rsid w:val="00C25F4E"/>
    <w:rsid w:val="00C260BD"/>
    <w:rsid w:val="00C300E0"/>
    <w:rsid w:val="00C309B3"/>
    <w:rsid w:val="00C3117B"/>
    <w:rsid w:val="00C31F07"/>
    <w:rsid w:val="00C32CA2"/>
    <w:rsid w:val="00C32F0B"/>
    <w:rsid w:val="00C33EA5"/>
    <w:rsid w:val="00C34200"/>
    <w:rsid w:val="00C351D6"/>
    <w:rsid w:val="00C3550E"/>
    <w:rsid w:val="00C363BA"/>
    <w:rsid w:val="00C40224"/>
    <w:rsid w:val="00C4143E"/>
    <w:rsid w:val="00C4185F"/>
    <w:rsid w:val="00C41A88"/>
    <w:rsid w:val="00C429B8"/>
    <w:rsid w:val="00C42A60"/>
    <w:rsid w:val="00C42CC9"/>
    <w:rsid w:val="00C43DB3"/>
    <w:rsid w:val="00C45756"/>
    <w:rsid w:val="00C461B5"/>
    <w:rsid w:val="00C462F6"/>
    <w:rsid w:val="00C50EF1"/>
    <w:rsid w:val="00C524CB"/>
    <w:rsid w:val="00C53834"/>
    <w:rsid w:val="00C53E18"/>
    <w:rsid w:val="00C54EEF"/>
    <w:rsid w:val="00C56FDF"/>
    <w:rsid w:val="00C57841"/>
    <w:rsid w:val="00C57BC3"/>
    <w:rsid w:val="00C57FF3"/>
    <w:rsid w:val="00C60E2C"/>
    <w:rsid w:val="00C60E33"/>
    <w:rsid w:val="00C626DD"/>
    <w:rsid w:val="00C62790"/>
    <w:rsid w:val="00C63A01"/>
    <w:rsid w:val="00C646F9"/>
    <w:rsid w:val="00C65FFA"/>
    <w:rsid w:val="00C661A3"/>
    <w:rsid w:val="00C66441"/>
    <w:rsid w:val="00C671BA"/>
    <w:rsid w:val="00C67C28"/>
    <w:rsid w:val="00C7159A"/>
    <w:rsid w:val="00C71A5E"/>
    <w:rsid w:val="00C71F34"/>
    <w:rsid w:val="00C731FB"/>
    <w:rsid w:val="00C73C41"/>
    <w:rsid w:val="00C74EBF"/>
    <w:rsid w:val="00C75574"/>
    <w:rsid w:val="00C75B19"/>
    <w:rsid w:val="00C77238"/>
    <w:rsid w:val="00C77AC4"/>
    <w:rsid w:val="00C80CE2"/>
    <w:rsid w:val="00C822A5"/>
    <w:rsid w:val="00C82430"/>
    <w:rsid w:val="00C82D1B"/>
    <w:rsid w:val="00C832D9"/>
    <w:rsid w:val="00C83A1C"/>
    <w:rsid w:val="00C84697"/>
    <w:rsid w:val="00C84810"/>
    <w:rsid w:val="00C85133"/>
    <w:rsid w:val="00C85D57"/>
    <w:rsid w:val="00C86433"/>
    <w:rsid w:val="00C8681F"/>
    <w:rsid w:val="00C8694F"/>
    <w:rsid w:val="00C906C9"/>
    <w:rsid w:val="00C90CA4"/>
    <w:rsid w:val="00C9118B"/>
    <w:rsid w:val="00C92D86"/>
    <w:rsid w:val="00C9308C"/>
    <w:rsid w:val="00C941AA"/>
    <w:rsid w:val="00C94F48"/>
    <w:rsid w:val="00C964C6"/>
    <w:rsid w:val="00C96558"/>
    <w:rsid w:val="00C96C7A"/>
    <w:rsid w:val="00C96F06"/>
    <w:rsid w:val="00C9749D"/>
    <w:rsid w:val="00CA0636"/>
    <w:rsid w:val="00CA18A9"/>
    <w:rsid w:val="00CA2109"/>
    <w:rsid w:val="00CA2460"/>
    <w:rsid w:val="00CA2D8A"/>
    <w:rsid w:val="00CA3290"/>
    <w:rsid w:val="00CA36F1"/>
    <w:rsid w:val="00CA3C2A"/>
    <w:rsid w:val="00CA4E2C"/>
    <w:rsid w:val="00CA7567"/>
    <w:rsid w:val="00CB054F"/>
    <w:rsid w:val="00CB2504"/>
    <w:rsid w:val="00CB3275"/>
    <w:rsid w:val="00CB3795"/>
    <w:rsid w:val="00CB40C9"/>
    <w:rsid w:val="00CB5329"/>
    <w:rsid w:val="00CB62DF"/>
    <w:rsid w:val="00CB65AB"/>
    <w:rsid w:val="00CB6A2A"/>
    <w:rsid w:val="00CB7F1E"/>
    <w:rsid w:val="00CC30AB"/>
    <w:rsid w:val="00CC3285"/>
    <w:rsid w:val="00CC5F5A"/>
    <w:rsid w:val="00CC60B7"/>
    <w:rsid w:val="00CC6131"/>
    <w:rsid w:val="00CC68A4"/>
    <w:rsid w:val="00CC6BA3"/>
    <w:rsid w:val="00CC7805"/>
    <w:rsid w:val="00CC784A"/>
    <w:rsid w:val="00CD0D43"/>
    <w:rsid w:val="00CD1075"/>
    <w:rsid w:val="00CD1466"/>
    <w:rsid w:val="00CD2FAF"/>
    <w:rsid w:val="00CD304F"/>
    <w:rsid w:val="00CD36E2"/>
    <w:rsid w:val="00CD37CD"/>
    <w:rsid w:val="00CD3828"/>
    <w:rsid w:val="00CD4745"/>
    <w:rsid w:val="00CD485F"/>
    <w:rsid w:val="00CD51A2"/>
    <w:rsid w:val="00CD5B4D"/>
    <w:rsid w:val="00CD66F1"/>
    <w:rsid w:val="00CD6724"/>
    <w:rsid w:val="00CE0F74"/>
    <w:rsid w:val="00CE0FB1"/>
    <w:rsid w:val="00CE26DE"/>
    <w:rsid w:val="00CE2BEB"/>
    <w:rsid w:val="00CE301D"/>
    <w:rsid w:val="00CE36CC"/>
    <w:rsid w:val="00CE3AF8"/>
    <w:rsid w:val="00CE3D9A"/>
    <w:rsid w:val="00CE4736"/>
    <w:rsid w:val="00CE4D22"/>
    <w:rsid w:val="00CE5B26"/>
    <w:rsid w:val="00CE5F89"/>
    <w:rsid w:val="00CE6B94"/>
    <w:rsid w:val="00CE6D2B"/>
    <w:rsid w:val="00CE725E"/>
    <w:rsid w:val="00CE7628"/>
    <w:rsid w:val="00CE7CA4"/>
    <w:rsid w:val="00CF041F"/>
    <w:rsid w:val="00CF0CE0"/>
    <w:rsid w:val="00CF23D9"/>
    <w:rsid w:val="00CF33DD"/>
    <w:rsid w:val="00CF380B"/>
    <w:rsid w:val="00CF4A7F"/>
    <w:rsid w:val="00CF5484"/>
    <w:rsid w:val="00CF55D4"/>
    <w:rsid w:val="00CF64F7"/>
    <w:rsid w:val="00CF6596"/>
    <w:rsid w:val="00D00583"/>
    <w:rsid w:val="00D01866"/>
    <w:rsid w:val="00D03383"/>
    <w:rsid w:val="00D034D6"/>
    <w:rsid w:val="00D0562B"/>
    <w:rsid w:val="00D0587B"/>
    <w:rsid w:val="00D0692D"/>
    <w:rsid w:val="00D06B4D"/>
    <w:rsid w:val="00D07078"/>
    <w:rsid w:val="00D072C7"/>
    <w:rsid w:val="00D078F8"/>
    <w:rsid w:val="00D11846"/>
    <w:rsid w:val="00D11AB2"/>
    <w:rsid w:val="00D11D52"/>
    <w:rsid w:val="00D11F08"/>
    <w:rsid w:val="00D1218C"/>
    <w:rsid w:val="00D12A62"/>
    <w:rsid w:val="00D12AAB"/>
    <w:rsid w:val="00D132CC"/>
    <w:rsid w:val="00D137C2"/>
    <w:rsid w:val="00D1438E"/>
    <w:rsid w:val="00D1480E"/>
    <w:rsid w:val="00D14A4B"/>
    <w:rsid w:val="00D160FC"/>
    <w:rsid w:val="00D1698A"/>
    <w:rsid w:val="00D1732B"/>
    <w:rsid w:val="00D1743A"/>
    <w:rsid w:val="00D17502"/>
    <w:rsid w:val="00D211E6"/>
    <w:rsid w:val="00D21277"/>
    <w:rsid w:val="00D218EB"/>
    <w:rsid w:val="00D21D93"/>
    <w:rsid w:val="00D21FDE"/>
    <w:rsid w:val="00D21FE6"/>
    <w:rsid w:val="00D22441"/>
    <w:rsid w:val="00D2287B"/>
    <w:rsid w:val="00D231B0"/>
    <w:rsid w:val="00D23448"/>
    <w:rsid w:val="00D240E1"/>
    <w:rsid w:val="00D250A7"/>
    <w:rsid w:val="00D252F6"/>
    <w:rsid w:val="00D2586C"/>
    <w:rsid w:val="00D27AE1"/>
    <w:rsid w:val="00D30F93"/>
    <w:rsid w:val="00D318BE"/>
    <w:rsid w:val="00D31B47"/>
    <w:rsid w:val="00D31D68"/>
    <w:rsid w:val="00D32766"/>
    <w:rsid w:val="00D32AD9"/>
    <w:rsid w:val="00D3330E"/>
    <w:rsid w:val="00D33591"/>
    <w:rsid w:val="00D3414C"/>
    <w:rsid w:val="00D3458A"/>
    <w:rsid w:val="00D35301"/>
    <w:rsid w:val="00D3543D"/>
    <w:rsid w:val="00D35D92"/>
    <w:rsid w:val="00D36600"/>
    <w:rsid w:val="00D369E3"/>
    <w:rsid w:val="00D36DF9"/>
    <w:rsid w:val="00D37266"/>
    <w:rsid w:val="00D4047D"/>
    <w:rsid w:val="00D410CA"/>
    <w:rsid w:val="00D41304"/>
    <w:rsid w:val="00D42844"/>
    <w:rsid w:val="00D429B6"/>
    <w:rsid w:val="00D42FC3"/>
    <w:rsid w:val="00D44112"/>
    <w:rsid w:val="00D44A43"/>
    <w:rsid w:val="00D44A9D"/>
    <w:rsid w:val="00D44D80"/>
    <w:rsid w:val="00D45802"/>
    <w:rsid w:val="00D45ACF"/>
    <w:rsid w:val="00D47512"/>
    <w:rsid w:val="00D513E1"/>
    <w:rsid w:val="00D51C2D"/>
    <w:rsid w:val="00D52E32"/>
    <w:rsid w:val="00D539E4"/>
    <w:rsid w:val="00D53D9C"/>
    <w:rsid w:val="00D542A3"/>
    <w:rsid w:val="00D548E2"/>
    <w:rsid w:val="00D55C6E"/>
    <w:rsid w:val="00D56EAC"/>
    <w:rsid w:val="00D5712A"/>
    <w:rsid w:val="00D604FF"/>
    <w:rsid w:val="00D61204"/>
    <w:rsid w:val="00D61E0D"/>
    <w:rsid w:val="00D62331"/>
    <w:rsid w:val="00D628DC"/>
    <w:rsid w:val="00D631A3"/>
    <w:rsid w:val="00D645EA"/>
    <w:rsid w:val="00D65082"/>
    <w:rsid w:val="00D65D94"/>
    <w:rsid w:val="00D6608C"/>
    <w:rsid w:val="00D66264"/>
    <w:rsid w:val="00D66A28"/>
    <w:rsid w:val="00D66EDD"/>
    <w:rsid w:val="00D67CA3"/>
    <w:rsid w:val="00D67E6B"/>
    <w:rsid w:val="00D67EBA"/>
    <w:rsid w:val="00D71250"/>
    <w:rsid w:val="00D71BD0"/>
    <w:rsid w:val="00D735AA"/>
    <w:rsid w:val="00D73A70"/>
    <w:rsid w:val="00D73C84"/>
    <w:rsid w:val="00D73C95"/>
    <w:rsid w:val="00D740F1"/>
    <w:rsid w:val="00D75387"/>
    <w:rsid w:val="00D76842"/>
    <w:rsid w:val="00D7707E"/>
    <w:rsid w:val="00D776D1"/>
    <w:rsid w:val="00D77B53"/>
    <w:rsid w:val="00D77C36"/>
    <w:rsid w:val="00D819AD"/>
    <w:rsid w:val="00D84AFC"/>
    <w:rsid w:val="00D84B68"/>
    <w:rsid w:val="00D84C90"/>
    <w:rsid w:val="00D85884"/>
    <w:rsid w:val="00D86557"/>
    <w:rsid w:val="00D90208"/>
    <w:rsid w:val="00D90268"/>
    <w:rsid w:val="00D9108D"/>
    <w:rsid w:val="00D9140F"/>
    <w:rsid w:val="00D91F4A"/>
    <w:rsid w:val="00D92003"/>
    <w:rsid w:val="00D924D8"/>
    <w:rsid w:val="00D93224"/>
    <w:rsid w:val="00D9344E"/>
    <w:rsid w:val="00D93646"/>
    <w:rsid w:val="00D93796"/>
    <w:rsid w:val="00D94C41"/>
    <w:rsid w:val="00D94FD8"/>
    <w:rsid w:val="00D9537E"/>
    <w:rsid w:val="00D953DE"/>
    <w:rsid w:val="00D95A3B"/>
    <w:rsid w:val="00D95D77"/>
    <w:rsid w:val="00D96041"/>
    <w:rsid w:val="00D963E7"/>
    <w:rsid w:val="00D96B7F"/>
    <w:rsid w:val="00D96D34"/>
    <w:rsid w:val="00D9739C"/>
    <w:rsid w:val="00DA0757"/>
    <w:rsid w:val="00DA26DD"/>
    <w:rsid w:val="00DA2C56"/>
    <w:rsid w:val="00DA46F9"/>
    <w:rsid w:val="00DA4C8D"/>
    <w:rsid w:val="00DA68B6"/>
    <w:rsid w:val="00DA6A27"/>
    <w:rsid w:val="00DA7313"/>
    <w:rsid w:val="00DA7491"/>
    <w:rsid w:val="00DA7887"/>
    <w:rsid w:val="00DB078B"/>
    <w:rsid w:val="00DB1F99"/>
    <w:rsid w:val="00DB31A2"/>
    <w:rsid w:val="00DB3530"/>
    <w:rsid w:val="00DB37AA"/>
    <w:rsid w:val="00DB3E97"/>
    <w:rsid w:val="00DB41AC"/>
    <w:rsid w:val="00DB443D"/>
    <w:rsid w:val="00DB482B"/>
    <w:rsid w:val="00DB4BD2"/>
    <w:rsid w:val="00DB53CC"/>
    <w:rsid w:val="00DB5CBF"/>
    <w:rsid w:val="00DB5F41"/>
    <w:rsid w:val="00DC023B"/>
    <w:rsid w:val="00DC0786"/>
    <w:rsid w:val="00DC0E9A"/>
    <w:rsid w:val="00DC1B1D"/>
    <w:rsid w:val="00DC2132"/>
    <w:rsid w:val="00DC4A10"/>
    <w:rsid w:val="00DC6037"/>
    <w:rsid w:val="00DC67FB"/>
    <w:rsid w:val="00DC6FF6"/>
    <w:rsid w:val="00DC706F"/>
    <w:rsid w:val="00DC74A1"/>
    <w:rsid w:val="00DD072F"/>
    <w:rsid w:val="00DD0F86"/>
    <w:rsid w:val="00DD1266"/>
    <w:rsid w:val="00DD1530"/>
    <w:rsid w:val="00DD1A2D"/>
    <w:rsid w:val="00DD350D"/>
    <w:rsid w:val="00DD4F28"/>
    <w:rsid w:val="00DD5055"/>
    <w:rsid w:val="00DD6C54"/>
    <w:rsid w:val="00DE0459"/>
    <w:rsid w:val="00DE082F"/>
    <w:rsid w:val="00DE106F"/>
    <w:rsid w:val="00DE2613"/>
    <w:rsid w:val="00DE33E7"/>
    <w:rsid w:val="00DE3567"/>
    <w:rsid w:val="00DE3568"/>
    <w:rsid w:val="00DE3885"/>
    <w:rsid w:val="00DE3BF4"/>
    <w:rsid w:val="00DE591A"/>
    <w:rsid w:val="00DE6827"/>
    <w:rsid w:val="00DE698C"/>
    <w:rsid w:val="00DF1727"/>
    <w:rsid w:val="00DF17CE"/>
    <w:rsid w:val="00DF232D"/>
    <w:rsid w:val="00DF26DD"/>
    <w:rsid w:val="00DF2CB0"/>
    <w:rsid w:val="00DF2ED2"/>
    <w:rsid w:val="00DF40C5"/>
    <w:rsid w:val="00DF482A"/>
    <w:rsid w:val="00DF497D"/>
    <w:rsid w:val="00DF56A3"/>
    <w:rsid w:val="00DF6EEB"/>
    <w:rsid w:val="00DF73C0"/>
    <w:rsid w:val="00DF7B13"/>
    <w:rsid w:val="00E00114"/>
    <w:rsid w:val="00E009B3"/>
    <w:rsid w:val="00E01A7D"/>
    <w:rsid w:val="00E0226F"/>
    <w:rsid w:val="00E0238C"/>
    <w:rsid w:val="00E033E7"/>
    <w:rsid w:val="00E03C73"/>
    <w:rsid w:val="00E03FE3"/>
    <w:rsid w:val="00E04BD3"/>
    <w:rsid w:val="00E05B9E"/>
    <w:rsid w:val="00E05DD6"/>
    <w:rsid w:val="00E06F66"/>
    <w:rsid w:val="00E10244"/>
    <w:rsid w:val="00E11FC0"/>
    <w:rsid w:val="00E13A66"/>
    <w:rsid w:val="00E13FC9"/>
    <w:rsid w:val="00E15377"/>
    <w:rsid w:val="00E156F4"/>
    <w:rsid w:val="00E16643"/>
    <w:rsid w:val="00E16AA6"/>
    <w:rsid w:val="00E16CDE"/>
    <w:rsid w:val="00E1766A"/>
    <w:rsid w:val="00E1798D"/>
    <w:rsid w:val="00E202B4"/>
    <w:rsid w:val="00E2127D"/>
    <w:rsid w:val="00E22061"/>
    <w:rsid w:val="00E226E8"/>
    <w:rsid w:val="00E2369E"/>
    <w:rsid w:val="00E23DD6"/>
    <w:rsid w:val="00E24A93"/>
    <w:rsid w:val="00E24C80"/>
    <w:rsid w:val="00E26550"/>
    <w:rsid w:val="00E266F1"/>
    <w:rsid w:val="00E27BC5"/>
    <w:rsid w:val="00E30BF1"/>
    <w:rsid w:val="00E31C42"/>
    <w:rsid w:val="00E32129"/>
    <w:rsid w:val="00E32655"/>
    <w:rsid w:val="00E3328F"/>
    <w:rsid w:val="00E33EF4"/>
    <w:rsid w:val="00E34401"/>
    <w:rsid w:val="00E344A8"/>
    <w:rsid w:val="00E34B15"/>
    <w:rsid w:val="00E352EC"/>
    <w:rsid w:val="00E357E5"/>
    <w:rsid w:val="00E361B8"/>
    <w:rsid w:val="00E36B17"/>
    <w:rsid w:val="00E36C2C"/>
    <w:rsid w:val="00E36CB1"/>
    <w:rsid w:val="00E36D84"/>
    <w:rsid w:val="00E400E6"/>
    <w:rsid w:val="00E40727"/>
    <w:rsid w:val="00E43F90"/>
    <w:rsid w:val="00E44561"/>
    <w:rsid w:val="00E45170"/>
    <w:rsid w:val="00E46BAB"/>
    <w:rsid w:val="00E5040B"/>
    <w:rsid w:val="00E50724"/>
    <w:rsid w:val="00E50AC2"/>
    <w:rsid w:val="00E50B0F"/>
    <w:rsid w:val="00E50ED2"/>
    <w:rsid w:val="00E524BD"/>
    <w:rsid w:val="00E535D8"/>
    <w:rsid w:val="00E53D54"/>
    <w:rsid w:val="00E54A4E"/>
    <w:rsid w:val="00E5514A"/>
    <w:rsid w:val="00E56B75"/>
    <w:rsid w:val="00E56CA1"/>
    <w:rsid w:val="00E575DD"/>
    <w:rsid w:val="00E60305"/>
    <w:rsid w:val="00E60398"/>
    <w:rsid w:val="00E60A3D"/>
    <w:rsid w:val="00E61A7A"/>
    <w:rsid w:val="00E62168"/>
    <w:rsid w:val="00E63310"/>
    <w:rsid w:val="00E64137"/>
    <w:rsid w:val="00E64218"/>
    <w:rsid w:val="00E647B3"/>
    <w:rsid w:val="00E649AD"/>
    <w:rsid w:val="00E65591"/>
    <w:rsid w:val="00E66825"/>
    <w:rsid w:val="00E669CE"/>
    <w:rsid w:val="00E678F3"/>
    <w:rsid w:val="00E6790F"/>
    <w:rsid w:val="00E67F2C"/>
    <w:rsid w:val="00E7001E"/>
    <w:rsid w:val="00E70397"/>
    <w:rsid w:val="00E71125"/>
    <w:rsid w:val="00E71327"/>
    <w:rsid w:val="00E7147F"/>
    <w:rsid w:val="00E71C8E"/>
    <w:rsid w:val="00E7272C"/>
    <w:rsid w:val="00E727AE"/>
    <w:rsid w:val="00E73014"/>
    <w:rsid w:val="00E74EC0"/>
    <w:rsid w:val="00E759FE"/>
    <w:rsid w:val="00E75D39"/>
    <w:rsid w:val="00E76006"/>
    <w:rsid w:val="00E761E7"/>
    <w:rsid w:val="00E80059"/>
    <w:rsid w:val="00E800C5"/>
    <w:rsid w:val="00E8076C"/>
    <w:rsid w:val="00E81CA9"/>
    <w:rsid w:val="00E83400"/>
    <w:rsid w:val="00E83526"/>
    <w:rsid w:val="00E84282"/>
    <w:rsid w:val="00E8548F"/>
    <w:rsid w:val="00E85A4E"/>
    <w:rsid w:val="00E85BE3"/>
    <w:rsid w:val="00E86596"/>
    <w:rsid w:val="00E87851"/>
    <w:rsid w:val="00E90981"/>
    <w:rsid w:val="00E90EC5"/>
    <w:rsid w:val="00E916E1"/>
    <w:rsid w:val="00E91BF1"/>
    <w:rsid w:val="00E933FE"/>
    <w:rsid w:val="00E93B50"/>
    <w:rsid w:val="00E93C9A"/>
    <w:rsid w:val="00E946D6"/>
    <w:rsid w:val="00E961EA"/>
    <w:rsid w:val="00E96EA1"/>
    <w:rsid w:val="00E9724B"/>
    <w:rsid w:val="00EA08EB"/>
    <w:rsid w:val="00EA0BDE"/>
    <w:rsid w:val="00EA166F"/>
    <w:rsid w:val="00EA17E1"/>
    <w:rsid w:val="00EA38BC"/>
    <w:rsid w:val="00EA40B3"/>
    <w:rsid w:val="00EA4C55"/>
    <w:rsid w:val="00EA5FA8"/>
    <w:rsid w:val="00EA61AB"/>
    <w:rsid w:val="00EA7028"/>
    <w:rsid w:val="00EA765A"/>
    <w:rsid w:val="00EA77C6"/>
    <w:rsid w:val="00EB1238"/>
    <w:rsid w:val="00EB2B7C"/>
    <w:rsid w:val="00EB4332"/>
    <w:rsid w:val="00EB49B0"/>
    <w:rsid w:val="00EB4AD7"/>
    <w:rsid w:val="00EB50F5"/>
    <w:rsid w:val="00EB5A8C"/>
    <w:rsid w:val="00EB644F"/>
    <w:rsid w:val="00EB646B"/>
    <w:rsid w:val="00EB66C9"/>
    <w:rsid w:val="00EC28D8"/>
    <w:rsid w:val="00EC4720"/>
    <w:rsid w:val="00EC521A"/>
    <w:rsid w:val="00EC5C5C"/>
    <w:rsid w:val="00EC64B8"/>
    <w:rsid w:val="00EC6724"/>
    <w:rsid w:val="00EC70B6"/>
    <w:rsid w:val="00EC73A5"/>
    <w:rsid w:val="00EC769E"/>
    <w:rsid w:val="00ED0575"/>
    <w:rsid w:val="00ED0695"/>
    <w:rsid w:val="00ED0C4B"/>
    <w:rsid w:val="00ED3501"/>
    <w:rsid w:val="00ED3854"/>
    <w:rsid w:val="00ED4303"/>
    <w:rsid w:val="00ED4463"/>
    <w:rsid w:val="00ED6249"/>
    <w:rsid w:val="00ED6A4E"/>
    <w:rsid w:val="00EE004C"/>
    <w:rsid w:val="00EE1015"/>
    <w:rsid w:val="00EE1208"/>
    <w:rsid w:val="00EE12EA"/>
    <w:rsid w:val="00EE2057"/>
    <w:rsid w:val="00EE30C1"/>
    <w:rsid w:val="00EE30E8"/>
    <w:rsid w:val="00EE3161"/>
    <w:rsid w:val="00EE319C"/>
    <w:rsid w:val="00EE49F8"/>
    <w:rsid w:val="00EE4F2B"/>
    <w:rsid w:val="00EE618E"/>
    <w:rsid w:val="00EE622C"/>
    <w:rsid w:val="00EE65DE"/>
    <w:rsid w:val="00EE784D"/>
    <w:rsid w:val="00EE7AC4"/>
    <w:rsid w:val="00EE7F25"/>
    <w:rsid w:val="00EF04EA"/>
    <w:rsid w:val="00EF07E1"/>
    <w:rsid w:val="00EF0B74"/>
    <w:rsid w:val="00EF0E54"/>
    <w:rsid w:val="00EF127D"/>
    <w:rsid w:val="00EF15C7"/>
    <w:rsid w:val="00EF287E"/>
    <w:rsid w:val="00EF2AFB"/>
    <w:rsid w:val="00EF3864"/>
    <w:rsid w:val="00EF3E7E"/>
    <w:rsid w:val="00EF42A4"/>
    <w:rsid w:val="00EF550C"/>
    <w:rsid w:val="00EF55CB"/>
    <w:rsid w:val="00EF6B54"/>
    <w:rsid w:val="00EF78FF"/>
    <w:rsid w:val="00EF7A06"/>
    <w:rsid w:val="00EF7E53"/>
    <w:rsid w:val="00F0084E"/>
    <w:rsid w:val="00F00D72"/>
    <w:rsid w:val="00F00E9B"/>
    <w:rsid w:val="00F01160"/>
    <w:rsid w:val="00F0120F"/>
    <w:rsid w:val="00F02312"/>
    <w:rsid w:val="00F04909"/>
    <w:rsid w:val="00F062FF"/>
    <w:rsid w:val="00F06F0D"/>
    <w:rsid w:val="00F076F9"/>
    <w:rsid w:val="00F07884"/>
    <w:rsid w:val="00F07AD8"/>
    <w:rsid w:val="00F07B88"/>
    <w:rsid w:val="00F07EE9"/>
    <w:rsid w:val="00F1203F"/>
    <w:rsid w:val="00F13368"/>
    <w:rsid w:val="00F139D8"/>
    <w:rsid w:val="00F148FE"/>
    <w:rsid w:val="00F14F50"/>
    <w:rsid w:val="00F1677A"/>
    <w:rsid w:val="00F16F57"/>
    <w:rsid w:val="00F173CA"/>
    <w:rsid w:val="00F201C3"/>
    <w:rsid w:val="00F20882"/>
    <w:rsid w:val="00F20C8E"/>
    <w:rsid w:val="00F21B53"/>
    <w:rsid w:val="00F21FCB"/>
    <w:rsid w:val="00F22716"/>
    <w:rsid w:val="00F22CC8"/>
    <w:rsid w:val="00F231B2"/>
    <w:rsid w:val="00F24561"/>
    <w:rsid w:val="00F24CE1"/>
    <w:rsid w:val="00F24DA9"/>
    <w:rsid w:val="00F25803"/>
    <w:rsid w:val="00F25E95"/>
    <w:rsid w:val="00F26BDF"/>
    <w:rsid w:val="00F273E0"/>
    <w:rsid w:val="00F27D5A"/>
    <w:rsid w:val="00F3028B"/>
    <w:rsid w:val="00F30512"/>
    <w:rsid w:val="00F3058B"/>
    <w:rsid w:val="00F30A25"/>
    <w:rsid w:val="00F32C8F"/>
    <w:rsid w:val="00F33F78"/>
    <w:rsid w:val="00F35720"/>
    <w:rsid w:val="00F359A7"/>
    <w:rsid w:val="00F368B0"/>
    <w:rsid w:val="00F36EDC"/>
    <w:rsid w:val="00F371F9"/>
    <w:rsid w:val="00F41705"/>
    <w:rsid w:val="00F4227F"/>
    <w:rsid w:val="00F42599"/>
    <w:rsid w:val="00F437CE"/>
    <w:rsid w:val="00F448A4"/>
    <w:rsid w:val="00F45A2F"/>
    <w:rsid w:val="00F45A4D"/>
    <w:rsid w:val="00F45B20"/>
    <w:rsid w:val="00F46385"/>
    <w:rsid w:val="00F4790B"/>
    <w:rsid w:val="00F47DD6"/>
    <w:rsid w:val="00F50D16"/>
    <w:rsid w:val="00F52340"/>
    <w:rsid w:val="00F541C0"/>
    <w:rsid w:val="00F55206"/>
    <w:rsid w:val="00F55788"/>
    <w:rsid w:val="00F560B3"/>
    <w:rsid w:val="00F56164"/>
    <w:rsid w:val="00F56670"/>
    <w:rsid w:val="00F57428"/>
    <w:rsid w:val="00F57590"/>
    <w:rsid w:val="00F57D4A"/>
    <w:rsid w:val="00F60135"/>
    <w:rsid w:val="00F60762"/>
    <w:rsid w:val="00F60840"/>
    <w:rsid w:val="00F60CB2"/>
    <w:rsid w:val="00F60DD4"/>
    <w:rsid w:val="00F60E4F"/>
    <w:rsid w:val="00F61137"/>
    <w:rsid w:val="00F61353"/>
    <w:rsid w:val="00F613F1"/>
    <w:rsid w:val="00F61663"/>
    <w:rsid w:val="00F6368D"/>
    <w:rsid w:val="00F63B62"/>
    <w:rsid w:val="00F63F4C"/>
    <w:rsid w:val="00F6418F"/>
    <w:rsid w:val="00F64C79"/>
    <w:rsid w:val="00F65677"/>
    <w:rsid w:val="00F65773"/>
    <w:rsid w:val="00F66C26"/>
    <w:rsid w:val="00F6748B"/>
    <w:rsid w:val="00F67765"/>
    <w:rsid w:val="00F67A0E"/>
    <w:rsid w:val="00F7066B"/>
    <w:rsid w:val="00F72784"/>
    <w:rsid w:val="00F72DF5"/>
    <w:rsid w:val="00F733E9"/>
    <w:rsid w:val="00F74394"/>
    <w:rsid w:val="00F74C86"/>
    <w:rsid w:val="00F74DA3"/>
    <w:rsid w:val="00F7549D"/>
    <w:rsid w:val="00F76486"/>
    <w:rsid w:val="00F772C0"/>
    <w:rsid w:val="00F776C0"/>
    <w:rsid w:val="00F77C08"/>
    <w:rsid w:val="00F80612"/>
    <w:rsid w:val="00F81BDE"/>
    <w:rsid w:val="00F822A9"/>
    <w:rsid w:val="00F83A11"/>
    <w:rsid w:val="00F849B7"/>
    <w:rsid w:val="00F84CA2"/>
    <w:rsid w:val="00F855AD"/>
    <w:rsid w:val="00F85A8C"/>
    <w:rsid w:val="00F85FDB"/>
    <w:rsid w:val="00F8713B"/>
    <w:rsid w:val="00F873B9"/>
    <w:rsid w:val="00F875C3"/>
    <w:rsid w:val="00F8795C"/>
    <w:rsid w:val="00F87BB5"/>
    <w:rsid w:val="00F900CD"/>
    <w:rsid w:val="00F9075D"/>
    <w:rsid w:val="00F92A61"/>
    <w:rsid w:val="00F935DB"/>
    <w:rsid w:val="00F9408D"/>
    <w:rsid w:val="00F941F9"/>
    <w:rsid w:val="00F950BB"/>
    <w:rsid w:val="00F96CE8"/>
    <w:rsid w:val="00F97AC1"/>
    <w:rsid w:val="00FA15A5"/>
    <w:rsid w:val="00FA201E"/>
    <w:rsid w:val="00FA2194"/>
    <w:rsid w:val="00FA2BC6"/>
    <w:rsid w:val="00FA33D5"/>
    <w:rsid w:val="00FA3B31"/>
    <w:rsid w:val="00FA40D6"/>
    <w:rsid w:val="00FA43E9"/>
    <w:rsid w:val="00FA576C"/>
    <w:rsid w:val="00FA590F"/>
    <w:rsid w:val="00FA5D4B"/>
    <w:rsid w:val="00FA6052"/>
    <w:rsid w:val="00FA6342"/>
    <w:rsid w:val="00FA7B0D"/>
    <w:rsid w:val="00FA7BF6"/>
    <w:rsid w:val="00FB03E8"/>
    <w:rsid w:val="00FB0D5D"/>
    <w:rsid w:val="00FB0E71"/>
    <w:rsid w:val="00FB11A0"/>
    <w:rsid w:val="00FB2034"/>
    <w:rsid w:val="00FB2AEA"/>
    <w:rsid w:val="00FB3432"/>
    <w:rsid w:val="00FB3944"/>
    <w:rsid w:val="00FB3E50"/>
    <w:rsid w:val="00FB46FE"/>
    <w:rsid w:val="00FB5278"/>
    <w:rsid w:val="00FB579C"/>
    <w:rsid w:val="00FB5A94"/>
    <w:rsid w:val="00FB7ACB"/>
    <w:rsid w:val="00FB7CD3"/>
    <w:rsid w:val="00FC01FD"/>
    <w:rsid w:val="00FC0DB4"/>
    <w:rsid w:val="00FC14D3"/>
    <w:rsid w:val="00FC178F"/>
    <w:rsid w:val="00FC1800"/>
    <w:rsid w:val="00FC1881"/>
    <w:rsid w:val="00FC4D70"/>
    <w:rsid w:val="00FC5074"/>
    <w:rsid w:val="00FC54F9"/>
    <w:rsid w:val="00FC65DA"/>
    <w:rsid w:val="00FC674C"/>
    <w:rsid w:val="00FD04D6"/>
    <w:rsid w:val="00FD124F"/>
    <w:rsid w:val="00FD18CE"/>
    <w:rsid w:val="00FD1FAD"/>
    <w:rsid w:val="00FD2288"/>
    <w:rsid w:val="00FD56D4"/>
    <w:rsid w:val="00FD57EA"/>
    <w:rsid w:val="00FD5E6D"/>
    <w:rsid w:val="00FD636F"/>
    <w:rsid w:val="00FD6D0B"/>
    <w:rsid w:val="00FE0219"/>
    <w:rsid w:val="00FE2691"/>
    <w:rsid w:val="00FE3278"/>
    <w:rsid w:val="00FE4073"/>
    <w:rsid w:val="00FE4E06"/>
    <w:rsid w:val="00FE51C7"/>
    <w:rsid w:val="00FE65BE"/>
    <w:rsid w:val="00FE6E3D"/>
    <w:rsid w:val="00FF0226"/>
    <w:rsid w:val="00FF247D"/>
    <w:rsid w:val="00FF293A"/>
    <w:rsid w:val="00FF2FD4"/>
    <w:rsid w:val="00FF37ED"/>
    <w:rsid w:val="00FF45DF"/>
    <w:rsid w:val="00FF4A3A"/>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F2C92"/>
  </w:style>
  <w:style w:type="paragraph" w:styleId="Heading1">
    <w:name w:val="heading 1"/>
    <w:aliases w:val="OGC Header Level 1,numbered,h1,clause,H1"/>
    <w:basedOn w:val="Normal"/>
    <w:next w:val="Normal"/>
    <w:link w:val="Heading1Char"/>
    <w:qFormat/>
    <w:rsid w:val="00F27D5A"/>
    <w:pPr>
      <w:keepNext/>
      <w:numPr>
        <w:numId w:val="1"/>
      </w:numPr>
      <w:spacing w:before="480" w:after="24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spacing w:after="240"/>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spacing w:after="240"/>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393146"/>
    <w:pPr>
      <w:spacing w:before="60" w:after="60" w:line="211" w:lineRule="auto"/>
      <w:jc w:val="both"/>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spacing w:after="240"/>
    </w:pPr>
    <w:rPr>
      <w:szCs w:val="20"/>
      <w:lang w:val="en-GB"/>
    </w:rPr>
  </w:style>
  <w:style w:type="paragraph" w:styleId="FootnoteText">
    <w:name w:val="footnote text"/>
    <w:basedOn w:val="Normal"/>
    <w:link w:val="FootnoteTextChar"/>
    <w:semiHidden/>
    <w:rsid w:val="00F27D5A"/>
    <w:pPr>
      <w:spacing w:after="240"/>
    </w:pPr>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D44A9D"/>
    <w:pPr>
      <w:numPr>
        <w:numId w:val="4"/>
      </w:numPr>
      <w:spacing w:after="240"/>
      <w:jc w:val="both"/>
    </w:pPr>
  </w:style>
  <w:style w:type="paragraph" w:customStyle="1" w:styleId="Definition">
    <w:name w:val="Definition"/>
    <w:basedOn w:val="Normal"/>
    <w:next w:val="TermNum"/>
    <w:qFormat/>
    <w:rsid w:val="00F27D5A"/>
    <w:pPr>
      <w:spacing w:after="240"/>
    </w:pPr>
    <w:rPr>
      <w:szCs w:val="20"/>
      <w:lang w:val="en-GB"/>
    </w:rPr>
  </w:style>
  <w:style w:type="paragraph" w:customStyle="1" w:styleId="Terms">
    <w:name w:val="Term(s)"/>
    <w:basedOn w:val="Normal"/>
    <w:next w:val="Definition"/>
    <w:uiPriority w:val="99"/>
    <w:qFormat/>
    <w:rsid w:val="00F27D5A"/>
    <w:pPr>
      <w:keepNext/>
      <w:suppressAutoHyphens/>
    </w:pPr>
    <w:rPr>
      <w:b/>
      <w:szCs w:val="20"/>
      <w:lang w:val="en-GB"/>
    </w:rPr>
  </w:style>
  <w:style w:type="paragraph" w:customStyle="1" w:styleId="TermNum">
    <w:name w:val="TermNum"/>
    <w:basedOn w:val="Normal"/>
    <w:next w:val="Terms"/>
    <w:uiPriority w:val="99"/>
    <w:qFormat/>
    <w:rsid w:val="00F27D5A"/>
    <w:pPr>
      <w:keepNext/>
      <w:numPr>
        <w:numId w:val="5"/>
      </w:numPr>
    </w:pPr>
    <w:rPr>
      <w:b/>
      <w:szCs w:val="20"/>
      <w:lang w:val="en-GB"/>
    </w:rPr>
  </w:style>
  <w:style w:type="paragraph" w:customStyle="1" w:styleId="Requirement">
    <w:name w:val="Requirement"/>
    <w:basedOn w:val="Normal"/>
    <w:next w:val="Normal"/>
    <w:qFormat/>
    <w:rsid w:val="00F27D5A"/>
    <w:pPr>
      <w:numPr>
        <w:numId w:val="6"/>
      </w:numPr>
      <w:tabs>
        <w:tab w:val="left" w:pos="964"/>
      </w:tabs>
      <w:spacing w:after="240"/>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spacing w:after="240"/>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Cs w:val="28"/>
    </w:rPr>
  </w:style>
  <w:style w:type="character" w:customStyle="1" w:styleId="AnnexLevel2Char">
    <w:name w:val="Annex Level 2 Char"/>
    <w:basedOn w:val="Heading2Char"/>
    <w:link w:val="AnnexLevel2"/>
    <w:rsid w:val="004A5507"/>
    <w:rPr>
      <w:rFonts w:cs="Arial"/>
      <w:b/>
      <w:bCs w:val="0"/>
      <w:iCs w:val="0"/>
      <w:sz w:val="22"/>
      <w:szCs w:val="20"/>
      <w:lang w:val="en-AU" w:eastAsia="en-AU"/>
    </w:rPr>
  </w:style>
  <w:style w:type="character" w:customStyle="1" w:styleId="AnnexNumberedChar">
    <w:name w:val="Annex Numbered Char"/>
    <w:basedOn w:val="AnnexLevel2Char"/>
    <w:link w:val="AnnexNumbered"/>
    <w:rsid w:val="00910EA3"/>
    <w:rPr>
      <w:rFonts w:cs="Arial"/>
      <w:b/>
      <w:bCs w:val="0"/>
      <w:iCs w:val="0"/>
      <w:sz w:val="22"/>
      <w:szCs w:val="20"/>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pPr>
      <w:spacing w:after="240"/>
    </w:pPr>
  </w:style>
  <w:style w:type="paragraph" w:styleId="TOC2">
    <w:name w:val="toc 2"/>
    <w:basedOn w:val="Normal"/>
    <w:next w:val="Normal"/>
    <w:autoRedefine/>
    <w:uiPriority w:val="39"/>
    <w:unhideWhenUsed/>
    <w:rsid w:val="00F60CB2"/>
    <w:pPr>
      <w:spacing w:after="240"/>
      <w:ind w:left="240"/>
    </w:pPr>
  </w:style>
  <w:style w:type="paragraph" w:styleId="TOC3">
    <w:name w:val="toc 3"/>
    <w:basedOn w:val="Normal"/>
    <w:next w:val="Normal"/>
    <w:autoRedefine/>
    <w:uiPriority w:val="39"/>
    <w:unhideWhenUsed/>
    <w:rsid w:val="00F60CB2"/>
    <w:pPr>
      <w:spacing w:after="240"/>
      <w:ind w:left="480"/>
    </w:pPr>
  </w:style>
  <w:style w:type="paragraph" w:styleId="Header">
    <w:name w:val="header"/>
    <w:basedOn w:val="Normal"/>
    <w:link w:val="HeaderChar"/>
    <w:uiPriority w:val="99"/>
    <w:unhideWhenUsed/>
    <w:rsid w:val="0079517D"/>
    <w:pPr>
      <w:tabs>
        <w:tab w:val="center" w:pos="4680"/>
        <w:tab w:val="right" w:pos="9360"/>
      </w:tabs>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qFormat/>
    <w:rsid w:val="00FA590F"/>
    <w:pPr>
      <w:spacing w:after="240"/>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uiPriority w:val="99"/>
    <w:rsid w:val="001A30DA"/>
    <w:pPr>
      <w:numPr>
        <w:numId w:val="8"/>
      </w:numPr>
      <w:tabs>
        <w:tab w:val="left" w:pos="960"/>
      </w:tabs>
      <w:spacing w:after="240" w:line="211" w:lineRule="auto"/>
    </w:pPr>
    <w:rPr>
      <w:sz w:val="18"/>
      <w:szCs w:val="18"/>
    </w:rPr>
  </w:style>
  <w:style w:type="character" w:customStyle="1" w:styleId="NoteZchn">
    <w:name w:val="Note Zchn"/>
    <w:link w:val="Note"/>
    <w:uiPriority w:val="99"/>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pPr>
      <w:spacing w:after="240"/>
    </w:pPr>
    <w:rPr>
      <w:sz w:val="20"/>
      <w:szCs w:val="20"/>
    </w:rPr>
  </w:style>
  <w:style w:type="character" w:customStyle="1" w:styleId="CommentTextChar">
    <w:name w:val="Comment Text Char"/>
    <w:basedOn w:val="DefaultParagraphFont"/>
    <w:link w:val="CommentText"/>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style>
  <w:style w:type="paragraph" w:customStyle="1" w:styleId="Listing">
    <w:name w:val="Listing"/>
    <w:basedOn w:val="Normal"/>
    <w:next w:val="Normal"/>
    <w:rsid w:val="00E60305"/>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Cs w:val="26"/>
    </w:rPr>
  </w:style>
  <w:style w:type="numbering" w:styleId="111111">
    <w:name w:val="Outline List 2"/>
    <w:basedOn w:val="NoList"/>
    <w:rsid w:val="00152486"/>
    <w:pPr>
      <w:numPr>
        <w:numId w:val="11"/>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2"/>
      </w:numPr>
    </w:pPr>
    <w:rPr>
      <w:lang w:val="en-GB" w:eastAsia="en-GB"/>
    </w:rPr>
  </w:style>
  <w:style w:type="paragraph" w:styleId="ListBullet3">
    <w:name w:val="List Bullet 3"/>
    <w:basedOn w:val="Normal"/>
    <w:rsid w:val="00152486"/>
    <w:pPr>
      <w:numPr>
        <w:numId w:val="13"/>
      </w:numPr>
    </w:pPr>
    <w:rPr>
      <w:lang w:val="en-GB" w:eastAsia="en-GB"/>
    </w:rPr>
  </w:style>
  <w:style w:type="paragraph" w:styleId="ListBullet4">
    <w:name w:val="List Bullet 4"/>
    <w:basedOn w:val="Normal"/>
    <w:rsid w:val="00152486"/>
    <w:pPr>
      <w:numPr>
        <w:numId w:val="14"/>
      </w:numPr>
    </w:pPr>
    <w:rPr>
      <w:lang w:val="en-GB" w:eastAsia="en-GB"/>
    </w:rPr>
  </w:style>
  <w:style w:type="paragraph" w:styleId="ListBullet5">
    <w:name w:val="List Bullet 5"/>
    <w:basedOn w:val="Normal"/>
    <w:rsid w:val="00152486"/>
    <w:pPr>
      <w:numPr>
        <w:numId w:val="15"/>
      </w:numPr>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uiPriority w:val="99"/>
    <w:semiHidden/>
    <w:rsid w:val="00152486"/>
    <w:pPr>
      <w:ind w:left="240" w:hanging="240"/>
    </w:pPr>
    <w:rPr>
      <w:lang w:val="en-GB" w:eastAsia="en-GB"/>
    </w:rPr>
  </w:style>
  <w:style w:type="paragraph" w:styleId="Index2">
    <w:name w:val="index 2"/>
    <w:basedOn w:val="Normal"/>
    <w:next w:val="Normal"/>
    <w:autoRedefine/>
    <w:uiPriority w:val="99"/>
    <w:semiHidden/>
    <w:rsid w:val="00152486"/>
    <w:pPr>
      <w:ind w:left="480" w:hanging="240"/>
    </w:pPr>
    <w:rPr>
      <w:lang w:val="en-GB" w:eastAsia="en-GB"/>
    </w:rPr>
  </w:style>
  <w:style w:type="paragraph" w:styleId="Index3">
    <w:name w:val="index 3"/>
    <w:basedOn w:val="Normal"/>
    <w:next w:val="Normal"/>
    <w:autoRedefine/>
    <w:semiHidden/>
    <w:rsid w:val="00152486"/>
    <w:pPr>
      <w:ind w:left="720" w:hanging="240"/>
    </w:pPr>
    <w:rPr>
      <w:lang w:val="en-GB" w:eastAsia="en-GB"/>
    </w:rPr>
  </w:style>
  <w:style w:type="paragraph" w:styleId="Index4">
    <w:name w:val="index 4"/>
    <w:basedOn w:val="Normal"/>
    <w:next w:val="Normal"/>
    <w:autoRedefine/>
    <w:semiHidden/>
    <w:rsid w:val="00152486"/>
    <w:pPr>
      <w:ind w:left="960" w:hanging="240"/>
    </w:pPr>
    <w:rPr>
      <w:lang w:val="en-GB" w:eastAsia="en-GB"/>
    </w:rPr>
  </w:style>
  <w:style w:type="paragraph" w:styleId="Index5">
    <w:name w:val="index 5"/>
    <w:basedOn w:val="Normal"/>
    <w:next w:val="Normal"/>
    <w:autoRedefine/>
    <w:semiHidden/>
    <w:rsid w:val="00152486"/>
    <w:pPr>
      <w:ind w:left="1200" w:hanging="240"/>
    </w:pPr>
    <w:rPr>
      <w:lang w:val="en-GB" w:eastAsia="en-GB"/>
    </w:rPr>
  </w:style>
  <w:style w:type="paragraph" w:styleId="Index6">
    <w:name w:val="index 6"/>
    <w:basedOn w:val="Normal"/>
    <w:next w:val="Normal"/>
    <w:autoRedefine/>
    <w:semiHidden/>
    <w:rsid w:val="00152486"/>
    <w:pPr>
      <w:ind w:left="1440" w:hanging="240"/>
    </w:pPr>
    <w:rPr>
      <w:lang w:val="en-GB" w:eastAsia="en-GB"/>
    </w:rPr>
  </w:style>
  <w:style w:type="paragraph" w:styleId="Index7">
    <w:name w:val="index 7"/>
    <w:basedOn w:val="Normal"/>
    <w:next w:val="Normal"/>
    <w:autoRedefine/>
    <w:semiHidden/>
    <w:rsid w:val="00152486"/>
    <w:pPr>
      <w:ind w:left="1680" w:hanging="240"/>
    </w:pPr>
    <w:rPr>
      <w:lang w:val="en-GB" w:eastAsia="en-GB"/>
    </w:rPr>
  </w:style>
  <w:style w:type="paragraph" w:styleId="Index8">
    <w:name w:val="index 8"/>
    <w:basedOn w:val="Normal"/>
    <w:next w:val="Normal"/>
    <w:autoRedefine/>
    <w:semiHidden/>
    <w:rsid w:val="00152486"/>
    <w:pPr>
      <w:ind w:left="1920" w:hanging="240"/>
    </w:pPr>
    <w:rPr>
      <w:lang w:val="en-GB" w:eastAsia="en-GB"/>
    </w:rPr>
  </w:style>
  <w:style w:type="paragraph" w:styleId="Index9">
    <w:name w:val="index 9"/>
    <w:basedOn w:val="Normal"/>
    <w:next w:val="Normal"/>
    <w:autoRedefine/>
    <w:semiHidden/>
    <w:rsid w:val="00152486"/>
    <w:pPr>
      <w:ind w:left="2160" w:hanging="240"/>
    </w:pPr>
    <w:rPr>
      <w:lang w:val="en-GB" w:eastAsia="en-GB"/>
    </w:rPr>
  </w:style>
  <w:style w:type="paragraph" w:styleId="IndexHeading">
    <w:name w:val="index heading"/>
    <w:basedOn w:val="Normal"/>
    <w:next w:val="Index1"/>
    <w:semiHidden/>
    <w:rsid w:val="00152486"/>
    <w:rPr>
      <w:rFonts w:ascii="Arial" w:hAnsi="Arial" w:cs="Arial"/>
      <w:b/>
      <w:bCs/>
      <w:lang w:val="en-GB" w:eastAsia="en-GB"/>
    </w:rPr>
  </w:style>
  <w:style w:type="paragraph" w:styleId="List2">
    <w:name w:val="List 2"/>
    <w:basedOn w:val="Normal"/>
    <w:rsid w:val="00152486"/>
    <w:pPr>
      <w:ind w:left="566" w:hanging="283"/>
    </w:pPr>
    <w:rPr>
      <w:lang w:val="en-GB" w:eastAsia="en-GB"/>
    </w:rPr>
  </w:style>
  <w:style w:type="paragraph" w:styleId="List3">
    <w:name w:val="List 3"/>
    <w:basedOn w:val="Normal"/>
    <w:rsid w:val="00152486"/>
    <w:pPr>
      <w:ind w:left="849" w:hanging="283"/>
    </w:pPr>
    <w:rPr>
      <w:lang w:val="en-GB" w:eastAsia="en-GB"/>
    </w:rPr>
  </w:style>
  <w:style w:type="paragraph" w:styleId="List4">
    <w:name w:val="List 4"/>
    <w:basedOn w:val="Normal"/>
    <w:rsid w:val="00152486"/>
    <w:pPr>
      <w:ind w:left="1132" w:hanging="283"/>
    </w:pPr>
    <w:rPr>
      <w:lang w:val="en-GB" w:eastAsia="en-GB"/>
    </w:rPr>
  </w:style>
  <w:style w:type="paragraph" w:styleId="List5">
    <w:name w:val="List 5"/>
    <w:basedOn w:val="Normal"/>
    <w:rsid w:val="00152486"/>
    <w:pPr>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6"/>
      </w:numPr>
    </w:pPr>
    <w:rPr>
      <w:lang w:val="en-GB" w:eastAsia="en-GB"/>
    </w:rPr>
  </w:style>
  <w:style w:type="paragraph" w:styleId="ListNumber3">
    <w:name w:val="List Number 3"/>
    <w:basedOn w:val="Normal"/>
    <w:rsid w:val="00152486"/>
    <w:pPr>
      <w:numPr>
        <w:numId w:val="17"/>
      </w:numPr>
    </w:pPr>
    <w:rPr>
      <w:lang w:val="en-GB" w:eastAsia="en-GB"/>
    </w:rPr>
  </w:style>
  <w:style w:type="paragraph" w:styleId="ListNumber4">
    <w:name w:val="List Number 4"/>
    <w:basedOn w:val="Normal"/>
    <w:rsid w:val="00152486"/>
    <w:pPr>
      <w:numPr>
        <w:numId w:val="18"/>
      </w:numPr>
    </w:pPr>
    <w:rPr>
      <w:lang w:val="en-GB" w:eastAsia="en-GB"/>
    </w:rPr>
  </w:style>
  <w:style w:type="paragraph" w:styleId="ListNumber5">
    <w:name w:val="List Number 5"/>
    <w:basedOn w:val="Normal"/>
    <w:rsid w:val="00152486"/>
    <w:pPr>
      <w:numPr>
        <w:numId w:val="19"/>
      </w:numPr>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ind w:left="240" w:hanging="240"/>
    </w:pPr>
    <w:rPr>
      <w:lang w:val="en-GB" w:eastAsia="en-GB"/>
    </w:rPr>
  </w:style>
  <w:style w:type="paragraph" w:styleId="TOAHeading">
    <w:name w:val="toa heading"/>
    <w:basedOn w:val="Normal"/>
    <w:next w:val="Normal"/>
    <w:semiHidden/>
    <w:rsid w:val="00152486"/>
    <w:pPr>
      <w:spacing w:before="120"/>
    </w:pPr>
    <w:rPr>
      <w:rFonts w:ascii="Arial" w:hAnsi="Arial" w:cs="Arial"/>
      <w:b/>
      <w:bCs/>
      <w:lang w:val="en-GB" w:eastAsia="en-GB"/>
    </w:rPr>
  </w:style>
  <w:style w:type="paragraph" w:styleId="NormalIndent">
    <w:name w:val="Normal Indent"/>
    <w:basedOn w:val="Normal"/>
    <w:rsid w:val="00152486"/>
    <w:pPr>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ind w:left="2880"/>
    </w:pPr>
    <w:rPr>
      <w:rFonts w:ascii="Arial" w:hAnsi="Arial" w:cs="Arial"/>
      <w:lang w:val="en-GB" w:eastAsia="en-GB"/>
    </w:rPr>
  </w:style>
  <w:style w:type="paragraph" w:styleId="Signature">
    <w:name w:val="Signature"/>
    <w:basedOn w:val="Normal"/>
    <w:link w:val="SignatureChar"/>
    <w:rsid w:val="00152486"/>
    <w:pPr>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uiPriority w:val="39"/>
    <w:rsid w:val="00152486"/>
    <w:pPr>
      <w:ind w:left="720"/>
    </w:pPr>
    <w:rPr>
      <w:lang w:val="en-GB" w:eastAsia="en-GB"/>
    </w:rPr>
  </w:style>
  <w:style w:type="paragraph" w:styleId="TOC5">
    <w:name w:val="toc 5"/>
    <w:basedOn w:val="Normal"/>
    <w:next w:val="Normal"/>
    <w:autoRedefine/>
    <w:uiPriority w:val="39"/>
    <w:rsid w:val="00152486"/>
    <w:pPr>
      <w:ind w:left="960"/>
    </w:pPr>
    <w:rPr>
      <w:lang w:val="en-GB" w:eastAsia="en-GB"/>
    </w:rPr>
  </w:style>
  <w:style w:type="paragraph" w:styleId="TOC6">
    <w:name w:val="toc 6"/>
    <w:basedOn w:val="Normal"/>
    <w:next w:val="Normal"/>
    <w:autoRedefine/>
    <w:uiPriority w:val="39"/>
    <w:rsid w:val="00152486"/>
    <w:pPr>
      <w:ind w:left="1200"/>
    </w:pPr>
    <w:rPr>
      <w:lang w:val="en-GB" w:eastAsia="en-GB"/>
    </w:rPr>
  </w:style>
  <w:style w:type="paragraph" w:styleId="TOC7">
    <w:name w:val="toc 7"/>
    <w:basedOn w:val="Normal"/>
    <w:next w:val="Normal"/>
    <w:autoRedefine/>
    <w:uiPriority w:val="39"/>
    <w:rsid w:val="00152486"/>
    <w:pPr>
      <w:ind w:left="1440"/>
    </w:pPr>
    <w:rPr>
      <w:lang w:val="en-GB" w:eastAsia="en-GB"/>
    </w:rPr>
  </w:style>
  <w:style w:type="paragraph" w:styleId="TOC8">
    <w:name w:val="toc 8"/>
    <w:basedOn w:val="Normal"/>
    <w:next w:val="Normal"/>
    <w:autoRedefine/>
    <w:uiPriority w:val="39"/>
    <w:rsid w:val="00152486"/>
    <w:pPr>
      <w:ind w:left="1680"/>
    </w:pPr>
    <w:rPr>
      <w:lang w:val="en-GB" w:eastAsia="en-GB"/>
    </w:rPr>
  </w:style>
  <w:style w:type="paragraph" w:styleId="TOC9">
    <w:name w:val="toc 9"/>
    <w:basedOn w:val="Normal"/>
    <w:next w:val="Normal"/>
    <w:autoRedefine/>
    <w:uiPriority w:val="39"/>
    <w:rsid w:val="00152486"/>
    <w:pPr>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0"/>
      </w:numPr>
      <w:spacing w:after="240"/>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2479">
      <w:bodyDiv w:val="1"/>
      <w:marLeft w:val="0"/>
      <w:marRight w:val="0"/>
      <w:marTop w:val="0"/>
      <w:marBottom w:val="0"/>
      <w:divBdr>
        <w:top w:val="none" w:sz="0" w:space="0" w:color="auto"/>
        <w:left w:val="none" w:sz="0" w:space="0" w:color="auto"/>
        <w:bottom w:val="none" w:sz="0" w:space="0" w:color="auto"/>
        <w:right w:val="none" w:sz="0" w:space="0" w:color="auto"/>
      </w:divBdr>
    </w:div>
    <w:div w:id="6906935">
      <w:bodyDiv w:val="1"/>
      <w:marLeft w:val="0"/>
      <w:marRight w:val="0"/>
      <w:marTop w:val="0"/>
      <w:marBottom w:val="0"/>
      <w:divBdr>
        <w:top w:val="none" w:sz="0" w:space="0" w:color="auto"/>
        <w:left w:val="none" w:sz="0" w:space="0" w:color="auto"/>
        <w:bottom w:val="none" w:sz="0" w:space="0" w:color="auto"/>
        <w:right w:val="none" w:sz="0" w:space="0" w:color="auto"/>
      </w:divBdr>
    </w:div>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2145436">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26944215">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35879509">
      <w:bodyDiv w:val="1"/>
      <w:marLeft w:val="0"/>
      <w:marRight w:val="0"/>
      <w:marTop w:val="0"/>
      <w:marBottom w:val="0"/>
      <w:divBdr>
        <w:top w:val="none" w:sz="0" w:space="0" w:color="auto"/>
        <w:left w:val="none" w:sz="0" w:space="0" w:color="auto"/>
        <w:bottom w:val="none" w:sz="0" w:space="0" w:color="auto"/>
        <w:right w:val="none" w:sz="0" w:space="0" w:color="auto"/>
      </w:divBdr>
      <w:divsChild>
        <w:div w:id="279654003">
          <w:marLeft w:val="446"/>
          <w:marRight w:val="0"/>
          <w:marTop w:val="0"/>
          <w:marBottom w:val="0"/>
          <w:divBdr>
            <w:top w:val="none" w:sz="0" w:space="0" w:color="auto"/>
            <w:left w:val="none" w:sz="0" w:space="0" w:color="auto"/>
            <w:bottom w:val="none" w:sz="0" w:space="0" w:color="auto"/>
            <w:right w:val="none" w:sz="0" w:space="0" w:color="auto"/>
          </w:divBdr>
        </w:div>
      </w:divsChild>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489977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48464928">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291978669">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0516030">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39297314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447941972">
      <w:bodyDiv w:val="1"/>
      <w:marLeft w:val="0"/>
      <w:marRight w:val="0"/>
      <w:marTop w:val="0"/>
      <w:marBottom w:val="0"/>
      <w:divBdr>
        <w:top w:val="none" w:sz="0" w:space="0" w:color="auto"/>
        <w:left w:val="none" w:sz="0" w:space="0" w:color="auto"/>
        <w:bottom w:val="none" w:sz="0" w:space="0" w:color="auto"/>
        <w:right w:val="none" w:sz="0" w:space="0" w:color="auto"/>
      </w:divBdr>
    </w:div>
    <w:div w:id="455291270">
      <w:bodyDiv w:val="1"/>
      <w:marLeft w:val="0"/>
      <w:marRight w:val="0"/>
      <w:marTop w:val="0"/>
      <w:marBottom w:val="0"/>
      <w:divBdr>
        <w:top w:val="none" w:sz="0" w:space="0" w:color="auto"/>
        <w:left w:val="none" w:sz="0" w:space="0" w:color="auto"/>
        <w:bottom w:val="none" w:sz="0" w:space="0" w:color="auto"/>
        <w:right w:val="none" w:sz="0" w:space="0" w:color="auto"/>
      </w:divBdr>
    </w:div>
    <w:div w:id="473376114">
      <w:bodyDiv w:val="1"/>
      <w:marLeft w:val="0"/>
      <w:marRight w:val="0"/>
      <w:marTop w:val="0"/>
      <w:marBottom w:val="0"/>
      <w:divBdr>
        <w:top w:val="none" w:sz="0" w:space="0" w:color="auto"/>
        <w:left w:val="none" w:sz="0" w:space="0" w:color="auto"/>
        <w:bottom w:val="none" w:sz="0" w:space="0" w:color="auto"/>
        <w:right w:val="none" w:sz="0" w:space="0" w:color="auto"/>
      </w:divBdr>
      <w:divsChild>
        <w:div w:id="494302574">
          <w:marLeft w:val="446"/>
          <w:marRight w:val="0"/>
          <w:marTop w:val="0"/>
          <w:marBottom w:val="0"/>
          <w:divBdr>
            <w:top w:val="none" w:sz="0" w:space="0" w:color="auto"/>
            <w:left w:val="none" w:sz="0" w:space="0" w:color="auto"/>
            <w:bottom w:val="none" w:sz="0" w:space="0" w:color="auto"/>
            <w:right w:val="none" w:sz="0" w:space="0" w:color="auto"/>
          </w:divBdr>
        </w:div>
      </w:divsChild>
    </w:div>
    <w:div w:id="518928180">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01763490">
      <w:bodyDiv w:val="1"/>
      <w:marLeft w:val="0"/>
      <w:marRight w:val="0"/>
      <w:marTop w:val="0"/>
      <w:marBottom w:val="0"/>
      <w:divBdr>
        <w:top w:val="none" w:sz="0" w:space="0" w:color="auto"/>
        <w:left w:val="none" w:sz="0" w:space="0" w:color="auto"/>
        <w:bottom w:val="none" w:sz="0" w:space="0" w:color="auto"/>
        <w:right w:val="none" w:sz="0" w:space="0" w:color="auto"/>
      </w:divBdr>
    </w:div>
    <w:div w:id="630674463">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34933987">
      <w:bodyDiv w:val="1"/>
      <w:marLeft w:val="0"/>
      <w:marRight w:val="0"/>
      <w:marTop w:val="0"/>
      <w:marBottom w:val="0"/>
      <w:divBdr>
        <w:top w:val="none" w:sz="0" w:space="0" w:color="auto"/>
        <w:left w:val="none" w:sz="0" w:space="0" w:color="auto"/>
        <w:bottom w:val="none" w:sz="0" w:space="0" w:color="auto"/>
        <w:right w:val="none" w:sz="0" w:space="0" w:color="auto"/>
      </w:divBdr>
    </w:div>
    <w:div w:id="744494454">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26070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043217658">
      <w:bodyDiv w:val="1"/>
      <w:marLeft w:val="0"/>
      <w:marRight w:val="0"/>
      <w:marTop w:val="0"/>
      <w:marBottom w:val="0"/>
      <w:divBdr>
        <w:top w:val="none" w:sz="0" w:space="0" w:color="auto"/>
        <w:left w:val="none" w:sz="0" w:space="0" w:color="auto"/>
        <w:bottom w:val="none" w:sz="0" w:space="0" w:color="auto"/>
        <w:right w:val="none" w:sz="0" w:space="0" w:color="auto"/>
      </w:divBdr>
    </w:div>
    <w:div w:id="1095906106">
      <w:bodyDiv w:val="1"/>
      <w:marLeft w:val="0"/>
      <w:marRight w:val="0"/>
      <w:marTop w:val="0"/>
      <w:marBottom w:val="0"/>
      <w:divBdr>
        <w:top w:val="none" w:sz="0" w:space="0" w:color="auto"/>
        <w:left w:val="none" w:sz="0" w:space="0" w:color="auto"/>
        <w:bottom w:val="none" w:sz="0" w:space="0" w:color="auto"/>
        <w:right w:val="none" w:sz="0" w:space="0" w:color="auto"/>
      </w:divBdr>
      <w:divsChild>
        <w:div w:id="72316642">
          <w:marLeft w:val="446"/>
          <w:marRight w:val="0"/>
          <w:marTop w:val="0"/>
          <w:marBottom w:val="0"/>
          <w:divBdr>
            <w:top w:val="none" w:sz="0" w:space="0" w:color="auto"/>
            <w:left w:val="none" w:sz="0" w:space="0" w:color="auto"/>
            <w:bottom w:val="none" w:sz="0" w:space="0" w:color="auto"/>
            <w:right w:val="none" w:sz="0" w:space="0" w:color="auto"/>
          </w:divBdr>
        </w:div>
        <w:div w:id="1519612204">
          <w:marLeft w:val="446"/>
          <w:marRight w:val="0"/>
          <w:marTop w:val="0"/>
          <w:marBottom w:val="0"/>
          <w:divBdr>
            <w:top w:val="none" w:sz="0" w:space="0" w:color="auto"/>
            <w:left w:val="none" w:sz="0" w:space="0" w:color="auto"/>
            <w:bottom w:val="none" w:sz="0" w:space="0" w:color="auto"/>
            <w:right w:val="none" w:sz="0" w:space="0" w:color="auto"/>
          </w:divBdr>
        </w:div>
      </w:divsChild>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7743183">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35436943">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52543">
      <w:bodyDiv w:val="1"/>
      <w:marLeft w:val="0"/>
      <w:marRight w:val="0"/>
      <w:marTop w:val="0"/>
      <w:marBottom w:val="0"/>
      <w:divBdr>
        <w:top w:val="none" w:sz="0" w:space="0" w:color="auto"/>
        <w:left w:val="none" w:sz="0" w:space="0" w:color="auto"/>
        <w:bottom w:val="none" w:sz="0" w:space="0" w:color="auto"/>
        <w:right w:val="none" w:sz="0" w:space="0" w:color="auto"/>
      </w:divBdr>
      <w:divsChild>
        <w:div w:id="960771348">
          <w:marLeft w:val="446"/>
          <w:marRight w:val="0"/>
          <w:marTop w:val="0"/>
          <w:marBottom w:val="0"/>
          <w:divBdr>
            <w:top w:val="none" w:sz="0" w:space="0" w:color="auto"/>
            <w:left w:val="none" w:sz="0" w:space="0" w:color="auto"/>
            <w:bottom w:val="none" w:sz="0" w:space="0" w:color="auto"/>
            <w:right w:val="none" w:sz="0" w:space="0" w:color="auto"/>
          </w:divBdr>
        </w:div>
      </w:divsChild>
    </w:div>
    <w:div w:id="1267730157">
      <w:bodyDiv w:val="1"/>
      <w:marLeft w:val="0"/>
      <w:marRight w:val="0"/>
      <w:marTop w:val="0"/>
      <w:marBottom w:val="0"/>
      <w:divBdr>
        <w:top w:val="none" w:sz="0" w:space="0" w:color="auto"/>
        <w:left w:val="none" w:sz="0" w:space="0" w:color="auto"/>
        <w:bottom w:val="none" w:sz="0" w:space="0" w:color="auto"/>
        <w:right w:val="none" w:sz="0" w:space="0" w:color="auto"/>
      </w:divBdr>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6832568">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515611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3019369">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882588598">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0267316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45336779">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73441194">
      <w:bodyDiv w:val="1"/>
      <w:marLeft w:val="0"/>
      <w:marRight w:val="0"/>
      <w:marTop w:val="0"/>
      <w:marBottom w:val="0"/>
      <w:divBdr>
        <w:top w:val="none" w:sz="0" w:space="0" w:color="auto"/>
        <w:left w:val="none" w:sz="0" w:space="0" w:color="auto"/>
        <w:bottom w:val="none" w:sz="0" w:space="0" w:color="auto"/>
        <w:right w:val="none" w:sz="0" w:space="0" w:color="auto"/>
      </w:divBdr>
      <w:divsChild>
        <w:div w:id="933555">
          <w:marLeft w:val="446"/>
          <w:marRight w:val="0"/>
          <w:marTop w:val="0"/>
          <w:marBottom w:val="0"/>
          <w:divBdr>
            <w:top w:val="none" w:sz="0" w:space="0" w:color="auto"/>
            <w:left w:val="none" w:sz="0" w:space="0" w:color="auto"/>
            <w:bottom w:val="none" w:sz="0" w:space="0" w:color="auto"/>
            <w:right w:val="none" w:sz="0" w:space="0" w:color="auto"/>
          </w:divBdr>
        </w:div>
      </w:divsChild>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004621906">
      <w:bodyDiv w:val="1"/>
      <w:marLeft w:val="0"/>
      <w:marRight w:val="0"/>
      <w:marTop w:val="0"/>
      <w:marBottom w:val="0"/>
      <w:divBdr>
        <w:top w:val="none" w:sz="0" w:space="0" w:color="auto"/>
        <w:left w:val="none" w:sz="0" w:space="0" w:color="auto"/>
        <w:bottom w:val="none" w:sz="0" w:space="0" w:color="auto"/>
        <w:right w:val="none" w:sz="0" w:space="0" w:color="auto"/>
      </w:divBdr>
    </w:div>
    <w:div w:id="2030833936">
      <w:bodyDiv w:val="1"/>
      <w:marLeft w:val="0"/>
      <w:marRight w:val="0"/>
      <w:marTop w:val="0"/>
      <w:marBottom w:val="0"/>
      <w:divBdr>
        <w:top w:val="none" w:sz="0" w:space="0" w:color="auto"/>
        <w:left w:val="none" w:sz="0" w:space="0" w:color="auto"/>
        <w:bottom w:val="none" w:sz="0" w:space="0" w:color="auto"/>
        <w:right w:val="none" w:sz="0" w:space="0" w:color="auto"/>
      </w:divBdr>
    </w:div>
    <w:div w:id="2088725951">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 w:id="2129006797">
      <w:bodyDiv w:val="1"/>
      <w:marLeft w:val="0"/>
      <w:marRight w:val="0"/>
      <w:marTop w:val="0"/>
      <w:marBottom w:val="0"/>
      <w:divBdr>
        <w:top w:val="none" w:sz="0" w:space="0" w:color="auto"/>
        <w:left w:val="none" w:sz="0" w:space="0" w:color="auto"/>
        <w:bottom w:val="none" w:sz="0" w:space="0" w:color="auto"/>
        <w:right w:val="none" w:sz="0" w:space="0" w:color="auto"/>
      </w:divBdr>
      <w:divsChild>
        <w:div w:id="182177229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opengeospatial.org/legal/"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hyperlink" Target="http://www.opengis.net/spec/%7Bstandard%7D/%7Bm.n%7D"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hyperlink" Target="https://inspire-twg.jrc.it/svn/iso" TargetMode="External"/><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70" Type="http://schemas.openxmlformats.org/officeDocument/2006/relationships/footer" Target="footer12.xml"/><Relationship Id="rId71" Type="http://schemas.openxmlformats.org/officeDocument/2006/relationships/footer" Target="footer13.xml"/><Relationship Id="rId72" Type="http://schemas.openxmlformats.org/officeDocument/2006/relationships/header" Target="header4.xml"/><Relationship Id="rId73" Type="http://schemas.openxmlformats.org/officeDocument/2006/relationships/footer" Target="footer14.xml"/><Relationship Id="rId74" Type="http://schemas.openxmlformats.org/officeDocument/2006/relationships/footer" Target="footer15.xml"/><Relationship Id="rId75" Type="http://schemas.openxmlformats.org/officeDocument/2006/relationships/footer" Target="footer16.xml"/><Relationship Id="rId76" Type="http://schemas.openxmlformats.org/officeDocument/2006/relationships/footer" Target="footer17.xml"/><Relationship Id="rId77" Type="http://schemas.openxmlformats.org/officeDocument/2006/relationships/footer" Target="footer18.xml"/><Relationship Id="rId78" Type="http://schemas.openxmlformats.org/officeDocument/2006/relationships/footer" Target="footer19.xml"/><Relationship Id="rId79" Type="http://schemas.openxmlformats.org/officeDocument/2006/relationships/hyperlink" Target="http://inspire.ec.europa.eu/documents/Data_Specifications/INSPIRE_DataSpecification_HY_v3.1.pdf" TargetMode="External"/><Relationship Id="rId90" Type="http://schemas.openxmlformats.org/officeDocument/2006/relationships/footer" Target="footer20.xml"/><Relationship Id="rId91" Type="http://schemas.openxmlformats.org/officeDocument/2006/relationships/footer" Target="footer21.xml"/><Relationship Id="rId92" Type="http://schemas.openxmlformats.org/officeDocument/2006/relationships/footer" Target="footer22.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60" Type="http://schemas.openxmlformats.org/officeDocument/2006/relationships/image" Target="media/image45.png"/><Relationship Id="rId61" Type="http://schemas.openxmlformats.org/officeDocument/2006/relationships/header" Target="header3.xml"/><Relationship Id="rId62" Type="http://schemas.openxmlformats.org/officeDocument/2006/relationships/footer" Target="footer4.xml"/><Relationship Id="rId63" Type="http://schemas.openxmlformats.org/officeDocument/2006/relationships/footer" Target="footer5.xml"/><Relationship Id="rId64" Type="http://schemas.openxmlformats.org/officeDocument/2006/relationships/footer" Target="footer6.xml"/><Relationship Id="rId65" Type="http://schemas.openxmlformats.org/officeDocument/2006/relationships/footer" Target="footer7.xml"/><Relationship Id="rId66" Type="http://schemas.openxmlformats.org/officeDocument/2006/relationships/footer" Target="footer8.xml"/><Relationship Id="rId67" Type="http://schemas.openxmlformats.org/officeDocument/2006/relationships/footer" Target="footer9.xml"/><Relationship Id="rId68" Type="http://schemas.openxmlformats.org/officeDocument/2006/relationships/footer" Target="footer10.xml"/><Relationship Id="rId69" Type="http://schemas.openxmlformats.org/officeDocument/2006/relationships/footer" Target="footer11.xml"/><Relationship Id="rId80" Type="http://schemas.openxmlformats.org/officeDocument/2006/relationships/hyperlink" Target="https://portal.opengeospatial.org/files/?artifact_id=59773" TargetMode="External"/><Relationship Id="rId81" Type="http://schemas.openxmlformats.org/officeDocument/2006/relationships/hyperlink" Target="https://portal.opengeospatial.org/files/?artifact_id=57222" TargetMode="External"/><Relationship Id="rId82" Type="http://schemas.openxmlformats.org/officeDocument/2006/relationships/hyperlink" Target="https://portal.opengeospatial.org/files/?artifact_id=55157" TargetMode="External"/><Relationship Id="rId83" Type="http://schemas.openxmlformats.org/officeDocument/2006/relationships/hyperlink" Target="https://water.usgs.gov/nawqa/sparrow/wrr97/geograp/hucs.txt" TargetMode="External"/><Relationship Id="rId84" Type="http://schemas.openxmlformats.org/officeDocument/2006/relationships/hyperlink" Target="http://www.whycos.org/chy/guide/168_Vol_I_en.pdf" TargetMode="External"/><Relationship Id="rId85" Type="http://schemas.openxmlformats.org/officeDocument/2006/relationships/hyperlink" Target="ftp://ftp.horizon-systems.com/nhdplus/NHDPlusV21/Documentation/NHDPlusV2_User_Guide.pdf" TargetMode="External"/><Relationship Id="rId86" Type="http://schemas.openxmlformats.org/officeDocument/2006/relationships/hyperlink" Target="http://www.bom.gov.au/water/geofabric/documents/v3_0/ahgf_productguide_V3_0_release.pdf" TargetMode="External"/><Relationship Id="rId87" Type="http://schemas.openxmlformats.org/officeDocument/2006/relationships/hyperlink" Target="http://www.sandre.eaufrance.fr/concept/national-service-water-data-and-reference-dataset-management?lang=en" TargetMode="External"/><Relationship Id="rId88" Type="http://schemas.openxmlformats.org/officeDocument/2006/relationships/hyperlink" Target="http://open.canada.ca/data/en/dataset/87066e9a-94ee-680a-b1ba-591f4688db7d" TargetMode="External"/><Relationship Id="rId89" Type="http://schemas.openxmlformats.org/officeDocument/2006/relationships/hyperlink" Target="http://www.sandre.eaufrance.fr/notice-doc/r%C3%A9f%C3%A9rentiel-hydrographiqu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40580-C9D4-4C4E-A821-8FC3DF0EC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D:\Users\Dornblut\OGC_HDWG\_HY2_Standard\OGC_Standard_Document_Template_10-176r4.dotx</Template>
  <TotalTime>0</TotalTime>
  <Pages>128</Pages>
  <Words>31852</Words>
  <Characters>181562</Characters>
  <Application>Microsoft Macintosh Word</Application>
  <DocSecurity>0</DocSecurity>
  <Lines>1513</Lines>
  <Paragraphs>425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212989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David Blodgett</cp:lastModifiedBy>
  <cp:revision>2</cp:revision>
  <cp:lastPrinted>2017-01-03T16:43:00Z</cp:lastPrinted>
  <dcterms:created xsi:type="dcterms:W3CDTF">2017-06-07T22:06:00Z</dcterms:created>
  <dcterms:modified xsi:type="dcterms:W3CDTF">2017-06-07T22:06:00Z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1011655538</vt:i4>
  </property>
  <property fmtid="{D5CDD505-2E9C-101B-9397-08002B2CF9AE}" pid="3" name="_NewReviewCycle">
    <vt:lpwstr/>
  </property>
  <property fmtid="{D5CDD505-2E9C-101B-9397-08002B2CF9AE}" pid="4" name="_EmailSubject">
    <vt:lpwstr>inconsistencies in table of content</vt:lpwstr>
  </property>
  <property fmtid="{D5CDD505-2E9C-101B-9397-08002B2CF9AE}" pid="5" name="_AuthorEmail">
    <vt:lpwstr>Dornblut@bafg.de</vt:lpwstr>
  </property>
  <property fmtid="{D5CDD505-2E9C-101B-9397-08002B2CF9AE}" pid="6" name="_AuthorEmailDisplayName">
    <vt:lpwstr>Dornblut, Irina, M4, MT</vt:lpwstr>
  </property>
</Properties>
</file>